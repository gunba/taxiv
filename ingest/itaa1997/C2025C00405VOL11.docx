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97B4" w14:textId="24D9B241" w:rsidR="00B83538" w:rsidRPr="00CB13B0" w:rsidRDefault="009D4473" w:rsidP="00962825">
      <w:r w:rsidRPr="00A05EE9">
        <w:object w:dxaOrig="2146" w:dyaOrig="1561" w14:anchorId="49F3B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4pt" o:ole="" fillcolor="window">
            <v:imagedata r:id="rId8" o:title=""/>
          </v:shape>
          <o:OLEObject Type="Embed" ProgID="Word.Picture.8" ShapeID="_x0000_i1025" DrawAspect="Content" ObjectID="_1812865064" r:id="rId9"/>
        </w:object>
      </w:r>
    </w:p>
    <w:p w14:paraId="2F67C0D0" w14:textId="77777777" w:rsidR="00B83538" w:rsidRPr="00CB13B0" w:rsidRDefault="00B83538" w:rsidP="00962825">
      <w:pPr>
        <w:pStyle w:val="ShortT"/>
        <w:spacing w:before="240"/>
      </w:pPr>
      <w:r w:rsidRPr="00CB13B0">
        <w:t>Income Tax Assessment Act 1997</w:t>
      </w:r>
    </w:p>
    <w:p w14:paraId="3A5CBF1C" w14:textId="77777777" w:rsidR="00B83538" w:rsidRPr="00CB13B0" w:rsidRDefault="00B83538" w:rsidP="00962825">
      <w:pPr>
        <w:pStyle w:val="CompiledActNo"/>
        <w:spacing w:before="240"/>
      </w:pPr>
      <w:r w:rsidRPr="00CB13B0">
        <w:t>No.</w:t>
      </w:r>
      <w:r w:rsidR="0056271E" w:rsidRPr="00CB13B0">
        <w:t> </w:t>
      </w:r>
      <w:r w:rsidRPr="00CB13B0">
        <w:t>38, 1997</w:t>
      </w:r>
    </w:p>
    <w:p w14:paraId="131C5CF5" w14:textId="6B0208E9" w:rsidR="00B83538" w:rsidRPr="00CB13B0" w:rsidRDefault="00B83538" w:rsidP="00191A81">
      <w:pPr>
        <w:spacing w:before="600"/>
        <w:rPr>
          <w:rFonts w:cs="Arial"/>
          <w:b/>
          <w:sz w:val="32"/>
          <w:szCs w:val="32"/>
        </w:rPr>
      </w:pPr>
      <w:r w:rsidRPr="00CB13B0">
        <w:rPr>
          <w:rFonts w:cs="Arial"/>
          <w:b/>
          <w:sz w:val="32"/>
          <w:szCs w:val="32"/>
        </w:rPr>
        <w:t>Compilation No.</w:t>
      </w:r>
      <w:r w:rsidR="0056271E" w:rsidRPr="00CB13B0">
        <w:rPr>
          <w:rFonts w:cs="Arial"/>
          <w:b/>
          <w:sz w:val="32"/>
          <w:szCs w:val="32"/>
        </w:rPr>
        <w:t> </w:t>
      </w:r>
      <w:r w:rsidRPr="00CB13B0">
        <w:rPr>
          <w:rFonts w:cs="Arial"/>
          <w:b/>
          <w:sz w:val="32"/>
          <w:szCs w:val="32"/>
        </w:rPr>
        <w:fldChar w:fldCharType="begin"/>
      </w:r>
      <w:r w:rsidRPr="00CB13B0">
        <w:rPr>
          <w:rFonts w:cs="Arial"/>
          <w:b/>
          <w:sz w:val="32"/>
          <w:szCs w:val="32"/>
        </w:rPr>
        <w:instrText xml:space="preserve"> DOCPROPERTY  CompilationNumber </w:instrText>
      </w:r>
      <w:r w:rsidRPr="00CB13B0">
        <w:rPr>
          <w:rFonts w:cs="Arial"/>
          <w:b/>
          <w:sz w:val="32"/>
          <w:szCs w:val="32"/>
        </w:rPr>
        <w:fldChar w:fldCharType="separate"/>
      </w:r>
      <w:r w:rsidR="00ED18C2">
        <w:rPr>
          <w:rFonts w:cs="Arial"/>
          <w:b/>
          <w:sz w:val="32"/>
          <w:szCs w:val="32"/>
        </w:rPr>
        <w:t>258</w:t>
      </w:r>
      <w:r w:rsidRPr="00CB13B0">
        <w:rPr>
          <w:rFonts w:cs="Arial"/>
          <w:b/>
          <w:sz w:val="32"/>
          <w:szCs w:val="32"/>
        </w:rPr>
        <w:fldChar w:fldCharType="end"/>
      </w:r>
    </w:p>
    <w:p w14:paraId="4226D6EE" w14:textId="7C15BEC3" w:rsidR="00B83538" w:rsidRPr="00CB13B0" w:rsidRDefault="00B83538" w:rsidP="003F21AA">
      <w:pPr>
        <w:tabs>
          <w:tab w:val="left" w:pos="2551"/>
        </w:tabs>
        <w:spacing w:before="480"/>
        <w:rPr>
          <w:rFonts w:cs="Arial"/>
          <w:sz w:val="24"/>
        </w:rPr>
      </w:pPr>
      <w:r w:rsidRPr="00CB13B0">
        <w:rPr>
          <w:rFonts w:cs="Arial"/>
          <w:b/>
          <w:sz w:val="24"/>
        </w:rPr>
        <w:t>Compilation date:</w:t>
      </w:r>
      <w:r w:rsidR="000716C1" w:rsidRPr="00CB13B0">
        <w:rPr>
          <w:rFonts w:cs="Arial"/>
          <w:b/>
          <w:sz w:val="24"/>
        </w:rPr>
        <w:tab/>
      </w:r>
      <w:r w:rsidRPr="00ED18C2">
        <w:rPr>
          <w:rFonts w:cs="Arial"/>
          <w:sz w:val="24"/>
        </w:rPr>
        <w:fldChar w:fldCharType="begin"/>
      </w:r>
      <w:r w:rsidR="00FA7C98">
        <w:rPr>
          <w:rFonts w:cs="Arial"/>
          <w:sz w:val="24"/>
        </w:rPr>
        <w:instrText>DOCPROPERTY StartDate \@ "d MMMM yyyy" \* MERGEFORMAT</w:instrText>
      </w:r>
      <w:r w:rsidRPr="00ED18C2">
        <w:rPr>
          <w:rFonts w:cs="Arial"/>
          <w:sz w:val="24"/>
        </w:rPr>
        <w:fldChar w:fldCharType="separate"/>
      </w:r>
      <w:r w:rsidR="00410FA5">
        <w:rPr>
          <w:rFonts w:cs="Arial"/>
          <w:sz w:val="24"/>
        </w:rPr>
        <w:t>1 July</w:t>
      </w:r>
      <w:r w:rsidR="00FA7C98">
        <w:rPr>
          <w:rFonts w:cs="Arial"/>
          <w:sz w:val="24"/>
        </w:rPr>
        <w:t xml:space="preserve"> 2025</w:t>
      </w:r>
      <w:r w:rsidRPr="00ED18C2">
        <w:rPr>
          <w:rFonts w:cs="Arial"/>
          <w:sz w:val="24"/>
        </w:rPr>
        <w:fldChar w:fldCharType="end"/>
      </w:r>
    </w:p>
    <w:p w14:paraId="67103D94" w14:textId="0260DB63" w:rsidR="00B83538" w:rsidRPr="00CB13B0" w:rsidRDefault="003F21AA" w:rsidP="00FA7C98">
      <w:pPr>
        <w:tabs>
          <w:tab w:val="left" w:pos="2551"/>
        </w:tabs>
        <w:spacing w:before="240" w:after="240"/>
        <w:ind w:left="2551" w:hanging="2551"/>
        <w:rPr>
          <w:rFonts w:cs="Arial"/>
          <w:sz w:val="24"/>
        </w:rPr>
      </w:pPr>
      <w:r w:rsidRPr="00CB13B0">
        <w:rPr>
          <w:rFonts w:cs="Arial"/>
          <w:b/>
          <w:sz w:val="24"/>
        </w:rPr>
        <w:t>Includes amendments:</w:t>
      </w:r>
      <w:r w:rsidR="00B83538" w:rsidRPr="00CB13B0">
        <w:rPr>
          <w:rFonts w:cs="Arial"/>
          <w:b/>
          <w:sz w:val="24"/>
        </w:rPr>
        <w:tab/>
      </w:r>
      <w:r w:rsidR="00B83538" w:rsidRPr="00ED18C2">
        <w:rPr>
          <w:rFonts w:cs="Arial"/>
          <w:sz w:val="24"/>
        </w:rPr>
        <w:fldChar w:fldCharType="begin"/>
      </w:r>
      <w:r w:rsidR="00B83538" w:rsidRPr="00ED18C2">
        <w:rPr>
          <w:rFonts w:cs="Arial"/>
          <w:sz w:val="24"/>
        </w:rPr>
        <w:instrText xml:space="preserve"> DOCPROPERTY IncludesUpTo </w:instrText>
      </w:r>
      <w:r w:rsidR="00B83538" w:rsidRPr="00ED18C2">
        <w:rPr>
          <w:rFonts w:cs="Arial"/>
          <w:sz w:val="24"/>
        </w:rPr>
        <w:fldChar w:fldCharType="separate"/>
      </w:r>
      <w:r w:rsidR="00ED18C2" w:rsidRPr="00ED18C2">
        <w:rPr>
          <w:rFonts w:cs="Arial"/>
          <w:sz w:val="24"/>
        </w:rPr>
        <w:t>Act No. 70, 2015</w:t>
      </w:r>
      <w:r w:rsidR="00B83538" w:rsidRPr="00ED18C2">
        <w:rPr>
          <w:rFonts w:cs="Arial"/>
          <w:sz w:val="24"/>
        </w:rPr>
        <w:fldChar w:fldCharType="end"/>
      </w:r>
    </w:p>
    <w:p w14:paraId="75173DCA" w14:textId="77777777" w:rsidR="00962825" w:rsidRPr="00CB13B0" w:rsidRDefault="00962825" w:rsidP="00962825">
      <w:pPr>
        <w:spacing w:before="120"/>
        <w:rPr>
          <w:rFonts w:cs="Arial"/>
          <w:sz w:val="24"/>
        </w:rPr>
      </w:pPr>
      <w:r w:rsidRPr="00CB13B0">
        <w:rPr>
          <w:rFonts w:cs="Arial"/>
          <w:sz w:val="24"/>
        </w:rPr>
        <w:t>This compilation is in 12 volumes</w:t>
      </w:r>
    </w:p>
    <w:p w14:paraId="17AA6539" w14:textId="60142C64" w:rsidR="00B83538" w:rsidRPr="00CB13B0" w:rsidRDefault="00B83538" w:rsidP="00FA7C98">
      <w:pPr>
        <w:tabs>
          <w:tab w:val="left" w:pos="1440"/>
        </w:tabs>
        <w:spacing w:before="120"/>
        <w:rPr>
          <w:rFonts w:cs="Arial"/>
          <w:sz w:val="24"/>
        </w:rPr>
      </w:pPr>
      <w:r w:rsidRPr="00CB13B0">
        <w:rPr>
          <w:rFonts w:cs="Arial"/>
          <w:sz w:val="24"/>
        </w:rPr>
        <w:t>Volume 1:</w:t>
      </w:r>
      <w:r w:rsidRPr="00CB13B0">
        <w:rPr>
          <w:rFonts w:cs="Arial"/>
          <w:sz w:val="24"/>
        </w:rPr>
        <w:tab/>
        <w:t>sections</w:t>
      </w:r>
      <w:r w:rsidR="0056271E" w:rsidRPr="00CB13B0">
        <w:rPr>
          <w:rFonts w:cs="Arial"/>
          <w:sz w:val="24"/>
        </w:rPr>
        <w:t> </w:t>
      </w:r>
      <w:r w:rsidRPr="00CB13B0">
        <w:rPr>
          <w:rFonts w:cs="Arial"/>
          <w:sz w:val="24"/>
        </w:rPr>
        <w:t>1</w:t>
      </w:r>
      <w:r w:rsidR="00410FA5">
        <w:rPr>
          <w:rFonts w:cs="Arial"/>
          <w:sz w:val="24"/>
        </w:rPr>
        <w:noBreakHyphen/>
      </w:r>
      <w:r w:rsidRPr="00CB13B0">
        <w:rPr>
          <w:rFonts w:cs="Arial"/>
          <w:sz w:val="24"/>
        </w:rPr>
        <w:t>1 to 36</w:t>
      </w:r>
      <w:r w:rsidR="00410FA5">
        <w:rPr>
          <w:rFonts w:cs="Arial"/>
          <w:sz w:val="24"/>
        </w:rPr>
        <w:noBreakHyphen/>
      </w:r>
      <w:r w:rsidRPr="00CB13B0">
        <w:rPr>
          <w:rFonts w:cs="Arial"/>
          <w:sz w:val="24"/>
        </w:rPr>
        <w:t>55</w:t>
      </w:r>
    </w:p>
    <w:p w14:paraId="7EF9F27A" w14:textId="1E310065" w:rsidR="00B83538" w:rsidRPr="00CB13B0" w:rsidRDefault="00B83538" w:rsidP="00FA7C98">
      <w:pPr>
        <w:tabs>
          <w:tab w:val="left" w:pos="1440"/>
        </w:tabs>
        <w:rPr>
          <w:rFonts w:cs="Arial"/>
          <w:sz w:val="24"/>
        </w:rPr>
      </w:pPr>
      <w:r w:rsidRPr="00CB13B0">
        <w:rPr>
          <w:rFonts w:cs="Arial"/>
          <w:sz w:val="24"/>
        </w:rPr>
        <w:t>Volume 2:</w:t>
      </w:r>
      <w:r w:rsidRPr="00CB13B0">
        <w:rPr>
          <w:rFonts w:cs="Arial"/>
          <w:sz w:val="24"/>
        </w:rPr>
        <w:tab/>
        <w:t>sections</w:t>
      </w:r>
      <w:r w:rsidR="0056271E" w:rsidRPr="00CB13B0">
        <w:rPr>
          <w:rFonts w:cs="Arial"/>
          <w:sz w:val="24"/>
        </w:rPr>
        <w:t> </w:t>
      </w:r>
      <w:r w:rsidRPr="00CB13B0">
        <w:rPr>
          <w:rFonts w:cs="Arial"/>
          <w:sz w:val="24"/>
        </w:rPr>
        <w:t>40</w:t>
      </w:r>
      <w:r w:rsidR="00410FA5">
        <w:rPr>
          <w:rFonts w:cs="Arial"/>
          <w:sz w:val="24"/>
        </w:rPr>
        <w:noBreakHyphen/>
      </w:r>
      <w:r w:rsidRPr="00CB13B0">
        <w:rPr>
          <w:rFonts w:cs="Arial"/>
          <w:sz w:val="24"/>
        </w:rPr>
        <w:t>1 to 67</w:t>
      </w:r>
      <w:r w:rsidR="00410FA5">
        <w:rPr>
          <w:rFonts w:cs="Arial"/>
          <w:sz w:val="24"/>
        </w:rPr>
        <w:noBreakHyphen/>
      </w:r>
      <w:r w:rsidRPr="00CB13B0">
        <w:rPr>
          <w:rFonts w:cs="Arial"/>
          <w:sz w:val="24"/>
        </w:rPr>
        <w:t>30</w:t>
      </w:r>
    </w:p>
    <w:p w14:paraId="55D82A0E" w14:textId="3C025535" w:rsidR="00B83538" w:rsidRPr="00CB13B0" w:rsidRDefault="00B83538" w:rsidP="00FA7C98">
      <w:pPr>
        <w:tabs>
          <w:tab w:val="left" w:pos="1440"/>
        </w:tabs>
        <w:rPr>
          <w:rFonts w:cs="Arial"/>
          <w:sz w:val="24"/>
        </w:rPr>
      </w:pPr>
      <w:r w:rsidRPr="00CB13B0">
        <w:rPr>
          <w:rFonts w:cs="Arial"/>
          <w:sz w:val="24"/>
        </w:rPr>
        <w:t>Volume 3:</w:t>
      </w:r>
      <w:r w:rsidRPr="00CB13B0">
        <w:rPr>
          <w:rFonts w:cs="Arial"/>
          <w:sz w:val="24"/>
        </w:rPr>
        <w:tab/>
        <w:t>sections</w:t>
      </w:r>
      <w:r w:rsidR="0056271E" w:rsidRPr="00CB13B0">
        <w:rPr>
          <w:rFonts w:cs="Arial"/>
          <w:sz w:val="24"/>
        </w:rPr>
        <w:t> </w:t>
      </w:r>
      <w:r w:rsidRPr="00CB13B0">
        <w:rPr>
          <w:rFonts w:cs="Arial"/>
          <w:sz w:val="24"/>
        </w:rPr>
        <w:t>70</w:t>
      </w:r>
      <w:r w:rsidR="00410FA5">
        <w:rPr>
          <w:rFonts w:cs="Arial"/>
          <w:sz w:val="24"/>
        </w:rPr>
        <w:noBreakHyphen/>
      </w:r>
      <w:r w:rsidRPr="00CB13B0">
        <w:rPr>
          <w:rFonts w:cs="Arial"/>
          <w:sz w:val="24"/>
        </w:rPr>
        <w:t>1 to 121</w:t>
      </w:r>
      <w:r w:rsidR="00410FA5">
        <w:rPr>
          <w:rFonts w:cs="Arial"/>
          <w:sz w:val="24"/>
        </w:rPr>
        <w:noBreakHyphen/>
      </w:r>
      <w:r w:rsidRPr="00CB13B0">
        <w:rPr>
          <w:rFonts w:cs="Arial"/>
          <w:sz w:val="24"/>
        </w:rPr>
        <w:t>35</w:t>
      </w:r>
    </w:p>
    <w:p w14:paraId="60D23F1D" w14:textId="4B90BA14" w:rsidR="00B83538" w:rsidRPr="00CB13B0" w:rsidRDefault="00B83538" w:rsidP="00FA7C98">
      <w:pPr>
        <w:tabs>
          <w:tab w:val="left" w:pos="1440"/>
        </w:tabs>
        <w:rPr>
          <w:rFonts w:cs="Arial"/>
          <w:sz w:val="24"/>
        </w:rPr>
      </w:pPr>
      <w:r w:rsidRPr="00CB13B0">
        <w:rPr>
          <w:rFonts w:cs="Arial"/>
          <w:sz w:val="24"/>
        </w:rPr>
        <w:t>Volume 4:</w:t>
      </w:r>
      <w:r w:rsidRPr="00CB13B0">
        <w:rPr>
          <w:rFonts w:cs="Arial"/>
          <w:sz w:val="24"/>
        </w:rPr>
        <w:tab/>
        <w:t>sections</w:t>
      </w:r>
      <w:r w:rsidR="0056271E" w:rsidRPr="00CB13B0">
        <w:rPr>
          <w:rFonts w:cs="Arial"/>
          <w:sz w:val="24"/>
        </w:rPr>
        <w:t> </w:t>
      </w:r>
      <w:r w:rsidRPr="00CB13B0">
        <w:rPr>
          <w:rFonts w:cs="Arial"/>
          <w:sz w:val="24"/>
        </w:rPr>
        <w:t>122</w:t>
      </w:r>
      <w:r w:rsidR="00410FA5">
        <w:rPr>
          <w:rFonts w:cs="Arial"/>
          <w:sz w:val="24"/>
        </w:rPr>
        <w:noBreakHyphen/>
      </w:r>
      <w:r w:rsidRPr="00CB13B0">
        <w:rPr>
          <w:rFonts w:cs="Arial"/>
          <w:sz w:val="24"/>
        </w:rPr>
        <w:t>1 to 197</w:t>
      </w:r>
      <w:r w:rsidR="00410FA5">
        <w:rPr>
          <w:rFonts w:cs="Arial"/>
          <w:sz w:val="24"/>
        </w:rPr>
        <w:noBreakHyphen/>
      </w:r>
      <w:r w:rsidRPr="00CB13B0">
        <w:rPr>
          <w:rFonts w:cs="Arial"/>
          <w:sz w:val="24"/>
        </w:rPr>
        <w:t>85</w:t>
      </w:r>
    </w:p>
    <w:p w14:paraId="7CCC282E" w14:textId="684717AE" w:rsidR="00B83538" w:rsidRPr="00CB13B0" w:rsidRDefault="00B83538" w:rsidP="00FA7C98">
      <w:pPr>
        <w:tabs>
          <w:tab w:val="left" w:pos="1440"/>
        </w:tabs>
        <w:rPr>
          <w:rFonts w:cs="Arial"/>
          <w:sz w:val="24"/>
        </w:rPr>
      </w:pPr>
      <w:r w:rsidRPr="00CB13B0">
        <w:rPr>
          <w:rFonts w:cs="Arial"/>
          <w:sz w:val="24"/>
        </w:rPr>
        <w:t>Volume 5:</w:t>
      </w:r>
      <w:r w:rsidRPr="00CB13B0">
        <w:rPr>
          <w:rFonts w:cs="Arial"/>
          <w:sz w:val="24"/>
        </w:rPr>
        <w:tab/>
        <w:t>sections</w:t>
      </w:r>
      <w:r w:rsidR="0056271E" w:rsidRPr="00CB13B0">
        <w:rPr>
          <w:rFonts w:cs="Arial"/>
          <w:sz w:val="24"/>
        </w:rPr>
        <w:t> </w:t>
      </w:r>
      <w:r w:rsidRPr="00CB13B0">
        <w:rPr>
          <w:rFonts w:cs="Arial"/>
          <w:sz w:val="24"/>
        </w:rPr>
        <w:t>200</w:t>
      </w:r>
      <w:r w:rsidR="00410FA5">
        <w:rPr>
          <w:rFonts w:cs="Arial"/>
          <w:sz w:val="24"/>
        </w:rPr>
        <w:noBreakHyphen/>
      </w:r>
      <w:r w:rsidRPr="00CB13B0">
        <w:rPr>
          <w:rFonts w:cs="Arial"/>
          <w:sz w:val="24"/>
        </w:rPr>
        <w:t>1 to 253</w:t>
      </w:r>
      <w:r w:rsidR="00410FA5">
        <w:rPr>
          <w:rFonts w:cs="Arial"/>
          <w:sz w:val="24"/>
        </w:rPr>
        <w:noBreakHyphen/>
      </w:r>
      <w:r w:rsidRPr="00CB13B0">
        <w:rPr>
          <w:rFonts w:cs="Arial"/>
          <w:sz w:val="24"/>
        </w:rPr>
        <w:t>15</w:t>
      </w:r>
    </w:p>
    <w:p w14:paraId="3F2E5516" w14:textId="27A6CFEE" w:rsidR="00B83538" w:rsidRPr="00CB13B0" w:rsidRDefault="00B83538" w:rsidP="00FA7C98">
      <w:pPr>
        <w:tabs>
          <w:tab w:val="left" w:pos="1440"/>
        </w:tabs>
        <w:rPr>
          <w:rFonts w:cs="Arial"/>
          <w:sz w:val="24"/>
        </w:rPr>
      </w:pPr>
      <w:r w:rsidRPr="00CB13B0">
        <w:rPr>
          <w:rFonts w:cs="Arial"/>
          <w:sz w:val="24"/>
        </w:rPr>
        <w:t>Volume 6:</w:t>
      </w:r>
      <w:r w:rsidRPr="00CB13B0">
        <w:rPr>
          <w:rFonts w:cs="Arial"/>
          <w:sz w:val="24"/>
        </w:rPr>
        <w:tab/>
        <w:t>sections</w:t>
      </w:r>
      <w:r w:rsidR="0056271E" w:rsidRPr="00CB13B0">
        <w:rPr>
          <w:rFonts w:cs="Arial"/>
          <w:sz w:val="24"/>
        </w:rPr>
        <w:t> </w:t>
      </w:r>
      <w:r w:rsidRPr="00CB13B0">
        <w:rPr>
          <w:rFonts w:cs="Arial"/>
          <w:sz w:val="24"/>
        </w:rPr>
        <w:t>275</w:t>
      </w:r>
      <w:r w:rsidR="00410FA5">
        <w:rPr>
          <w:rFonts w:cs="Arial"/>
          <w:sz w:val="24"/>
        </w:rPr>
        <w:noBreakHyphen/>
      </w:r>
      <w:r w:rsidRPr="00CB13B0">
        <w:rPr>
          <w:rFonts w:cs="Arial"/>
          <w:sz w:val="24"/>
        </w:rPr>
        <w:t>1 to 313</w:t>
      </w:r>
      <w:r w:rsidR="00410FA5">
        <w:rPr>
          <w:rFonts w:cs="Arial"/>
          <w:sz w:val="24"/>
        </w:rPr>
        <w:noBreakHyphen/>
      </w:r>
      <w:r w:rsidRPr="00CB13B0">
        <w:rPr>
          <w:rFonts w:cs="Arial"/>
          <w:sz w:val="24"/>
        </w:rPr>
        <w:t>85</w:t>
      </w:r>
    </w:p>
    <w:p w14:paraId="6F8307E1" w14:textId="48F5F8DC" w:rsidR="00B83538" w:rsidRPr="00CB13B0" w:rsidRDefault="00B83538" w:rsidP="00FA7C98">
      <w:pPr>
        <w:tabs>
          <w:tab w:val="left" w:pos="1440"/>
        </w:tabs>
        <w:rPr>
          <w:rFonts w:cs="Arial"/>
          <w:sz w:val="24"/>
        </w:rPr>
      </w:pPr>
      <w:r w:rsidRPr="00CB13B0">
        <w:rPr>
          <w:rFonts w:cs="Arial"/>
          <w:sz w:val="24"/>
        </w:rPr>
        <w:t>Volume 7:</w:t>
      </w:r>
      <w:r w:rsidRPr="00CB13B0">
        <w:rPr>
          <w:rFonts w:cs="Arial"/>
          <w:sz w:val="24"/>
        </w:rPr>
        <w:tab/>
        <w:t>sections</w:t>
      </w:r>
      <w:r w:rsidR="0056271E" w:rsidRPr="00CB13B0">
        <w:rPr>
          <w:rFonts w:cs="Arial"/>
          <w:sz w:val="24"/>
        </w:rPr>
        <w:t> </w:t>
      </w:r>
      <w:r w:rsidRPr="00CB13B0">
        <w:rPr>
          <w:rFonts w:cs="Arial"/>
          <w:sz w:val="24"/>
        </w:rPr>
        <w:t>315</w:t>
      </w:r>
      <w:r w:rsidR="00410FA5">
        <w:rPr>
          <w:rFonts w:cs="Arial"/>
          <w:sz w:val="24"/>
        </w:rPr>
        <w:noBreakHyphen/>
      </w:r>
      <w:r w:rsidRPr="00CB13B0">
        <w:rPr>
          <w:rFonts w:cs="Arial"/>
          <w:sz w:val="24"/>
        </w:rPr>
        <w:t>1 to 420</w:t>
      </w:r>
      <w:r w:rsidR="00410FA5">
        <w:rPr>
          <w:rFonts w:cs="Arial"/>
          <w:sz w:val="24"/>
        </w:rPr>
        <w:noBreakHyphen/>
      </w:r>
      <w:r w:rsidRPr="00CB13B0">
        <w:rPr>
          <w:rFonts w:cs="Arial"/>
          <w:sz w:val="24"/>
        </w:rPr>
        <w:t>70</w:t>
      </w:r>
    </w:p>
    <w:p w14:paraId="10D2293E" w14:textId="5D8A96A3" w:rsidR="00B83538" w:rsidRPr="00CB13B0" w:rsidRDefault="00B83538" w:rsidP="00FA7C98">
      <w:pPr>
        <w:tabs>
          <w:tab w:val="left" w:pos="1440"/>
        </w:tabs>
        <w:rPr>
          <w:rFonts w:cs="Arial"/>
          <w:sz w:val="24"/>
        </w:rPr>
      </w:pPr>
      <w:r w:rsidRPr="00CB13B0">
        <w:rPr>
          <w:rFonts w:cs="Arial"/>
          <w:sz w:val="24"/>
        </w:rPr>
        <w:t>Volume 8:</w:t>
      </w:r>
      <w:r w:rsidRPr="00CB13B0">
        <w:rPr>
          <w:rFonts w:cs="Arial"/>
          <w:sz w:val="24"/>
        </w:rPr>
        <w:tab/>
        <w:t>sections</w:t>
      </w:r>
      <w:r w:rsidR="0056271E" w:rsidRPr="00CB13B0">
        <w:rPr>
          <w:rFonts w:cs="Arial"/>
          <w:sz w:val="24"/>
        </w:rPr>
        <w:t> </w:t>
      </w:r>
      <w:r w:rsidRPr="00CB13B0">
        <w:rPr>
          <w:rFonts w:cs="Arial"/>
          <w:sz w:val="24"/>
        </w:rPr>
        <w:t>615</w:t>
      </w:r>
      <w:r w:rsidR="00410FA5">
        <w:rPr>
          <w:rFonts w:cs="Arial"/>
          <w:sz w:val="24"/>
        </w:rPr>
        <w:noBreakHyphen/>
      </w:r>
      <w:r w:rsidRPr="00CB13B0">
        <w:rPr>
          <w:rFonts w:cs="Arial"/>
          <w:sz w:val="24"/>
        </w:rPr>
        <w:t>1 to 721</w:t>
      </w:r>
      <w:r w:rsidR="00410FA5">
        <w:rPr>
          <w:rFonts w:cs="Arial"/>
          <w:sz w:val="24"/>
        </w:rPr>
        <w:noBreakHyphen/>
      </w:r>
      <w:r w:rsidRPr="00CB13B0">
        <w:rPr>
          <w:rFonts w:cs="Arial"/>
          <w:sz w:val="24"/>
        </w:rPr>
        <w:t>40</w:t>
      </w:r>
    </w:p>
    <w:p w14:paraId="6984F594" w14:textId="328AF58F" w:rsidR="00B83538" w:rsidRPr="00CB13B0" w:rsidRDefault="00B83538" w:rsidP="00FA7C98">
      <w:pPr>
        <w:tabs>
          <w:tab w:val="left" w:pos="1440"/>
        </w:tabs>
        <w:rPr>
          <w:rFonts w:cs="Arial"/>
          <w:sz w:val="24"/>
        </w:rPr>
      </w:pPr>
      <w:r w:rsidRPr="00CB13B0">
        <w:rPr>
          <w:rFonts w:cs="Arial"/>
          <w:sz w:val="24"/>
        </w:rPr>
        <w:t>Volume 9:</w:t>
      </w:r>
      <w:r w:rsidRPr="00CB13B0">
        <w:rPr>
          <w:rFonts w:cs="Arial"/>
          <w:sz w:val="24"/>
        </w:rPr>
        <w:tab/>
        <w:t>sections</w:t>
      </w:r>
      <w:r w:rsidR="0056271E" w:rsidRPr="00CB13B0">
        <w:rPr>
          <w:rFonts w:cs="Arial"/>
          <w:sz w:val="24"/>
        </w:rPr>
        <w:t> </w:t>
      </w:r>
      <w:r w:rsidRPr="00CB13B0">
        <w:rPr>
          <w:rFonts w:cs="Arial"/>
          <w:sz w:val="24"/>
        </w:rPr>
        <w:t>723</w:t>
      </w:r>
      <w:r w:rsidR="00410FA5">
        <w:rPr>
          <w:rFonts w:cs="Arial"/>
          <w:sz w:val="24"/>
        </w:rPr>
        <w:noBreakHyphen/>
      </w:r>
      <w:r w:rsidRPr="00CB13B0">
        <w:rPr>
          <w:rFonts w:cs="Arial"/>
          <w:sz w:val="24"/>
        </w:rPr>
        <w:t>1 to 880</w:t>
      </w:r>
      <w:r w:rsidR="00410FA5">
        <w:rPr>
          <w:rFonts w:cs="Arial"/>
          <w:sz w:val="24"/>
        </w:rPr>
        <w:noBreakHyphen/>
      </w:r>
      <w:r w:rsidRPr="00CB13B0">
        <w:rPr>
          <w:rFonts w:cs="Arial"/>
          <w:sz w:val="24"/>
        </w:rPr>
        <w:t>205</w:t>
      </w:r>
    </w:p>
    <w:p w14:paraId="2CCE289A" w14:textId="4B2D2406" w:rsidR="00B83538" w:rsidRPr="00CB13B0" w:rsidRDefault="00B83538" w:rsidP="00B83538">
      <w:pPr>
        <w:rPr>
          <w:rFonts w:cs="Arial"/>
          <w:sz w:val="24"/>
        </w:rPr>
      </w:pPr>
      <w:r w:rsidRPr="00CB13B0">
        <w:rPr>
          <w:rFonts w:cs="Arial"/>
          <w:sz w:val="24"/>
        </w:rPr>
        <w:t>Volume 10:</w:t>
      </w:r>
      <w:r w:rsidRPr="00CB13B0">
        <w:rPr>
          <w:rFonts w:cs="Arial"/>
          <w:sz w:val="24"/>
        </w:rPr>
        <w:tab/>
        <w:t>sections</w:t>
      </w:r>
      <w:r w:rsidR="0056271E" w:rsidRPr="00CB13B0">
        <w:rPr>
          <w:rFonts w:cs="Arial"/>
          <w:sz w:val="24"/>
        </w:rPr>
        <w:t> </w:t>
      </w:r>
      <w:r w:rsidRPr="00CB13B0">
        <w:rPr>
          <w:rFonts w:cs="Arial"/>
          <w:sz w:val="24"/>
        </w:rPr>
        <w:t>900</w:t>
      </w:r>
      <w:r w:rsidR="00410FA5">
        <w:rPr>
          <w:rFonts w:cs="Arial"/>
          <w:sz w:val="24"/>
        </w:rPr>
        <w:noBreakHyphen/>
      </w:r>
      <w:r w:rsidRPr="00CB13B0">
        <w:rPr>
          <w:rFonts w:cs="Arial"/>
          <w:sz w:val="24"/>
        </w:rPr>
        <w:t>1 to 995</w:t>
      </w:r>
      <w:r w:rsidR="00410FA5">
        <w:rPr>
          <w:rFonts w:cs="Arial"/>
          <w:sz w:val="24"/>
        </w:rPr>
        <w:noBreakHyphen/>
      </w:r>
      <w:r w:rsidRPr="00CB13B0">
        <w:rPr>
          <w:rFonts w:cs="Arial"/>
          <w:sz w:val="24"/>
        </w:rPr>
        <w:t>1</w:t>
      </w:r>
    </w:p>
    <w:p w14:paraId="7BF85CC1" w14:textId="77777777" w:rsidR="00B83538" w:rsidRPr="00CB13B0" w:rsidRDefault="00B83538" w:rsidP="00B83538">
      <w:pPr>
        <w:rPr>
          <w:rFonts w:cs="Arial"/>
          <w:b/>
          <w:sz w:val="24"/>
        </w:rPr>
      </w:pPr>
      <w:r w:rsidRPr="00CB13B0">
        <w:rPr>
          <w:rFonts w:cs="Arial"/>
          <w:b/>
          <w:sz w:val="24"/>
        </w:rPr>
        <w:t>Volume 11:</w:t>
      </w:r>
      <w:r w:rsidRPr="00CB13B0">
        <w:rPr>
          <w:rFonts w:cs="Arial"/>
          <w:b/>
          <w:sz w:val="24"/>
        </w:rPr>
        <w:tab/>
        <w:t>Endnotes 1 to 3</w:t>
      </w:r>
    </w:p>
    <w:p w14:paraId="020B5CE4" w14:textId="1999C754" w:rsidR="00B83538" w:rsidRPr="00CB13B0" w:rsidRDefault="00B83538" w:rsidP="00B83538">
      <w:pPr>
        <w:rPr>
          <w:rFonts w:cs="Arial"/>
          <w:sz w:val="24"/>
        </w:rPr>
      </w:pPr>
      <w:r w:rsidRPr="00CB13B0">
        <w:rPr>
          <w:rFonts w:cs="Arial"/>
          <w:sz w:val="24"/>
        </w:rPr>
        <w:t>Volume 12:</w:t>
      </w:r>
      <w:r w:rsidRPr="00CB13B0">
        <w:rPr>
          <w:rFonts w:cs="Arial"/>
          <w:sz w:val="24"/>
        </w:rPr>
        <w:tab/>
      </w:r>
      <w:r w:rsidR="009933BA" w:rsidRPr="00CB13B0">
        <w:rPr>
          <w:rFonts w:cs="Arial"/>
          <w:sz w:val="24"/>
        </w:rPr>
        <w:t>Endnote 4</w:t>
      </w:r>
    </w:p>
    <w:p w14:paraId="08F74536" w14:textId="77777777" w:rsidR="00AC566A" w:rsidRPr="00CB13B0" w:rsidRDefault="00AC566A" w:rsidP="00AC566A">
      <w:pPr>
        <w:spacing w:before="120" w:after="240"/>
        <w:rPr>
          <w:rFonts w:cs="Arial"/>
          <w:sz w:val="24"/>
        </w:rPr>
      </w:pPr>
      <w:r w:rsidRPr="00CB13B0">
        <w:rPr>
          <w:rFonts w:cs="Arial"/>
          <w:sz w:val="24"/>
        </w:rPr>
        <w:t>Each volume has its own contents</w:t>
      </w:r>
    </w:p>
    <w:p w14:paraId="1126ECCF" w14:textId="77777777" w:rsidR="00B83538" w:rsidRPr="00CB13B0" w:rsidRDefault="00B83538" w:rsidP="00962825">
      <w:pPr>
        <w:pageBreakBefore/>
        <w:rPr>
          <w:rFonts w:cs="Arial"/>
          <w:b/>
          <w:sz w:val="32"/>
          <w:szCs w:val="32"/>
        </w:rPr>
      </w:pPr>
      <w:r w:rsidRPr="00CB13B0">
        <w:rPr>
          <w:rFonts w:cs="Arial"/>
          <w:b/>
          <w:sz w:val="32"/>
          <w:szCs w:val="32"/>
        </w:rPr>
        <w:lastRenderedPageBreak/>
        <w:t>About this compilation</w:t>
      </w:r>
    </w:p>
    <w:p w14:paraId="1D57708C" w14:textId="77777777" w:rsidR="00B83538" w:rsidRPr="00CB13B0" w:rsidRDefault="00B83538" w:rsidP="00962825">
      <w:pPr>
        <w:spacing w:before="240"/>
        <w:rPr>
          <w:rFonts w:cs="Arial"/>
        </w:rPr>
      </w:pPr>
      <w:r w:rsidRPr="00CB13B0">
        <w:rPr>
          <w:rFonts w:cs="Arial"/>
          <w:b/>
          <w:szCs w:val="22"/>
        </w:rPr>
        <w:t>This compilation</w:t>
      </w:r>
    </w:p>
    <w:p w14:paraId="3E856DA9" w14:textId="1CA10095" w:rsidR="00B83538" w:rsidRPr="00CB13B0" w:rsidRDefault="00B83538" w:rsidP="00962825">
      <w:pPr>
        <w:spacing w:before="120" w:after="120"/>
        <w:rPr>
          <w:rFonts w:cs="Arial"/>
          <w:szCs w:val="22"/>
        </w:rPr>
      </w:pPr>
      <w:r w:rsidRPr="00CB13B0">
        <w:rPr>
          <w:rFonts w:cs="Arial"/>
          <w:szCs w:val="22"/>
        </w:rPr>
        <w:t xml:space="preserve">This is a compilation of the </w:t>
      </w:r>
      <w:r w:rsidRPr="00CB13B0">
        <w:rPr>
          <w:rFonts w:cs="Arial"/>
          <w:i/>
          <w:szCs w:val="22"/>
        </w:rPr>
        <w:fldChar w:fldCharType="begin"/>
      </w:r>
      <w:r w:rsidRPr="00CB13B0">
        <w:rPr>
          <w:rFonts w:cs="Arial"/>
          <w:i/>
          <w:szCs w:val="22"/>
        </w:rPr>
        <w:instrText xml:space="preserve"> STYLEREF  ShortT </w:instrText>
      </w:r>
      <w:r w:rsidRPr="00CB13B0">
        <w:rPr>
          <w:rFonts w:cs="Arial"/>
          <w:i/>
          <w:szCs w:val="22"/>
        </w:rPr>
        <w:fldChar w:fldCharType="separate"/>
      </w:r>
      <w:r w:rsidR="00410FA5">
        <w:rPr>
          <w:rFonts w:cs="Arial"/>
          <w:i/>
          <w:noProof/>
          <w:szCs w:val="22"/>
        </w:rPr>
        <w:t>Income Tax Assessment Act 1997</w:t>
      </w:r>
      <w:r w:rsidRPr="00CB13B0">
        <w:rPr>
          <w:rFonts w:cs="Arial"/>
          <w:i/>
          <w:szCs w:val="22"/>
        </w:rPr>
        <w:fldChar w:fldCharType="end"/>
      </w:r>
      <w:r w:rsidRPr="00CB13B0">
        <w:rPr>
          <w:rFonts w:cs="Arial"/>
          <w:szCs w:val="22"/>
        </w:rPr>
        <w:t xml:space="preserve"> that shows the text of the law as amended and in force on </w:t>
      </w:r>
      <w:r w:rsidRPr="00ED18C2">
        <w:rPr>
          <w:rFonts w:cs="Arial"/>
          <w:szCs w:val="22"/>
        </w:rPr>
        <w:fldChar w:fldCharType="begin"/>
      </w:r>
      <w:r w:rsidR="00FA7C98">
        <w:rPr>
          <w:rFonts w:cs="Arial"/>
          <w:szCs w:val="22"/>
        </w:rPr>
        <w:instrText>DOCPROPERTY StartDate \@ "d MMMM yyyy" \* MERGEFORMAT</w:instrText>
      </w:r>
      <w:r w:rsidRPr="00ED18C2">
        <w:rPr>
          <w:rFonts w:cs="Arial"/>
          <w:szCs w:val="22"/>
        </w:rPr>
        <w:fldChar w:fldCharType="separate"/>
      </w:r>
      <w:r w:rsidR="00410FA5">
        <w:rPr>
          <w:rFonts w:cs="Arial"/>
          <w:szCs w:val="22"/>
        </w:rPr>
        <w:t>1 July</w:t>
      </w:r>
      <w:r w:rsidR="00FA7C98">
        <w:rPr>
          <w:rFonts w:cs="Arial"/>
          <w:szCs w:val="22"/>
        </w:rPr>
        <w:t xml:space="preserve"> 2025</w:t>
      </w:r>
      <w:r w:rsidRPr="00ED18C2">
        <w:rPr>
          <w:rFonts w:cs="Arial"/>
          <w:szCs w:val="22"/>
        </w:rPr>
        <w:fldChar w:fldCharType="end"/>
      </w:r>
      <w:r w:rsidRPr="00CB13B0">
        <w:rPr>
          <w:rFonts w:cs="Arial"/>
          <w:szCs w:val="22"/>
        </w:rPr>
        <w:t xml:space="preserve"> (the </w:t>
      </w:r>
      <w:r w:rsidRPr="00CB13B0">
        <w:rPr>
          <w:rFonts w:cs="Arial"/>
          <w:b/>
          <w:i/>
          <w:szCs w:val="22"/>
        </w:rPr>
        <w:t>compilation date</w:t>
      </w:r>
      <w:r w:rsidRPr="00CB13B0">
        <w:rPr>
          <w:rFonts w:cs="Arial"/>
          <w:szCs w:val="22"/>
        </w:rPr>
        <w:t>).</w:t>
      </w:r>
    </w:p>
    <w:p w14:paraId="1FCCB078" w14:textId="77777777" w:rsidR="00B83538" w:rsidRPr="00CB13B0" w:rsidRDefault="00B83538" w:rsidP="00962825">
      <w:pPr>
        <w:spacing w:after="120"/>
        <w:rPr>
          <w:rFonts w:cs="Arial"/>
          <w:szCs w:val="22"/>
        </w:rPr>
      </w:pPr>
      <w:r w:rsidRPr="00CB13B0">
        <w:rPr>
          <w:rFonts w:cs="Arial"/>
          <w:szCs w:val="22"/>
        </w:rPr>
        <w:t xml:space="preserve">The notes at the end of this compilation (the </w:t>
      </w:r>
      <w:r w:rsidRPr="00CB13B0">
        <w:rPr>
          <w:rFonts w:cs="Arial"/>
          <w:b/>
          <w:i/>
          <w:szCs w:val="22"/>
        </w:rPr>
        <w:t>endnotes</w:t>
      </w:r>
      <w:r w:rsidRPr="00CB13B0">
        <w:rPr>
          <w:rFonts w:cs="Arial"/>
          <w:szCs w:val="22"/>
        </w:rPr>
        <w:t>) include information about amending laws and the amendment history of provisions of the compiled law.</w:t>
      </w:r>
    </w:p>
    <w:p w14:paraId="0A9AB314" w14:textId="77777777" w:rsidR="00B83538" w:rsidRPr="00CB13B0" w:rsidRDefault="00B83538" w:rsidP="00962825">
      <w:pPr>
        <w:tabs>
          <w:tab w:val="left" w:pos="5640"/>
        </w:tabs>
        <w:spacing w:before="120" w:after="120"/>
        <w:rPr>
          <w:rFonts w:cs="Arial"/>
          <w:b/>
          <w:szCs w:val="22"/>
        </w:rPr>
      </w:pPr>
      <w:r w:rsidRPr="00CB13B0">
        <w:rPr>
          <w:rFonts w:cs="Arial"/>
          <w:b/>
          <w:szCs w:val="22"/>
        </w:rPr>
        <w:t>Uncommenced amendments</w:t>
      </w:r>
    </w:p>
    <w:p w14:paraId="6BD4C4AE" w14:textId="77777777" w:rsidR="00B83538" w:rsidRPr="00CB13B0" w:rsidRDefault="00B83538" w:rsidP="00962825">
      <w:pPr>
        <w:spacing w:after="120"/>
        <w:rPr>
          <w:rFonts w:cs="Arial"/>
          <w:szCs w:val="22"/>
        </w:rPr>
      </w:pPr>
      <w:r w:rsidRPr="00CB13B0">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5C8A2CD0" w14:textId="77777777" w:rsidR="00B83538" w:rsidRPr="00CB13B0" w:rsidRDefault="00B83538" w:rsidP="00962825">
      <w:pPr>
        <w:spacing w:before="120" w:after="120"/>
        <w:rPr>
          <w:rFonts w:cs="Arial"/>
          <w:b/>
          <w:szCs w:val="22"/>
        </w:rPr>
      </w:pPr>
      <w:r w:rsidRPr="00CB13B0">
        <w:rPr>
          <w:rFonts w:cs="Arial"/>
          <w:b/>
          <w:szCs w:val="22"/>
        </w:rPr>
        <w:t>Application, saving and transitional provisions for provisions and amendments</w:t>
      </w:r>
    </w:p>
    <w:p w14:paraId="3BE60D17" w14:textId="77777777" w:rsidR="00B83538" w:rsidRPr="00CB13B0" w:rsidRDefault="00B83538" w:rsidP="00962825">
      <w:pPr>
        <w:spacing w:after="120"/>
        <w:rPr>
          <w:rFonts w:cs="Arial"/>
          <w:szCs w:val="22"/>
        </w:rPr>
      </w:pPr>
      <w:r w:rsidRPr="00CB13B0">
        <w:rPr>
          <w:rFonts w:cs="Arial"/>
          <w:szCs w:val="22"/>
        </w:rPr>
        <w:t>If the operation of a provision or amendment of the compiled law is affected by an application, saving or transitional provision that is not included in this compilation, details are included in the endnotes.</w:t>
      </w:r>
    </w:p>
    <w:p w14:paraId="039109EB" w14:textId="77777777" w:rsidR="00B83538" w:rsidRPr="00CB13B0" w:rsidRDefault="00B83538" w:rsidP="00962825">
      <w:pPr>
        <w:spacing w:after="120"/>
        <w:rPr>
          <w:rFonts w:cs="Arial"/>
          <w:b/>
          <w:szCs w:val="22"/>
        </w:rPr>
      </w:pPr>
      <w:r w:rsidRPr="00CB13B0">
        <w:rPr>
          <w:rFonts w:cs="Arial"/>
          <w:b/>
          <w:szCs w:val="22"/>
        </w:rPr>
        <w:t>Editorial changes</w:t>
      </w:r>
    </w:p>
    <w:p w14:paraId="6E3638B0" w14:textId="77777777" w:rsidR="00B83538" w:rsidRPr="00CB13B0" w:rsidRDefault="00B83538" w:rsidP="00962825">
      <w:pPr>
        <w:spacing w:after="120"/>
        <w:rPr>
          <w:rFonts w:cs="Arial"/>
          <w:szCs w:val="22"/>
        </w:rPr>
      </w:pPr>
      <w:r w:rsidRPr="00CB13B0">
        <w:rPr>
          <w:rFonts w:cs="Arial"/>
          <w:szCs w:val="22"/>
        </w:rPr>
        <w:t>For more information about any editorial changes made in this compilation, see the endnotes.</w:t>
      </w:r>
    </w:p>
    <w:p w14:paraId="31299A3F" w14:textId="77777777" w:rsidR="00B83538" w:rsidRPr="00CB13B0" w:rsidRDefault="00B83538" w:rsidP="00962825">
      <w:pPr>
        <w:spacing w:before="120" w:after="120"/>
        <w:rPr>
          <w:rFonts w:cs="Arial"/>
          <w:b/>
          <w:szCs w:val="22"/>
        </w:rPr>
      </w:pPr>
      <w:r w:rsidRPr="00CB13B0">
        <w:rPr>
          <w:rFonts w:cs="Arial"/>
          <w:b/>
          <w:szCs w:val="22"/>
        </w:rPr>
        <w:t>Modifications</w:t>
      </w:r>
    </w:p>
    <w:p w14:paraId="240F225A" w14:textId="77777777" w:rsidR="00B83538" w:rsidRPr="00CB13B0" w:rsidRDefault="00B83538" w:rsidP="00962825">
      <w:pPr>
        <w:spacing w:after="120"/>
        <w:rPr>
          <w:rFonts w:cs="Arial"/>
          <w:szCs w:val="22"/>
        </w:rPr>
      </w:pPr>
      <w:r w:rsidRPr="00CB13B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73A5AAC3" w14:textId="30BC880A" w:rsidR="00B83538" w:rsidRPr="00CB13B0" w:rsidRDefault="00B83538" w:rsidP="00962825">
      <w:pPr>
        <w:spacing w:before="80" w:after="120"/>
        <w:rPr>
          <w:rFonts w:cs="Arial"/>
          <w:b/>
          <w:szCs w:val="22"/>
        </w:rPr>
      </w:pPr>
      <w:r w:rsidRPr="00CB13B0">
        <w:rPr>
          <w:rFonts w:cs="Arial"/>
          <w:b/>
          <w:szCs w:val="22"/>
        </w:rPr>
        <w:t>Self</w:t>
      </w:r>
      <w:r w:rsidR="00410FA5">
        <w:rPr>
          <w:rFonts w:cs="Arial"/>
          <w:b/>
          <w:szCs w:val="22"/>
        </w:rPr>
        <w:noBreakHyphen/>
      </w:r>
      <w:r w:rsidRPr="00CB13B0">
        <w:rPr>
          <w:rFonts w:cs="Arial"/>
          <w:b/>
          <w:szCs w:val="22"/>
        </w:rPr>
        <w:t>repealing provisions</w:t>
      </w:r>
    </w:p>
    <w:p w14:paraId="3594F367" w14:textId="77777777" w:rsidR="00B83538" w:rsidRPr="00CB13B0" w:rsidRDefault="00B83538" w:rsidP="00962825">
      <w:pPr>
        <w:spacing w:after="120"/>
        <w:rPr>
          <w:rFonts w:cs="Arial"/>
          <w:szCs w:val="22"/>
        </w:rPr>
      </w:pPr>
      <w:r w:rsidRPr="00CB13B0">
        <w:rPr>
          <w:rFonts w:cs="Arial"/>
          <w:szCs w:val="22"/>
        </w:rPr>
        <w:t>If a provision of the compiled law has been repealed in accordance with a provision of the law, details are included in the endnotes.</w:t>
      </w:r>
    </w:p>
    <w:p w14:paraId="2E4A73EF" w14:textId="77777777" w:rsidR="00B83538" w:rsidRPr="00CB13B0" w:rsidRDefault="00B83538" w:rsidP="00962825">
      <w:pPr>
        <w:pStyle w:val="Header"/>
        <w:tabs>
          <w:tab w:val="clear" w:pos="4150"/>
          <w:tab w:val="clear" w:pos="8307"/>
        </w:tabs>
      </w:pPr>
      <w:r w:rsidRPr="00CB13B0">
        <w:rPr>
          <w:rStyle w:val="CharChapNo"/>
        </w:rPr>
        <w:t xml:space="preserve"> </w:t>
      </w:r>
      <w:r w:rsidRPr="00CB13B0">
        <w:rPr>
          <w:rStyle w:val="CharChapText"/>
        </w:rPr>
        <w:t xml:space="preserve"> </w:t>
      </w:r>
    </w:p>
    <w:p w14:paraId="794E7688" w14:textId="77777777" w:rsidR="00B83538" w:rsidRPr="00CB13B0" w:rsidRDefault="00B83538" w:rsidP="00962825">
      <w:pPr>
        <w:pStyle w:val="Header"/>
        <w:tabs>
          <w:tab w:val="clear" w:pos="4150"/>
          <w:tab w:val="clear" w:pos="8307"/>
        </w:tabs>
      </w:pPr>
      <w:r w:rsidRPr="00CB13B0">
        <w:rPr>
          <w:rStyle w:val="CharPartNo"/>
        </w:rPr>
        <w:t xml:space="preserve"> </w:t>
      </w:r>
      <w:r w:rsidRPr="00CB13B0">
        <w:rPr>
          <w:rStyle w:val="CharPartText"/>
        </w:rPr>
        <w:t xml:space="preserve"> </w:t>
      </w:r>
    </w:p>
    <w:p w14:paraId="52263006" w14:textId="77777777" w:rsidR="00B83538" w:rsidRPr="00CB13B0" w:rsidRDefault="00B83538" w:rsidP="00962825">
      <w:pPr>
        <w:pStyle w:val="Header"/>
        <w:tabs>
          <w:tab w:val="clear" w:pos="4150"/>
          <w:tab w:val="clear" w:pos="8307"/>
        </w:tabs>
      </w:pPr>
      <w:r w:rsidRPr="00CB13B0">
        <w:rPr>
          <w:rStyle w:val="CharDivNo"/>
        </w:rPr>
        <w:t xml:space="preserve"> </w:t>
      </w:r>
      <w:r w:rsidRPr="00CB13B0">
        <w:rPr>
          <w:rStyle w:val="CharDivText"/>
        </w:rPr>
        <w:t xml:space="preserve"> </w:t>
      </w:r>
    </w:p>
    <w:p w14:paraId="1E0D3052" w14:textId="77777777" w:rsidR="00B83538" w:rsidRPr="00CB13B0" w:rsidRDefault="00B83538" w:rsidP="00962825">
      <w:pPr>
        <w:sectPr w:rsidR="00B83538" w:rsidRPr="00CB13B0" w:rsidSect="00ED7317">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3969" w:left="2410" w:header="720" w:footer="3402" w:gutter="0"/>
          <w:cols w:space="708"/>
          <w:titlePg/>
          <w:docGrid w:linePitch="360"/>
        </w:sectPr>
      </w:pPr>
    </w:p>
    <w:p w14:paraId="7B0380F8" w14:textId="77777777" w:rsidR="00C04BF9" w:rsidRPr="00CB13B0" w:rsidRDefault="00C04BF9" w:rsidP="00C04BF9">
      <w:pPr>
        <w:rPr>
          <w:sz w:val="36"/>
        </w:rPr>
      </w:pPr>
      <w:r w:rsidRPr="00CB13B0">
        <w:rPr>
          <w:sz w:val="36"/>
        </w:rPr>
        <w:lastRenderedPageBreak/>
        <w:t>Contents</w:t>
      </w:r>
    </w:p>
    <w:p w14:paraId="4BBE1857" w14:textId="03EFC8C9" w:rsidR="00FA7C98" w:rsidRDefault="008024A9" w:rsidP="00FA7C98">
      <w:pPr>
        <w:pStyle w:val="TOC1"/>
        <w:ind w:left="879" w:hanging="879"/>
        <w:rPr>
          <w:rFonts w:asciiTheme="minorHAnsi" w:eastAsiaTheme="minorEastAsia" w:hAnsiTheme="minorHAnsi" w:cstheme="minorBidi"/>
          <w:b w:val="0"/>
          <w:noProof/>
          <w:kern w:val="2"/>
          <w:sz w:val="24"/>
          <w:szCs w:val="24"/>
          <w14:ligatures w14:val="standardContextual"/>
        </w:rPr>
      </w:pPr>
      <w:r w:rsidRPr="00CB13B0">
        <w:rPr>
          <w:sz w:val="24"/>
        </w:rPr>
        <w:fldChar w:fldCharType="begin"/>
      </w:r>
      <w:r w:rsidRPr="00CB13B0">
        <w:instrText xml:space="preserve"> TOC \o "1-9" </w:instrText>
      </w:r>
      <w:r w:rsidRPr="00CB13B0">
        <w:rPr>
          <w:sz w:val="24"/>
        </w:rPr>
        <w:fldChar w:fldCharType="separate"/>
      </w:r>
      <w:r w:rsidR="00FA7C98">
        <w:rPr>
          <w:noProof/>
        </w:rPr>
        <w:t>Endnotes</w:t>
      </w:r>
      <w:r w:rsidR="00FA7C98" w:rsidRPr="00FA7C98">
        <w:rPr>
          <w:b w:val="0"/>
          <w:noProof/>
          <w:sz w:val="18"/>
        </w:rPr>
        <w:tab/>
      </w:r>
      <w:r w:rsidR="00FA7C98" w:rsidRPr="00FA7C98">
        <w:rPr>
          <w:b w:val="0"/>
          <w:noProof/>
          <w:sz w:val="18"/>
        </w:rPr>
        <w:fldChar w:fldCharType="begin"/>
      </w:r>
      <w:r w:rsidR="00FA7C98" w:rsidRPr="00FA7C98">
        <w:rPr>
          <w:b w:val="0"/>
          <w:noProof/>
          <w:sz w:val="18"/>
        </w:rPr>
        <w:instrText xml:space="preserve"> PAGEREF _Toc201750621 \h </w:instrText>
      </w:r>
      <w:r w:rsidR="00FA7C98" w:rsidRPr="00FA7C98">
        <w:rPr>
          <w:b w:val="0"/>
          <w:noProof/>
          <w:sz w:val="18"/>
        </w:rPr>
      </w:r>
      <w:r w:rsidR="00FA7C98" w:rsidRPr="00FA7C98">
        <w:rPr>
          <w:b w:val="0"/>
          <w:noProof/>
          <w:sz w:val="18"/>
        </w:rPr>
        <w:fldChar w:fldCharType="separate"/>
      </w:r>
      <w:r w:rsidR="00410FA5">
        <w:rPr>
          <w:b w:val="0"/>
          <w:noProof/>
          <w:sz w:val="18"/>
        </w:rPr>
        <w:t>1</w:t>
      </w:r>
      <w:r w:rsidR="00FA7C98" w:rsidRPr="00FA7C98">
        <w:rPr>
          <w:b w:val="0"/>
          <w:noProof/>
          <w:sz w:val="18"/>
        </w:rPr>
        <w:fldChar w:fldCharType="end"/>
      </w:r>
    </w:p>
    <w:p w14:paraId="56B8985F" w14:textId="2D19310A" w:rsidR="00FA7C98" w:rsidRDefault="00FA7C98">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FA7C98">
        <w:rPr>
          <w:b w:val="0"/>
          <w:noProof/>
          <w:sz w:val="18"/>
        </w:rPr>
        <w:tab/>
      </w:r>
      <w:r w:rsidRPr="00FA7C98">
        <w:rPr>
          <w:b w:val="0"/>
          <w:noProof/>
          <w:sz w:val="18"/>
        </w:rPr>
        <w:fldChar w:fldCharType="begin"/>
      </w:r>
      <w:r w:rsidRPr="00FA7C98">
        <w:rPr>
          <w:b w:val="0"/>
          <w:noProof/>
          <w:sz w:val="18"/>
        </w:rPr>
        <w:instrText xml:space="preserve"> PAGEREF _Toc201750622 \h </w:instrText>
      </w:r>
      <w:r w:rsidRPr="00FA7C98">
        <w:rPr>
          <w:b w:val="0"/>
          <w:noProof/>
          <w:sz w:val="18"/>
        </w:rPr>
      </w:r>
      <w:r w:rsidRPr="00FA7C98">
        <w:rPr>
          <w:b w:val="0"/>
          <w:noProof/>
          <w:sz w:val="18"/>
        </w:rPr>
        <w:fldChar w:fldCharType="separate"/>
      </w:r>
      <w:r w:rsidR="00410FA5">
        <w:rPr>
          <w:b w:val="0"/>
          <w:noProof/>
          <w:sz w:val="18"/>
        </w:rPr>
        <w:t>1</w:t>
      </w:r>
      <w:r w:rsidRPr="00FA7C98">
        <w:rPr>
          <w:b w:val="0"/>
          <w:noProof/>
          <w:sz w:val="18"/>
        </w:rPr>
        <w:fldChar w:fldCharType="end"/>
      </w:r>
    </w:p>
    <w:p w14:paraId="02BA5B64" w14:textId="2012B20E" w:rsidR="00FA7C98" w:rsidRDefault="00FA7C98">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FA7C98">
        <w:rPr>
          <w:b w:val="0"/>
          <w:noProof/>
          <w:sz w:val="18"/>
        </w:rPr>
        <w:tab/>
      </w:r>
      <w:r w:rsidRPr="00FA7C98">
        <w:rPr>
          <w:b w:val="0"/>
          <w:noProof/>
          <w:sz w:val="18"/>
        </w:rPr>
        <w:fldChar w:fldCharType="begin"/>
      </w:r>
      <w:r w:rsidRPr="00FA7C98">
        <w:rPr>
          <w:b w:val="0"/>
          <w:noProof/>
          <w:sz w:val="18"/>
        </w:rPr>
        <w:instrText xml:space="preserve"> PAGEREF _Toc201750623 \h </w:instrText>
      </w:r>
      <w:r w:rsidRPr="00FA7C98">
        <w:rPr>
          <w:b w:val="0"/>
          <w:noProof/>
          <w:sz w:val="18"/>
        </w:rPr>
      </w:r>
      <w:r w:rsidRPr="00FA7C98">
        <w:rPr>
          <w:b w:val="0"/>
          <w:noProof/>
          <w:sz w:val="18"/>
        </w:rPr>
        <w:fldChar w:fldCharType="separate"/>
      </w:r>
      <w:r w:rsidR="00410FA5">
        <w:rPr>
          <w:b w:val="0"/>
          <w:noProof/>
          <w:sz w:val="18"/>
        </w:rPr>
        <w:t>3</w:t>
      </w:r>
      <w:r w:rsidRPr="00FA7C98">
        <w:rPr>
          <w:b w:val="0"/>
          <w:noProof/>
          <w:sz w:val="18"/>
        </w:rPr>
        <w:fldChar w:fldCharType="end"/>
      </w:r>
    </w:p>
    <w:p w14:paraId="4250CDDD" w14:textId="6F82BA36" w:rsidR="00FA7C98" w:rsidRDefault="00FA7C98">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FA7C98">
        <w:rPr>
          <w:b w:val="0"/>
          <w:noProof/>
          <w:sz w:val="18"/>
        </w:rPr>
        <w:tab/>
      </w:r>
      <w:r w:rsidRPr="00FA7C98">
        <w:rPr>
          <w:b w:val="0"/>
          <w:noProof/>
          <w:sz w:val="18"/>
        </w:rPr>
        <w:fldChar w:fldCharType="begin"/>
      </w:r>
      <w:r w:rsidRPr="00FA7C98">
        <w:rPr>
          <w:b w:val="0"/>
          <w:noProof/>
          <w:sz w:val="18"/>
        </w:rPr>
        <w:instrText xml:space="preserve"> PAGEREF _Toc201750624 \h </w:instrText>
      </w:r>
      <w:r w:rsidRPr="00FA7C98">
        <w:rPr>
          <w:b w:val="0"/>
          <w:noProof/>
          <w:sz w:val="18"/>
        </w:rPr>
      </w:r>
      <w:r w:rsidRPr="00FA7C98">
        <w:rPr>
          <w:b w:val="0"/>
          <w:noProof/>
          <w:sz w:val="18"/>
        </w:rPr>
        <w:fldChar w:fldCharType="separate"/>
      </w:r>
      <w:r w:rsidR="00410FA5">
        <w:rPr>
          <w:b w:val="0"/>
          <w:noProof/>
          <w:sz w:val="18"/>
        </w:rPr>
        <w:t>4</w:t>
      </w:r>
      <w:r w:rsidRPr="00FA7C98">
        <w:rPr>
          <w:b w:val="0"/>
          <w:noProof/>
          <w:sz w:val="18"/>
        </w:rPr>
        <w:fldChar w:fldCharType="end"/>
      </w:r>
    </w:p>
    <w:p w14:paraId="3059198E" w14:textId="30F67C84" w:rsidR="00C04BF9" w:rsidRPr="00CB13B0" w:rsidRDefault="008024A9" w:rsidP="00C04BF9">
      <w:pPr>
        <w:sectPr w:rsidR="00C04BF9" w:rsidRPr="00CB13B0" w:rsidSect="00ED7317">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CB13B0">
        <w:fldChar w:fldCharType="end"/>
      </w:r>
    </w:p>
    <w:p w14:paraId="653633E0" w14:textId="77777777" w:rsidR="004E5A3F" w:rsidRPr="00FA7C98" w:rsidRDefault="004E5A3F" w:rsidP="00FA7C98">
      <w:pPr>
        <w:pStyle w:val="ENotesHeading1"/>
      </w:pPr>
      <w:bookmarkStart w:id="0" w:name="_Toc201750621"/>
      <w:r w:rsidRPr="00FA7C98">
        <w:lastRenderedPageBreak/>
        <w:t>Endnotes</w:t>
      </w:r>
      <w:bookmarkEnd w:id="0"/>
    </w:p>
    <w:p w14:paraId="6A500099" w14:textId="77777777" w:rsidR="00FA7C98" w:rsidRPr="004C2B02" w:rsidRDefault="00FA7C98" w:rsidP="004C2B02">
      <w:pPr>
        <w:pStyle w:val="ENotesHeading2"/>
      </w:pPr>
      <w:bookmarkStart w:id="1" w:name="_Toc201750622"/>
      <w:r w:rsidRPr="004C2B02">
        <w:t>Endnote 1—About the endnotes</w:t>
      </w:r>
      <w:bookmarkEnd w:id="1"/>
    </w:p>
    <w:p w14:paraId="1A33E0E6" w14:textId="77777777" w:rsidR="00FA7C98" w:rsidRDefault="00FA7C98" w:rsidP="00D86125">
      <w:pPr>
        <w:spacing w:after="120"/>
      </w:pPr>
      <w:r w:rsidRPr="00BC57F4">
        <w:t xml:space="preserve">The endnotes provide </w:t>
      </w:r>
      <w:r>
        <w:t>information about this compilation and the compiled law.</w:t>
      </w:r>
    </w:p>
    <w:p w14:paraId="53479FEF" w14:textId="77777777" w:rsidR="00FA7C98" w:rsidRPr="00BC57F4" w:rsidRDefault="00FA7C98" w:rsidP="00D86125">
      <w:pPr>
        <w:spacing w:after="120"/>
      </w:pPr>
      <w:r w:rsidRPr="00BC57F4">
        <w:t>The followi</w:t>
      </w:r>
      <w:r>
        <w:t>ng endnotes are included in every</w:t>
      </w:r>
      <w:r w:rsidRPr="00BC57F4">
        <w:t xml:space="preserve"> compilation:</w:t>
      </w:r>
    </w:p>
    <w:p w14:paraId="7DCF7F7E" w14:textId="77777777" w:rsidR="00FA7C98" w:rsidRPr="00BC57F4" w:rsidRDefault="00FA7C98" w:rsidP="00D86125">
      <w:r w:rsidRPr="00BC57F4">
        <w:t>Endnote 1—About the endnotes</w:t>
      </w:r>
    </w:p>
    <w:p w14:paraId="1C5B05A7" w14:textId="77777777" w:rsidR="00FA7C98" w:rsidRPr="00BC57F4" w:rsidRDefault="00FA7C98" w:rsidP="00D86125">
      <w:r w:rsidRPr="00BC57F4">
        <w:t>Endnote 2—Abbreviation key</w:t>
      </w:r>
    </w:p>
    <w:p w14:paraId="6AF49B53" w14:textId="77777777" w:rsidR="00FA7C98" w:rsidRPr="00BC57F4" w:rsidRDefault="00FA7C98" w:rsidP="00D86125">
      <w:r w:rsidRPr="00BC57F4">
        <w:t>Endnote 3—Legislation history</w:t>
      </w:r>
    </w:p>
    <w:p w14:paraId="44F7C02E" w14:textId="77777777" w:rsidR="00FA7C98" w:rsidRDefault="00FA7C98" w:rsidP="00D86125">
      <w:pPr>
        <w:spacing w:after="120"/>
      </w:pPr>
      <w:r w:rsidRPr="00BC57F4">
        <w:t>Endnote 4—Amendment history</w:t>
      </w:r>
    </w:p>
    <w:p w14:paraId="6F947675" w14:textId="77777777" w:rsidR="00FA7C98" w:rsidRPr="00BC57F4" w:rsidRDefault="00FA7C98" w:rsidP="00D86125">
      <w:r w:rsidRPr="00BC57F4">
        <w:rPr>
          <w:b/>
        </w:rPr>
        <w:t>Abbreviation key—</w:t>
      </w:r>
      <w:r>
        <w:rPr>
          <w:b/>
        </w:rPr>
        <w:t>E</w:t>
      </w:r>
      <w:r w:rsidRPr="00BC57F4">
        <w:rPr>
          <w:b/>
        </w:rPr>
        <w:t>ndnote 2</w:t>
      </w:r>
    </w:p>
    <w:p w14:paraId="2D9146DD" w14:textId="77777777" w:rsidR="00FA7C98" w:rsidRPr="00BC57F4" w:rsidRDefault="00FA7C98" w:rsidP="00D86125">
      <w:pPr>
        <w:spacing w:after="120"/>
      </w:pPr>
      <w:r w:rsidRPr="00BC57F4">
        <w:t xml:space="preserve">The abbreviation key sets out abbreviations </w:t>
      </w:r>
      <w:r>
        <w:t xml:space="preserve">that may be </w:t>
      </w:r>
      <w:r w:rsidRPr="00BC57F4">
        <w:t>used in the endnotes.</w:t>
      </w:r>
    </w:p>
    <w:p w14:paraId="3958568A" w14:textId="77777777" w:rsidR="00FA7C98" w:rsidRPr="00BC57F4" w:rsidRDefault="00FA7C98" w:rsidP="00D86125">
      <w:pPr>
        <w:rPr>
          <w:b/>
        </w:rPr>
      </w:pPr>
      <w:r w:rsidRPr="00BC57F4">
        <w:rPr>
          <w:b/>
        </w:rPr>
        <w:t>Legislation history and amendment history—</w:t>
      </w:r>
      <w:r>
        <w:rPr>
          <w:b/>
        </w:rPr>
        <w:t>E</w:t>
      </w:r>
      <w:r w:rsidRPr="00BC57F4">
        <w:rPr>
          <w:b/>
        </w:rPr>
        <w:t>ndnotes 3 and 4</w:t>
      </w:r>
    </w:p>
    <w:p w14:paraId="0CFCC633" w14:textId="77777777" w:rsidR="00FA7C98" w:rsidRPr="00BC57F4" w:rsidRDefault="00FA7C98" w:rsidP="00D86125">
      <w:pPr>
        <w:spacing w:after="120"/>
      </w:pPr>
      <w:r w:rsidRPr="00BC57F4">
        <w:t>Amending laws are annotated in the legislation history and amendment history.</w:t>
      </w:r>
    </w:p>
    <w:p w14:paraId="584C52BD" w14:textId="77777777" w:rsidR="00FA7C98" w:rsidRPr="00BC57F4" w:rsidRDefault="00FA7C98"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030F100E" w14:textId="77777777" w:rsidR="00FA7C98" w:rsidRDefault="00FA7C98"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73E79212" w14:textId="77777777" w:rsidR="00FA7C98" w:rsidRPr="00FB4AD4" w:rsidRDefault="00FA7C98" w:rsidP="00D86125">
      <w:pPr>
        <w:rPr>
          <w:b/>
        </w:rPr>
      </w:pPr>
      <w:r w:rsidRPr="00FB4AD4">
        <w:rPr>
          <w:b/>
        </w:rPr>
        <w:t>Editorial changes</w:t>
      </w:r>
    </w:p>
    <w:p w14:paraId="15DBA418" w14:textId="77777777" w:rsidR="00FA7C98" w:rsidRDefault="00FA7C98"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2632F853" w14:textId="77777777" w:rsidR="00FA7C98" w:rsidRDefault="00FA7C98" w:rsidP="00D86125">
      <w:pPr>
        <w:spacing w:after="120"/>
      </w:pPr>
      <w:r>
        <w:t>If the compilation includes editorial changes, the endnotes include a brief outline of the changes in general terms. Full details of any changes can be obtained from the Office of Parliamentary Counsel.</w:t>
      </w:r>
    </w:p>
    <w:p w14:paraId="0C6D4632" w14:textId="77777777" w:rsidR="00FA7C98" w:rsidRPr="00BC57F4" w:rsidRDefault="00FA7C98" w:rsidP="00D86125">
      <w:pPr>
        <w:keepNext/>
      </w:pPr>
      <w:r>
        <w:rPr>
          <w:b/>
        </w:rPr>
        <w:t>Misdescribed amendments</w:t>
      </w:r>
    </w:p>
    <w:p w14:paraId="572AAEED" w14:textId="7810A3F6" w:rsidR="00FA7C98" w:rsidRDefault="00FA7C98" w:rsidP="00A140E1">
      <w:pPr>
        <w:spacing w:after="120"/>
      </w:pPr>
      <w:r>
        <w:t xml:space="preserve">A misdescribed amendment is an amendment that does not accurately describe how an amendment is to be made. If, despite the misdescription, the amendment </w:t>
      </w:r>
      <w:r>
        <w:lastRenderedPageBreak/>
        <w:t xml:space="preserve">can be given effect as intended, then the misdescribed amendment can be incorporated through an editorial change made under </w:t>
      </w:r>
      <w:r w:rsidR="00410FA5">
        <w:t>section 1</w:t>
      </w:r>
      <w:r>
        <w:t xml:space="preserve">5V of the </w:t>
      </w:r>
      <w:r w:rsidRPr="001B7B32">
        <w:rPr>
          <w:i/>
        </w:rPr>
        <w:t>Legislation Act 2003</w:t>
      </w:r>
      <w:r>
        <w:t>.</w:t>
      </w:r>
    </w:p>
    <w:p w14:paraId="1B858DDF" w14:textId="77777777" w:rsidR="00FA7C98" w:rsidRDefault="00FA7C98" w:rsidP="00A140E1">
      <w:pPr>
        <w:spacing w:before="120" w:after="240"/>
      </w:pPr>
      <w:r>
        <w:t>If a misdescribed amendment cannot be given effect as intended, the amendment is not incorporated and “(md not incorp)” is added to the amendment history</w:t>
      </w:r>
      <w:r w:rsidRPr="00E466D8">
        <w:t>.</w:t>
      </w:r>
    </w:p>
    <w:p w14:paraId="09DB9D4E" w14:textId="76CB24CF" w:rsidR="000826F6" w:rsidRDefault="000826F6" w:rsidP="00A140E1">
      <w:pPr>
        <w:spacing w:before="120" w:after="240"/>
      </w:pPr>
    </w:p>
    <w:p w14:paraId="5DC89444" w14:textId="77777777" w:rsidR="008B3898" w:rsidRDefault="008B3898" w:rsidP="008B3898">
      <w:pPr>
        <w:pStyle w:val="ENotesHeading2"/>
        <w:pageBreakBefore/>
        <w:spacing w:after="240"/>
        <w:outlineLvl w:val="9"/>
      </w:pPr>
      <w:bookmarkStart w:id="2" w:name="_Toc201750623"/>
      <w:r w:rsidRPr="00CB13B0">
        <w:lastRenderedPageBreak/>
        <w:t>Endnote 2—Abbreviation key</w:t>
      </w:r>
      <w:bookmarkEnd w:id="2"/>
    </w:p>
    <w:p w14:paraId="72ECD19D" w14:textId="77777777" w:rsidR="001E79B0" w:rsidRPr="001E79B0" w:rsidRDefault="001E79B0" w:rsidP="001E79B0">
      <w:pPr>
        <w:pStyle w:val="Tabletext"/>
      </w:pPr>
    </w:p>
    <w:tbl>
      <w:tblPr>
        <w:tblW w:w="7939" w:type="dxa"/>
        <w:tblInd w:w="108" w:type="dxa"/>
        <w:tblLayout w:type="fixed"/>
        <w:tblLook w:val="0000" w:firstRow="0" w:lastRow="0" w:firstColumn="0" w:lastColumn="0" w:noHBand="0" w:noVBand="0"/>
      </w:tblPr>
      <w:tblGrid>
        <w:gridCol w:w="4253"/>
        <w:gridCol w:w="3686"/>
      </w:tblGrid>
      <w:tr w:rsidR="008B3898" w:rsidRPr="00CB13B0" w14:paraId="5DF69480" w14:textId="77777777" w:rsidTr="008B3898">
        <w:tc>
          <w:tcPr>
            <w:tcW w:w="4253" w:type="dxa"/>
            <w:shd w:val="clear" w:color="auto" w:fill="auto"/>
          </w:tcPr>
          <w:p w14:paraId="023256DF" w14:textId="77777777" w:rsidR="008B3898" w:rsidRPr="00CB13B0" w:rsidRDefault="008B3898" w:rsidP="008B3898">
            <w:pPr>
              <w:spacing w:before="60"/>
              <w:ind w:left="34"/>
              <w:rPr>
                <w:sz w:val="20"/>
              </w:rPr>
            </w:pPr>
            <w:r w:rsidRPr="00CB13B0">
              <w:rPr>
                <w:sz w:val="20"/>
              </w:rPr>
              <w:t>ad = added or inserted</w:t>
            </w:r>
          </w:p>
        </w:tc>
        <w:tc>
          <w:tcPr>
            <w:tcW w:w="3686" w:type="dxa"/>
            <w:shd w:val="clear" w:color="auto" w:fill="auto"/>
          </w:tcPr>
          <w:p w14:paraId="603B4C9A" w14:textId="77777777" w:rsidR="008B3898" w:rsidRPr="00CB13B0" w:rsidRDefault="008B3898" w:rsidP="008B3898">
            <w:pPr>
              <w:spacing w:before="60"/>
              <w:ind w:left="34"/>
              <w:rPr>
                <w:sz w:val="20"/>
              </w:rPr>
            </w:pPr>
            <w:r w:rsidRPr="00CB13B0">
              <w:rPr>
                <w:sz w:val="20"/>
              </w:rPr>
              <w:t>o = order(s)</w:t>
            </w:r>
          </w:p>
        </w:tc>
      </w:tr>
      <w:tr w:rsidR="008B3898" w:rsidRPr="00CB13B0" w14:paraId="5A5FBDF4" w14:textId="77777777" w:rsidTr="008B3898">
        <w:tc>
          <w:tcPr>
            <w:tcW w:w="4253" w:type="dxa"/>
            <w:shd w:val="clear" w:color="auto" w:fill="auto"/>
          </w:tcPr>
          <w:p w14:paraId="57ABDA33" w14:textId="77777777" w:rsidR="008B3898" w:rsidRPr="00CB13B0" w:rsidRDefault="008B3898" w:rsidP="008B3898">
            <w:pPr>
              <w:spacing w:before="60"/>
              <w:ind w:left="34"/>
              <w:rPr>
                <w:sz w:val="20"/>
              </w:rPr>
            </w:pPr>
            <w:r w:rsidRPr="00CB13B0">
              <w:rPr>
                <w:sz w:val="20"/>
              </w:rPr>
              <w:t>am = amended</w:t>
            </w:r>
          </w:p>
        </w:tc>
        <w:tc>
          <w:tcPr>
            <w:tcW w:w="3686" w:type="dxa"/>
            <w:shd w:val="clear" w:color="auto" w:fill="auto"/>
          </w:tcPr>
          <w:p w14:paraId="76DEBF59" w14:textId="77777777" w:rsidR="008B3898" w:rsidRPr="00CB13B0" w:rsidRDefault="008B3898" w:rsidP="008B3898">
            <w:pPr>
              <w:spacing w:before="60"/>
              <w:ind w:left="34"/>
              <w:rPr>
                <w:sz w:val="20"/>
              </w:rPr>
            </w:pPr>
            <w:r w:rsidRPr="00CB13B0">
              <w:rPr>
                <w:sz w:val="20"/>
              </w:rPr>
              <w:t>Ord = Ordinance</w:t>
            </w:r>
          </w:p>
        </w:tc>
      </w:tr>
      <w:tr w:rsidR="008B3898" w:rsidRPr="00CB13B0" w14:paraId="5A0D3305" w14:textId="77777777" w:rsidTr="008B3898">
        <w:tc>
          <w:tcPr>
            <w:tcW w:w="4253" w:type="dxa"/>
            <w:shd w:val="clear" w:color="auto" w:fill="auto"/>
          </w:tcPr>
          <w:p w14:paraId="260726F7" w14:textId="77777777" w:rsidR="008B3898" w:rsidRPr="00CB13B0" w:rsidRDefault="008B3898" w:rsidP="008B3898">
            <w:pPr>
              <w:spacing w:before="60"/>
              <w:ind w:left="34"/>
              <w:rPr>
                <w:sz w:val="20"/>
              </w:rPr>
            </w:pPr>
            <w:r w:rsidRPr="00CB13B0">
              <w:rPr>
                <w:sz w:val="20"/>
              </w:rPr>
              <w:t>amdt = amendment</w:t>
            </w:r>
          </w:p>
        </w:tc>
        <w:tc>
          <w:tcPr>
            <w:tcW w:w="3686" w:type="dxa"/>
            <w:shd w:val="clear" w:color="auto" w:fill="auto"/>
          </w:tcPr>
          <w:p w14:paraId="7B6E85BA" w14:textId="77777777" w:rsidR="008B3898" w:rsidRPr="00CB13B0" w:rsidRDefault="008B3898" w:rsidP="008B3898">
            <w:pPr>
              <w:spacing w:before="60"/>
              <w:ind w:left="34"/>
              <w:rPr>
                <w:sz w:val="20"/>
              </w:rPr>
            </w:pPr>
            <w:r w:rsidRPr="00CB13B0">
              <w:rPr>
                <w:sz w:val="20"/>
              </w:rPr>
              <w:t>orig = original</w:t>
            </w:r>
          </w:p>
        </w:tc>
      </w:tr>
      <w:tr w:rsidR="008B3898" w:rsidRPr="00CB13B0" w14:paraId="32F3AF71" w14:textId="77777777" w:rsidTr="008B3898">
        <w:tc>
          <w:tcPr>
            <w:tcW w:w="4253" w:type="dxa"/>
            <w:shd w:val="clear" w:color="auto" w:fill="auto"/>
          </w:tcPr>
          <w:p w14:paraId="476B29CC" w14:textId="77777777" w:rsidR="008B3898" w:rsidRPr="00CB13B0" w:rsidRDefault="008B3898" w:rsidP="008B3898">
            <w:pPr>
              <w:spacing w:before="60"/>
              <w:ind w:left="34"/>
              <w:rPr>
                <w:sz w:val="20"/>
              </w:rPr>
            </w:pPr>
            <w:r w:rsidRPr="00CB13B0">
              <w:rPr>
                <w:sz w:val="20"/>
              </w:rPr>
              <w:t>c = clause(s)</w:t>
            </w:r>
          </w:p>
        </w:tc>
        <w:tc>
          <w:tcPr>
            <w:tcW w:w="3686" w:type="dxa"/>
            <w:shd w:val="clear" w:color="auto" w:fill="auto"/>
          </w:tcPr>
          <w:p w14:paraId="752F4EEC" w14:textId="77777777" w:rsidR="008B3898" w:rsidRPr="00CB13B0" w:rsidRDefault="008B3898" w:rsidP="008B3898">
            <w:pPr>
              <w:spacing w:before="60"/>
              <w:ind w:left="34"/>
              <w:rPr>
                <w:sz w:val="20"/>
              </w:rPr>
            </w:pPr>
            <w:r w:rsidRPr="00CB13B0">
              <w:rPr>
                <w:sz w:val="20"/>
              </w:rPr>
              <w:t>par = paragraph(s)/subparagraph(s)</w:t>
            </w:r>
          </w:p>
        </w:tc>
      </w:tr>
      <w:tr w:rsidR="008B3898" w:rsidRPr="00CB13B0" w14:paraId="70B6DD02" w14:textId="77777777" w:rsidTr="008B3898">
        <w:tc>
          <w:tcPr>
            <w:tcW w:w="4253" w:type="dxa"/>
            <w:shd w:val="clear" w:color="auto" w:fill="auto"/>
          </w:tcPr>
          <w:p w14:paraId="499E57B2" w14:textId="77777777" w:rsidR="008B3898" w:rsidRPr="00CB13B0" w:rsidRDefault="008B3898" w:rsidP="008B3898">
            <w:pPr>
              <w:spacing w:before="60"/>
              <w:ind w:left="34"/>
              <w:rPr>
                <w:sz w:val="20"/>
              </w:rPr>
            </w:pPr>
            <w:r w:rsidRPr="00CB13B0">
              <w:rPr>
                <w:sz w:val="20"/>
              </w:rPr>
              <w:t>C[x] = Compilation No. x</w:t>
            </w:r>
          </w:p>
        </w:tc>
        <w:tc>
          <w:tcPr>
            <w:tcW w:w="3686" w:type="dxa"/>
            <w:shd w:val="clear" w:color="auto" w:fill="auto"/>
          </w:tcPr>
          <w:p w14:paraId="5A9712BE" w14:textId="7BEBDCC8" w:rsidR="008B3898" w:rsidRPr="00CB13B0" w:rsidRDefault="008B3898" w:rsidP="008B3898">
            <w:pPr>
              <w:ind w:left="34" w:firstLine="249"/>
              <w:rPr>
                <w:sz w:val="20"/>
              </w:rPr>
            </w:pPr>
            <w:r w:rsidRPr="00CB13B0">
              <w:rPr>
                <w:sz w:val="20"/>
              </w:rPr>
              <w:t>/sub</w:t>
            </w:r>
            <w:r w:rsidR="00410FA5">
              <w:rPr>
                <w:sz w:val="20"/>
              </w:rPr>
              <w:noBreakHyphen/>
            </w:r>
            <w:r w:rsidRPr="00CB13B0">
              <w:rPr>
                <w:sz w:val="20"/>
              </w:rPr>
              <w:t>subparagraph(s)</w:t>
            </w:r>
          </w:p>
        </w:tc>
      </w:tr>
      <w:tr w:rsidR="008B3898" w:rsidRPr="00CB13B0" w14:paraId="530BD452" w14:textId="77777777" w:rsidTr="008B3898">
        <w:tc>
          <w:tcPr>
            <w:tcW w:w="4253" w:type="dxa"/>
            <w:shd w:val="clear" w:color="auto" w:fill="auto"/>
          </w:tcPr>
          <w:p w14:paraId="32499BB3" w14:textId="77777777" w:rsidR="008B3898" w:rsidRPr="00CB13B0" w:rsidRDefault="008B3898" w:rsidP="008B3898">
            <w:pPr>
              <w:spacing w:before="60"/>
              <w:ind w:left="34"/>
              <w:rPr>
                <w:sz w:val="20"/>
              </w:rPr>
            </w:pPr>
            <w:r w:rsidRPr="00CB13B0">
              <w:rPr>
                <w:sz w:val="20"/>
              </w:rPr>
              <w:t>Ch = Chapter(s)</w:t>
            </w:r>
          </w:p>
        </w:tc>
        <w:tc>
          <w:tcPr>
            <w:tcW w:w="3686" w:type="dxa"/>
            <w:shd w:val="clear" w:color="auto" w:fill="auto"/>
          </w:tcPr>
          <w:p w14:paraId="4CE6F32D" w14:textId="77777777" w:rsidR="008B3898" w:rsidRPr="00CB13B0" w:rsidRDefault="008B3898" w:rsidP="008B3898">
            <w:pPr>
              <w:spacing w:before="60"/>
              <w:ind w:left="34"/>
              <w:rPr>
                <w:sz w:val="20"/>
              </w:rPr>
            </w:pPr>
            <w:r w:rsidRPr="00CB13B0">
              <w:rPr>
                <w:sz w:val="20"/>
              </w:rPr>
              <w:t>pres = present</w:t>
            </w:r>
          </w:p>
        </w:tc>
      </w:tr>
      <w:tr w:rsidR="008B3898" w:rsidRPr="00CB13B0" w14:paraId="121CAA24" w14:textId="77777777" w:rsidTr="008B3898">
        <w:tc>
          <w:tcPr>
            <w:tcW w:w="4253" w:type="dxa"/>
            <w:shd w:val="clear" w:color="auto" w:fill="auto"/>
          </w:tcPr>
          <w:p w14:paraId="07DD38DE" w14:textId="77777777" w:rsidR="008B3898" w:rsidRPr="00CB13B0" w:rsidRDefault="008B3898" w:rsidP="008B3898">
            <w:pPr>
              <w:spacing w:before="60"/>
              <w:ind w:left="34"/>
              <w:rPr>
                <w:sz w:val="20"/>
              </w:rPr>
            </w:pPr>
            <w:r w:rsidRPr="00CB13B0">
              <w:rPr>
                <w:sz w:val="20"/>
              </w:rPr>
              <w:t>def = definition(s)</w:t>
            </w:r>
          </w:p>
        </w:tc>
        <w:tc>
          <w:tcPr>
            <w:tcW w:w="3686" w:type="dxa"/>
            <w:shd w:val="clear" w:color="auto" w:fill="auto"/>
          </w:tcPr>
          <w:p w14:paraId="4CDB3F6A" w14:textId="77777777" w:rsidR="008B3898" w:rsidRPr="00CB13B0" w:rsidRDefault="008B3898" w:rsidP="008B3898">
            <w:pPr>
              <w:spacing w:before="60"/>
              <w:ind w:left="34"/>
              <w:rPr>
                <w:sz w:val="20"/>
              </w:rPr>
            </w:pPr>
            <w:r w:rsidRPr="00CB13B0">
              <w:rPr>
                <w:sz w:val="20"/>
              </w:rPr>
              <w:t>prev = previous</w:t>
            </w:r>
          </w:p>
        </w:tc>
      </w:tr>
      <w:tr w:rsidR="008B3898" w:rsidRPr="00CB13B0" w14:paraId="6A81FD9C" w14:textId="77777777" w:rsidTr="008B3898">
        <w:tc>
          <w:tcPr>
            <w:tcW w:w="4253" w:type="dxa"/>
            <w:shd w:val="clear" w:color="auto" w:fill="auto"/>
          </w:tcPr>
          <w:p w14:paraId="70B7D861" w14:textId="77777777" w:rsidR="008B3898" w:rsidRPr="00CB13B0" w:rsidRDefault="008B3898" w:rsidP="008B3898">
            <w:pPr>
              <w:spacing w:before="60"/>
              <w:ind w:left="34"/>
              <w:rPr>
                <w:sz w:val="20"/>
              </w:rPr>
            </w:pPr>
            <w:r w:rsidRPr="00CB13B0">
              <w:rPr>
                <w:sz w:val="20"/>
              </w:rPr>
              <w:t>Dict = Dictionary</w:t>
            </w:r>
          </w:p>
        </w:tc>
        <w:tc>
          <w:tcPr>
            <w:tcW w:w="3686" w:type="dxa"/>
            <w:shd w:val="clear" w:color="auto" w:fill="auto"/>
          </w:tcPr>
          <w:p w14:paraId="57F4EF02" w14:textId="77777777" w:rsidR="008B3898" w:rsidRPr="00CB13B0" w:rsidRDefault="008B3898" w:rsidP="008B3898">
            <w:pPr>
              <w:spacing w:before="60"/>
              <w:ind w:left="34"/>
              <w:rPr>
                <w:sz w:val="20"/>
              </w:rPr>
            </w:pPr>
            <w:r w:rsidRPr="00CB13B0">
              <w:rPr>
                <w:sz w:val="20"/>
              </w:rPr>
              <w:t>(prev…) = previously</w:t>
            </w:r>
          </w:p>
        </w:tc>
      </w:tr>
      <w:tr w:rsidR="008B3898" w:rsidRPr="00CB13B0" w14:paraId="264C4E62" w14:textId="77777777" w:rsidTr="008B3898">
        <w:tc>
          <w:tcPr>
            <w:tcW w:w="4253" w:type="dxa"/>
            <w:shd w:val="clear" w:color="auto" w:fill="auto"/>
          </w:tcPr>
          <w:p w14:paraId="17EB3A5E" w14:textId="77777777" w:rsidR="008B3898" w:rsidRPr="00CB13B0" w:rsidRDefault="008B3898" w:rsidP="008B3898">
            <w:pPr>
              <w:spacing w:before="60"/>
              <w:ind w:left="34"/>
              <w:rPr>
                <w:sz w:val="20"/>
              </w:rPr>
            </w:pPr>
            <w:r w:rsidRPr="00CB13B0">
              <w:rPr>
                <w:sz w:val="20"/>
              </w:rPr>
              <w:t>disallowed = disallowed by Parliament</w:t>
            </w:r>
          </w:p>
        </w:tc>
        <w:tc>
          <w:tcPr>
            <w:tcW w:w="3686" w:type="dxa"/>
            <w:shd w:val="clear" w:color="auto" w:fill="auto"/>
          </w:tcPr>
          <w:p w14:paraId="362AE2D1" w14:textId="77777777" w:rsidR="008B3898" w:rsidRPr="00CB13B0" w:rsidRDefault="008B3898" w:rsidP="008B3898">
            <w:pPr>
              <w:spacing w:before="60"/>
              <w:ind w:left="34"/>
              <w:rPr>
                <w:sz w:val="20"/>
              </w:rPr>
            </w:pPr>
            <w:r w:rsidRPr="00CB13B0">
              <w:rPr>
                <w:sz w:val="20"/>
              </w:rPr>
              <w:t>Pt = Part(s)</w:t>
            </w:r>
          </w:p>
        </w:tc>
      </w:tr>
      <w:tr w:rsidR="008B3898" w:rsidRPr="00CB13B0" w14:paraId="57FFBFBF" w14:textId="77777777" w:rsidTr="008B3898">
        <w:tc>
          <w:tcPr>
            <w:tcW w:w="4253" w:type="dxa"/>
            <w:shd w:val="clear" w:color="auto" w:fill="auto"/>
          </w:tcPr>
          <w:p w14:paraId="5867D300" w14:textId="77777777" w:rsidR="008B3898" w:rsidRPr="00CB13B0" w:rsidRDefault="008B3898" w:rsidP="008B3898">
            <w:pPr>
              <w:spacing w:before="60"/>
              <w:ind w:left="34"/>
              <w:rPr>
                <w:sz w:val="20"/>
              </w:rPr>
            </w:pPr>
            <w:r w:rsidRPr="00CB13B0">
              <w:rPr>
                <w:sz w:val="20"/>
              </w:rPr>
              <w:t>Div = Division(s)</w:t>
            </w:r>
          </w:p>
        </w:tc>
        <w:tc>
          <w:tcPr>
            <w:tcW w:w="3686" w:type="dxa"/>
            <w:shd w:val="clear" w:color="auto" w:fill="auto"/>
          </w:tcPr>
          <w:p w14:paraId="22169931" w14:textId="77777777" w:rsidR="008B3898" w:rsidRPr="00CB13B0" w:rsidRDefault="008B3898" w:rsidP="008B3898">
            <w:pPr>
              <w:spacing w:before="60"/>
              <w:ind w:left="34"/>
              <w:rPr>
                <w:sz w:val="20"/>
              </w:rPr>
            </w:pPr>
            <w:r w:rsidRPr="00CB13B0">
              <w:rPr>
                <w:sz w:val="20"/>
              </w:rPr>
              <w:t>r = regulation(s)/rule(s)</w:t>
            </w:r>
          </w:p>
        </w:tc>
      </w:tr>
      <w:tr w:rsidR="008B3898" w:rsidRPr="00CB13B0" w14:paraId="1B1B6A27" w14:textId="77777777" w:rsidTr="008B3898">
        <w:tc>
          <w:tcPr>
            <w:tcW w:w="4253" w:type="dxa"/>
            <w:shd w:val="clear" w:color="auto" w:fill="auto"/>
          </w:tcPr>
          <w:p w14:paraId="096BDF27" w14:textId="77777777" w:rsidR="008B3898" w:rsidRPr="00CB13B0" w:rsidRDefault="008B3898" w:rsidP="008B3898">
            <w:pPr>
              <w:spacing w:before="60"/>
              <w:ind w:left="34"/>
              <w:rPr>
                <w:sz w:val="20"/>
              </w:rPr>
            </w:pPr>
            <w:r w:rsidRPr="00CB13B0">
              <w:rPr>
                <w:sz w:val="20"/>
              </w:rPr>
              <w:t>ed = editorial change</w:t>
            </w:r>
          </w:p>
        </w:tc>
        <w:tc>
          <w:tcPr>
            <w:tcW w:w="3686" w:type="dxa"/>
            <w:shd w:val="clear" w:color="auto" w:fill="auto"/>
          </w:tcPr>
          <w:p w14:paraId="0A5C89B4" w14:textId="77777777" w:rsidR="008B3898" w:rsidRPr="00CB13B0" w:rsidRDefault="008B3898" w:rsidP="008B3898">
            <w:pPr>
              <w:spacing w:before="60"/>
              <w:ind w:left="34"/>
              <w:rPr>
                <w:sz w:val="20"/>
              </w:rPr>
            </w:pPr>
            <w:r w:rsidRPr="00CB13B0">
              <w:rPr>
                <w:sz w:val="20"/>
              </w:rPr>
              <w:t>reloc = relocated</w:t>
            </w:r>
          </w:p>
        </w:tc>
      </w:tr>
      <w:tr w:rsidR="008B3898" w:rsidRPr="00CB13B0" w14:paraId="3CF1A00D" w14:textId="77777777" w:rsidTr="008B3898">
        <w:tc>
          <w:tcPr>
            <w:tcW w:w="4253" w:type="dxa"/>
            <w:shd w:val="clear" w:color="auto" w:fill="auto"/>
          </w:tcPr>
          <w:p w14:paraId="05C410A5" w14:textId="77777777" w:rsidR="008B3898" w:rsidRPr="00CB13B0" w:rsidRDefault="008B3898" w:rsidP="008B3898">
            <w:pPr>
              <w:spacing w:before="60"/>
              <w:ind w:left="34"/>
              <w:rPr>
                <w:sz w:val="20"/>
              </w:rPr>
            </w:pPr>
            <w:r w:rsidRPr="00CB13B0">
              <w:rPr>
                <w:sz w:val="20"/>
              </w:rPr>
              <w:t>exp = expires/expired or ceases/ceased to have</w:t>
            </w:r>
          </w:p>
        </w:tc>
        <w:tc>
          <w:tcPr>
            <w:tcW w:w="3686" w:type="dxa"/>
            <w:shd w:val="clear" w:color="auto" w:fill="auto"/>
          </w:tcPr>
          <w:p w14:paraId="4DBF3F71" w14:textId="77777777" w:rsidR="008B3898" w:rsidRPr="00CB13B0" w:rsidRDefault="008B3898" w:rsidP="008B3898">
            <w:pPr>
              <w:spacing w:before="60"/>
              <w:ind w:left="34"/>
              <w:rPr>
                <w:sz w:val="20"/>
              </w:rPr>
            </w:pPr>
            <w:r w:rsidRPr="00CB13B0">
              <w:rPr>
                <w:sz w:val="20"/>
              </w:rPr>
              <w:t>renum = renumbered</w:t>
            </w:r>
          </w:p>
        </w:tc>
      </w:tr>
      <w:tr w:rsidR="008B3898" w:rsidRPr="00CB13B0" w14:paraId="29023705" w14:textId="77777777" w:rsidTr="008B3898">
        <w:tc>
          <w:tcPr>
            <w:tcW w:w="4253" w:type="dxa"/>
            <w:shd w:val="clear" w:color="auto" w:fill="auto"/>
          </w:tcPr>
          <w:p w14:paraId="1C95EFF0" w14:textId="77777777" w:rsidR="008B3898" w:rsidRPr="00CB13B0" w:rsidRDefault="008B3898" w:rsidP="008B3898">
            <w:pPr>
              <w:ind w:left="34" w:firstLine="249"/>
              <w:rPr>
                <w:sz w:val="20"/>
              </w:rPr>
            </w:pPr>
            <w:r w:rsidRPr="00CB13B0">
              <w:rPr>
                <w:sz w:val="20"/>
              </w:rPr>
              <w:t>effect</w:t>
            </w:r>
          </w:p>
        </w:tc>
        <w:tc>
          <w:tcPr>
            <w:tcW w:w="3686" w:type="dxa"/>
            <w:shd w:val="clear" w:color="auto" w:fill="auto"/>
          </w:tcPr>
          <w:p w14:paraId="3F227C2A" w14:textId="77777777" w:rsidR="008B3898" w:rsidRPr="00CB13B0" w:rsidRDefault="008B3898" w:rsidP="008B3898">
            <w:pPr>
              <w:spacing w:before="60"/>
              <w:ind w:left="34"/>
              <w:rPr>
                <w:sz w:val="20"/>
              </w:rPr>
            </w:pPr>
            <w:r w:rsidRPr="00CB13B0">
              <w:rPr>
                <w:sz w:val="20"/>
              </w:rPr>
              <w:t>rep = repealed</w:t>
            </w:r>
          </w:p>
        </w:tc>
      </w:tr>
      <w:tr w:rsidR="008B3898" w:rsidRPr="00CB13B0" w14:paraId="01BB791C" w14:textId="77777777" w:rsidTr="008B3898">
        <w:tc>
          <w:tcPr>
            <w:tcW w:w="4253" w:type="dxa"/>
            <w:shd w:val="clear" w:color="auto" w:fill="auto"/>
          </w:tcPr>
          <w:p w14:paraId="55057389" w14:textId="77777777" w:rsidR="008B3898" w:rsidRPr="00CB13B0" w:rsidRDefault="008B3898" w:rsidP="008B3898">
            <w:pPr>
              <w:spacing w:before="60"/>
              <w:ind w:left="34"/>
              <w:rPr>
                <w:sz w:val="20"/>
              </w:rPr>
            </w:pPr>
            <w:r w:rsidRPr="00CB13B0">
              <w:rPr>
                <w:sz w:val="20"/>
              </w:rPr>
              <w:t>F = Federal Register of Legislation</w:t>
            </w:r>
          </w:p>
        </w:tc>
        <w:tc>
          <w:tcPr>
            <w:tcW w:w="3686" w:type="dxa"/>
            <w:shd w:val="clear" w:color="auto" w:fill="auto"/>
          </w:tcPr>
          <w:p w14:paraId="4D2E3BDD" w14:textId="77777777" w:rsidR="008B3898" w:rsidRPr="00CB13B0" w:rsidRDefault="008B3898" w:rsidP="008B3898">
            <w:pPr>
              <w:spacing w:before="60"/>
              <w:ind w:left="34"/>
              <w:rPr>
                <w:sz w:val="20"/>
              </w:rPr>
            </w:pPr>
            <w:r w:rsidRPr="00CB13B0">
              <w:rPr>
                <w:sz w:val="20"/>
              </w:rPr>
              <w:t>rs = repealed and substituted</w:t>
            </w:r>
          </w:p>
        </w:tc>
      </w:tr>
      <w:tr w:rsidR="008B3898" w:rsidRPr="00CB13B0" w14:paraId="5E5286E4" w14:textId="77777777" w:rsidTr="008B3898">
        <w:tc>
          <w:tcPr>
            <w:tcW w:w="4253" w:type="dxa"/>
            <w:shd w:val="clear" w:color="auto" w:fill="auto"/>
          </w:tcPr>
          <w:p w14:paraId="1021E943" w14:textId="77777777" w:rsidR="008B3898" w:rsidRPr="00CB13B0" w:rsidRDefault="008B3898" w:rsidP="008B3898">
            <w:pPr>
              <w:spacing w:before="60"/>
              <w:ind w:left="34"/>
              <w:rPr>
                <w:sz w:val="20"/>
              </w:rPr>
            </w:pPr>
            <w:r w:rsidRPr="00CB13B0">
              <w:rPr>
                <w:sz w:val="20"/>
              </w:rPr>
              <w:t>gaz = gazette</w:t>
            </w:r>
          </w:p>
        </w:tc>
        <w:tc>
          <w:tcPr>
            <w:tcW w:w="3686" w:type="dxa"/>
            <w:shd w:val="clear" w:color="auto" w:fill="auto"/>
          </w:tcPr>
          <w:p w14:paraId="7FFE6AC2" w14:textId="77777777" w:rsidR="008B3898" w:rsidRPr="00CB13B0" w:rsidRDefault="008B3898" w:rsidP="008B3898">
            <w:pPr>
              <w:spacing w:before="60"/>
              <w:ind w:left="34"/>
              <w:rPr>
                <w:sz w:val="20"/>
              </w:rPr>
            </w:pPr>
            <w:r w:rsidRPr="00CB13B0">
              <w:rPr>
                <w:sz w:val="20"/>
              </w:rPr>
              <w:t>s = section(s)/subsection(s)</w:t>
            </w:r>
          </w:p>
        </w:tc>
      </w:tr>
      <w:tr w:rsidR="008B3898" w:rsidRPr="00CB13B0" w14:paraId="74C8D794" w14:textId="77777777" w:rsidTr="008B3898">
        <w:tc>
          <w:tcPr>
            <w:tcW w:w="4253" w:type="dxa"/>
            <w:shd w:val="clear" w:color="auto" w:fill="auto"/>
          </w:tcPr>
          <w:p w14:paraId="1F0DC0C2" w14:textId="77777777" w:rsidR="008B3898" w:rsidRPr="00CB13B0" w:rsidRDefault="008B3898" w:rsidP="008B3898">
            <w:pPr>
              <w:spacing w:before="60"/>
              <w:ind w:left="34"/>
              <w:rPr>
                <w:sz w:val="20"/>
              </w:rPr>
            </w:pPr>
            <w:r w:rsidRPr="00CB13B0">
              <w:rPr>
                <w:sz w:val="20"/>
              </w:rPr>
              <w:t xml:space="preserve">LA = </w:t>
            </w:r>
            <w:r w:rsidRPr="00CB13B0">
              <w:rPr>
                <w:i/>
                <w:sz w:val="20"/>
              </w:rPr>
              <w:t>Legislation Act 2003</w:t>
            </w:r>
          </w:p>
        </w:tc>
        <w:tc>
          <w:tcPr>
            <w:tcW w:w="3686" w:type="dxa"/>
            <w:shd w:val="clear" w:color="auto" w:fill="auto"/>
          </w:tcPr>
          <w:p w14:paraId="6DA8837A" w14:textId="77777777" w:rsidR="008B3898" w:rsidRPr="00CB13B0" w:rsidRDefault="008B3898" w:rsidP="008B3898">
            <w:pPr>
              <w:spacing w:before="60"/>
              <w:ind w:left="34"/>
              <w:rPr>
                <w:sz w:val="20"/>
              </w:rPr>
            </w:pPr>
            <w:r w:rsidRPr="00CB13B0">
              <w:rPr>
                <w:sz w:val="20"/>
              </w:rPr>
              <w:t>Sch = Schedule(s)</w:t>
            </w:r>
          </w:p>
        </w:tc>
      </w:tr>
      <w:tr w:rsidR="008B3898" w:rsidRPr="00CB13B0" w14:paraId="20DC5D7D" w14:textId="77777777" w:rsidTr="008B3898">
        <w:tc>
          <w:tcPr>
            <w:tcW w:w="4253" w:type="dxa"/>
            <w:shd w:val="clear" w:color="auto" w:fill="auto"/>
          </w:tcPr>
          <w:p w14:paraId="58033722" w14:textId="77777777" w:rsidR="008B3898" w:rsidRPr="00CB13B0" w:rsidRDefault="008B3898" w:rsidP="008B3898">
            <w:pPr>
              <w:spacing w:before="60"/>
              <w:ind w:left="34"/>
              <w:rPr>
                <w:sz w:val="20"/>
              </w:rPr>
            </w:pPr>
            <w:r w:rsidRPr="00CB13B0">
              <w:rPr>
                <w:sz w:val="20"/>
              </w:rPr>
              <w:t xml:space="preserve">LIA = </w:t>
            </w:r>
            <w:r w:rsidRPr="00CB13B0">
              <w:rPr>
                <w:i/>
                <w:sz w:val="20"/>
              </w:rPr>
              <w:t>Legislative Instruments Act 2003</w:t>
            </w:r>
          </w:p>
        </w:tc>
        <w:tc>
          <w:tcPr>
            <w:tcW w:w="3686" w:type="dxa"/>
            <w:shd w:val="clear" w:color="auto" w:fill="auto"/>
          </w:tcPr>
          <w:p w14:paraId="0E6702A0" w14:textId="77777777" w:rsidR="008B3898" w:rsidRPr="00CB13B0" w:rsidRDefault="008B3898" w:rsidP="008B3898">
            <w:pPr>
              <w:spacing w:before="60"/>
              <w:ind w:left="34"/>
              <w:rPr>
                <w:sz w:val="20"/>
              </w:rPr>
            </w:pPr>
            <w:r w:rsidRPr="00CB13B0">
              <w:rPr>
                <w:sz w:val="20"/>
              </w:rPr>
              <w:t>Sdiv = Subdivision(s)</w:t>
            </w:r>
          </w:p>
        </w:tc>
      </w:tr>
      <w:tr w:rsidR="008B3898" w:rsidRPr="00CB13B0" w14:paraId="0A1B463D" w14:textId="77777777" w:rsidTr="008B3898">
        <w:tc>
          <w:tcPr>
            <w:tcW w:w="4253" w:type="dxa"/>
            <w:shd w:val="clear" w:color="auto" w:fill="auto"/>
          </w:tcPr>
          <w:p w14:paraId="40FB4214" w14:textId="77777777" w:rsidR="008B3898" w:rsidRPr="00CB13B0" w:rsidRDefault="008B3898" w:rsidP="008B3898">
            <w:pPr>
              <w:spacing w:before="60"/>
              <w:ind w:left="34"/>
              <w:rPr>
                <w:sz w:val="20"/>
              </w:rPr>
            </w:pPr>
            <w:r w:rsidRPr="00CB13B0">
              <w:rPr>
                <w:sz w:val="20"/>
              </w:rPr>
              <w:t>(md) = misdescribed amendment can be given</w:t>
            </w:r>
          </w:p>
        </w:tc>
        <w:tc>
          <w:tcPr>
            <w:tcW w:w="3686" w:type="dxa"/>
            <w:shd w:val="clear" w:color="auto" w:fill="auto"/>
          </w:tcPr>
          <w:p w14:paraId="0222BF8D" w14:textId="77777777" w:rsidR="008B3898" w:rsidRPr="00CB13B0" w:rsidRDefault="008B3898" w:rsidP="008B3898">
            <w:pPr>
              <w:spacing w:before="60"/>
              <w:ind w:left="34"/>
              <w:rPr>
                <w:sz w:val="20"/>
              </w:rPr>
            </w:pPr>
            <w:r w:rsidRPr="00CB13B0">
              <w:rPr>
                <w:sz w:val="20"/>
              </w:rPr>
              <w:t>SLI = Select Legislative Instrument</w:t>
            </w:r>
          </w:p>
        </w:tc>
      </w:tr>
      <w:tr w:rsidR="008B3898" w:rsidRPr="00CB13B0" w14:paraId="1C090DB8" w14:textId="77777777" w:rsidTr="008B3898">
        <w:tc>
          <w:tcPr>
            <w:tcW w:w="4253" w:type="dxa"/>
            <w:shd w:val="clear" w:color="auto" w:fill="auto"/>
          </w:tcPr>
          <w:p w14:paraId="5362469D" w14:textId="77777777" w:rsidR="008B3898" w:rsidRPr="00CB13B0" w:rsidRDefault="008B3898" w:rsidP="008B3898">
            <w:pPr>
              <w:ind w:left="34" w:firstLine="249"/>
              <w:rPr>
                <w:sz w:val="20"/>
              </w:rPr>
            </w:pPr>
            <w:r w:rsidRPr="00CB13B0">
              <w:rPr>
                <w:sz w:val="20"/>
              </w:rPr>
              <w:t>effect</w:t>
            </w:r>
          </w:p>
        </w:tc>
        <w:tc>
          <w:tcPr>
            <w:tcW w:w="3686" w:type="dxa"/>
            <w:shd w:val="clear" w:color="auto" w:fill="auto"/>
          </w:tcPr>
          <w:p w14:paraId="7C3BC532" w14:textId="77777777" w:rsidR="008B3898" w:rsidRPr="00CB13B0" w:rsidRDefault="008B3898" w:rsidP="008B3898">
            <w:pPr>
              <w:spacing w:before="60"/>
              <w:ind w:left="34"/>
              <w:rPr>
                <w:sz w:val="20"/>
              </w:rPr>
            </w:pPr>
            <w:r w:rsidRPr="00CB13B0">
              <w:rPr>
                <w:sz w:val="20"/>
              </w:rPr>
              <w:t>SR = Statutory Rules</w:t>
            </w:r>
          </w:p>
        </w:tc>
      </w:tr>
      <w:tr w:rsidR="008B3898" w:rsidRPr="00CB13B0" w14:paraId="2E8D7DDE" w14:textId="77777777" w:rsidTr="008B3898">
        <w:tc>
          <w:tcPr>
            <w:tcW w:w="4253" w:type="dxa"/>
            <w:shd w:val="clear" w:color="auto" w:fill="auto"/>
          </w:tcPr>
          <w:p w14:paraId="22601DBE" w14:textId="77777777" w:rsidR="008B3898" w:rsidRPr="00CB13B0" w:rsidRDefault="008B3898" w:rsidP="008B3898">
            <w:pPr>
              <w:spacing w:before="60"/>
              <w:ind w:left="34"/>
              <w:rPr>
                <w:sz w:val="20"/>
              </w:rPr>
            </w:pPr>
            <w:r w:rsidRPr="00CB13B0">
              <w:rPr>
                <w:sz w:val="20"/>
              </w:rPr>
              <w:t>(md not incorp) = misdescribed amendment</w:t>
            </w:r>
          </w:p>
        </w:tc>
        <w:tc>
          <w:tcPr>
            <w:tcW w:w="3686" w:type="dxa"/>
            <w:shd w:val="clear" w:color="auto" w:fill="auto"/>
          </w:tcPr>
          <w:p w14:paraId="5C61C9F4" w14:textId="6E3AC6DB" w:rsidR="008B3898" w:rsidRPr="00CB13B0" w:rsidRDefault="008B3898" w:rsidP="008B3898">
            <w:pPr>
              <w:spacing w:before="60"/>
              <w:ind w:left="34"/>
              <w:rPr>
                <w:sz w:val="20"/>
              </w:rPr>
            </w:pPr>
            <w:r w:rsidRPr="00CB13B0">
              <w:rPr>
                <w:sz w:val="20"/>
              </w:rPr>
              <w:t>Sub</w:t>
            </w:r>
            <w:r w:rsidR="00410FA5">
              <w:rPr>
                <w:sz w:val="20"/>
              </w:rPr>
              <w:noBreakHyphen/>
            </w:r>
            <w:r w:rsidRPr="00CB13B0">
              <w:rPr>
                <w:sz w:val="20"/>
              </w:rPr>
              <w:t>Ch = Sub</w:t>
            </w:r>
            <w:r w:rsidR="00410FA5">
              <w:rPr>
                <w:sz w:val="20"/>
              </w:rPr>
              <w:noBreakHyphen/>
            </w:r>
            <w:r w:rsidRPr="00CB13B0">
              <w:rPr>
                <w:sz w:val="20"/>
              </w:rPr>
              <w:t>Chapter(s)</w:t>
            </w:r>
          </w:p>
        </w:tc>
      </w:tr>
      <w:tr w:rsidR="008B3898" w:rsidRPr="00CB13B0" w14:paraId="5DA5A7EF" w14:textId="77777777" w:rsidTr="008B3898">
        <w:tc>
          <w:tcPr>
            <w:tcW w:w="4253" w:type="dxa"/>
            <w:shd w:val="clear" w:color="auto" w:fill="auto"/>
          </w:tcPr>
          <w:p w14:paraId="05227A87" w14:textId="77777777" w:rsidR="008B3898" w:rsidRPr="00CB13B0" w:rsidRDefault="008B3898" w:rsidP="008B3898">
            <w:pPr>
              <w:ind w:left="34" w:firstLine="249"/>
              <w:rPr>
                <w:sz w:val="20"/>
              </w:rPr>
            </w:pPr>
            <w:r w:rsidRPr="00CB13B0">
              <w:rPr>
                <w:sz w:val="20"/>
              </w:rPr>
              <w:t>cannot be given effect</w:t>
            </w:r>
          </w:p>
        </w:tc>
        <w:tc>
          <w:tcPr>
            <w:tcW w:w="3686" w:type="dxa"/>
            <w:shd w:val="clear" w:color="auto" w:fill="auto"/>
          </w:tcPr>
          <w:p w14:paraId="16C34E75" w14:textId="77777777" w:rsidR="008B3898" w:rsidRPr="00CB13B0" w:rsidRDefault="008B3898" w:rsidP="008B3898">
            <w:pPr>
              <w:spacing w:before="60"/>
              <w:ind w:left="34"/>
              <w:rPr>
                <w:sz w:val="20"/>
              </w:rPr>
            </w:pPr>
            <w:r w:rsidRPr="00CB13B0">
              <w:rPr>
                <w:sz w:val="20"/>
              </w:rPr>
              <w:t>SubPt = Subpart(s)</w:t>
            </w:r>
          </w:p>
        </w:tc>
      </w:tr>
      <w:tr w:rsidR="008B3898" w:rsidRPr="00CB13B0" w14:paraId="60ADF8E9" w14:textId="77777777" w:rsidTr="008B3898">
        <w:tc>
          <w:tcPr>
            <w:tcW w:w="4253" w:type="dxa"/>
            <w:shd w:val="clear" w:color="auto" w:fill="auto"/>
          </w:tcPr>
          <w:p w14:paraId="372855F7" w14:textId="77777777" w:rsidR="008B3898" w:rsidRPr="00CB13B0" w:rsidRDefault="008B3898" w:rsidP="008B3898">
            <w:pPr>
              <w:spacing w:before="60"/>
              <w:ind w:left="34"/>
              <w:rPr>
                <w:sz w:val="20"/>
              </w:rPr>
            </w:pPr>
            <w:r w:rsidRPr="00CB13B0">
              <w:rPr>
                <w:sz w:val="20"/>
              </w:rPr>
              <w:t>mod = modified/modification</w:t>
            </w:r>
          </w:p>
        </w:tc>
        <w:tc>
          <w:tcPr>
            <w:tcW w:w="3686" w:type="dxa"/>
            <w:shd w:val="clear" w:color="auto" w:fill="auto"/>
          </w:tcPr>
          <w:p w14:paraId="2176ABEA" w14:textId="77777777" w:rsidR="008B3898" w:rsidRPr="00CB13B0" w:rsidRDefault="008B3898" w:rsidP="008B3898">
            <w:pPr>
              <w:spacing w:before="60"/>
              <w:ind w:left="34"/>
              <w:rPr>
                <w:sz w:val="20"/>
              </w:rPr>
            </w:pPr>
            <w:r w:rsidRPr="00CB13B0">
              <w:rPr>
                <w:sz w:val="20"/>
                <w:u w:val="single"/>
              </w:rPr>
              <w:t>underlining</w:t>
            </w:r>
            <w:r w:rsidRPr="00CB13B0">
              <w:rPr>
                <w:sz w:val="20"/>
              </w:rPr>
              <w:t xml:space="preserve"> = whole or part not</w:t>
            </w:r>
          </w:p>
        </w:tc>
      </w:tr>
      <w:tr w:rsidR="008B3898" w:rsidRPr="00CB13B0" w14:paraId="11C12704" w14:textId="77777777" w:rsidTr="008B3898">
        <w:tc>
          <w:tcPr>
            <w:tcW w:w="4253" w:type="dxa"/>
            <w:shd w:val="clear" w:color="auto" w:fill="auto"/>
          </w:tcPr>
          <w:p w14:paraId="0D32F8BC" w14:textId="77777777" w:rsidR="008B3898" w:rsidRPr="00CB13B0" w:rsidRDefault="008B3898" w:rsidP="008B3898">
            <w:pPr>
              <w:spacing w:before="60"/>
              <w:ind w:left="34"/>
              <w:rPr>
                <w:sz w:val="20"/>
              </w:rPr>
            </w:pPr>
            <w:r w:rsidRPr="00CB13B0">
              <w:rPr>
                <w:sz w:val="20"/>
              </w:rPr>
              <w:t>No. = Number(s)</w:t>
            </w:r>
          </w:p>
        </w:tc>
        <w:tc>
          <w:tcPr>
            <w:tcW w:w="3686" w:type="dxa"/>
            <w:shd w:val="clear" w:color="auto" w:fill="auto"/>
          </w:tcPr>
          <w:p w14:paraId="777D01F6" w14:textId="77777777" w:rsidR="008B3898" w:rsidRPr="00CB13B0" w:rsidRDefault="008B3898" w:rsidP="008B3898">
            <w:pPr>
              <w:ind w:left="34" w:firstLine="249"/>
              <w:rPr>
                <w:sz w:val="20"/>
              </w:rPr>
            </w:pPr>
            <w:r w:rsidRPr="00CB13B0">
              <w:rPr>
                <w:sz w:val="20"/>
              </w:rPr>
              <w:t>commenced or to be commenced</w:t>
            </w:r>
          </w:p>
        </w:tc>
      </w:tr>
    </w:tbl>
    <w:p w14:paraId="3A02869E" w14:textId="77777777" w:rsidR="008B3898" w:rsidRPr="00CB13B0" w:rsidRDefault="008B3898" w:rsidP="001E79B0">
      <w:pPr>
        <w:pStyle w:val="Tabletext"/>
      </w:pPr>
    </w:p>
    <w:p w14:paraId="0DF31DCA" w14:textId="77777777" w:rsidR="00F168B3" w:rsidRPr="00CB13B0" w:rsidRDefault="00F168B3" w:rsidP="00F168B3">
      <w:pPr>
        <w:pStyle w:val="ENotesHeading2"/>
        <w:pageBreakBefore/>
        <w:outlineLvl w:val="9"/>
      </w:pPr>
      <w:bookmarkStart w:id="3" w:name="_Toc201750624"/>
      <w:r w:rsidRPr="00CB13B0">
        <w:lastRenderedPageBreak/>
        <w:t>Endnote 3—Legislation history</w:t>
      </w:r>
      <w:bookmarkEnd w:id="3"/>
    </w:p>
    <w:p w14:paraId="42CA7F50" w14:textId="77777777" w:rsidR="00F168B3" w:rsidRPr="00CB13B0" w:rsidRDefault="00F168B3" w:rsidP="00F168B3">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695"/>
        <w:gridCol w:w="992"/>
        <w:gridCol w:w="992"/>
        <w:gridCol w:w="1843"/>
        <w:gridCol w:w="1566"/>
      </w:tblGrid>
      <w:tr w:rsidR="00F168B3" w:rsidRPr="00CB13B0" w14:paraId="2CF341AF" w14:textId="77777777" w:rsidTr="00F776F0">
        <w:trPr>
          <w:cantSplit/>
          <w:tblHeader/>
        </w:trPr>
        <w:tc>
          <w:tcPr>
            <w:tcW w:w="1695" w:type="dxa"/>
            <w:tcBorders>
              <w:top w:val="single" w:sz="12" w:space="0" w:color="auto"/>
              <w:bottom w:val="single" w:sz="12" w:space="0" w:color="auto"/>
            </w:tcBorders>
            <w:shd w:val="clear" w:color="auto" w:fill="auto"/>
          </w:tcPr>
          <w:p w14:paraId="6D82EAFD" w14:textId="77777777" w:rsidR="00F168B3" w:rsidRPr="00CB13B0" w:rsidRDefault="00F168B3" w:rsidP="00F776F0">
            <w:pPr>
              <w:pStyle w:val="ENoteTableHeading"/>
              <w:rPr>
                <w:rFonts w:cs="Arial"/>
              </w:rPr>
            </w:pPr>
            <w:r w:rsidRPr="00CB13B0">
              <w:rPr>
                <w:rFonts w:cs="Arial"/>
              </w:rPr>
              <w:t>Act</w:t>
            </w:r>
          </w:p>
        </w:tc>
        <w:tc>
          <w:tcPr>
            <w:tcW w:w="992" w:type="dxa"/>
            <w:tcBorders>
              <w:top w:val="single" w:sz="12" w:space="0" w:color="auto"/>
              <w:bottom w:val="single" w:sz="12" w:space="0" w:color="auto"/>
            </w:tcBorders>
            <w:shd w:val="clear" w:color="auto" w:fill="auto"/>
          </w:tcPr>
          <w:p w14:paraId="527DDE53" w14:textId="77777777" w:rsidR="00F168B3" w:rsidRPr="00CB13B0" w:rsidRDefault="00F168B3" w:rsidP="00F776F0">
            <w:pPr>
              <w:pStyle w:val="ENoteTableHeading"/>
              <w:rPr>
                <w:rFonts w:cs="Arial"/>
              </w:rPr>
            </w:pPr>
            <w:r w:rsidRPr="00CB13B0">
              <w:rPr>
                <w:rFonts w:cs="Arial"/>
              </w:rPr>
              <w:t>Number and year</w:t>
            </w:r>
          </w:p>
        </w:tc>
        <w:tc>
          <w:tcPr>
            <w:tcW w:w="992" w:type="dxa"/>
            <w:tcBorders>
              <w:top w:val="single" w:sz="12" w:space="0" w:color="auto"/>
              <w:bottom w:val="single" w:sz="12" w:space="0" w:color="auto"/>
            </w:tcBorders>
            <w:shd w:val="clear" w:color="auto" w:fill="auto"/>
          </w:tcPr>
          <w:p w14:paraId="41C6FE14" w14:textId="77777777" w:rsidR="00F168B3" w:rsidRPr="00CB13B0" w:rsidRDefault="00F168B3" w:rsidP="00F776F0">
            <w:pPr>
              <w:pStyle w:val="ENoteTableHeading"/>
              <w:rPr>
                <w:rFonts w:cs="Arial"/>
              </w:rPr>
            </w:pPr>
            <w:r w:rsidRPr="00CB13B0">
              <w:rPr>
                <w:rFonts w:cs="Arial"/>
              </w:rPr>
              <w:t>Assent</w:t>
            </w:r>
          </w:p>
        </w:tc>
        <w:tc>
          <w:tcPr>
            <w:tcW w:w="1843" w:type="dxa"/>
            <w:tcBorders>
              <w:top w:val="single" w:sz="12" w:space="0" w:color="auto"/>
              <w:bottom w:val="single" w:sz="12" w:space="0" w:color="auto"/>
            </w:tcBorders>
            <w:shd w:val="clear" w:color="auto" w:fill="auto"/>
          </w:tcPr>
          <w:p w14:paraId="0A0E1CA3" w14:textId="77777777" w:rsidR="00F168B3" w:rsidRPr="00CB13B0" w:rsidRDefault="00F168B3" w:rsidP="00F776F0">
            <w:pPr>
              <w:pStyle w:val="ENoteTableHeading"/>
              <w:rPr>
                <w:rFonts w:cs="Arial"/>
              </w:rPr>
            </w:pPr>
            <w:r w:rsidRPr="00CB13B0">
              <w:rPr>
                <w:rFonts w:cs="Arial"/>
              </w:rPr>
              <w:t>Commencement</w:t>
            </w:r>
          </w:p>
        </w:tc>
        <w:tc>
          <w:tcPr>
            <w:tcW w:w="1566" w:type="dxa"/>
            <w:tcBorders>
              <w:top w:val="single" w:sz="12" w:space="0" w:color="auto"/>
              <w:bottom w:val="single" w:sz="12" w:space="0" w:color="auto"/>
            </w:tcBorders>
            <w:shd w:val="clear" w:color="auto" w:fill="auto"/>
          </w:tcPr>
          <w:p w14:paraId="5A6D44BF" w14:textId="77777777" w:rsidR="00F168B3" w:rsidRPr="00CB13B0" w:rsidRDefault="00F168B3" w:rsidP="00F776F0">
            <w:pPr>
              <w:pStyle w:val="ENoteTableHeading"/>
              <w:rPr>
                <w:rFonts w:cs="Arial"/>
              </w:rPr>
            </w:pPr>
            <w:r w:rsidRPr="00CB13B0">
              <w:rPr>
                <w:rFonts w:cs="Arial"/>
              </w:rPr>
              <w:t>Application, saving and transitional provisions</w:t>
            </w:r>
          </w:p>
        </w:tc>
      </w:tr>
      <w:tr w:rsidR="00F168B3" w:rsidRPr="00CB13B0" w14:paraId="1C947D27" w14:textId="77777777" w:rsidTr="00F776F0">
        <w:trPr>
          <w:cantSplit/>
        </w:trPr>
        <w:tc>
          <w:tcPr>
            <w:tcW w:w="1695" w:type="dxa"/>
            <w:tcBorders>
              <w:top w:val="single" w:sz="12" w:space="0" w:color="auto"/>
              <w:bottom w:val="single" w:sz="4" w:space="0" w:color="auto"/>
            </w:tcBorders>
            <w:shd w:val="clear" w:color="auto" w:fill="auto"/>
          </w:tcPr>
          <w:p w14:paraId="0B2B9871" w14:textId="77777777" w:rsidR="00F168B3" w:rsidRPr="00CB13B0" w:rsidRDefault="00F168B3" w:rsidP="00F776F0">
            <w:pPr>
              <w:pStyle w:val="ENoteTableText"/>
            </w:pPr>
            <w:r w:rsidRPr="00CB13B0">
              <w:t>Income Tax Assessment Act 1997</w:t>
            </w:r>
          </w:p>
        </w:tc>
        <w:tc>
          <w:tcPr>
            <w:tcW w:w="992" w:type="dxa"/>
            <w:tcBorders>
              <w:top w:val="single" w:sz="12" w:space="0" w:color="auto"/>
              <w:bottom w:val="single" w:sz="4" w:space="0" w:color="auto"/>
            </w:tcBorders>
            <w:shd w:val="clear" w:color="auto" w:fill="auto"/>
          </w:tcPr>
          <w:p w14:paraId="2283CD91" w14:textId="77777777" w:rsidR="00F168B3" w:rsidRPr="00CB13B0" w:rsidRDefault="00F168B3" w:rsidP="00F776F0">
            <w:pPr>
              <w:pStyle w:val="ENoteTableText"/>
            </w:pPr>
            <w:r w:rsidRPr="00CB13B0">
              <w:t>38, 1997</w:t>
            </w:r>
          </w:p>
        </w:tc>
        <w:tc>
          <w:tcPr>
            <w:tcW w:w="992" w:type="dxa"/>
            <w:tcBorders>
              <w:top w:val="single" w:sz="12" w:space="0" w:color="auto"/>
              <w:bottom w:val="single" w:sz="4" w:space="0" w:color="auto"/>
            </w:tcBorders>
            <w:shd w:val="clear" w:color="auto" w:fill="auto"/>
          </w:tcPr>
          <w:p w14:paraId="3571F517" w14:textId="77777777" w:rsidR="00F168B3" w:rsidRPr="00CB13B0" w:rsidRDefault="00F168B3" w:rsidP="00F776F0">
            <w:pPr>
              <w:pStyle w:val="ENoteTableText"/>
            </w:pPr>
            <w:smartTag w:uri="urn:schemas-microsoft-com:office:smarttags" w:element="date">
              <w:smartTagPr>
                <w:attr w:name="Month" w:val="4"/>
                <w:attr w:name="Day" w:val="17"/>
                <w:attr w:name="Year" w:val="1997"/>
              </w:smartTagPr>
              <w:r w:rsidRPr="00CB13B0">
                <w:t>17 Apr 1997</w:t>
              </w:r>
            </w:smartTag>
          </w:p>
        </w:tc>
        <w:tc>
          <w:tcPr>
            <w:tcW w:w="1843" w:type="dxa"/>
            <w:tcBorders>
              <w:top w:val="single" w:sz="12" w:space="0" w:color="auto"/>
              <w:bottom w:val="single" w:sz="4" w:space="0" w:color="auto"/>
            </w:tcBorders>
            <w:shd w:val="clear" w:color="auto" w:fill="auto"/>
          </w:tcPr>
          <w:p w14:paraId="6FD43CC8" w14:textId="61FD0A6D" w:rsidR="00F168B3" w:rsidRPr="00CB13B0" w:rsidRDefault="00410FA5" w:rsidP="00F776F0">
            <w:pPr>
              <w:pStyle w:val="ENoteTableText"/>
            </w:pPr>
            <w:r>
              <w:t>1 July</w:t>
            </w:r>
            <w:r w:rsidR="00F168B3" w:rsidRPr="00CB13B0">
              <w:t xml:space="preserve"> 1997 (s 1</w:t>
            </w:r>
            <w:r>
              <w:noBreakHyphen/>
            </w:r>
            <w:r w:rsidR="00F168B3" w:rsidRPr="00CB13B0">
              <w:t>2)</w:t>
            </w:r>
          </w:p>
        </w:tc>
        <w:tc>
          <w:tcPr>
            <w:tcW w:w="1566" w:type="dxa"/>
            <w:tcBorders>
              <w:top w:val="single" w:sz="12" w:space="0" w:color="auto"/>
              <w:bottom w:val="single" w:sz="4" w:space="0" w:color="auto"/>
            </w:tcBorders>
            <w:shd w:val="clear" w:color="auto" w:fill="auto"/>
          </w:tcPr>
          <w:p w14:paraId="3C2CC529" w14:textId="77777777" w:rsidR="00F168B3" w:rsidRPr="00CB13B0" w:rsidRDefault="00F168B3" w:rsidP="00F776F0">
            <w:pPr>
              <w:pStyle w:val="ENoteTableText"/>
            </w:pPr>
          </w:p>
        </w:tc>
      </w:tr>
      <w:tr w:rsidR="00F168B3" w:rsidRPr="00CB13B0" w14:paraId="6BAFAB4C" w14:textId="77777777" w:rsidTr="00F776F0">
        <w:trPr>
          <w:cantSplit/>
        </w:trPr>
        <w:tc>
          <w:tcPr>
            <w:tcW w:w="1695" w:type="dxa"/>
            <w:tcBorders>
              <w:top w:val="single" w:sz="4" w:space="0" w:color="auto"/>
              <w:bottom w:val="single" w:sz="4" w:space="0" w:color="auto"/>
            </w:tcBorders>
            <w:shd w:val="clear" w:color="auto" w:fill="auto"/>
          </w:tcPr>
          <w:p w14:paraId="0792110C" w14:textId="77777777" w:rsidR="00F168B3" w:rsidRPr="00CB13B0" w:rsidRDefault="00F168B3" w:rsidP="00F776F0">
            <w:pPr>
              <w:pStyle w:val="ENoteTableText"/>
            </w:pPr>
            <w:r w:rsidRPr="00CB13B0">
              <w:t>Taxation Laws Amendment (Private Health Insurance Incentives) Act 1997</w:t>
            </w:r>
          </w:p>
        </w:tc>
        <w:tc>
          <w:tcPr>
            <w:tcW w:w="992" w:type="dxa"/>
            <w:tcBorders>
              <w:top w:val="single" w:sz="4" w:space="0" w:color="auto"/>
              <w:bottom w:val="single" w:sz="4" w:space="0" w:color="auto"/>
            </w:tcBorders>
            <w:shd w:val="clear" w:color="auto" w:fill="auto"/>
          </w:tcPr>
          <w:p w14:paraId="09A49E9A" w14:textId="77777777" w:rsidR="00F168B3" w:rsidRPr="00CB13B0" w:rsidRDefault="00F168B3" w:rsidP="00F776F0">
            <w:pPr>
              <w:pStyle w:val="ENoteTableText"/>
            </w:pPr>
            <w:r w:rsidRPr="00CB13B0">
              <w:t>56, 1997</w:t>
            </w:r>
          </w:p>
        </w:tc>
        <w:tc>
          <w:tcPr>
            <w:tcW w:w="992" w:type="dxa"/>
            <w:tcBorders>
              <w:top w:val="single" w:sz="4" w:space="0" w:color="auto"/>
              <w:bottom w:val="single" w:sz="4" w:space="0" w:color="auto"/>
            </w:tcBorders>
            <w:shd w:val="clear" w:color="auto" w:fill="auto"/>
          </w:tcPr>
          <w:p w14:paraId="0B6537FD" w14:textId="77777777" w:rsidR="00F168B3" w:rsidRPr="00CB13B0" w:rsidRDefault="00F168B3" w:rsidP="00F776F0">
            <w:pPr>
              <w:pStyle w:val="ENoteTableText"/>
            </w:pPr>
            <w:smartTag w:uri="urn:schemas-microsoft-com:office:smarttags" w:element="date">
              <w:smartTagPr>
                <w:attr w:name="Month" w:val="4"/>
                <w:attr w:name="Day" w:val="30"/>
                <w:attr w:name="Year" w:val="1997"/>
              </w:smartTagPr>
              <w:r w:rsidRPr="00CB13B0">
                <w:t>30 Apr 1997</w:t>
              </w:r>
            </w:smartTag>
          </w:p>
        </w:tc>
        <w:tc>
          <w:tcPr>
            <w:tcW w:w="1843" w:type="dxa"/>
            <w:tcBorders>
              <w:top w:val="single" w:sz="4" w:space="0" w:color="auto"/>
              <w:bottom w:val="single" w:sz="4" w:space="0" w:color="auto"/>
            </w:tcBorders>
            <w:shd w:val="clear" w:color="auto" w:fill="auto"/>
          </w:tcPr>
          <w:p w14:paraId="4521A7AC" w14:textId="02CE6430" w:rsidR="00F168B3" w:rsidRPr="00CB13B0" w:rsidRDefault="00F168B3" w:rsidP="00F776F0">
            <w:pPr>
              <w:pStyle w:val="ENoteTableText"/>
            </w:pPr>
            <w:r w:rsidRPr="00CB13B0">
              <w:t>Sch 2 (</w:t>
            </w:r>
            <w:r w:rsidR="007E553F" w:rsidRPr="00CB13B0">
              <w:t>items 7</w:t>
            </w:r>
            <w:r w:rsidRPr="00CB13B0">
              <w:t xml:space="preserve">–10): </w:t>
            </w:r>
            <w:r w:rsidR="00410FA5">
              <w:t>1 July</w:t>
            </w:r>
            <w:r w:rsidRPr="00CB13B0">
              <w:t xml:space="preserve"> 1997 (s 2(4))</w:t>
            </w:r>
          </w:p>
        </w:tc>
        <w:tc>
          <w:tcPr>
            <w:tcW w:w="1566" w:type="dxa"/>
            <w:tcBorders>
              <w:top w:val="single" w:sz="4" w:space="0" w:color="auto"/>
              <w:bottom w:val="single" w:sz="4" w:space="0" w:color="auto"/>
            </w:tcBorders>
            <w:shd w:val="clear" w:color="auto" w:fill="auto"/>
          </w:tcPr>
          <w:p w14:paraId="372A4541" w14:textId="0B0812B9" w:rsidR="00F168B3" w:rsidRPr="00CB13B0" w:rsidRDefault="00F168B3" w:rsidP="00F776F0">
            <w:pPr>
              <w:pStyle w:val="ENoteTableText"/>
            </w:pPr>
            <w:r w:rsidRPr="00CB13B0">
              <w:t>Sch 2 (</w:t>
            </w:r>
            <w:r w:rsidR="00410FA5">
              <w:t>item 1</w:t>
            </w:r>
            <w:r w:rsidRPr="00CB13B0">
              <w:t>0)</w:t>
            </w:r>
          </w:p>
        </w:tc>
      </w:tr>
      <w:tr w:rsidR="00F168B3" w:rsidRPr="00CB13B0" w14:paraId="22342151" w14:textId="77777777" w:rsidTr="00F776F0">
        <w:trPr>
          <w:cantSplit/>
        </w:trPr>
        <w:tc>
          <w:tcPr>
            <w:tcW w:w="1695" w:type="dxa"/>
            <w:tcBorders>
              <w:top w:val="single" w:sz="4" w:space="0" w:color="auto"/>
              <w:bottom w:val="nil"/>
            </w:tcBorders>
            <w:shd w:val="clear" w:color="auto" w:fill="auto"/>
          </w:tcPr>
          <w:p w14:paraId="4D4B76E6" w14:textId="77777777" w:rsidR="00F168B3" w:rsidRPr="00CB13B0" w:rsidRDefault="00F168B3" w:rsidP="00F776F0">
            <w:pPr>
              <w:pStyle w:val="ENoteTableText"/>
            </w:pPr>
            <w:r w:rsidRPr="00CB13B0">
              <w:t>Taxation Laws Amendment Act (No.</w:t>
            </w:r>
            <w:r w:rsidR="0056271E" w:rsidRPr="00CB13B0">
              <w:t> </w:t>
            </w:r>
            <w:r w:rsidRPr="00CB13B0">
              <w:t>2) 1997</w:t>
            </w:r>
          </w:p>
        </w:tc>
        <w:tc>
          <w:tcPr>
            <w:tcW w:w="992" w:type="dxa"/>
            <w:tcBorders>
              <w:top w:val="single" w:sz="4" w:space="0" w:color="auto"/>
              <w:bottom w:val="nil"/>
            </w:tcBorders>
            <w:shd w:val="clear" w:color="auto" w:fill="auto"/>
          </w:tcPr>
          <w:p w14:paraId="631D2BCC" w14:textId="77777777" w:rsidR="00F168B3" w:rsidRPr="00CB13B0" w:rsidRDefault="00F168B3" w:rsidP="00F776F0">
            <w:pPr>
              <w:pStyle w:val="ENoteTableText"/>
            </w:pPr>
            <w:r w:rsidRPr="00CB13B0">
              <w:t>95, 1997</w:t>
            </w:r>
          </w:p>
        </w:tc>
        <w:tc>
          <w:tcPr>
            <w:tcW w:w="992" w:type="dxa"/>
            <w:tcBorders>
              <w:top w:val="single" w:sz="4" w:space="0" w:color="auto"/>
              <w:bottom w:val="nil"/>
            </w:tcBorders>
            <w:shd w:val="clear" w:color="auto" w:fill="auto"/>
          </w:tcPr>
          <w:p w14:paraId="71260D91" w14:textId="77777777" w:rsidR="00F168B3" w:rsidRPr="00CB13B0" w:rsidRDefault="0018140A" w:rsidP="00F776F0">
            <w:pPr>
              <w:pStyle w:val="ENoteTableText"/>
            </w:pPr>
            <w:r w:rsidRPr="00CB13B0">
              <w:t>30 June</w:t>
            </w:r>
            <w:r w:rsidR="00F168B3" w:rsidRPr="00CB13B0">
              <w:t xml:space="preserve"> 1997</w:t>
            </w:r>
          </w:p>
        </w:tc>
        <w:tc>
          <w:tcPr>
            <w:tcW w:w="1843" w:type="dxa"/>
            <w:tcBorders>
              <w:top w:val="single" w:sz="4" w:space="0" w:color="auto"/>
              <w:bottom w:val="nil"/>
            </w:tcBorders>
            <w:shd w:val="clear" w:color="auto" w:fill="auto"/>
          </w:tcPr>
          <w:p w14:paraId="5BE3796C" w14:textId="6379ADE5" w:rsidR="00F168B3" w:rsidRPr="00CB13B0" w:rsidRDefault="00F168B3" w:rsidP="00F776F0">
            <w:pPr>
              <w:pStyle w:val="ENoteTableText"/>
            </w:pPr>
            <w:r w:rsidRPr="00CB13B0">
              <w:t>s 4 and Sch 3 (</w:t>
            </w:r>
            <w:r w:rsidR="00410FA5">
              <w:t>items 1</w:t>
            </w:r>
            <w:r w:rsidRPr="00CB13B0">
              <w:t xml:space="preserve">5–18): </w:t>
            </w:r>
            <w:r w:rsidR="0018140A" w:rsidRPr="00CB13B0">
              <w:t>30 June</w:t>
            </w:r>
            <w:r w:rsidRPr="00CB13B0">
              <w:t xml:space="preserve"> 1997 (s 2(1))</w:t>
            </w:r>
          </w:p>
        </w:tc>
        <w:tc>
          <w:tcPr>
            <w:tcW w:w="1566" w:type="dxa"/>
            <w:tcBorders>
              <w:top w:val="single" w:sz="4" w:space="0" w:color="auto"/>
              <w:bottom w:val="nil"/>
            </w:tcBorders>
            <w:shd w:val="clear" w:color="auto" w:fill="auto"/>
          </w:tcPr>
          <w:p w14:paraId="40B606EA" w14:textId="77777777" w:rsidR="00F168B3" w:rsidRPr="00CB13B0" w:rsidRDefault="00F168B3" w:rsidP="00F776F0">
            <w:pPr>
              <w:pStyle w:val="ENoteTableText"/>
            </w:pPr>
          </w:p>
        </w:tc>
      </w:tr>
      <w:tr w:rsidR="00F168B3" w:rsidRPr="00CB13B0" w14:paraId="7FFF96E3" w14:textId="77777777" w:rsidTr="00F776F0">
        <w:trPr>
          <w:cantSplit/>
        </w:trPr>
        <w:tc>
          <w:tcPr>
            <w:tcW w:w="1695" w:type="dxa"/>
            <w:tcBorders>
              <w:top w:val="nil"/>
              <w:bottom w:val="nil"/>
            </w:tcBorders>
            <w:shd w:val="clear" w:color="auto" w:fill="auto"/>
          </w:tcPr>
          <w:p w14:paraId="44EEDFE4" w14:textId="77777777" w:rsidR="00F168B3" w:rsidRPr="00CB13B0" w:rsidRDefault="00F168B3" w:rsidP="005716E3">
            <w:pPr>
              <w:pStyle w:val="ENoteTTIndentHeading"/>
            </w:pPr>
            <w:r w:rsidRPr="00CB13B0">
              <w:t>as amended by</w:t>
            </w:r>
          </w:p>
        </w:tc>
        <w:tc>
          <w:tcPr>
            <w:tcW w:w="992" w:type="dxa"/>
            <w:tcBorders>
              <w:top w:val="nil"/>
              <w:bottom w:val="nil"/>
            </w:tcBorders>
            <w:shd w:val="clear" w:color="auto" w:fill="auto"/>
          </w:tcPr>
          <w:p w14:paraId="1B1001E6" w14:textId="77777777" w:rsidR="00F168B3" w:rsidRPr="00CB13B0" w:rsidRDefault="00F168B3" w:rsidP="00F776F0">
            <w:pPr>
              <w:pStyle w:val="ENoteTableText"/>
            </w:pPr>
          </w:p>
        </w:tc>
        <w:tc>
          <w:tcPr>
            <w:tcW w:w="992" w:type="dxa"/>
            <w:tcBorders>
              <w:top w:val="nil"/>
              <w:bottom w:val="nil"/>
            </w:tcBorders>
            <w:shd w:val="clear" w:color="auto" w:fill="auto"/>
          </w:tcPr>
          <w:p w14:paraId="5025A6C0" w14:textId="77777777" w:rsidR="00F168B3" w:rsidRPr="00CB13B0" w:rsidRDefault="00F168B3" w:rsidP="00F776F0">
            <w:pPr>
              <w:pStyle w:val="ENoteTableText"/>
            </w:pPr>
          </w:p>
        </w:tc>
        <w:tc>
          <w:tcPr>
            <w:tcW w:w="1843" w:type="dxa"/>
            <w:tcBorders>
              <w:top w:val="nil"/>
              <w:bottom w:val="nil"/>
            </w:tcBorders>
            <w:shd w:val="clear" w:color="auto" w:fill="auto"/>
          </w:tcPr>
          <w:p w14:paraId="4F7AF78E" w14:textId="77777777" w:rsidR="00F168B3" w:rsidRPr="00CB13B0" w:rsidRDefault="00F168B3" w:rsidP="00F776F0">
            <w:pPr>
              <w:pStyle w:val="ENoteTableText"/>
            </w:pPr>
          </w:p>
        </w:tc>
        <w:tc>
          <w:tcPr>
            <w:tcW w:w="1566" w:type="dxa"/>
            <w:tcBorders>
              <w:top w:val="nil"/>
              <w:bottom w:val="nil"/>
            </w:tcBorders>
            <w:shd w:val="clear" w:color="auto" w:fill="auto"/>
          </w:tcPr>
          <w:p w14:paraId="3B77DA54" w14:textId="77777777" w:rsidR="00F168B3" w:rsidRPr="00CB13B0" w:rsidRDefault="00F168B3" w:rsidP="00F776F0">
            <w:pPr>
              <w:pStyle w:val="ENoteTableText"/>
            </w:pPr>
          </w:p>
        </w:tc>
      </w:tr>
      <w:tr w:rsidR="00F168B3" w:rsidRPr="00CB13B0" w14:paraId="3434D305" w14:textId="77777777" w:rsidTr="00F776F0">
        <w:trPr>
          <w:cantSplit/>
        </w:trPr>
        <w:tc>
          <w:tcPr>
            <w:tcW w:w="1695" w:type="dxa"/>
            <w:tcBorders>
              <w:top w:val="nil"/>
              <w:bottom w:val="nil"/>
            </w:tcBorders>
            <w:shd w:val="clear" w:color="auto" w:fill="auto"/>
          </w:tcPr>
          <w:p w14:paraId="0B4C8285" w14:textId="77777777" w:rsidR="00F168B3" w:rsidRPr="00CB13B0" w:rsidRDefault="00F168B3" w:rsidP="005716E3">
            <w:pPr>
              <w:pStyle w:val="ENoteTTi"/>
            </w:pPr>
            <w:r w:rsidRPr="00CB13B0">
              <w:t>Taxation Laws (Technical Amendments) Act 1998</w:t>
            </w:r>
          </w:p>
        </w:tc>
        <w:tc>
          <w:tcPr>
            <w:tcW w:w="992" w:type="dxa"/>
            <w:tcBorders>
              <w:top w:val="nil"/>
              <w:bottom w:val="nil"/>
            </w:tcBorders>
            <w:shd w:val="clear" w:color="auto" w:fill="auto"/>
          </w:tcPr>
          <w:p w14:paraId="1137EC21" w14:textId="77777777" w:rsidR="00F168B3" w:rsidRPr="00CB13B0" w:rsidRDefault="00F168B3" w:rsidP="00F776F0">
            <w:pPr>
              <w:pStyle w:val="ENoteTableText"/>
            </w:pPr>
            <w:r w:rsidRPr="00CB13B0">
              <w:t>41, 1998</w:t>
            </w:r>
          </w:p>
        </w:tc>
        <w:tc>
          <w:tcPr>
            <w:tcW w:w="992" w:type="dxa"/>
            <w:tcBorders>
              <w:top w:val="nil"/>
              <w:bottom w:val="nil"/>
            </w:tcBorders>
            <w:shd w:val="clear" w:color="auto" w:fill="auto"/>
          </w:tcPr>
          <w:p w14:paraId="296A703A" w14:textId="77777777" w:rsidR="00F168B3" w:rsidRPr="00CB13B0" w:rsidRDefault="00F168B3" w:rsidP="00F776F0">
            <w:pPr>
              <w:pStyle w:val="ENoteTableText"/>
            </w:pPr>
            <w:r w:rsidRPr="00CB13B0">
              <w:t>4</w:t>
            </w:r>
            <w:r w:rsidR="0056271E" w:rsidRPr="00CB13B0">
              <w:t> </w:t>
            </w:r>
            <w:r w:rsidRPr="00CB13B0">
              <w:t>June 1998</w:t>
            </w:r>
          </w:p>
        </w:tc>
        <w:tc>
          <w:tcPr>
            <w:tcW w:w="1843" w:type="dxa"/>
            <w:tcBorders>
              <w:top w:val="nil"/>
              <w:bottom w:val="nil"/>
            </w:tcBorders>
            <w:shd w:val="clear" w:color="auto" w:fill="auto"/>
          </w:tcPr>
          <w:p w14:paraId="73602A6C" w14:textId="02E74270" w:rsidR="00F168B3" w:rsidRPr="00CB13B0" w:rsidRDefault="00F168B3" w:rsidP="00F776F0">
            <w:pPr>
              <w:pStyle w:val="ENoteTableText"/>
            </w:pPr>
            <w:r w:rsidRPr="00CB13B0">
              <w:t>Sch 6 (</w:t>
            </w:r>
            <w:r w:rsidR="00410FA5">
              <w:t>items 2</w:t>
            </w:r>
            <w:r w:rsidRPr="00CB13B0">
              <w:t>3, 24): 4</w:t>
            </w:r>
            <w:r w:rsidR="0056271E" w:rsidRPr="00CB13B0">
              <w:t> </w:t>
            </w:r>
            <w:r w:rsidRPr="00CB13B0">
              <w:t>June 1998 (s 2(14))</w:t>
            </w:r>
          </w:p>
        </w:tc>
        <w:tc>
          <w:tcPr>
            <w:tcW w:w="1566" w:type="dxa"/>
            <w:tcBorders>
              <w:top w:val="nil"/>
              <w:bottom w:val="nil"/>
            </w:tcBorders>
            <w:shd w:val="clear" w:color="auto" w:fill="auto"/>
          </w:tcPr>
          <w:p w14:paraId="4B486AC5" w14:textId="77777777" w:rsidR="00F168B3" w:rsidRPr="00CB13B0" w:rsidRDefault="00F168B3" w:rsidP="00F776F0">
            <w:pPr>
              <w:pStyle w:val="ENoteTableText"/>
            </w:pPr>
            <w:r w:rsidRPr="00CB13B0">
              <w:t>—</w:t>
            </w:r>
          </w:p>
        </w:tc>
      </w:tr>
      <w:tr w:rsidR="00F168B3" w:rsidRPr="00CB13B0" w14:paraId="67996DBE" w14:textId="77777777" w:rsidTr="00F776F0">
        <w:trPr>
          <w:cantSplit/>
        </w:trPr>
        <w:tc>
          <w:tcPr>
            <w:tcW w:w="1695" w:type="dxa"/>
            <w:tcBorders>
              <w:top w:val="nil"/>
              <w:bottom w:val="single" w:sz="4" w:space="0" w:color="auto"/>
            </w:tcBorders>
            <w:shd w:val="clear" w:color="auto" w:fill="auto"/>
          </w:tcPr>
          <w:p w14:paraId="69903D48" w14:textId="77777777" w:rsidR="00F168B3" w:rsidRPr="00CB13B0" w:rsidRDefault="00F168B3" w:rsidP="008E0FBE">
            <w:pPr>
              <w:pStyle w:val="ENoteTTi"/>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5D8BE485"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5ACABBB3"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2E8FA5C2" w14:textId="7A270F10" w:rsidR="00F168B3" w:rsidRPr="00CB13B0" w:rsidRDefault="00F168B3" w:rsidP="00F776F0">
            <w:pPr>
              <w:pStyle w:val="ENoteTableText"/>
            </w:pPr>
            <w:r w:rsidRPr="00CB13B0">
              <w:t>Sch 6 (</w:t>
            </w:r>
            <w:r w:rsidR="00410FA5">
              <w:t>item 5</w:t>
            </w:r>
            <w:r w:rsidRPr="00CB13B0">
              <w:t xml:space="preserve">0): </w:t>
            </w:r>
            <w:r w:rsidR="007E6237" w:rsidRPr="00CB13B0">
              <w:t>29 June</w:t>
            </w:r>
            <w:r w:rsidRPr="00CB13B0">
              <w:t xml:space="preserve"> 2010 (s 2(1) </w:t>
            </w:r>
            <w:r w:rsidR="00222892" w:rsidRPr="00CB13B0">
              <w:t>item 9</w:t>
            </w:r>
            <w:r w:rsidRPr="00CB13B0">
              <w:t>)</w:t>
            </w:r>
          </w:p>
        </w:tc>
        <w:tc>
          <w:tcPr>
            <w:tcW w:w="1566" w:type="dxa"/>
            <w:tcBorders>
              <w:top w:val="nil"/>
              <w:bottom w:val="single" w:sz="4" w:space="0" w:color="auto"/>
            </w:tcBorders>
            <w:shd w:val="clear" w:color="auto" w:fill="auto"/>
          </w:tcPr>
          <w:p w14:paraId="57D6D440" w14:textId="77777777" w:rsidR="00F168B3" w:rsidRPr="00CB13B0" w:rsidRDefault="00F168B3" w:rsidP="00F776F0">
            <w:pPr>
              <w:pStyle w:val="ENoteTableText"/>
            </w:pPr>
            <w:r w:rsidRPr="00CB13B0">
              <w:t>—</w:t>
            </w:r>
          </w:p>
        </w:tc>
      </w:tr>
      <w:tr w:rsidR="00F168B3" w:rsidRPr="00CB13B0" w14:paraId="03F3985C" w14:textId="77777777" w:rsidTr="00F776F0">
        <w:trPr>
          <w:cantSplit/>
        </w:trPr>
        <w:tc>
          <w:tcPr>
            <w:tcW w:w="1695" w:type="dxa"/>
            <w:tcBorders>
              <w:top w:val="single" w:sz="4" w:space="0" w:color="auto"/>
              <w:bottom w:val="nil"/>
            </w:tcBorders>
            <w:shd w:val="clear" w:color="auto" w:fill="auto"/>
          </w:tcPr>
          <w:p w14:paraId="041411B5" w14:textId="77777777" w:rsidR="00F168B3" w:rsidRPr="00CB13B0" w:rsidRDefault="00F168B3" w:rsidP="00F776F0">
            <w:pPr>
              <w:pStyle w:val="ENoteTableText"/>
            </w:pPr>
            <w:r w:rsidRPr="00CB13B0">
              <w:t>Tax Law Improvement Act 1997</w:t>
            </w:r>
          </w:p>
        </w:tc>
        <w:tc>
          <w:tcPr>
            <w:tcW w:w="992" w:type="dxa"/>
            <w:tcBorders>
              <w:top w:val="single" w:sz="4" w:space="0" w:color="auto"/>
              <w:bottom w:val="nil"/>
            </w:tcBorders>
            <w:shd w:val="clear" w:color="auto" w:fill="auto"/>
          </w:tcPr>
          <w:p w14:paraId="10F7EDA7" w14:textId="77777777" w:rsidR="00F168B3" w:rsidRPr="00CB13B0" w:rsidRDefault="00F168B3" w:rsidP="00F776F0">
            <w:pPr>
              <w:pStyle w:val="ENoteTableText"/>
            </w:pPr>
            <w:r w:rsidRPr="00CB13B0">
              <w:t>121, 1997</w:t>
            </w:r>
          </w:p>
        </w:tc>
        <w:tc>
          <w:tcPr>
            <w:tcW w:w="992" w:type="dxa"/>
            <w:tcBorders>
              <w:top w:val="single" w:sz="4" w:space="0" w:color="auto"/>
              <w:bottom w:val="nil"/>
            </w:tcBorders>
            <w:shd w:val="clear" w:color="auto" w:fill="auto"/>
          </w:tcPr>
          <w:p w14:paraId="1264C92E" w14:textId="77777777" w:rsidR="00F168B3" w:rsidRPr="00CB13B0" w:rsidRDefault="00F168B3" w:rsidP="00F776F0">
            <w:pPr>
              <w:pStyle w:val="ENoteTableText"/>
            </w:pPr>
            <w:r w:rsidRPr="00CB13B0">
              <w:t>8</w:t>
            </w:r>
            <w:r w:rsidR="0056271E" w:rsidRPr="00CB13B0">
              <w:t> </w:t>
            </w:r>
            <w:r w:rsidRPr="00CB13B0">
              <w:t>July 1997</w:t>
            </w:r>
          </w:p>
        </w:tc>
        <w:tc>
          <w:tcPr>
            <w:tcW w:w="1843" w:type="dxa"/>
            <w:tcBorders>
              <w:top w:val="single" w:sz="4" w:space="0" w:color="auto"/>
              <w:bottom w:val="nil"/>
            </w:tcBorders>
            <w:shd w:val="clear" w:color="auto" w:fill="auto"/>
          </w:tcPr>
          <w:p w14:paraId="3F86B550" w14:textId="13CF09F2" w:rsidR="00F168B3" w:rsidRPr="00CB13B0" w:rsidRDefault="00F168B3" w:rsidP="00F776F0">
            <w:pPr>
              <w:pStyle w:val="ENoteTableText"/>
            </w:pPr>
            <w:r w:rsidRPr="00CB13B0">
              <w:t>s 4: 8</w:t>
            </w:r>
            <w:r w:rsidR="0056271E" w:rsidRPr="00CB13B0">
              <w:t> </w:t>
            </w:r>
            <w:r w:rsidRPr="00CB13B0">
              <w:t>July 1997 (s 2(1))</w:t>
            </w:r>
            <w:r w:rsidRPr="00CB13B0">
              <w:br/>
              <w:t>Sch 1, Sch 2 (</w:t>
            </w:r>
            <w:r w:rsidR="00410FA5">
              <w:t>items 3</w:t>
            </w:r>
            <w:r w:rsidRPr="00CB13B0">
              <w:t>–17), Sch 3 (</w:t>
            </w:r>
            <w:r w:rsidR="00410FA5">
              <w:t>items 3</w:t>
            </w:r>
            <w:r w:rsidRPr="00CB13B0">
              <w:t>–30), Sch 4 (</w:t>
            </w:r>
            <w:r w:rsidR="00410FA5">
              <w:t>items 5</w:t>
            </w:r>
            <w:r w:rsidRPr="00CB13B0">
              <w:t>–62, Sch 5 (</w:t>
            </w:r>
            <w:r w:rsidR="00410FA5">
              <w:t>items 3</w:t>
            </w:r>
            <w:r w:rsidRPr="00CB13B0">
              <w:t>–42), Sch 6 (</w:t>
            </w:r>
            <w:r w:rsidR="00410FA5">
              <w:t>items 3</w:t>
            </w:r>
            <w:r w:rsidRPr="00CB13B0">
              <w:t>–67), Sch7 (</w:t>
            </w:r>
            <w:r w:rsidR="00410FA5">
              <w:t>items 2</w:t>
            </w:r>
            <w:r w:rsidRPr="00CB13B0">
              <w:t>–4), Sch 8 (</w:t>
            </w:r>
            <w:r w:rsidR="00410FA5">
              <w:t>items 2</w:t>
            </w:r>
            <w:r w:rsidRPr="00CB13B0">
              <w:t>–31), Sch 9 (</w:t>
            </w:r>
            <w:r w:rsidR="00410FA5">
              <w:t>items 3</w:t>
            </w:r>
            <w:r w:rsidRPr="00CB13B0">
              <w:t>–15), Sch 10 (</w:t>
            </w:r>
            <w:r w:rsidR="00410FA5">
              <w:t>items 2</w:t>
            </w:r>
            <w:r w:rsidRPr="00CB13B0">
              <w:t>–11), Sch 11 (</w:t>
            </w:r>
            <w:r w:rsidR="00410FA5">
              <w:t>items 2</w:t>
            </w:r>
            <w:r w:rsidRPr="00CB13B0">
              <w:t>–36) and Sch 12 (</w:t>
            </w:r>
            <w:r w:rsidR="00410FA5">
              <w:t>items 1</w:t>
            </w:r>
            <w:r w:rsidRPr="00CB13B0">
              <w:t xml:space="preserve">–14): </w:t>
            </w:r>
            <w:r w:rsidR="00410FA5">
              <w:t>1 July</w:t>
            </w:r>
            <w:r w:rsidRPr="00CB13B0">
              <w:t xml:space="preserve"> 1997 (s 2(2), (3), (4) (5))</w:t>
            </w:r>
          </w:p>
        </w:tc>
        <w:tc>
          <w:tcPr>
            <w:tcW w:w="1566" w:type="dxa"/>
            <w:tcBorders>
              <w:top w:val="single" w:sz="4" w:space="0" w:color="auto"/>
              <w:bottom w:val="nil"/>
            </w:tcBorders>
            <w:shd w:val="clear" w:color="auto" w:fill="auto"/>
          </w:tcPr>
          <w:p w14:paraId="2DE6A278" w14:textId="4E8B63B6" w:rsidR="00F168B3" w:rsidRPr="00CB13B0" w:rsidRDefault="00F168B3" w:rsidP="00F776F0">
            <w:pPr>
              <w:pStyle w:val="ENoteTableText"/>
            </w:pPr>
            <w:r w:rsidRPr="00CB13B0">
              <w:t>s 4 and Sch 5 (</w:t>
            </w:r>
            <w:r w:rsidR="00410FA5">
              <w:t>item 2</w:t>
            </w:r>
            <w:r w:rsidRPr="00CB13B0">
              <w:t>4)</w:t>
            </w:r>
          </w:p>
        </w:tc>
      </w:tr>
      <w:tr w:rsidR="00F168B3" w:rsidRPr="00CB13B0" w14:paraId="10DD2AAA" w14:textId="77777777" w:rsidTr="00F776F0">
        <w:trPr>
          <w:cantSplit/>
        </w:trPr>
        <w:tc>
          <w:tcPr>
            <w:tcW w:w="1695" w:type="dxa"/>
            <w:tcBorders>
              <w:top w:val="nil"/>
              <w:bottom w:val="nil"/>
            </w:tcBorders>
            <w:shd w:val="clear" w:color="auto" w:fill="auto"/>
          </w:tcPr>
          <w:p w14:paraId="3328AED4"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3AC7D7B4" w14:textId="77777777" w:rsidR="00F168B3" w:rsidRPr="00CB13B0" w:rsidRDefault="00F168B3" w:rsidP="00F776F0">
            <w:pPr>
              <w:pStyle w:val="ENoteTableText"/>
            </w:pPr>
          </w:p>
        </w:tc>
        <w:tc>
          <w:tcPr>
            <w:tcW w:w="992" w:type="dxa"/>
            <w:tcBorders>
              <w:top w:val="nil"/>
              <w:bottom w:val="nil"/>
            </w:tcBorders>
            <w:shd w:val="clear" w:color="auto" w:fill="auto"/>
          </w:tcPr>
          <w:p w14:paraId="1FAAE251" w14:textId="77777777" w:rsidR="00F168B3" w:rsidRPr="00CB13B0" w:rsidRDefault="00F168B3" w:rsidP="00F776F0">
            <w:pPr>
              <w:pStyle w:val="ENoteTableText"/>
            </w:pPr>
          </w:p>
        </w:tc>
        <w:tc>
          <w:tcPr>
            <w:tcW w:w="1843" w:type="dxa"/>
            <w:tcBorders>
              <w:top w:val="nil"/>
              <w:bottom w:val="nil"/>
            </w:tcBorders>
            <w:shd w:val="clear" w:color="auto" w:fill="auto"/>
          </w:tcPr>
          <w:p w14:paraId="79B913AA" w14:textId="77777777" w:rsidR="00F168B3" w:rsidRPr="00CB13B0" w:rsidRDefault="00F168B3" w:rsidP="00F776F0">
            <w:pPr>
              <w:pStyle w:val="ENoteTableText"/>
            </w:pPr>
          </w:p>
        </w:tc>
        <w:tc>
          <w:tcPr>
            <w:tcW w:w="1566" w:type="dxa"/>
            <w:tcBorders>
              <w:top w:val="nil"/>
              <w:bottom w:val="nil"/>
            </w:tcBorders>
            <w:shd w:val="clear" w:color="auto" w:fill="auto"/>
          </w:tcPr>
          <w:p w14:paraId="4C346395" w14:textId="77777777" w:rsidR="00F168B3" w:rsidRPr="00CB13B0" w:rsidRDefault="00F168B3" w:rsidP="00F776F0">
            <w:pPr>
              <w:pStyle w:val="ENoteTableText"/>
            </w:pPr>
          </w:p>
        </w:tc>
      </w:tr>
      <w:tr w:rsidR="00F168B3" w:rsidRPr="00CB13B0" w14:paraId="61E87A7E" w14:textId="77777777" w:rsidTr="00F776F0">
        <w:trPr>
          <w:cantSplit/>
        </w:trPr>
        <w:tc>
          <w:tcPr>
            <w:tcW w:w="1695" w:type="dxa"/>
            <w:tcBorders>
              <w:top w:val="nil"/>
              <w:bottom w:val="single" w:sz="4" w:space="0" w:color="auto"/>
            </w:tcBorders>
            <w:shd w:val="clear" w:color="auto" w:fill="auto"/>
          </w:tcPr>
          <w:p w14:paraId="0FBA85F1" w14:textId="77777777" w:rsidR="00F168B3" w:rsidRPr="00CB13B0" w:rsidRDefault="00F168B3" w:rsidP="008E0FBE">
            <w:pPr>
              <w:pStyle w:val="ENoteTTi"/>
              <w:rPr>
                <w:rFonts w:eastAsiaTheme="minorHAnsi"/>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01B11B49"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027083DC"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317F3537" w14:textId="4FC828FB" w:rsidR="00F168B3" w:rsidRPr="00CB13B0" w:rsidRDefault="00F168B3" w:rsidP="00F776F0">
            <w:pPr>
              <w:pStyle w:val="ENoteTableText"/>
              <w:rPr>
                <w:i/>
              </w:rPr>
            </w:pPr>
            <w:r w:rsidRPr="00CB13B0">
              <w:t>Sch 12 (</w:t>
            </w:r>
            <w:r w:rsidR="00E75F4A" w:rsidRPr="00CB13B0">
              <w:t>items 8</w:t>
            </w:r>
            <w:r w:rsidRPr="00CB13B0">
              <w:t>3, 86): 3</w:t>
            </w:r>
            <w:r w:rsidR="0056271E" w:rsidRPr="00CB13B0">
              <w:t> </w:t>
            </w:r>
            <w:r w:rsidRPr="00CB13B0">
              <w:t xml:space="preserve">July 2002 (s 2(1) </w:t>
            </w:r>
            <w:r w:rsidR="00410FA5">
              <w:t>item 6</w:t>
            </w:r>
            <w:r w:rsidRPr="00CB13B0">
              <w:t>6)</w:t>
            </w:r>
          </w:p>
        </w:tc>
        <w:tc>
          <w:tcPr>
            <w:tcW w:w="1566" w:type="dxa"/>
            <w:tcBorders>
              <w:top w:val="nil"/>
              <w:bottom w:val="single" w:sz="4" w:space="0" w:color="auto"/>
            </w:tcBorders>
            <w:shd w:val="clear" w:color="auto" w:fill="auto"/>
          </w:tcPr>
          <w:p w14:paraId="7829427C" w14:textId="2DA29C4E" w:rsidR="00F168B3" w:rsidRPr="00CB13B0" w:rsidRDefault="00F168B3" w:rsidP="00F776F0">
            <w:pPr>
              <w:pStyle w:val="ENoteTableText"/>
            </w:pPr>
            <w:r w:rsidRPr="00CB13B0">
              <w:t>Sch 12 (</w:t>
            </w:r>
            <w:r w:rsidR="00410FA5">
              <w:t>item 8</w:t>
            </w:r>
            <w:r w:rsidRPr="00CB13B0">
              <w:t>6)</w:t>
            </w:r>
          </w:p>
        </w:tc>
      </w:tr>
      <w:tr w:rsidR="00F168B3" w:rsidRPr="00CB13B0" w14:paraId="7F85A085" w14:textId="77777777" w:rsidTr="00F776F0">
        <w:trPr>
          <w:cantSplit/>
        </w:trPr>
        <w:tc>
          <w:tcPr>
            <w:tcW w:w="1695" w:type="dxa"/>
            <w:tcBorders>
              <w:top w:val="single" w:sz="4" w:space="0" w:color="auto"/>
              <w:bottom w:val="single" w:sz="4" w:space="0" w:color="auto"/>
            </w:tcBorders>
            <w:shd w:val="clear" w:color="auto" w:fill="auto"/>
          </w:tcPr>
          <w:p w14:paraId="2EB01FE5" w14:textId="77777777" w:rsidR="00F168B3" w:rsidRPr="00CB13B0" w:rsidRDefault="00F168B3" w:rsidP="00F776F0">
            <w:pPr>
              <w:pStyle w:val="ENoteTableText"/>
            </w:pPr>
            <w:r w:rsidRPr="00CB13B0">
              <w:t>Franchise Fees Windfall Tax (Consequential Amendments) Act 1997</w:t>
            </w:r>
          </w:p>
        </w:tc>
        <w:tc>
          <w:tcPr>
            <w:tcW w:w="992" w:type="dxa"/>
            <w:tcBorders>
              <w:top w:val="single" w:sz="4" w:space="0" w:color="auto"/>
              <w:bottom w:val="single" w:sz="4" w:space="0" w:color="auto"/>
            </w:tcBorders>
            <w:shd w:val="clear" w:color="auto" w:fill="auto"/>
          </w:tcPr>
          <w:p w14:paraId="35C47227" w14:textId="77777777" w:rsidR="00F168B3" w:rsidRPr="00CB13B0" w:rsidRDefault="00F168B3" w:rsidP="00F776F0">
            <w:pPr>
              <w:pStyle w:val="ENoteTableText"/>
            </w:pPr>
            <w:r w:rsidRPr="00CB13B0">
              <w:t>134, 1997</w:t>
            </w:r>
          </w:p>
        </w:tc>
        <w:tc>
          <w:tcPr>
            <w:tcW w:w="992" w:type="dxa"/>
            <w:tcBorders>
              <w:top w:val="single" w:sz="4" w:space="0" w:color="auto"/>
              <w:bottom w:val="single" w:sz="4" w:space="0" w:color="auto"/>
            </w:tcBorders>
            <w:shd w:val="clear" w:color="auto" w:fill="auto"/>
          </w:tcPr>
          <w:p w14:paraId="4C5C1377" w14:textId="77777777" w:rsidR="00F168B3" w:rsidRPr="00CB13B0" w:rsidRDefault="00F168B3" w:rsidP="00F776F0">
            <w:pPr>
              <w:pStyle w:val="ENoteTableText"/>
            </w:pPr>
            <w:smartTag w:uri="urn:schemas-microsoft-com:office:smarttags" w:element="date">
              <w:smartTagPr>
                <w:attr w:name="Month" w:val="9"/>
                <w:attr w:name="Day" w:val="19"/>
                <w:attr w:name="Year" w:val="1997"/>
              </w:smartTagPr>
              <w:r w:rsidRPr="00CB13B0">
                <w:t>19 Sept 1997</w:t>
              </w:r>
            </w:smartTag>
          </w:p>
        </w:tc>
        <w:tc>
          <w:tcPr>
            <w:tcW w:w="1843" w:type="dxa"/>
            <w:tcBorders>
              <w:top w:val="single" w:sz="4" w:space="0" w:color="auto"/>
              <w:bottom w:val="single" w:sz="4" w:space="0" w:color="auto"/>
            </w:tcBorders>
            <w:shd w:val="clear" w:color="auto" w:fill="auto"/>
          </w:tcPr>
          <w:p w14:paraId="03639925" w14:textId="2657CC19" w:rsidR="00F168B3" w:rsidRPr="00CB13B0" w:rsidRDefault="00F168B3" w:rsidP="00F776F0">
            <w:pPr>
              <w:pStyle w:val="ENoteTableText"/>
            </w:pPr>
            <w:r w:rsidRPr="00CB13B0">
              <w:t>s 4(2) and Sch 1 (</w:t>
            </w:r>
            <w:r w:rsidR="00410FA5">
              <w:t>items 3</w:t>
            </w:r>
            <w:r w:rsidRPr="00CB13B0">
              <w:t>–6): 19 Sept 1997 (s 2)</w:t>
            </w:r>
          </w:p>
        </w:tc>
        <w:tc>
          <w:tcPr>
            <w:tcW w:w="1566" w:type="dxa"/>
            <w:tcBorders>
              <w:top w:val="single" w:sz="4" w:space="0" w:color="auto"/>
              <w:bottom w:val="single" w:sz="4" w:space="0" w:color="auto"/>
            </w:tcBorders>
            <w:shd w:val="clear" w:color="auto" w:fill="auto"/>
          </w:tcPr>
          <w:p w14:paraId="1EF6DCE9" w14:textId="77777777" w:rsidR="00F168B3" w:rsidRPr="00CB13B0" w:rsidRDefault="00F168B3" w:rsidP="00F776F0">
            <w:pPr>
              <w:pStyle w:val="ENoteTableText"/>
            </w:pPr>
            <w:r w:rsidRPr="00CB13B0">
              <w:t>s 4(2)</w:t>
            </w:r>
          </w:p>
        </w:tc>
      </w:tr>
      <w:tr w:rsidR="00F168B3" w:rsidRPr="00CB13B0" w14:paraId="5FC6C709" w14:textId="77777777" w:rsidTr="00F776F0">
        <w:trPr>
          <w:cantSplit/>
        </w:trPr>
        <w:tc>
          <w:tcPr>
            <w:tcW w:w="1695" w:type="dxa"/>
            <w:tcBorders>
              <w:top w:val="single" w:sz="4" w:space="0" w:color="auto"/>
              <w:bottom w:val="nil"/>
            </w:tcBorders>
            <w:shd w:val="clear" w:color="auto" w:fill="auto"/>
          </w:tcPr>
          <w:p w14:paraId="446C1244" w14:textId="77777777" w:rsidR="00F168B3" w:rsidRPr="00CB13B0" w:rsidRDefault="00F168B3" w:rsidP="00F776F0">
            <w:pPr>
              <w:pStyle w:val="ENoteTableText"/>
            </w:pPr>
            <w:r w:rsidRPr="00CB13B0">
              <w:t>Taxation Laws Amendment Act (No.</w:t>
            </w:r>
            <w:r w:rsidR="0056271E" w:rsidRPr="00CB13B0">
              <w:t> </w:t>
            </w:r>
            <w:r w:rsidRPr="00CB13B0">
              <w:t>3) 1997</w:t>
            </w:r>
          </w:p>
        </w:tc>
        <w:tc>
          <w:tcPr>
            <w:tcW w:w="992" w:type="dxa"/>
            <w:tcBorders>
              <w:top w:val="single" w:sz="4" w:space="0" w:color="auto"/>
              <w:bottom w:val="nil"/>
            </w:tcBorders>
            <w:shd w:val="clear" w:color="auto" w:fill="auto"/>
          </w:tcPr>
          <w:p w14:paraId="01058F9A" w14:textId="77777777" w:rsidR="00F168B3" w:rsidRPr="00CB13B0" w:rsidRDefault="00F168B3" w:rsidP="00F776F0">
            <w:pPr>
              <w:pStyle w:val="ENoteTableText"/>
            </w:pPr>
            <w:r w:rsidRPr="00CB13B0">
              <w:t>147, 1997</w:t>
            </w:r>
          </w:p>
        </w:tc>
        <w:tc>
          <w:tcPr>
            <w:tcW w:w="992" w:type="dxa"/>
            <w:tcBorders>
              <w:top w:val="single" w:sz="4" w:space="0" w:color="auto"/>
              <w:bottom w:val="nil"/>
            </w:tcBorders>
            <w:shd w:val="clear" w:color="auto" w:fill="auto"/>
          </w:tcPr>
          <w:p w14:paraId="4D62B2B4" w14:textId="77777777" w:rsidR="00F168B3" w:rsidRPr="00CB13B0" w:rsidRDefault="00F168B3" w:rsidP="00F776F0">
            <w:pPr>
              <w:pStyle w:val="ENoteTableText"/>
            </w:pPr>
            <w:smartTag w:uri="urn:schemas-microsoft-com:office:smarttags" w:element="date">
              <w:smartTagPr>
                <w:attr w:name="Month" w:val="10"/>
                <w:attr w:name="Day" w:val="14"/>
                <w:attr w:name="Year" w:val="1997"/>
              </w:smartTagPr>
              <w:r w:rsidRPr="00CB13B0">
                <w:t>14 Oct 1997</w:t>
              </w:r>
            </w:smartTag>
          </w:p>
        </w:tc>
        <w:tc>
          <w:tcPr>
            <w:tcW w:w="1843" w:type="dxa"/>
            <w:tcBorders>
              <w:top w:val="single" w:sz="4" w:space="0" w:color="auto"/>
              <w:bottom w:val="nil"/>
            </w:tcBorders>
            <w:shd w:val="clear" w:color="auto" w:fill="auto"/>
          </w:tcPr>
          <w:p w14:paraId="5E6E803A" w14:textId="0ACB95F5" w:rsidR="00F168B3" w:rsidRPr="00CB13B0" w:rsidRDefault="00F168B3" w:rsidP="00F776F0">
            <w:pPr>
              <w:pStyle w:val="ENoteTableText"/>
            </w:pPr>
            <w:r w:rsidRPr="00CB13B0">
              <w:t>s 4 and Sch 2 (</w:t>
            </w:r>
            <w:r w:rsidR="00410FA5">
              <w:t>items 2</w:t>
            </w:r>
            <w:r w:rsidRPr="00CB13B0">
              <w:t>–7): 14 Oct 1997 (s 2(1))</w:t>
            </w:r>
            <w:r w:rsidRPr="00CB13B0">
              <w:br/>
              <w:t>Sch 6 (</w:t>
            </w:r>
            <w:r w:rsidR="00410FA5">
              <w:t>items 1</w:t>
            </w:r>
            <w:r w:rsidRPr="00CB13B0">
              <w:t xml:space="preserve">0–13): </w:t>
            </w:r>
            <w:r w:rsidR="00410FA5">
              <w:t>1 July</w:t>
            </w:r>
            <w:r w:rsidRPr="00CB13B0">
              <w:t xml:space="preserve"> 1997 (s 2(3))</w:t>
            </w:r>
            <w:r w:rsidRPr="00CB13B0">
              <w:br/>
              <w:t>Sch 14 (</w:t>
            </w:r>
            <w:r w:rsidR="00A13A22">
              <w:t>items 4</w:t>
            </w:r>
            <w:r w:rsidRPr="00CB13B0">
              <w:t xml:space="preserve">3–60): </w:t>
            </w:r>
            <w:r w:rsidR="00410FA5">
              <w:t>1 July</w:t>
            </w:r>
            <w:r w:rsidRPr="00CB13B0">
              <w:t xml:space="preserve"> 1997 (s 2(7))</w:t>
            </w:r>
            <w:r w:rsidRPr="00CB13B0">
              <w:br/>
              <w:t>Sch 15 (</w:t>
            </w:r>
            <w:r w:rsidR="007E553F" w:rsidRPr="00CB13B0">
              <w:t>items 7</w:t>
            </w:r>
            <w:r w:rsidRPr="00CB13B0">
              <w:t xml:space="preserve">–13): </w:t>
            </w:r>
            <w:r w:rsidR="00410FA5">
              <w:t>1 July</w:t>
            </w:r>
            <w:r w:rsidRPr="00CB13B0">
              <w:t xml:space="preserve"> 1997 (s 2(9))</w:t>
            </w:r>
          </w:p>
        </w:tc>
        <w:tc>
          <w:tcPr>
            <w:tcW w:w="1566" w:type="dxa"/>
            <w:tcBorders>
              <w:top w:val="single" w:sz="4" w:space="0" w:color="auto"/>
              <w:bottom w:val="nil"/>
            </w:tcBorders>
            <w:shd w:val="clear" w:color="auto" w:fill="auto"/>
          </w:tcPr>
          <w:p w14:paraId="503A1865" w14:textId="31E19BBF" w:rsidR="00F168B3" w:rsidRPr="00CB13B0" w:rsidRDefault="00F168B3" w:rsidP="00F776F0">
            <w:pPr>
              <w:pStyle w:val="ENoteTableText"/>
            </w:pPr>
            <w:r w:rsidRPr="00CB13B0">
              <w:t>Sch 6 (</w:t>
            </w:r>
            <w:r w:rsidR="00410FA5">
              <w:t>item 1</w:t>
            </w:r>
            <w:r w:rsidRPr="00CB13B0">
              <w:t>3) and Sch 15 (</w:t>
            </w:r>
            <w:r w:rsidR="00410FA5">
              <w:t>item 1</w:t>
            </w:r>
            <w:r w:rsidRPr="00CB13B0">
              <w:t>3)</w:t>
            </w:r>
          </w:p>
        </w:tc>
      </w:tr>
      <w:tr w:rsidR="00F168B3" w:rsidRPr="00CB13B0" w14:paraId="52DCF991" w14:textId="77777777" w:rsidTr="00F776F0">
        <w:trPr>
          <w:cantSplit/>
        </w:trPr>
        <w:tc>
          <w:tcPr>
            <w:tcW w:w="1695" w:type="dxa"/>
            <w:tcBorders>
              <w:top w:val="nil"/>
              <w:bottom w:val="nil"/>
            </w:tcBorders>
            <w:shd w:val="clear" w:color="auto" w:fill="auto"/>
          </w:tcPr>
          <w:p w14:paraId="67CE9722"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7B88DEA5" w14:textId="77777777" w:rsidR="00F168B3" w:rsidRPr="00CB13B0" w:rsidRDefault="00F168B3" w:rsidP="00F776F0">
            <w:pPr>
              <w:pStyle w:val="ENoteTableText"/>
            </w:pPr>
          </w:p>
        </w:tc>
        <w:tc>
          <w:tcPr>
            <w:tcW w:w="992" w:type="dxa"/>
            <w:tcBorders>
              <w:top w:val="nil"/>
              <w:bottom w:val="nil"/>
            </w:tcBorders>
            <w:shd w:val="clear" w:color="auto" w:fill="auto"/>
          </w:tcPr>
          <w:p w14:paraId="4CD26457" w14:textId="77777777" w:rsidR="00F168B3" w:rsidRPr="00CB13B0" w:rsidRDefault="00F168B3" w:rsidP="00F776F0">
            <w:pPr>
              <w:pStyle w:val="ENoteTableText"/>
            </w:pPr>
          </w:p>
        </w:tc>
        <w:tc>
          <w:tcPr>
            <w:tcW w:w="1843" w:type="dxa"/>
            <w:tcBorders>
              <w:top w:val="nil"/>
              <w:bottom w:val="nil"/>
            </w:tcBorders>
            <w:shd w:val="clear" w:color="auto" w:fill="auto"/>
          </w:tcPr>
          <w:p w14:paraId="3E6035F2" w14:textId="77777777" w:rsidR="00F168B3" w:rsidRPr="00CB13B0" w:rsidRDefault="00F168B3" w:rsidP="00F776F0">
            <w:pPr>
              <w:pStyle w:val="ENoteTableText"/>
            </w:pPr>
          </w:p>
        </w:tc>
        <w:tc>
          <w:tcPr>
            <w:tcW w:w="1566" w:type="dxa"/>
            <w:tcBorders>
              <w:top w:val="nil"/>
              <w:bottom w:val="nil"/>
            </w:tcBorders>
            <w:shd w:val="clear" w:color="auto" w:fill="auto"/>
          </w:tcPr>
          <w:p w14:paraId="0C0264AD" w14:textId="77777777" w:rsidR="00F168B3" w:rsidRPr="00CB13B0" w:rsidRDefault="00F168B3" w:rsidP="00F776F0">
            <w:pPr>
              <w:pStyle w:val="ENoteTableText"/>
            </w:pPr>
          </w:p>
        </w:tc>
      </w:tr>
      <w:tr w:rsidR="00F168B3" w:rsidRPr="00CB13B0" w14:paraId="4326DBAC" w14:textId="77777777" w:rsidTr="00F776F0">
        <w:trPr>
          <w:cantSplit/>
        </w:trPr>
        <w:tc>
          <w:tcPr>
            <w:tcW w:w="1695" w:type="dxa"/>
            <w:tcBorders>
              <w:top w:val="nil"/>
              <w:bottom w:val="single" w:sz="4" w:space="0" w:color="auto"/>
            </w:tcBorders>
            <w:shd w:val="clear" w:color="auto" w:fill="auto"/>
          </w:tcPr>
          <w:p w14:paraId="025F1CC7"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15DF9D64"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3EA5C76B"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8E0264A" w14:textId="3ACAE5B7" w:rsidR="00F168B3" w:rsidRPr="00CB13B0" w:rsidRDefault="00F168B3" w:rsidP="00F776F0">
            <w:pPr>
              <w:pStyle w:val="ENoteTableText"/>
              <w:rPr>
                <w:i/>
              </w:rPr>
            </w:pPr>
            <w:r w:rsidRPr="00CB13B0">
              <w:t>Sch 6 (</w:t>
            </w:r>
            <w:r w:rsidR="00410FA5">
              <w:t>item 6</w:t>
            </w:r>
            <w:r w:rsidRPr="00CB13B0">
              <w:t xml:space="preserve">4): </w:t>
            </w:r>
            <w:r w:rsidR="007E6237" w:rsidRPr="00CB13B0">
              <w:t>29 June</w:t>
            </w:r>
            <w:r w:rsidRPr="00CB13B0">
              <w:t xml:space="preserve"> 2010 (s 2(1) </w:t>
            </w:r>
            <w:r w:rsidR="00222892" w:rsidRPr="00CB13B0">
              <w:t>item 9</w:t>
            </w:r>
            <w:r w:rsidRPr="00CB13B0">
              <w:t>)</w:t>
            </w:r>
          </w:p>
        </w:tc>
        <w:tc>
          <w:tcPr>
            <w:tcW w:w="1566" w:type="dxa"/>
            <w:tcBorders>
              <w:top w:val="nil"/>
              <w:bottom w:val="single" w:sz="4" w:space="0" w:color="auto"/>
            </w:tcBorders>
            <w:shd w:val="clear" w:color="auto" w:fill="auto"/>
          </w:tcPr>
          <w:p w14:paraId="4A29DD98" w14:textId="77777777" w:rsidR="00F168B3" w:rsidRPr="00CB13B0" w:rsidRDefault="00F168B3" w:rsidP="00F776F0">
            <w:pPr>
              <w:pStyle w:val="ENoteTableText"/>
            </w:pPr>
            <w:r w:rsidRPr="00CB13B0">
              <w:t>—</w:t>
            </w:r>
          </w:p>
        </w:tc>
      </w:tr>
      <w:tr w:rsidR="00F168B3" w:rsidRPr="00CB13B0" w14:paraId="18C0322B" w14:textId="77777777" w:rsidTr="00F776F0">
        <w:trPr>
          <w:cantSplit/>
        </w:trPr>
        <w:tc>
          <w:tcPr>
            <w:tcW w:w="1695" w:type="dxa"/>
            <w:tcBorders>
              <w:top w:val="single" w:sz="4" w:space="0" w:color="auto"/>
              <w:bottom w:val="nil"/>
            </w:tcBorders>
            <w:shd w:val="clear" w:color="auto" w:fill="auto"/>
          </w:tcPr>
          <w:p w14:paraId="44C62BF4" w14:textId="77777777" w:rsidR="00F168B3" w:rsidRPr="00CB13B0" w:rsidRDefault="00F168B3" w:rsidP="00F776F0">
            <w:pPr>
              <w:pStyle w:val="ENoteTableText"/>
            </w:pPr>
            <w:r w:rsidRPr="00CB13B0">
              <w:t>Taxation Laws Amendment Act (No.</w:t>
            </w:r>
            <w:r w:rsidR="0056271E" w:rsidRPr="00CB13B0">
              <w:t> </w:t>
            </w:r>
            <w:r w:rsidRPr="00CB13B0">
              <w:t>4) 1997</w:t>
            </w:r>
          </w:p>
        </w:tc>
        <w:tc>
          <w:tcPr>
            <w:tcW w:w="992" w:type="dxa"/>
            <w:tcBorders>
              <w:top w:val="single" w:sz="4" w:space="0" w:color="auto"/>
              <w:bottom w:val="nil"/>
            </w:tcBorders>
            <w:shd w:val="clear" w:color="auto" w:fill="auto"/>
          </w:tcPr>
          <w:p w14:paraId="0190FAA6" w14:textId="77777777" w:rsidR="00F168B3" w:rsidRPr="00CB13B0" w:rsidRDefault="00F168B3" w:rsidP="00F776F0">
            <w:pPr>
              <w:pStyle w:val="ENoteTableText"/>
            </w:pPr>
            <w:r w:rsidRPr="00CB13B0">
              <w:t>174, 1997</w:t>
            </w:r>
          </w:p>
        </w:tc>
        <w:tc>
          <w:tcPr>
            <w:tcW w:w="992" w:type="dxa"/>
            <w:tcBorders>
              <w:top w:val="single" w:sz="4" w:space="0" w:color="auto"/>
              <w:bottom w:val="nil"/>
            </w:tcBorders>
            <w:shd w:val="clear" w:color="auto" w:fill="auto"/>
          </w:tcPr>
          <w:p w14:paraId="31EC5EF7" w14:textId="77777777" w:rsidR="00F168B3" w:rsidRPr="00CB13B0" w:rsidRDefault="00F168B3" w:rsidP="00F776F0">
            <w:pPr>
              <w:pStyle w:val="ENoteTableText"/>
            </w:pPr>
            <w:smartTag w:uri="urn:schemas-microsoft-com:office:smarttags" w:element="date">
              <w:smartTagPr>
                <w:attr w:name="Month" w:val="11"/>
                <w:attr w:name="Day" w:val="21"/>
                <w:attr w:name="Year" w:val="1997"/>
              </w:smartTagPr>
              <w:r w:rsidRPr="00CB13B0">
                <w:t>21 Nov 1997</w:t>
              </w:r>
            </w:smartTag>
          </w:p>
        </w:tc>
        <w:tc>
          <w:tcPr>
            <w:tcW w:w="1843" w:type="dxa"/>
            <w:tcBorders>
              <w:top w:val="single" w:sz="4" w:space="0" w:color="auto"/>
              <w:bottom w:val="nil"/>
            </w:tcBorders>
            <w:shd w:val="clear" w:color="auto" w:fill="auto"/>
          </w:tcPr>
          <w:p w14:paraId="5403E719" w14:textId="38651AA8" w:rsidR="00F168B3" w:rsidRPr="00CB13B0" w:rsidRDefault="00F168B3" w:rsidP="00F776F0">
            <w:pPr>
              <w:pStyle w:val="ENoteTableText"/>
            </w:pPr>
            <w:r w:rsidRPr="00CB13B0">
              <w:t>Sch 6 (</w:t>
            </w:r>
            <w:r w:rsidR="00410FA5">
              <w:t>items 1</w:t>
            </w:r>
            <w:r w:rsidRPr="00CB13B0">
              <w:t>–16, 23(1)) and Sch 9 (</w:t>
            </w:r>
            <w:r w:rsidR="00410FA5">
              <w:t>items 1</w:t>
            </w:r>
            <w:r w:rsidRPr="00CB13B0">
              <w:t>–23, 30(1)): 21 Nov 1997 (s 2(1), (3))</w:t>
            </w:r>
          </w:p>
        </w:tc>
        <w:tc>
          <w:tcPr>
            <w:tcW w:w="1566" w:type="dxa"/>
            <w:tcBorders>
              <w:top w:val="single" w:sz="4" w:space="0" w:color="auto"/>
              <w:bottom w:val="nil"/>
            </w:tcBorders>
            <w:shd w:val="clear" w:color="auto" w:fill="auto"/>
          </w:tcPr>
          <w:p w14:paraId="34C5865B" w14:textId="3FAFC21F" w:rsidR="00F168B3" w:rsidRPr="00CB13B0" w:rsidRDefault="00F168B3" w:rsidP="00F776F0">
            <w:pPr>
              <w:pStyle w:val="ENoteTableText"/>
            </w:pPr>
            <w:r w:rsidRPr="00CB13B0">
              <w:t>Sch 6 (</w:t>
            </w:r>
            <w:r w:rsidR="00410FA5">
              <w:t>item 2</w:t>
            </w:r>
            <w:r w:rsidRPr="00CB13B0">
              <w:t>3(1)) and Sch 9 (</w:t>
            </w:r>
            <w:r w:rsidR="00410FA5">
              <w:t>item 3</w:t>
            </w:r>
            <w:r w:rsidRPr="00CB13B0">
              <w:t>0(1))</w:t>
            </w:r>
          </w:p>
        </w:tc>
      </w:tr>
      <w:tr w:rsidR="00F168B3" w:rsidRPr="00CB13B0" w14:paraId="5C135194" w14:textId="77777777" w:rsidTr="00F776F0">
        <w:trPr>
          <w:cantSplit/>
        </w:trPr>
        <w:tc>
          <w:tcPr>
            <w:tcW w:w="1695" w:type="dxa"/>
            <w:tcBorders>
              <w:top w:val="nil"/>
              <w:bottom w:val="nil"/>
            </w:tcBorders>
            <w:shd w:val="clear" w:color="auto" w:fill="auto"/>
          </w:tcPr>
          <w:p w14:paraId="20515EAF"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6CAA28DA" w14:textId="77777777" w:rsidR="00F168B3" w:rsidRPr="00CB13B0" w:rsidRDefault="00F168B3" w:rsidP="00F776F0">
            <w:pPr>
              <w:pStyle w:val="ENoteTableText"/>
              <w:keepNext/>
            </w:pPr>
          </w:p>
        </w:tc>
        <w:tc>
          <w:tcPr>
            <w:tcW w:w="992" w:type="dxa"/>
            <w:tcBorders>
              <w:top w:val="nil"/>
              <w:bottom w:val="nil"/>
            </w:tcBorders>
            <w:shd w:val="clear" w:color="auto" w:fill="auto"/>
          </w:tcPr>
          <w:p w14:paraId="56EE25C2" w14:textId="77777777" w:rsidR="00F168B3" w:rsidRPr="00CB13B0" w:rsidRDefault="00F168B3" w:rsidP="00F776F0">
            <w:pPr>
              <w:pStyle w:val="ENoteTableText"/>
              <w:keepNext/>
            </w:pPr>
          </w:p>
        </w:tc>
        <w:tc>
          <w:tcPr>
            <w:tcW w:w="1843" w:type="dxa"/>
            <w:tcBorders>
              <w:top w:val="nil"/>
              <w:bottom w:val="nil"/>
            </w:tcBorders>
            <w:shd w:val="clear" w:color="auto" w:fill="auto"/>
          </w:tcPr>
          <w:p w14:paraId="092B7958" w14:textId="77777777" w:rsidR="00F168B3" w:rsidRPr="00CB13B0" w:rsidRDefault="00F168B3" w:rsidP="00F776F0">
            <w:pPr>
              <w:pStyle w:val="ENoteTableText"/>
              <w:keepNext/>
            </w:pPr>
          </w:p>
        </w:tc>
        <w:tc>
          <w:tcPr>
            <w:tcW w:w="1566" w:type="dxa"/>
            <w:tcBorders>
              <w:top w:val="nil"/>
              <w:bottom w:val="nil"/>
            </w:tcBorders>
            <w:shd w:val="clear" w:color="auto" w:fill="auto"/>
          </w:tcPr>
          <w:p w14:paraId="63DACDBA" w14:textId="77777777" w:rsidR="00F168B3" w:rsidRPr="00CB13B0" w:rsidRDefault="00F168B3" w:rsidP="00F776F0">
            <w:pPr>
              <w:pStyle w:val="ENoteTableText"/>
              <w:keepNext/>
            </w:pPr>
          </w:p>
        </w:tc>
      </w:tr>
      <w:tr w:rsidR="00F168B3" w:rsidRPr="00CB13B0" w14:paraId="2439D4F5" w14:textId="77777777" w:rsidTr="00F776F0">
        <w:trPr>
          <w:cantSplit/>
        </w:trPr>
        <w:tc>
          <w:tcPr>
            <w:tcW w:w="1695" w:type="dxa"/>
            <w:tcBorders>
              <w:top w:val="nil"/>
              <w:bottom w:val="single" w:sz="4" w:space="0" w:color="auto"/>
            </w:tcBorders>
            <w:shd w:val="clear" w:color="auto" w:fill="auto"/>
          </w:tcPr>
          <w:p w14:paraId="6C2D8204"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28E1B8D5"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767C9413"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24498ECC" w14:textId="77777777" w:rsidR="00F168B3" w:rsidRPr="00CB13B0" w:rsidRDefault="00F168B3" w:rsidP="00F776F0">
            <w:pPr>
              <w:pStyle w:val="ENoteTableText"/>
              <w:rPr>
                <w:i/>
              </w:rPr>
            </w:pPr>
            <w:r w:rsidRPr="00CB13B0">
              <w:t>Sch 6 (</w:t>
            </w:r>
            <w:r w:rsidR="00A13A22">
              <w:t>item 7</w:t>
            </w:r>
            <w:r w:rsidRPr="00CB13B0">
              <w:t xml:space="preserve">7): </w:t>
            </w:r>
            <w:r w:rsidR="007E6237" w:rsidRPr="00CB13B0">
              <w:t>29 June</w:t>
            </w:r>
            <w:r w:rsidRPr="00CB13B0">
              <w:t xml:space="preserve"> 2010 (s 2(1) </w:t>
            </w:r>
            <w:r w:rsidR="00222892" w:rsidRPr="00CB13B0">
              <w:t>item 9</w:t>
            </w:r>
            <w:r w:rsidRPr="00CB13B0">
              <w:t>)</w:t>
            </w:r>
          </w:p>
        </w:tc>
        <w:tc>
          <w:tcPr>
            <w:tcW w:w="1566" w:type="dxa"/>
            <w:tcBorders>
              <w:top w:val="nil"/>
              <w:bottom w:val="single" w:sz="4" w:space="0" w:color="auto"/>
            </w:tcBorders>
            <w:shd w:val="clear" w:color="auto" w:fill="auto"/>
          </w:tcPr>
          <w:p w14:paraId="34F7DF2F" w14:textId="77777777" w:rsidR="00F168B3" w:rsidRPr="00CB13B0" w:rsidRDefault="00F168B3" w:rsidP="00F776F0">
            <w:pPr>
              <w:pStyle w:val="ENoteTableText"/>
            </w:pPr>
            <w:r w:rsidRPr="00CB13B0">
              <w:t>—</w:t>
            </w:r>
          </w:p>
        </w:tc>
      </w:tr>
      <w:tr w:rsidR="00F168B3" w:rsidRPr="00CB13B0" w14:paraId="12F8E706" w14:textId="77777777" w:rsidTr="00F776F0">
        <w:trPr>
          <w:cantSplit/>
        </w:trPr>
        <w:tc>
          <w:tcPr>
            <w:tcW w:w="1695" w:type="dxa"/>
            <w:tcBorders>
              <w:top w:val="single" w:sz="4" w:space="0" w:color="auto"/>
              <w:bottom w:val="single" w:sz="4" w:space="0" w:color="auto"/>
            </w:tcBorders>
            <w:shd w:val="clear" w:color="auto" w:fill="auto"/>
          </w:tcPr>
          <w:p w14:paraId="59AB8E66" w14:textId="77777777" w:rsidR="00F168B3" w:rsidRPr="00CB13B0" w:rsidRDefault="00F168B3" w:rsidP="00F776F0">
            <w:pPr>
              <w:pStyle w:val="ENoteTableText"/>
            </w:pPr>
            <w:r w:rsidRPr="00CB13B0">
              <w:lastRenderedPageBreak/>
              <w:t>Farm Household Support Amendment (Restart and Exceptional Circumstances) Act 1997</w:t>
            </w:r>
          </w:p>
        </w:tc>
        <w:tc>
          <w:tcPr>
            <w:tcW w:w="992" w:type="dxa"/>
            <w:tcBorders>
              <w:top w:val="single" w:sz="4" w:space="0" w:color="auto"/>
              <w:bottom w:val="single" w:sz="4" w:space="0" w:color="auto"/>
            </w:tcBorders>
            <w:shd w:val="clear" w:color="auto" w:fill="auto"/>
          </w:tcPr>
          <w:p w14:paraId="2582BF44" w14:textId="77777777" w:rsidR="00F168B3" w:rsidRPr="00CB13B0" w:rsidRDefault="00F168B3" w:rsidP="00F776F0">
            <w:pPr>
              <w:pStyle w:val="ENoteTableText"/>
            </w:pPr>
            <w:r w:rsidRPr="00CB13B0">
              <w:t>179, 1997</w:t>
            </w:r>
          </w:p>
        </w:tc>
        <w:tc>
          <w:tcPr>
            <w:tcW w:w="992" w:type="dxa"/>
            <w:tcBorders>
              <w:top w:val="single" w:sz="4" w:space="0" w:color="auto"/>
              <w:bottom w:val="single" w:sz="4" w:space="0" w:color="auto"/>
            </w:tcBorders>
            <w:shd w:val="clear" w:color="auto" w:fill="auto"/>
          </w:tcPr>
          <w:p w14:paraId="23F04FDF" w14:textId="77777777" w:rsidR="00F168B3" w:rsidRPr="00CB13B0" w:rsidRDefault="00F168B3" w:rsidP="00F776F0">
            <w:pPr>
              <w:pStyle w:val="ENoteTableText"/>
            </w:pPr>
            <w:smartTag w:uri="urn:schemas-microsoft-com:office:smarttags" w:element="date">
              <w:smartTagPr>
                <w:attr w:name="Month" w:val="11"/>
                <w:attr w:name="Day" w:val="25"/>
                <w:attr w:name="Year" w:val="1997"/>
              </w:smartTagPr>
              <w:r w:rsidRPr="00CB13B0">
                <w:t>25 Nov 1997</w:t>
              </w:r>
            </w:smartTag>
          </w:p>
        </w:tc>
        <w:tc>
          <w:tcPr>
            <w:tcW w:w="1843" w:type="dxa"/>
            <w:tcBorders>
              <w:top w:val="single" w:sz="4" w:space="0" w:color="auto"/>
              <w:bottom w:val="single" w:sz="4" w:space="0" w:color="auto"/>
            </w:tcBorders>
            <w:shd w:val="clear" w:color="auto" w:fill="auto"/>
          </w:tcPr>
          <w:p w14:paraId="5534F261" w14:textId="6DC95C71" w:rsidR="00F168B3" w:rsidRPr="00CB13B0" w:rsidRDefault="00F168B3" w:rsidP="00F776F0">
            <w:pPr>
              <w:pStyle w:val="ENoteTableText"/>
            </w:pPr>
            <w:r w:rsidRPr="00CB13B0">
              <w:t>Sch 2 (</w:t>
            </w:r>
            <w:r w:rsidR="00410FA5">
              <w:t>items 1</w:t>
            </w:r>
            <w:r w:rsidRPr="00CB13B0">
              <w:t>2–26) and Sch 3 (</w:t>
            </w:r>
            <w:r w:rsidR="00410FA5">
              <w:t>item 4</w:t>
            </w:r>
            <w:r w:rsidRPr="00CB13B0">
              <w:t xml:space="preserve">): </w:t>
            </w:r>
            <w:smartTag w:uri="urn:schemas-microsoft-com:office:smarttags" w:element="date">
              <w:smartTagPr>
                <w:attr w:name="Month" w:val="11"/>
                <w:attr w:name="Day" w:val="25"/>
                <w:attr w:name="Year" w:val="1997"/>
              </w:smartTagPr>
              <w:r w:rsidRPr="00CB13B0">
                <w:t>25 Nov 1997 (s 2)</w:t>
              </w:r>
            </w:smartTag>
          </w:p>
        </w:tc>
        <w:tc>
          <w:tcPr>
            <w:tcW w:w="1566" w:type="dxa"/>
            <w:tcBorders>
              <w:top w:val="single" w:sz="4" w:space="0" w:color="auto"/>
              <w:bottom w:val="single" w:sz="4" w:space="0" w:color="auto"/>
            </w:tcBorders>
            <w:shd w:val="clear" w:color="auto" w:fill="auto"/>
          </w:tcPr>
          <w:p w14:paraId="6B43614E" w14:textId="14CD2AFF" w:rsidR="00F168B3" w:rsidRPr="00CB13B0" w:rsidRDefault="00F168B3" w:rsidP="00F776F0">
            <w:pPr>
              <w:pStyle w:val="ENoteTableText"/>
            </w:pPr>
            <w:r w:rsidRPr="00CB13B0">
              <w:t>Sch 3 (</w:t>
            </w:r>
            <w:r w:rsidR="00410FA5">
              <w:t>item 4</w:t>
            </w:r>
            <w:r w:rsidRPr="00CB13B0">
              <w:t xml:space="preserve">) </w:t>
            </w:r>
          </w:p>
        </w:tc>
      </w:tr>
      <w:tr w:rsidR="00F168B3" w:rsidRPr="00CB13B0" w14:paraId="48A61795" w14:textId="77777777" w:rsidTr="00F776F0">
        <w:trPr>
          <w:cantSplit/>
        </w:trPr>
        <w:tc>
          <w:tcPr>
            <w:tcW w:w="1695" w:type="dxa"/>
            <w:tcBorders>
              <w:top w:val="single" w:sz="4" w:space="0" w:color="auto"/>
              <w:bottom w:val="single" w:sz="4" w:space="0" w:color="auto"/>
            </w:tcBorders>
            <w:shd w:val="clear" w:color="auto" w:fill="auto"/>
          </w:tcPr>
          <w:p w14:paraId="71C3840E" w14:textId="77777777" w:rsidR="00F168B3" w:rsidRPr="00CB13B0" w:rsidRDefault="00F168B3" w:rsidP="00F776F0">
            <w:pPr>
              <w:pStyle w:val="ENoteTableText"/>
            </w:pPr>
            <w:r w:rsidRPr="00CB13B0">
              <w:t>Superannuation Contributions and Termination Payments Taxes Legislation Amendment Act 1997</w:t>
            </w:r>
          </w:p>
        </w:tc>
        <w:tc>
          <w:tcPr>
            <w:tcW w:w="992" w:type="dxa"/>
            <w:tcBorders>
              <w:top w:val="single" w:sz="4" w:space="0" w:color="auto"/>
              <w:bottom w:val="single" w:sz="4" w:space="0" w:color="auto"/>
            </w:tcBorders>
            <w:shd w:val="clear" w:color="auto" w:fill="auto"/>
          </w:tcPr>
          <w:p w14:paraId="74ADF3BC" w14:textId="77777777" w:rsidR="00F168B3" w:rsidRPr="00CB13B0" w:rsidRDefault="00F168B3" w:rsidP="00F776F0">
            <w:pPr>
              <w:pStyle w:val="ENoteTableText"/>
            </w:pPr>
            <w:r w:rsidRPr="00CB13B0">
              <w:t>191, 1997</w:t>
            </w:r>
          </w:p>
        </w:tc>
        <w:tc>
          <w:tcPr>
            <w:tcW w:w="992" w:type="dxa"/>
            <w:tcBorders>
              <w:top w:val="single" w:sz="4" w:space="0" w:color="auto"/>
              <w:bottom w:val="single" w:sz="4" w:space="0" w:color="auto"/>
            </w:tcBorders>
            <w:shd w:val="clear" w:color="auto" w:fill="auto"/>
          </w:tcPr>
          <w:p w14:paraId="506C6DCE" w14:textId="77777777" w:rsidR="00F168B3" w:rsidRPr="00CB13B0" w:rsidRDefault="00F168B3" w:rsidP="00F776F0">
            <w:pPr>
              <w:pStyle w:val="ENoteTableText"/>
            </w:pPr>
            <w:smartTag w:uri="urn:schemas-microsoft-com:office:smarttags" w:element="date">
              <w:smartTagPr>
                <w:attr w:name="Month" w:val="12"/>
                <w:attr w:name="Day" w:val="7"/>
                <w:attr w:name="Year" w:val="1997"/>
              </w:smartTagPr>
              <w:r w:rsidRPr="00CB13B0">
                <w:t>7 Dec 1997</w:t>
              </w:r>
            </w:smartTag>
          </w:p>
        </w:tc>
        <w:tc>
          <w:tcPr>
            <w:tcW w:w="1843" w:type="dxa"/>
            <w:tcBorders>
              <w:top w:val="single" w:sz="4" w:space="0" w:color="auto"/>
              <w:bottom w:val="single" w:sz="4" w:space="0" w:color="auto"/>
            </w:tcBorders>
            <w:shd w:val="clear" w:color="auto" w:fill="auto"/>
          </w:tcPr>
          <w:p w14:paraId="6ABD5113" w14:textId="77777777" w:rsidR="00F168B3" w:rsidRPr="00CB13B0" w:rsidRDefault="00F168B3" w:rsidP="00F776F0">
            <w:pPr>
              <w:pStyle w:val="ENoteTableText"/>
            </w:pPr>
            <w:r w:rsidRPr="00CB13B0">
              <w:t>Sch 2: 7 Dec 1997 (s 2(1))</w:t>
            </w:r>
          </w:p>
        </w:tc>
        <w:tc>
          <w:tcPr>
            <w:tcW w:w="1566" w:type="dxa"/>
            <w:tcBorders>
              <w:top w:val="single" w:sz="4" w:space="0" w:color="auto"/>
              <w:bottom w:val="single" w:sz="4" w:space="0" w:color="auto"/>
            </w:tcBorders>
            <w:shd w:val="clear" w:color="auto" w:fill="auto"/>
          </w:tcPr>
          <w:p w14:paraId="7BDC2C8D" w14:textId="77777777" w:rsidR="00F168B3" w:rsidRPr="00CB13B0" w:rsidRDefault="00F168B3" w:rsidP="00F776F0">
            <w:pPr>
              <w:pStyle w:val="ENoteTableText"/>
            </w:pPr>
            <w:r w:rsidRPr="00CB13B0">
              <w:t>—</w:t>
            </w:r>
          </w:p>
        </w:tc>
      </w:tr>
      <w:tr w:rsidR="00F168B3" w:rsidRPr="00CB13B0" w14:paraId="17EF98A4" w14:textId="77777777" w:rsidTr="00F776F0">
        <w:trPr>
          <w:cantSplit/>
        </w:trPr>
        <w:tc>
          <w:tcPr>
            <w:tcW w:w="1695" w:type="dxa"/>
            <w:tcBorders>
              <w:top w:val="single" w:sz="4" w:space="0" w:color="auto"/>
              <w:bottom w:val="single" w:sz="4" w:space="0" w:color="auto"/>
            </w:tcBorders>
            <w:shd w:val="clear" w:color="auto" w:fill="auto"/>
          </w:tcPr>
          <w:p w14:paraId="26E37A6F" w14:textId="77777777" w:rsidR="00F168B3" w:rsidRPr="00CB13B0" w:rsidRDefault="00F168B3" w:rsidP="00F776F0">
            <w:pPr>
              <w:pStyle w:val="ENoteTableText"/>
            </w:pPr>
            <w:r w:rsidRPr="00CB13B0">
              <w:t>Child Care Payments (Consequential Amendments and Transitional Provisions) Act 1997</w:t>
            </w:r>
          </w:p>
        </w:tc>
        <w:tc>
          <w:tcPr>
            <w:tcW w:w="992" w:type="dxa"/>
            <w:tcBorders>
              <w:top w:val="single" w:sz="4" w:space="0" w:color="auto"/>
              <w:bottom w:val="single" w:sz="4" w:space="0" w:color="auto"/>
            </w:tcBorders>
            <w:shd w:val="clear" w:color="auto" w:fill="auto"/>
          </w:tcPr>
          <w:p w14:paraId="7FDCBCDA" w14:textId="77777777" w:rsidR="00F168B3" w:rsidRPr="00CB13B0" w:rsidRDefault="00F168B3" w:rsidP="00F776F0">
            <w:pPr>
              <w:pStyle w:val="ENoteTableText"/>
            </w:pPr>
            <w:r w:rsidRPr="00CB13B0">
              <w:t>196, 1997</w:t>
            </w:r>
          </w:p>
        </w:tc>
        <w:tc>
          <w:tcPr>
            <w:tcW w:w="992" w:type="dxa"/>
            <w:tcBorders>
              <w:top w:val="single" w:sz="4" w:space="0" w:color="auto"/>
              <w:bottom w:val="single" w:sz="4" w:space="0" w:color="auto"/>
            </w:tcBorders>
            <w:shd w:val="clear" w:color="auto" w:fill="auto"/>
          </w:tcPr>
          <w:p w14:paraId="5245F0CE" w14:textId="77777777" w:rsidR="00F168B3" w:rsidRPr="00CB13B0" w:rsidRDefault="00F168B3" w:rsidP="00F776F0">
            <w:pPr>
              <w:pStyle w:val="ENoteTableText"/>
            </w:pPr>
            <w:smartTag w:uri="urn:schemas-microsoft-com:office:smarttags" w:element="date">
              <w:smartTagPr>
                <w:attr w:name="Month" w:val="12"/>
                <w:attr w:name="Day" w:val="8"/>
                <w:attr w:name="Year" w:val="1997"/>
              </w:smartTagPr>
              <w:r w:rsidRPr="00CB13B0">
                <w:t>8 Dec 1997</w:t>
              </w:r>
            </w:smartTag>
          </w:p>
        </w:tc>
        <w:tc>
          <w:tcPr>
            <w:tcW w:w="1843" w:type="dxa"/>
            <w:tcBorders>
              <w:top w:val="single" w:sz="4" w:space="0" w:color="auto"/>
              <w:bottom w:val="single" w:sz="4" w:space="0" w:color="auto"/>
            </w:tcBorders>
            <w:shd w:val="clear" w:color="auto" w:fill="auto"/>
          </w:tcPr>
          <w:p w14:paraId="6033E12E" w14:textId="633403DD" w:rsidR="00F168B3" w:rsidRPr="00CB13B0" w:rsidRDefault="00F168B3" w:rsidP="00F776F0">
            <w:pPr>
              <w:pStyle w:val="ENoteTableText"/>
            </w:pPr>
            <w:r w:rsidRPr="00CB13B0">
              <w:t>Sch 1 (</w:t>
            </w:r>
            <w:r w:rsidR="00410FA5">
              <w:t>items 1</w:t>
            </w:r>
            <w:r w:rsidRPr="00CB13B0">
              <w:t>9, 20): 9 Dec 1997 (s 2(5))</w:t>
            </w:r>
          </w:p>
        </w:tc>
        <w:tc>
          <w:tcPr>
            <w:tcW w:w="1566" w:type="dxa"/>
            <w:tcBorders>
              <w:top w:val="single" w:sz="4" w:space="0" w:color="auto"/>
              <w:bottom w:val="single" w:sz="4" w:space="0" w:color="auto"/>
            </w:tcBorders>
            <w:shd w:val="clear" w:color="auto" w:fill="auto"/>
          </w:tcPr>
          <w:p w14:paraId="41529374" w14:textId="77777777" w:rsidR="00F168B3" w:rsidRPr="00CB13B0" w:rsidRDefault="00F168B3" w:rsidP="00F776F0">
            <w:pPr>
              <w:pStyle w:val="ENoteTableText"/>
            </w:pPr>
            <w:r w:rsidRPr="00CB13B0">
              <w:t>—</w:t>
            </w:r>
          </w:p>
        </w:tc>
      </w:tr>
      <w:tr w:rsidR="00F168B3" w:rsidRPr="00CB13B0" w14:paraId="0DDD4D72" w14:textId="77777777" w:rsidTr="00F776F0">
        <w:trPr>
          <w:cantSplit/>
        </w:trPr>
        <w:tc>
          <w:tcPr>
            <w:tcW w:w="1695" w:type="dxa"/>
            <w:tcBorders>
              <w:top w:val="single" w:sz="4" w:space="0" w:color="auto"/>
              <w:bottom w:val="single" w:sz="4" w:space="0" w:color="auto"/>
            </w:tcBorders>
            <w:shd w:val="clear" w:color="auto" w:fill="auto"/>
          </w:tcPr>
          <w:p w14:paraId="5DBF9AB3" w14:textId="77777777" w:rsidR="00F168B3" w:rsidRPr="00CB13B0" w:rsidRDefault="00F168B3" w:rsidP="00F776F0">
            <w:pPr>
              <w:pStyle w:val="ENoteTableText"/>
            </w:pPr>
            <w:r w:rsidRPr="00CB13B0">
              <w:t>Social Security Legislation Amendment (Parenting and Other Measures) Act 1997</w:t>
            </w:r>
          </w:p>
        </w:tc>
        <w:tc>
          <w:tcPr>
            <w:tcW w:w="992" w:type="dxa"/>
            <w:tcBorders>
              <w:top w:val="single" w:sz="4" w:space="0" w:color="auto"/>
              <w:bottom w:val="single" w:sz="4" w:space="0" w:color="auto"/>
            </w:tcBorders>
            <w:shd w:val="clear" w:color="auto" w:fill="auto"/>
          </w:tcPr>
          <w:p w14:paraId="1A9EBE0A" w14:textId="77777777" w:rsidR="00F168B3" w:rsidRPr="00CB13B0" w:rsidRDefault="00F168B3" w:rsidP="00F776F0">
            <w:pPr>
              <w:pStyle w:val="ENoteTableText"/>
            </w:pPr>
            <w:r w:rsidRPr="00CB13B0">
              <w:t>197, 1997</w:t>
            </w:r>
          </w:p>
        </w:tc>
        <w:tc>
          <w:tcPr>
            <w:tcW w:w="992" w:type="dxa"/>
            <w:tcBorders>
              <w:top w:val="single" w:sz="4" w:space="0" w:color="auto"/>
              <w:bottom w:val="single" w:sz="4" w:space="0" w:color="auto"/>
            </w:tcBorders>
            <w:shd w:val="clear" w:color="auto" w:fill="auto"/>
          </w:tcPr>
          <w:p w14:paraId="56ED4685" w14:textId="77777777" w:rsidR="00F168B3" w:rsidRPr="00CB13B0" w:rsidRDefault="00F168B3" w:rsidP="00F776F0">
            <w:pPr>
              <w:pStyle w:val="ENoteTableText"/>
            </w:pPr>
            <w:smartTag w:uri="urn:schemas-microsoft-com:office:smarttags" w:element="date">
              <w:smartTagPr>
                <w:attr w:name="Month" w:val="12"/>
                <w:attr w:name="Day" w:val="11"/>
                <w:attr w:name="Year" w:val="1997"/>
              </w:smartTagPr>
              <w:r w:rsidRPr="00CB13B0">
                <w:t>11 Dec 1997</w:t>
              </w:r>
            </w:smartTag>
          </w:p>
        </w:tc>
        <w:tc>
          <w:tcPr>
            <w:tcW w:w="1843" w:type="dxa"/>
            <w:tcBorders>
              <w:top w:val="single" w:sz="4" w:space="0" w:color="auto"/>
              <w:bottom w:val="single" w:sz="4" w:space="0" w:color="auto"/>
            </w:tcBorders>
            <w:shd w:val="clear" w:color="auto" w:fill="auto"/>
          </w:tcPr>
          <w:p w14:paraId="67B741B1" w14:textId="425D2E3A" w:rsidR="00F168B3" w:rsidRPr="00CB13B0" w:rsidRDefault="00F168B3" w:rsidP="00F776F0">
            <w:pPr>
              <w:pStyle w:val="ENoteTableText"/>
            </w:pPr>
            <w:r w:rsidRPr="00CB13B0">
              <w:t>Sch 1 (</w:t>
            </w:r>
            <w:r w:rsidR="00410FA5">
              <w:t>items 3</w:t>
            </w:r>
            <w:r w:rsidRPr="00CB13B0">
              <w:t xml:space="preserve">38–343): </w:t>
            </w:r>
            <w:smartTag w:uri="urn:schemas-microsoft-com:office:smarttags" w:element="date">
              <w:smartTagPr>
                <w:attr w:name="Month" w:val="3"/>
                <w:attr w:name="Day" w:val="20"/>
                <w:attr w:name="Year" w:val="1998"/>
              </w:smartTagPr>
              <w:r w:rsidRPr="00CB13B0">
                <w:t>20 Mar 1998</w:t>
              </w:r>
            </w:smartTag>
            <w:r w:rsidRPr="00CB13B0">
              <w:t xml:space="preserve"> (s 2(2))</w:t>
            </w:r>
            <w:r w:rsidRPr="00CB13B0">
              <w:br/>
              <w:t>Sch 1 (</w:t>
            </w:r>
            <w:r w:rsidR="00410FA5">
              <w:t>items 3</w:t>
            </w:r>
            <w:r w:rsidRPr="00CB13B0">
              <w:t xml:space="preserve">69–381): </w:t>
            </w:r>
            <w:r w:rsidR="00410FA5">
              <w:t>1 July</w:t>
            </w:r>
            <w:r w:rsidRPr="00CB13B0">
              <w:t xml:space="preserve"> 1998 (s 2(2))</w:t>
            </w:r>
          </w:p>
        </w:tc>
        <w:tc>
          <w:tcPr>
            <w:tcW w:w="1566" w:type="dxa"/>
            <w:tcBorders>
              <w:top w:val="single" w:sz="4" w:space="0" w:color="auto"/>
              <w:bottom w:val="single" w:sz="4" w:space="0" w:color="auto"/>
            </w:tcBorders>
            <w:shd w:val="clear" w:color="auto" w:fill="auto"/>
          </w:tcPr>
          <w:p w14:paraId="7C601A49" w14:textId="0B6DC163" w:rsidR="00F168B3" w:rsidRPr="00CB13B0" w:rsidRDefault="00F168B3" w:rsidP="00F776F0">
            <w:pPr>
              <w:pStyle w:val="ENoteTableText"/>
            </w:pPr>
            <w:r w:rsidRPr="00CB13B0">
              <w:t>Sch 1 (</w:t>
            </w:r>
            <w:r w:rsidR="00410FA5">
              <w:t>item 3</w:t>
            </w:r>
            <w:r w:rsidRPr="00CB13B0">
              <w:t>43)</w:t>
            </w:r>
          </w:p>
        </w:tc>
      </w:tr>
      <w:tr w:rsidR="00F168B3" w:rsidRPr="00CB13B0" w14:paraId="60BEB3C2" w14:textId="77777777" w:rsidTr="00F776F0">
        <w:trPr>
          <w:cantSplit/>
        </w:trPr>
        <w:tc>
          <w:tcPr>
            <w:tcW w:w="1695" w:type="dxa"/>
            <w:tcBorders>
              <w:top w:val="single" w:sz="4" w:space="0" w:color="auto"/>
              <w:bottom w:val="single" w:sz="4" w:space="0" w:color="auto"/>
            </w:tcBorders>
            <w:shd w:val="clear" w:color="auto" w:fill="auto"/>
          </w:tcPr>
          <w:p w14:paraId="7DF0C9AE" w14:textId="77777777" w:rsidR="00F168B3" w:rsidRPr="00CB13B0" w:rsidRDefault="00F168B3" w:rsidP="00F776F0">
            <w:pPr>
              <w:pStyle w:val="ENoteTableText"/>
            </w:pPr>
            <w:r w:rsidRPr="00CB13B0">
              <w:t>Social Security and Veterans’ Affairs Legislation Amendment (Family and Other Measures) Act 1997</w:t>
            </w:r>
          </w:p>
        </w:tc>
        <w:tc>
          <w:tcPr>
            <w:tcW w:w="992" w:type="dxa"/>
            <w:tcBorders>
              <w:top w:val="single" w:sz="4" w:space="0" w:color="auto"/>
              <w:bottom w:val="single" w:sz="4" w:space="0" w:color="auto"/>
            </w:tcBorders>
            <w:shd w:val="clear" w:color="auto" w:fill="auto"/>
          </w:tcPr>
          <w:p w14:paraId="19760C0E" w14:textId="77777777" w:rsidR="00F168B3" w:rsidRPr="00CB13B0" w:rsidRDefault="00F168B3" w:rsidP="00F776F0">
            <w:pPr>
              <w:pStyle w:val="ENoteTableText"/>
            </w:pPr>
            <w:r w:rsidRPr="00CB13B0">
              <w:t>202, 1997</w:t>
            </w:r>
          </w:p>
        </w:tc>
        <w:tc>
          <w:tcPr>
            <w:tcW w:w="992" w:type="dxa"/>
            <w:tcBorders>
              <w:top w:val="single" w:sz="4" w:space="0" w:color="auto"/>
              <w:bottom w:val="single" w:sz="4" w:space="0" w:color="auto"/>
            </w:tcBorders>
            <w:shd w:val="clear" w:color="auto" w:fill="auto"/>
          </w:tcPr>
          <w:p w14:paraId="60B921AB" w14:textId="77777777" w:rsidR="00F168B3" w:rsidRPr="00CB13B0" w:rsidRDefault="00F168B3" w:rsidP="00F776F0">
            <w:pPr>
              <w:pStyle w:val="ENoteTableText"/>
            </w:pPr>
            <w:smartTag w:uri="urn:schemas-microsoft-com:office:smarttags" w:element="date">
              <w:smartTagPr>
                <w:attr w:name="Month" w:val="12"/>
                <w:attr w:name="Day" w:val="16"/>
                <w:attr w:name="Year" w:val="1997"/>
              </w:smartTagPr>
              <w:r w:rsidRPr="00CB13B0">
                <w:t>16 Dec 1997</w:t>
              </w:r>
            </w:smartTag>
          </w:p>
        </w:tc>
        <w:tc>
          <w:tcPr>
            <w:tcW w:w="1843" w:type="dxa"/>
            <w:tcBorders>
              <w:top w:val="single" w:sz="4" w:space="0" w:color="auto"/>
              <w:bottom w:val="single" w:sz="4" w:space="0" w:color="auto"/>
            </w:tcBorders>
            <w:shd w:val="clear" w:color="auto" w:fill="auto"/>
          </w:tcPr>
          <w:p w14:paraId="394D79E2" w14:textId="77777777" w:rsidR="00F168B3" w:rsidRPr="00CB13B0" w:rsidRDefault="00F168B3" w:rsidP="00F776F0">
            <w:pPr>
              <w:pStyle w:val="ENoteTableText"/>
            </w:pPr>
            <w:r w:rsidRPr="00CB13B0">
              <w:t>Sch 1 (</w:t>
            </w:r>
            <w:r w:rsidR="00A13A22">
              <w:t>items 4</w:t>
            </w:r>
            <w:r w:rsidRPr="00CB13B0">
              <w:t>4, 45): 1 Jan 1998 (s 2(3))</w:t>
            </w:r>
          </w:p>
        </w:tc>
        <w:tc>
          <w:tcPr>
            <w:tcW w:w="1566" w:type="dxa"/>
            <w:tcBorders>
              <w:top w:val="single" w:sz="4" w:space="0" w:color="auto"/>
              <w:bottom w:val="single" w:sz="4" w:space="0" w:color="auto"/>
            </w:tcBorders>
            <w:shd w:val="clear" w:color="auto" w:fill="auto"/>
          </w:tcPr>
          <w:p w14:paraId="6C49A7FE" w14:textId="77777777" w:rsidR="00F168B3" w:rsidRPr="00CB13B0" w:rsidRDefault="00F168B3" w:rsidP="00F776F0">
            <w:pPr>
              <w:pStyle w:val="ENoteTableText"/>
            </w:pPr>
            <w:r w:rsidRPr="00CB13B0">
              <w:t>—</w:t>
            </w:r>
          </w:p>
        </w:tc>
      </w:tr>
      <w:tr w:rsidR="00F168B3" w:rsidRPr="00CB13B0" w14:paraId="1E159125" w14:textId="77777777" w:rsidTr="00F776F0">
        <w:trPr>
          <w:cantSplit/>
        </w:trPr>
        <w:tc>
          <w:tcPr>
            <w:tcW w:w="1695" w:type="dxa"/>
            <w:tcBorders>
              <w:top w:val="single" w:sz="4" w:space="0" w:color="auto"/>
              <w:bottom w:val="nil"/>
            </w:tcBorders>
            <w:shd w:val="clear" w:color="auto" w:fill="auto"/>
          </w:tcPr>
          <w:p w14:paraId="0F02F651" w14:textId="77777777" w:rsidR="00F168B3" w:rsidRPr="00CB13B0" w:rsidRDefault="00F168B3" w:rsidP="00F776F0">
            <w:pPr>
              <w:pStyle w:val="ENoteTableText"/>
            </w:pPr>
            <w:r w:rsidRPr="00CB13B0">
              <w:t>Taxation Laws Amendment Act (No.</w:t>
            </w:r>
            <w:r w:rsidR="0056271E" w:rsidRPr="00CB13B0">
              <w:t> </w:t>
            </w:r>
            <w:r w:rsidRPr="00CB13B0">
              <w:t>1) 1998</w:t>
            </w:r>
          </w:p>
        </w:tc>
        <w:tc>
          <w:tcPr>
            <w:tcW w:w="992" w:type="dxa"/>
            <w:tcBorders>
              <w:top w:val="single" w:sz="4" w:space="0" w:color="auto"/>
              <w:bottom w:val="nil"/>
            </w:tcBorders>
            <w:shd w:val="clear" w:color="auto" w:fill="auto"/>
          </w:tcPr>
          <w:p w14:paraId="7FB036EC" w14:textId="77777777" w:rsidR="00F168B3" w:rsidRPr="00CB13B0" w:rsidRDefault="00F168B3" w:rsidP="00F776F0">
            <w:pPr>
              <w:pStyle w:val="ENoteTableText"/>
            </w:pPr>
            <w:r w:rsidRPr="00CB13B0">
              <w:t>16, 1998</w:t>
            </w:r>
          </w:p>
        </w:tc>
        <w:tc>
          <w:tcPr>
            <w:tcW w:w="992" w:type="dxa"/>
            <w:tcBorders>
              <w:top w:val="single" w:sz="4" w:space="0" w:color="auto"/>
              <w:bottom w:val="nil"/>
            </w:tcBorders>
            <w:shd w:val="clear" w:color="auto" w:fill="auto"/>
          </w:tcPr>
          <w:p w14:paraId="2637F01A" w14:textId="77777777" w:rsidR="00F168B3" w:rsidRPr="00CB13B0" w:rsidRDefault="00F168B3" w:rsidP="00F776F0">
            <w:pPr>
              <w:pStyle w:val="ENoteTableText"/>
            </w:pPr>
            <w:smartTag w:uri="urn:schemas-microsoft-com:office:smarttags" w:element="date">
              <w:smartTagPr>
                <w:attr w:name="Month" w:val="4"/>
                <w:attr w:name="Day" w:val="16"/>
                <w:attr w:name="Year" w:val="1998"/>
              </w:smartTagPr>
              <w:r w:rsidRPr="00CB13B0">
                <w:t>16 Apr 1998</w:t>
              </w:r>
            </w:smartTag>
          </w:p>
        </w:tc>
        <w:tc>
          <w:tcPr>
            <w:tcW w:w="1843" w:type="dxa"/>
            <w:tcBorders>
              <w:top w:val="single" w:sz="4" w:space="0" w:color="auto"/>
              <w:bottom w:val="nil"/>
            </w:tcBorders>
            <w:shd w:val="clear" w:color="auto" w:fill="auto"/>
          </w:tcPr>
          <w:p w14:paraId="4B02CC5E" w14:textId="567C5AF5" w:rsidR="00F168B3" w:rsidRPr="00CB13B0" w:rsidRDefault="00F168B3" w:rsidP="00F776F0">
            <w:pPr>
              <w:pStyle w:val="ENoteTableText"/>
            </w:pPr>
            <w:r w:rsidRPr="00CB13B0">
              <w:t>s 4, Sch 3–5, Sch 10 (</w:t>
            </w:r>
            <w:r w:rsidR="00410FA5">
              <w:t>items 1</w:t>
            </w:r>
            <w:r w:rsidRPr="00CB13B0">
              <w:t xml:space="preserve">–19) and Sch 11: </w:t>
            </w:r>
            <w:smartTag w:uri="urn:schemas-microsoft-com:office:smarttags" w:element="date">
              <w:smartTagPr>
                <w:attr w:name="Month" w:val="4"/>
                <w:attr w:name="Day" w:val="16"/>
                <w:attr w:name="Year" w:val="1998"/>
              </w:smartTagPr>
              <w:r w:rsidRPr="00CB13B0">
                <w:t>16 Apr 1998 (s 2(1))</w:t>
              </w:r>
            </w:smartTag>
          </w:p>
        </w:tc>
        <w:tc>
          <w:tcPr>
            <w:tcW w:w="1566" w:type="dxa"/>
            <w:tcBorders>
              <w:top w:val="single" w:sz="4" w:space="0" w:color="auto"/>
              <w:bottom w:val="nil"/>
            </w:tcBorders>
            <w:shd w:val="clear" w:color="auto" w:fill="auto"/>
          </w:tcPr>
          <w:p w14:paraId="45671175" w14:textId="3FEF78FA" w:rsidR="00F168B3" w:rsidRPr="00CB13B0" w:rsidRDefault="00F168B3" w:rsidP="00F776F0">
            <w:pPr>
              <w:pStyle w:val="ENoteTableText"/>
            </w:pPr>
            <w:r w:rsidRPr="00CB13B0">
              <w:t>s 4, Sch 3 (</w:t>
            </w:r>
            <w:r w:rsidR="00410FA5">
              <w:t>items 2</w:t>
            </w:r>
            <w:r w:rsidRPr="00CB13B0">
              <w:t>0–22), Sch 4 (</w:t>
            </w:r>
            <w:r w:rsidR="00410FA5">
              <w:t>item 2</w:t>
            </w:r>
            <w:r w:rsidRPr="00CB13B0">
              <w:t>), Sch 5 (</w:t>
            </w:r>
            <w:r w:rsidR="00410FA5">
              <w:t>item 4</w:t>
            </w:r>
            <w:r w:rsidRPr="00CB13B0">
              <w:t>4), Sch 10 (</w:t>
            </w:r>
            <w:r w:rsidR="00410FA5">
              <w:t>item 1</w:t>
            </w:r>
            <w:r w:rsidRPr="00CB13B0">
              <w:t>9) and Sch 11 (</w:t>
            </w:r>
            <w:r w:rsidR="00410FA5">
              <w:t>item 1</w:t>
            </w:r>
            <w:r w:rsidRPr="00CB13B0">
              <w:t>23)</w:t>
            </w:r>
          </w:p>
        </w:tc>
      </w:tr>
      <w:tr w:rsidR="00F168B3" w:rsidRPr="00CB13B0" w14:paraId="430F8B8C" w14:textId="77777777" w:rsidTr="00F776F0">
        <w:trPr>
          <w:cantSplit/>
        </w:trPr>
        <w:tc>
          <w:tcPr>
            <w:tcW w:w="1695" w:type="dxa"/>
            <w:tcBorders>
              <w:top w:val="nil"/>
              <w:bottom w:val="nil"/>
            </w:tcBorders>
            <w:shd w:val="clear" w:color="auto" w:fill="auto"/>
          </w:tcPr>
          <w:p w14:paraId="3C6DF18A"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60D7FE58" w14:textId="77777777" w:rsidR="00F168B3" w:rsidRPr="00CB13B0" w:rsidRDefault="00F168B3" w:rsidP="00F776F0">
            <w:pPr>
              <w:pStyle w:val="ENoteTableText"/>
            </w:pPr>
          </w:p>
        </w:tc>
        <w:tc>
          <w:tcPr>
            <w:tcW w:w="992" w:type="dxa"/>
            <w:tcBorders>
              <w:top w:val="nil"/>
              <w:bottom w:val="nil"/>
            </w:tcBorders>
            <w:shd w:val="clear" w:color="auto" w:fill="auto"/>
          </w:tcPr>
          <w:p w14:paraId="59454D2F" w14:textId="77777777" w:rsidR="00F168B3" w:rsidRPr="00CB13B0" w:rsidRDefault="00F168B3" w:rsidP="00F776F0">
            <w:pPr>
              <w:pStyle w:val="ENoteTableText"/>
            </w:pPr>
          </w:p>
        </w:tc>
        <w:tc>
          <w:tcPr>
            <w:tcW w:w="1843" w:type="dxa"/>
            <w:tcBorders>
              <w:top w:val="nil"/>
              <w:bottom w:val="nil"/>
            </w:tcBorders>
            <w:shd w:val="clear" w:color="auto" w:fill="auto"/>
          </w:tcPr>
          <w:p w14:paraId="52AEEE66" w14:textId="77777777" w:rsidR="00F168B3" w:rsidRPr="00CB13B0" w:rsidRDefault="00F168B3" w:rsidP="00F776F0">
            <w:pPr>
              <w:pStyle w:val="ENoteTableText"/>
            </w:pPr>
          </w:p>
        </w:tc>
        <w:tc>
          <w:tcPr>
            <w:tcW w:w="1566" w:type="dxa"/>
            <w:tcBorders>
              <w:top w:val="nil"/>
              <w:bottom w:val="nil"/>
            </w:tcBorders>
            <w:shd w:val="clear" w:color="auto" w:fill="auto"/>
          </w:tcPr>
          <w:p w14:paraId="1BFC8F3B" w14:textId="77777777" w:rsidR="00F168B3" w:rsidRPr="00CB13B0" w:rsidRDefault="00F168B3" w:rsidP="00F776F0">
            <w:pPr>
              <w:pStyle w:val="ENoteTableText"/>
            </w:pPr>
          </w:p>
        </w:tc>
      </w:tr>
      <w:tr w:rsidR="00F168B3" w:rsidRPr="00CB13B0" w14:paraId="6571401C" w14:textId="77777777" w:rsidTr="00F776F0">
        <w:trPr>
          <w:cantSplit/>
        </w:trPr>
        <w:tc>
          <w:tcPr>
            <w:tcW w:w="1695" w:type="dxa"/>
            <w:tcBorders>
              <w:top w:val="nil"/>
              <w:bottom w:val="nil"/>
            </w:tcBorders>
            <w:shd w:val="clear" w:color="auto" w:fill="auto"/>
          </w:tcPr>
          <w:p w14:paraId="46694DC7" w14:textId="77777777" w:rsidR="00F168B3" w:rsidRPr="00CB13B0" w:rsidRDefault="00F168B3" w:rsidP="00F776F0">
            <w:pPr>
              <w:pStyle w:val="ENoteTTi"/>
              <w:rPr>
                <w:rFonts w:eastAsiaTheme="minorHAnsi"/>
                <w:lang w:eastAsia="en-US"/>
              </w:rPr>
            </w:pPr>
            <w:r w:rsidRPr="00CB13B0">
              <w:t>Taxation Laws Amendment Act (No.</w:t>
            </w:r>
            <w:r w:rsidR="0056271E" w:rsidRPr="00CB13B0">
              <w:t> </w:t>
            </w:r>
            <w:r w:rsidRPr="00CB13B0">
              <w:t>2) 2002</w:t>
            </w:r>
          </w:p>
        </w:tc>
        <w:tc>
          <w:tcPr>
            <w:tcW w:w="992" w:type="dxa"/>
            <w:tcBorders>
              <w:top w:val="nil"/>
              <w:bottom w:val="nil"/>
            </w:tcBorders>
            <w:shd w:val="clear" w:color="auto" w:fill="auto"/>
          </w:tcPr>
          <w:p w14:paraId="50D9B5EA" w14:textId="77777777" w:rsidR="00F168B3" w:rsidRPr="00CB13B0" w:rsidRDefault="00F168B3" w:rsidP="00F776F0">
            <w:pPr>
              <w:pStyle w:val="ENoteTableText"/>
              <w:keepNext/>
            </w:pPr>
            <w:r w:rsidRPr="00CB13B0">
              <w:t>57, 2002</w:t>
            </w:r>
          </w:p>
        </w:tc>
        <w:tc>
          <w:tcPr>
            <w:tcW w:w="992" w:type="dxa"/>
            <w:tcBorders>
              <w:top w:val="nil"/>
              <w:bottom w:val="nil"/>
            </w:tcBorders>
            <w:shd w:val="clear" w:color="auto" w:fill="auto"/>
          </w:tcPr>
          <w:p w14:paraId="4B24BE0E" w14:textId="77777777" w:rsidR="00F168B3" w:rsidRPr="00CB13B0" w:rsidRDefault="00F168B3" w:rsidP="00F776F0">
            <w:pPr>
              <w:pStyle w:val="ENoteTableText"/>
              <w:keepNext/>
            </w:pPr>
            <w:r w:rsidRPr="00CB13B0">
              <w:t>3</w:t>
            </w:r>
            <w:r w:rsidR="0056271E" w:rsidRPr="00CB13B0">
              <w:t> </w:t>
            </w:r>
            <w:r w:rsidRPr="00CB13B0">
              <w:t>July 2002</w:t>
            </w:r>
          </w:p>
        </w:tc>
        <w:tc>
          <w:tcPr>
            <w:tcW w:w="1843" w:type="dxa"/>
            <w:tcBorders>
              <w:top w:val="nil"/>
              <w:bottom w:val="nil"/>
            </w:tcBorders>
            <w:shd w:val="clear" w:color="auto" w:fill="auto"/>
          </w:tcPr>
          <w:p w14:paraId="5B9BF614" w14:textId="77777777" w:rsidR="00F168B3" w:rsidRPr="00CB13B0" w:rsidRDefault="00F168B3" w:rsidP="00F776F0">
            <w:pPr>
              <w:pStyle w:val="ENoteTableText"/>
              <w:keepNext/>
              <w:rPr>
                <w:i/>
              </w:rPr>
            </w:pPr>
            <w:r w:rsidRPr="00CB13B0">
              <w:t>Schedule</w:t>
            </w:r>
            <w:r w:rsidR="0056271E" w:rsidRPr="00CB13B0">
              <w:t> </w:t>
            </w:r>
            <w:r w:rsidRPr="00CB13B0">
              <w:t>12 (</w:t>
            </w:r>
            <w:r w:rsidR="007E553F" w:rsidRPr="00CB13B0">
              <w:t>items 7</w:t>
            </w:r>
            <w:r w:rsidRPr="00CB13B0">
              <w:t>4, 75, 86): Royal Assent</w:t>
            </w:r>
          </w:p>
        </w:tc>
        <w:tc>
          <w:tcPr>
            <w:tcW w:w="1566" w:type="dxa"/>
            <w:tcBorders>
              <w:top w:val="nil"/>
              <w:bottom w:val="nil"/>
            </w:tcBorders>
            <w:shd w:val="clear" w:color="auto" w:fill="auto"/>
          </w:tcPr>
          <w:p w14:paraId="093C32B0" w14:textId="5DF606A5" w:rsidR="00F168B3" w:rsidRPr="00CB13B0" w:rsidRDefault="00F168B3" w:rsidP="00F776F0">
            <w:pPr>
              <w:pStyle w:val="ENoteTableText"/>
              <w:keepNext/>
            </w:pPr>
            <w:r w:rsidRPr="00CB13B0">
              <w:t>Sch. 12 (</w:t>
            </w:r>
            <w:r w:rsidR="00410FA5">
              <w:t>item 8</w:t>
            </w:r>
            <w:r w:rsidRPr="00CB13B0">
              <w:t>6)</w:t>
            </w:r>
          </w:p>
        </w:tc>
      </w:tr>
      <w:tr w:rsidR="00F168B3" w:rsidRPr="00CB13B0" w14:paraId="44C52D28" w14:textId="77777777" w:rsidTr="00F776F0">
        <w:trPr>
          <w:cantSplit/>
        </w:trPr>
        <w:tc>
          <w:tcPr>
            <w:tcW w:w="1695" w:type="dxa"/>
            <w:tcBorders>
              <w:top w:val="nil"/>
              <w:bottom w:val="single" w:sz="4" w:space="0" w:color="auto"/>
            </w:tcBorders>
            <w:shd w:val="clear" w:color="auto" w:fill="auto"/>
          </w:tcPr>
          <w:p w14:paraId="44B55886"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7C11EB29"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567785F8"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425B6185" w14:textId="0A8869F1" w:rsidR="00F168B3" w:rsidRPr="00CB13B0" w:rsidRDefault="00F168B3" w:rsidP="00F776F0">
            <w:pPr>
              <w:pStyle w:val="ENoteTableText"/>
            </w:pPr>
            <w:r w:rsidRPr="00CB13B0">
              <w:t>Schedule</w:t>
            </w:r>
            <w:r w:rsidR="0056271E" w:rsidRPr="00CB13B0">
              <w:t> </w:t>
            </w:r>
            <w:r w:rsidRPr="00CB13B0">
              <w:t>6 (</w:t>
            </w:r>
            <w:r w:rsidR="00410FA5">
              <w:t>item 3</w:t>
            </w:r>
            <w:r w:rsidRPr="00CB13B0">
              <w:t xml:space="preserve">4): </w:t>
            </w:r>
            <w:r w:rsidR="007E6237" w:rsidRPr="00CB13B0">
              <w:t>29 June</w:t>
            </w:r>
            <w:r w:rsidRPr="00CB13B0">
              <w:t xml:space="preserve"> 2010</w:t>
            </w:r>
          </w:p>
        </w:tc>
        <w:tc>
          <w:tcPr>
            <w:tcW w:w="1566" w:type="dxa"/>
            <w:tcBorders>
              <w:top w:val="nil"/>
              <w:bottom w:val="single" w:sz="4" w:space="0" w:color="auto"/>
            </w:tcBorders>
            <w:shd w:val="clear" w:color="auto" w:fill="auto"/>
          </w:tcPr>
          <w:p w14:paraId="46B910C5" w14:textId="77777777" w:rsidR="00F168B3" w:rsidRPr="00CB13B0" w:rsidRDefault="00F168B3" w:rsidP="00F776F0">
            <w:pPr>
              <w:pStyle w:val="ENoteTableText"/>
            </w:pPr>
            <w:r w:rsidRPr="00CB13B0">
              <w:t>—</w:t>
            </w:r>
          </w:p>
        </w:tc>
      </w:tr>
      <w:tr w:rsidR="00F168B3" w:rsidRPr="00CB13B0" w14:paraId="2E32A4C5" w14:textId="77777777" w:rsidTr="00F776F0">
        <w:trPr>
          <w:cantSplit/>
        </w:trPr>
        <w:tc>
          <w:tcPr>
            <w:tcW w:w="1695" w:type="dxa"/>
            <w:tcBorders>
              <w:top w:val="single" w:sz="4" w:space="0" w:color="auto"/>
              <w:bottom w:val="nil"/>
            </w:tcBorders>
            <w:shd w:val="clear" w:color="auto" w:fill="auto"/>
          </w:tcPr>
          <w:p w14:paraId="5B623E55" w14:textId="77777777" w:rsidR="00F168B3" w:rsidRPr="00CB13B0" w:rsidRDefault="00F168B3" w:rsidP="00F776F0">
            <w:pPr>
              <w:pStyle w:val="ENoteTableText"/>
            </w:pPr>
            <w:r w:rsidRPr="00CB13B0">
              <w:t>Taxation Laws Amendment (Trust Loss and Other Deductions) Act 1998</w:t>
            </w:r>
          </w:p>
        </w:tc>
        <w:tc>
          <w:tcPr>
            <w:tcW w:w="992" w:type="dxa"/>
            <w:tcBorders>
              <w:top w:val="single" w:sz="4" w:space="0" w:color="auto"/>
              <w:bottom w:val="nil"/>
            </w:tcBorders>
            <w:shd w:val="clear" w:color="auto" w:fill="auto"/>
          </w:tcPr>
          <w:p w14:paraId="62FE24CF" w14:textId="77777777" w:rsidR="00F168B3" w:rsidRPr="00CB13B0" w:rsidRDefault="00F168B3" w:rsidP="00F776F0">
            <w:pPr>
              <w:pStyle w:val="ENoteTableText"/>
            </w:pPr>
            <w:r w:rsidRPr="00CB13B0">
              <w:t>17, 1998</w:t>
            </w:r>
          </w:p>
        </w:tc>
        <w:tc>
          <w:tcPr>
            <w:tcW w:w="992" w:type="dxa"/>
            <w:tcBorders>
              <w:top w:val="single" w:sz="4" w:space="0" w:color="auto"/>
              <w:bottom w:val="nil"/>
            </w:tcBorders>
            <w:shd w:val="clear" w:color="auto" w:fill="auto"/>
          </w:tcPr>
          <w:p w14:paraId="4AD7028C" w14:textId="77777777" w:rsidR="00F168B3" w:rsidRPr="00CB13B0" w:rsidRDefault="00F168B3" w:rsidP="00F776F0">
            <w:pPr>
              <w:pStyle w:val="ENoteTableText"/>
            </w:pPr>
            <w:smartTag w:uri="urn:schemas-microsoft-com:office:smarttags" w:element="date">
              <w:smartTagPr>
                <w:attr w:name="Month" w:val="4"/>
                <w:attr w:name="Day" w:val="16"/>
                <w:attr w:name="Year" w:val="1998"/>
              </w:smartTagPr>
              <w:r w:rsidRPr="00CB13B0">
                <w:t>16 Apr 1998</w:t>
              </w:r>
            </w:smartTag>
          </w:p>
        </w:tc>
        <w:tc>
          <w:tcPr>
            <w:tcW w:w="1843" w:type="dxa"/>
            <w:tcBorders>
              <w:top w:val="single" w:sz="4" w:space="0" w:color="auto"/>
              <w:bottom w:val="nil"/>
            </w:tcBorders>
            <w:shd w:val="clear" w:color="auto" w:fill="auto"/>
          </w:tcPr>
          <w:p w14:paraId="35899D89" w14:textId="77777777" w:rsidR="00F168B3" w:rsidRPr="00CB13B0" w:rsidRDefault="00F168B3" w:rsidP="00F776F0">
            <w:pPr>
              <w:pStyle w:val="ENoteTableText"/>
            </w:pPr>
            <w:smartTag w:uri="urn:schemas-microsoft-com:office:smarttags" w:element="date">
              <w:smartTagPr>
                <w:attr w:name="Month" w:val="4"/>
                <w:attr w:name="Day" w:val="16"/>
                <w:attr w:name="Year" w:val="1998"/>
              </w:smartTagPr>
              <w:r w:rsidRPr="00CB13B0">
                <w:t>16 Apr 1998</w:t>
              </w:r>
            </w:smartTag>
          </w:p>
        </w:tc>
        <w:tc>
          <w:tcPr>
            <w:tcW w:w="1566" w:type="dxa"/>
            <w:tcBorders>
              <w:top w:val="single" w:sz="4" w:space="0" w:color="auto"/>
              <w:bottom w:val="nil"/>
            </w:tcBorders>
            <w:shd w:val="clear" w:color="auto" w:fill="auto"/>
          </w:tcPr>
          <w:p w14:paraId="7B6D6117" w14:textId="77777777" w:rsidR="00F168B3" w:rsidRPr="00CB13B0" w:rsidRDefault="00F168B3" w:rsidP="00F776F0">
            <w:pPr>
              <w:pStyle w:val="ENoteTableText"/>
            </w:pPr>
            <w:r w:rsidRPr="00CB13B0">
              <w:t>s 4</w:t>
            </w:r>
          </w:p>
        </w:tc>
      </w:tr>
      <w:tr w:rsidR="00F168B3" w:rsidRPr="00CB13B0" w14:paraId="136F89E1" w14:textId="77777777" w:rsidTr="00F776F0">
        <w:trPr>
          <w:cantSplit/>
        </w:trPr>
        <w:tc>
          <w:tcPr>
            <w:tcW w:w="1695" w:type="dxa"/>
            <w:tcBorders>
              <w:top w:val="nil"/>
              <w:bottom w:val="nil"/>
            </w:tcBorders>
            <w:shd w:val="clear" w:color="auto" w:fill="auto"/>
          </w:tcPr>
          <w:p w14:paraId="67E7E551"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65546C4" w14:textId="77777777" w:rsidR="00F168B3" w:rsidRPr="00CB13B0" w:rsidRDefault="00F168B3" w:rsidP="00F776F0">
            <w:pPr>
              <w:pStyle w:val="ENoteTableText"/>
            </w:pPr>
          </w:p>
        </w:tc>
        <w:tc>
          <w:tcPr>
            <w:tcW w:w="992" w:type="dxa"/>
            <w:tcBorders>
              <w:top w:val="nil"/>
              <w:bottom w:val="nil"/>
            </w:tcBorders>
            <w:shd w:val="clear" w:color="auto" w:fill="auto"/>
          </w:tcPr>
          <w:p w14:paraId="5088AE16" w14:textId="77777777" w:rsidR="00F168B3" w:rsidRPr="00CB13B0" w:rsidRDefault="00F168B3" w:rsidP="00F776F0">
            <w:pPr>
              <w:pStyle w:val="ENoteTableText"/>
            </w:pPr>
          </w:p>
        </w:tc>
        <w:tc>
          <w:tcPr>
            <w:tcW w:w="1843" w:type="dxa"/>
            <w:tcBorders>
              <w:top w:val="nil"/>
              <w:bottom w:val="nil"/>
            </w:tcBorders>
            <w:shd w:val="clear" w:color="auto" w:fill="auto"/>
          </w:tcPr>
          <w:p w14:paraId="268B5683" w14:textId="77777777" w:rsidR="00F168B3" w:rsidRPr="00CB13B0" w:rsidRDefault="00F168B3" w:rsidP="00F776F0">
            <w:pPr>
              <w:pStyle w:val="ENoteTableText"/>
            </w:pPr>
          </w:p>
        </w:tc>
        <w:tc>
          <w:tcPr>
            <w:tcW w:w="1566" w:type="dxa"/>
            <w:tcBorders>
              <w:top w:val="nil"/>
              <w:bottom w:val="nil"/>
            </w:tcBorders>
            <w:shd w:val="clear" w:color="auto" w:fill="auto"/>
          </w:tcPr>
          <w:p w14:paraId="4A82B53C" w14:textId="77777777" w:rsidR="00F168B3" w:rsidRPr="00CB13B0" w:rsidRDefault="00F168B3" w:rsidP="00F776F0">
            <w:pPr>
              <w:pStyle w:val="ENoteTableText"/>
            </w:pPr>
          </w:p>
        </w:tc>
      </w:tr>
      <w:tr w:rsidR="00F168B3" w:rsidRPr="00CB13B0" w14:paraId="377481D0" w14:textId="77777777" w:rsidTr="00F776F0">
        <w:trPr>
          <w:cantSplit/>
        </w:trPr>
        <w:tc>
          <w:tcPr>
            <w:tcW w:w="1695" w:type="dxa"/>
            <w:tcBorders>
              <w:top w:val="nil"/>
              <w:bottom w:val="single" w:sz="4" w:space="0" w:color="auto"/>
            </w:tcBorders>
            <w:shd w:val="clear" w:color="auto" w:fill="auto"/>
          </w:tcPr>
          <w:p w14:paraId="3909305D"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30913F65"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4F39D6D7"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8F3C514" w14:textId="39B32640" w:rsidR="00F168B3" w:rsidRPr="00CB13B0" w:rsidRDefault="00F168B3" w:rsidP="00F776F0">
            <w:pPr>
              <w:pStyle w:val="ENoteTableText"/>
              <w:rPr>
                <w:i/>
              </w:rPr>
            </w:pPr>
            <w:r w:rsidRPr="00CB13B0">
              <w:t>Schedule</w:t>
            </w:r>
            <w:r w:rsidR="0056271E" w:rsidRPr="00CB13B0">
              <w:t> </w:t>
            </w:r>
            <w:r w:rsidRPr="00CB13B0">
              <w:t>6 (</w:t>
            </w:r>
            <w:r w:rsidR="00410FA5">
              <w:t>item 1</w:t>
            </w:r>
            <w:r w:rsidRPr="00CB13B0">
              <w:t xml:space="preserve">09): </w:t>
            </w:r>
            <w:r w:rsidR="007E6237" w:rsidRPr="00CB13B0">
              <w:t>29 June</w:t>
            </w:r>
            <w:r w:rsidRPr="00CB13B0">
              <w:t xml:space="preserve"> 2010</w:t>
            </w:r>
          </w:p>
        </w:tc>
        <w:tc>
          <w:tcPr>
            <w:tcW w:w="1566" w:type="dxa"/>
            <w:tcBorders>
              <w:top w:val="nil"/>
              <w:bottom w:val="single" w:sz="4" w:space="0" w:color="auto"/>
            </w:tcBorders>
            <w:shd w:val="clear" w:color="auto" w:fill="auto"/>
          </w:tcPr>
          <w:p w14:paraId="3ADC7B57" w14:textId="77777777" w:rsidR="00F168B3" w:rsidRPr="00CB13B0" w:rsidRDefault="00F168B3" w:rsidP="00F776F0">
            <w:pPr>
              <w:pStyle w:val="ENoteTableText"/>
            </w:pPr>
            <w:r w:rsidRPr="00CB13B0">
              <w:t>—</w:t>
            </w:r>
          </w:p>
        </w:tc>
      </w:tr>
      <w:tr w:rsidR="00F168B3" w:rsidRPr="00CB13B0" w14:paraId="7E6D5316" w14:textId="77777777" w:rsidTr="00F776F0">
        <w:trPr>
          <w:cantSplit/>
        </w:trPr>
        <w:tc>
          <w:tcPr>
            <w:tcW w:w="1695" w:type="dxa"/>
            <w:tcBorders>
              <w:top w:val="single" w:sz="4" w:space="0" w:color="auto"/>
              <w:bottom w:val="single" w:sz="4" w:space="0" w:color="auto"/>
            </w:tcBorders>
            <w:shd w:val="clear" w:color="auto" w:fill="auto"/>
          </w:tcPr>
          <w:p w14:paraId="0BA4CDCD" w14:textId="77777777" w:rsidR="00F168B3" w:rsidRPr="00CB13B0" w:rsidRDefault="00F168B3" w:rsidP="00F776F0">
            <w:pPr>
              <w:pStyle w:val="ENoteTableText"/>
            </w:pPr>
            <w:r w:rsidRPr="00CB13B0">
              <w:t>Commonwealth Places (Consequential Amendments) Act 1998</w:t>
            </w:r>
          </w:p>
        </w:tc>
        <w:tc>
          <w:tcPr>
            <w:tcW w:w="992" w:type="dxa"/>
            <w:tcBorders>
              <w:top w:val="single" w:sz="4" w:space="0" w:color="auto"/>
              <w:bottom w:val="single" w:sz="4" w:space="0" w:color="auto"/>
            </w:tcBorders>
            <w:shd w:val="clear" w:color="auto" w:fill="auto"/>
          </w:tcPr>
          <w:p w14:paraId="4C77DEA7" w14:textId="77777777" w:rsidR="00F168B3" w:rsidRPr="00CB13B0" w:rsidRDefault="00F168B3" w:rsidP="00F776F0">
            <w:pPr>
              <w:pStyle w:val="ENoteTableText"/>
            </w:pPr>
            <w:r w:rsidRPr="00CB13B0">
              <w:t>23, 1998</w:t>
            </w:r>
          </w:p>
        </w:tc>
        <w:tc>
          <w:tcPr>
            <w:tcW w:w="992" w:type="dxa"/>
            <w:tcBorders>
              <w:top w:val="single" w:sz="4" w:space="0" w:color="auto"/>
              <w:bottom w:val="single" w:sz="4" w:space="0" w:color="auto"/>
            </w:tcBorders>
            <w:shd w:val="clear" w:color="auto" w:fill="auto"/>
          </w:tcPr>
          <w:p w14:paraId="2DA59AD0" w14:textId="77777777" w:rsidR="00F168B3" w:rsidRPr="00CB13B0" w:rsidRDefault="00F168B3" w:rsidP="00F776F0">
            <w:pPr>
              <w:pStyle w:val="ENoteTableText"/>
            </w:pPr>
            <w:smartTag w:uri="urn:schemas-microsoft-com:office:smarttags" w:element="date">
              <w:smartTagPr>
                <w:attr w:name="Month" w:val="4"/>
                <w:attr w:name="Day" w:val="17"/>
                <w:attr w:name="Year" w:val="1998"/>
              </w:smartTagPr>
              <w:r w:rsidRPr="00CB13B0">
                <w:t>17 Apr 1998</w:t>
              </w:r>
            </w:smartTag>
          </w:p>
        </w:tc>
        <w:tc>
          <w:tcPr>
            <w:tcW w:w="1843" w:type="dxa"/>
            <w:tcBorders>
              <w:top w:val="single" w:sz="4" w:space="0" w:color="auto"/>
              <w:bottom w:val="single" w:sz="4" w:space="0" w:color="auto"/>
            </w:tcBorders>
            <w:shd w:val="clear" w:color="auto" w:fill="auto"/>
          </w:tcPr>
          <w:p w14:paraId="4530F7DA" w14:textId="77777777" w:rsidR="00F168B3" w:rsidRPr="00CB13B0" w:rsidRDefault="00F168B3" w:rsidP="00F776F0">
            <w:pPr>
              <w:pStyle w:val="ENoteTableText"/>
            </w:pPr>
            <w:smartTag w:uri="urn:schemas-microsoft-com:office:smarttags" w:element="date">
              <w:smartTagPr>
                <w:attr w:name="Month" w:val="4"/>
                <w:attr w:name="Day" w:val="17"/>
                <w:attr w:name="Year" w:val="1998"/>
              </w:smartTagPr>
              <w:r w:rsidRPr="00CB13B0">
                <w:t>17 Apr 1998</w:t>
              </w:r>
            </w:smartTag>
          </w:p>
        </w:tc>
        <w:tc>
          <w:tcPr>
            <w:tcW w:w="1566" w:type="dxa"/>
            <w:tcBorders>
              <w:top w:val="single" w:sz="4" w:space="0" w:color="auto"/>
              <w:bottom w:val="single" w:sz="4" w:space="0" w:color="auto"/>
            </w:tcBorders>
            <w:shd w:val="clear" w:color="auto" w:fill="auto"/>
          </w:tcPr>
          <w:p w14:paraId="02A13B51" w14:textId="77777777" w:rsidR="00F168B3" w:rsidRPr="00CB13B0" w:rsidRDefault="00F168B3" w:rsidP="00F776F0">
            <w:pPr>
              <w:pStyle w:val="ENoteTableText"/>
            </w:pPr>
            <w:r w:rsidRPr="00CB13B0">
              <w:t>s. 4(2)</w:t>
            </w:r>
          </w:p>
        </w:tc>
      </w:tr>
      <w:tr w:rsidR="00F168B3" w:rsidRPr="00CB13B0" w14:paraId="4A14C4A4" w14:textId="77777777" w:rsidTr="00F776F0">
        <w:trPr>
          <w:cantSplit/>
        </w:trPr>
        <w:tc>
          <w:tcPr>
            <w:tcW w:w="1695" w:type="dxa"/>
            <w:tcBorders>
              <w:top w:val="single" w:sz="4" w:space="0" w:color="auto"/>
              <w:bottom w:val="nil"/>
            </w:tcBorders>
            <w:shd w:val="clear" w:color="auto" w:fill="auto"/>
          </w:tcPr>
          <w:p w14:paraId="431969D5" w14:textId="77777777" w:rsidR="00F168B3" w:rsidRPr="00CB13B0" w:rsidRDefault="00F168B3" w:rsidP="00F776F0">
            <w:pPr>
              <w:pStyle w:val="ENoteTableText"/>
            </w:pPr>
            <w:r w:rsidRPr="00CB13B0">
              <w:t>Taxation Laws (Technical Amendments) Act 1998</w:t>
            </w:r>
          </w:p>
        </w:tc>
        <w:tc>
          <w:tcPr>
            <w:tcW w:w="992" w:type="dxa"/>
            <w:tcBorders>
              <w:top w:val="single" w:sz="4" w:space="0" w:color="auto"/>
              <w:bottom w:val="nil"/>
            </w:tcBorders>
            <w:shd w:val="clear" w:color="auto" w:fill="auto"/>
          </w:tcPr>
          <w:p w14:paraId="40FDDE14" w14:textId="77777777" w:rsidR="00F168B3" w:rsidRPr="00CB13B0" w:rsidRDefault="00F168B3" w:rsidP="00F776F0">
            <w:pPr>
              <w:pStyle w:val="ENoteTableText"/>
            </w:pPr>
            <w:r w:rsidRPr="00CB13B0">
              <w:t>41, 1998</w:t>
            </w:r>
          </w:p>
        </w:tc>
        <w:tc>
          <w:tcPr>
            <w:tcW w:w="992" w:type="dxa"/>
            <w:tcBorders>
              <w:top w:val="single" w:sz="4" w:space="0" w:color="auto"/>
              <w:bottom w:val="nil"/>
            </w:tcBorders>
            <w:shd w:val="clear" w:color="auto" w:fill="auto"/>
          </w:tcPr>
          <w:p w14:paraId="663D8CF7" w14:textId="77777777" w:rsidR="00F168B3" w:rsidRPr="00CB13B0" w:rsidRDefault="00F168B3" w:rsidP="00F776F0">
            <w:pPr>
              <w:pStyle w:val="ENoteTableText"/>
            </w:pPr>
            <w:r w:rsidRPr="00CB13B0">
              <w:t>4</w:t>
            </w:r>
            <w:r w:rsidR="0056271E" w:rsidRPr="00CB13B0">
              <w:t> </w:t>
            </w:r>
            <w:r w:rsidRPr="00CB13B0">
              <w:t>June 1998</w:t>
            </w:r>
          </w:p>
        </w:tc>
        <w:tc>
          <w:tcPr>
            <w:tcW w:w="1843" w:type="dxa"/>
            <w:tcBorders>
              <w:top w:val="single" w:sz="4" w:space="0" w:color="auto"/>
              <w:bottom w:val="nil"/>
            </w:tcBorders>
            <w:shd w:val="clear" w:color="auto" w:fill="auto"/>
          </w:tcPr>
          <w:p w14:paraId="6255C88E" w14:textId="352738AF" w:rsidR="00F168B3" w:rsidRPr="00CB13B0" w:rsidRDefault="00F168B3" w:rsidP="00F776F0">
            <w:pPr>
              <w:pStyle w:val="ENoteTableText"/>
            </w:pPr>
            <w:r w:rsidRPr="00CB13B0">
              <w:t>s 4, Sch 3 (</w:t>
            </w:r>
            <w:r w:rsidR="00A13A22">
              <w:t>items 4</w:t>
            </w:r>
            <w:r w:rsidRPr="00CB13B0">
              <w:t>–7), Sch 4 (</w:t>
            </w:r>
            <w:r w:rsidR="00410FA5">
              <w:t>items 1</w:t>
            </w:r>
            <w:r w:rsidRPr="00CB13B0">
              <w:t>–3, 5): 4</w:t>
            </w:r>
            <w:r w:rsidR="0056271E" w:rsidRPr="00CB13B0">
              <w:t> </w:t>
            </w:r>
            <w:r w:rsidRPr="00CB13B0">
              <w:t>June 1998 (s 2(1))</w:t>
            </w:r>
          </w:p>
        </w:tc>
        <w:tc>
          <w:tcPr>
            <w:tcW w:w="1566" w:type="dxa"/>
            <w:tcBorders>
              <w:top w:val="single" w:sz="4" w:space="0" w:color="auto"/>
              <w:bottom w:val="nil"/>
            </w:tcBorders>
            <w:shd w:val="clear" w:color="auto" w:fill="auto"/>
          </w:tcPr>
          <w:p w14:paraId="0FFBCDD9" w14:textId="2573A3A3" w:rsidR="00F168B3" w:rsidRPr="00CB13B0" w:rsidRDefault="00F168B3" w:rsidP="00F776F0">
            <w:pPr>
              <w:pStyle w:val="ENoteTableText"/>
            </w:pPr>
            <w:r w:rsidRPr="00CB13B0">
              <w:t>s 4, Sch 3 (</w:t>
            </w:r>
            <w:r w:rsidR="00A13A22">
              <w:t>item 7</w:t>
            </w:r>
            <w:r w:rsidRPr="00CB13B0">
              <w:t>) and Sch 4 (</w:t>
            </w:r>
            <w:r w:rsidR="00410FA5">
              <w:t>item 5</w:t>
            </w:r>
            <w:r w:rsidRPr="00CB13B0">
              <w:t>)</w:t>
            </w:r>
          </w:p>
        </w:tc>
      </w:tr>
      <w:tr w:rsidR="00F168B3" w:rsidRPr="00CB13B0" w14:paraId="54DD30CF" w14:textId="77777777" w:rsidTr="00F776F0">
        <w:trPr>
          <w:cantSplit/>
        </w:trPr>
        <w:tc>
          <w:tcPr>
            <w:tcW w:w="1695" w:type="dxa"/>
            <w:tcBorders>
              <w:top w:val="nil"/>
              <w:bottom w:val="nil"/>
            </w:tcBorders>
            <w:shd w:val="clear" w:color="auto" w:fill="auto"/>
          </w:tcPr>
          <w:p w14:paraId="19C89402"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3EE2CEB1" w14:textId="77777777" w:rsidR="00F168B3" w:rsidRPr="00CB13B0" w:rsidRDefault="00F168B3" w:rsidP="00F776F0">
            <w:pPr>
              <w:pStyle w:val="ENoteTableText"/>
              <w:keepNext/>
            </w:pPr>
          </w:p>
        </w:tc>
        <w:tc>
          <w:tcPr>
            <w:tcW w:w="992" w:type="dxa"/>
            <w:tcBorders>
              <w:top w:val="nil"/>
              <w:bottom w:val="nil"/>
            </w:tcBorders>
            <w:shd w:val="clear" w:color="auto" w:fill="auto"/>
          </w:tcPr>
          <w:p w14:paraId="1E203E76" w14:textId="77777777" w:rsidR="00F168B3" w:rsidRPr="00CB13B0" w:rsidRDefault="00F168B3" w:rsidP="00F776F0">
            <w:pPr>
              <w:pStyle w:val="ENoteTableText"/>
              <w:keepNext/>
            </w:pPr>
          </w:p>
        </w:tc>
        <w:tc>
          <w:tcPr>
            <w:tcW w:w="1843" w:type="dxa"/>
            <w:tcBorders>
              <w:top w:val="nil"/>
              <w:bottom w:val="nil"/>
            </w:tcBorders>
            <w:shd w:val="clear" w:color="auto" w:fill="auto"/>
          </w:tcPr>
          <w:p w14:paraId="5608E665" w14:textId="77777777" w:rsidR="00F168B3" w:rsidRPr="00CB13B0" w:rsidRDefault="00F168B3" w:rsidP="00F776F0">
            <w:pPr>
              <w:pStyle w:val="ENoteTableText"/>
              <w:keepNext/>
            </w:pPr>
          </w:p>
        </w:tc>
        <w:tc>
          <w:tcPr>
            <w:tcW w:w="1566" w:type="dxa"/>
            <w:tcBorders>
              <w:top w:val="nil"/>
              <w:bottom w:val="nil"/>
            </w:tcBorders>
            <w:shd w:val="clear" w:color="auto" w:fill="auto"/>
          </w:tcPr>
          <w:p w14:paraId="2E7B8D01" w14:textId="77777777" w:rsidR="00F168B3" w:rsidRPr="00CB13B0" w:rsidRDefault="00F168B3" w:rsidP="00F776F0">
            <w:pPr>
              <w:pStyle w:val="ENoteTableText"/>
              <w:keepNext/>
            </w:pPr>
          </w:p>
        </w:tc>
      </w:tr>
      <w:tr w:rsidR="00F168B3" w:rsidRPr="00CB13B0" w14:paraId="02DAACE6" w14:textId="77777777" w:rsidTr="00F776F0">
        <w:trPr>
          <w:cantSplit/>
        </w:trPr>
        <w:tc>
          <w:tcPr>
            <w:tcW w:w="1695" w:type="dxa"/>
            <w:tcBorders>
              <w:top w:val="nil"/>
              <w:bottom w:val="single" w:sz="4" w:space="0" w:color="auto"/>
            </w:tcBorders>
            <w:shd w:val="clear" w:color="auto" w:fill="auto"/>
          </w:tcPr>
          <w:p w14:paraId="44A6600C"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3DBF86F3"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77A8E2E7"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2515B4D3" w14:textId="2E52EDF5" w:rsidR="00F168B3" w:rsidRPr="00CB13B0" w:rsidRDefault="00F168B3" w:rsidP="00F776F0">
            <w:pPr>
              <w:pStyle w:val="ENoteTableText"/>
              <w:rPr>
                <w:i/>
              </w:rPr>
            </w:pPr>
            <w:r w:rsidRPr="00CB13B0">
              <w:t>Schedule</w:t>
            </w:r>
            <w:r w:rsidR="0056271E" w:rsidRPr="00CB13B0">
              <w:t> </w:t>
            </w:r>
            <w:r w:rsidRPr="00CB13B0">
              <w:t>6 (</w:t>
            </w:r>
            <w:r w:rsidR="00410FA5">
              <w:t>item 1</w:t>
            </w:r>
            <w:r w:rsidRPr="00CB13B0">
              <w:t xml:space="preserve">10): </w:t>
            </w:r>
            <w:r w:rsidR="007E6237" w:rsidRPr="00CB13B0">
              <w:t>29 June</w:t>
            </w:r>
            <w:r w:rsidRPr="00CB13B0">
              <w:t xml:space="preserve"> 2010</w:t>
            </w:r>
          </w:p>
        </w:tc>
        <w:tc>
          <w:tcPr>
            <w:tcW w:w="1566" w:type="dxa"/>
            <w:tcBorders>
              <w:top w:val="nil"/>
              <w:bottom w:val="single" w:sz="4" w:space="0" w:color="auto"/>
            </w:tcBorders>
            <w:shd w:val="clear" w:color="auto" w:fill="auto"/>
          </w:tcPr>
          <w:p w14:paraId="4CC6D4B3" w14:textId="77777777" w:rsidR="00F168B3" w:rsidRPr="00CB13B0" w:rsidRDefault="00F168B3" w:rsidP="00F776F0">
            <w:pPr>
              <w:pStyle w:val="ENoteTableText"/>
            </w:pPr>
            <w:r w:rsidRPr="00CB13B0">
              <w:t>—</w:t>
            </w:r>
          </w:p>
        </w:tc>
      </w:tr>
      <w:tr w:rsidR="00F168B3" w:rsidRPr="00CB13B0" w14:paraId="43FDE7EB" w14:textId="77777777" w:rsidTr="00F776F0">
        <w:trPr>
          <w:cantSplit/>
        </w:trPr>
        <w:tc>
          <w:tcPr>
            <w:tcW w:w="1695" w:type="dxa"/>
            <w:tcBorders>
              <w:top w:val="single" w:sz="4" w:space="0" w:color="auto"/>
              <w:bottom w:val="single" w:sz="4" w:space="0" w:color="auto"/>
            </w:tcBorders>
            <w:shd w:val="clear" w:color="auto" w:fill="auto"/>
          </w:tcPr>
          <w:p w14:paraId="1A27AD2D" w14:textId="77777777" w:rsidR="00F168B3" w:rsidRPr="00CB13B0" w:rsidRDefault="00F168B3" w:rsidP="00F776F0">
            <w:pPr>
              <w:pStyle w:val="ENoteTableText"/>
            </w:pPr>
            <w:r w:rsidRPr="00CB13B0">
              <w:lastRenderedPageBreak/>
              <w:t>Social Security Legislation Amendment (Youth Allowance Consequential and Related Measures) Act 1998</w:t>
            </w:r>
          </w:p>
        </w:tc>
        <w:tc>
          <w:tcPr>
            <w:tcW w:w="992" w:type="dxa"/>
            <w:tcBorders>
              <w:top w:val="single" w:sz="4" w:space="0" w:color="auto"/>
              <w:bottom w:val="single" w:sz="4" w:space="0" w:color="auto"/>
            </w:tcBorders>
            <w:shd w:val="clear" w:color="auto" w:fill="auto"/>
          </w:tcPr>
          <w:p w14:paraId="7F2B64F9" w14:textId="77777777" w:rsidR="00F168B3" w:rsidRPr="00CB13B0" w:rsidRDefault="00F168B3" w:rsidP="00F776F0">
            <w:pPr>
              <w:pStyle w:val="ENoteTableText"/>
            </w:pPr>
            <w:r w:rsidRPr="00CB13B0">
              <w:t>45, 1998</w:t>
            </w:r>
          </w:p>
        </w:tc>
        <w:tc>
          <w:tcPr>
            <w:tcW w:w="992" w:type="dxa"/>
            <w:tcBorders>
              <w:top w:val="single" w:sz="4" w:space="0" w:color="auto"/>
              <w:bottom w:val="single" w:sz="4" w:space="0" w:color="auto"/>
            </w:tcBorders>
            <w:shd w:val="clear" w:color="auto" w:fill="auto"/>
          </w:tcPr>
          <w:p w14:paraId="3ECD9C31" w14:textId="77777777" w:rsidR="00F168B3" w:rsidRPr="00CB13B0" w:rsidRDefault="008B1EA8" w:rsidP="00F776F0">
            <w:pPr>
              <w:pStyle w:val="ENoteTableText"/>
            </w:pPr>
            <w:r w:rsidRPr="00CB13B0">
              <w:t>17 June</w:t>
            </w:r>
            <w:r w:rsidR="00F168B3" w:rsidRPr="00CB13B0">
              <w:t xml:space="preserve"> 1998</w:t>
            </w:r>
          </w:p>
        </w:tc>
        <w:tc>
          <w:tcPr>
            <w:tcW w:w="1843" w:type="dxa"/>
            <w:tcBorders>
              <w:top w:val="single" w:sz="4" w:space="0" w:color="auto"/>
              <w:bottom w:val="single" w:sz="4" w:space="0" w:color="auto"/>
            </w:tcBorders>
            <w:shd w:val="clear" w:color="auto" w:fill="auto"/>
          </w:tcPr>
          <w:p w14:paraId="70EDE7D4" w14:textId="5E9505AF" w:rsidR="00F168B3" w:rsidRPr="00CB13B0" w:rsidRDefault="00F168B3" w:rsidP="00F776F0">
            <w:pPr>
              <w:pStyle w:val="ENoteTableText"/>
            </w:pPr>
            <w:r w:rsidRPr="00CB13B0">
              <w:t>Sch 12 (</w:t>
            </w:r>
            <w:r w:rsidR="00410FA5">
              <w:t>items 2</w:t>
            </w:r>
            <w:r w:rsidRPr="00CB13B0">
              <w:t xml:space="preserve">5–46): </w:t>
            </w:r>
            <w:r w:rsidR="00410FA5">
              <w:t>1 July</w:t>
            </w:r>
            <w:r w:rsidRPr="00CB13B0">
              <w:t xml:space="preserve"> 1998 (s 2(1))</w:t>
            </w:r>
          </w:p>
        </w:tc>
        <w:tc>
          <w:tcPr>
            <w:tcW w:w="1566" w:type="dxa"/>
            <w:tcBorders>
              <w:top w:val="single" w:sz="4" w:space="0" w:color="auto"/>
              <w:bottom w:val="single" w:sz="4" w:space="0" w:color="auto"/>
            </w:tcBorders>
            <w:shd w:val="clear" w:color="auto" w:fill="auto"/>
          </w:tcPr>
          <w:p w14:paraId="71E39CA9" w14:textId="77777777" w:rsidR="00F168B3" w:rsidRPr="00CB13B0" w:rsidRDefault="00F168B3" w:rsidP="00F776F0">
            <w:pPr>
              <w:pStyle w:val="ENoteTableText"/>
            </w:pPr>
            <w:r w:rsidRPr="00CB13B0">
              <w:t>—</w:t>
            </w:r>
          </w:p>
        </w:tc>
      </w:tr>
      <w:tr w:rsidR="00F168B3" w:rsidRPr="00CB13B0" w14:paraId="472C00B1" w14:textId="77777777" w:rsidTr="00F776F0">
        <w:trPr>
          <w:cantSplit/>
        </w:trPr>
        <w:tc>
          <w:tcPr>
            <w:tcW w:w="1695" w:type="dxa"/>
            <w:tcBorders>
              <w:top w:val="single" w:sz="4" w:space="0" w:color="auto"/>
              <w:bottom w:val="nil"/>
            </w:tcBorders>
            <w:shd w:val="clear" w:color="auto" w:fill="auto"/>
          </w:tcPr>
          <w:p w14:paraId="7EB70B31" w14:textId="77777777" w:rsidR="00F168B3" w:rsidRPr="00CB13B0" w:rsidRDefault="00F168B3" w:rsidP="00F776F0">
            <w:pPr>
              <w:pStyle w:val="ENoteTableText"/>
            </w:pPr>
            <w:r w:rsidRPr="00CB13B0">
              <w:t>Tax Law Improvement Act (No.</w:t>
            </w:r>
            <w:r w:rsidR="0056271E" w:rsidRPr="00CB13B0">
              <w:t> </w:t>
            </w:r>
            <w:r w:rsidRPr="00CB13B0">
              <w:t>1) 1998</w:t>
            </w:r>
          </w:p>
        </w:tc>
        <w:tc>
          <w:tcPr>
            <w:tcW w:w="992" w:type="dxa"/>
            <w:tcBorders>
              <w:top w:val="single" w:sz="4" w:space="0" w:color="auto"/>
              <w:bottom w:val="nil"/>
            </w:tcBorders>
            <w:shd w:val="clear" w:color="auto" w:fill="auto"/>
          </w:tcPr>
          <w:p w14:paraId="4F355B6C" w14:textId="77777777" w:rsidR="00F168B3" w:rsidRPr="00CB13B0" w:rsidRDefault="00F168B3" w:rsidP="00F776F0">
            <w:pPr>
              <w:pStyle w:val="ENoteTableText"/>
            </w:pPr>
            <w:r w:rsidRPr="00CB13B0">
              <w:t>46, 1998</w:t>
            </w:r>
          </w:p>
        </w:tc>
        <w:tc>
          <w:tcPr>
            <w:tcW w:w="992" w:type="dxa"/>
            <w:tcBorders>
              <w:top w:val="single" w:sz="4" w:space="0" w:color="auto"/>
              <w:bottom w:val="nil"/>
            </w:tcBorders>
            <w:shd w:val="clear" w:color="auto" w:fill="auto"/>
          </w:tcPr>
          <w:p w14:paraId="4D012B8E" w14:textId="77777777" w:rsidR="00F168B3" w:rsidRPr="00CB13B0" w:rsidRDefault="005F52A2" w:rsidP="00F776F0">
            <w:pPr>
              <w:pStyle w:val="ENoteTableText"/>
            </w:pPr>
            <w:r w:rsidRPr="00CB13B0">
              <w:t>22 June</w:t>
            </w:r>
            <w:r w:rsidR="00F168B3" w:rsidRPr="00CB13B0">
              <w:t xml:space="preserve"> 1998</w:t>
            </w:r>
          </w:p>
        </w:tc>
        <w:tc>
          <w:tcPr>
            <w:tcW w:w="1843" w:type="dxa"/>
            <w:tcBorders>
              <w:top w:val="single" w:sz="4" w:space="0" w:color="auto"/>
              <w:bottom w:val="nil"/>
            </w:tcBorders>
            <w:shd w:val="clear" w:color="auto" w:fill="auto"/>
          </w:tcPr>
          <w:p w14:paraId="40F0C0F3" w14:textId="6D70E95F" w:rsidR="00F168B3" w:rsidRPr="00CB13B0" w:rsidRDefault="00F168B3" w:rsidP="00F776F0">
            <w:pPr>
              <w:pStyle w:val="ENoteTableText"/>
            </w:pPr>
            <w:r w:rsidRPr="00CB13B0">
              <w:t>s 4, Sch 1, Sch 2 (</w:t>
            </w:r>
            <w:r w:rsidR="00A13A22">
              <w:t>items 4</w:t>
            </w:r>
            <w:r w:rsidRPr="00CB13B0">
              <w:t>–48), Sch 3 (</w:t>
            </w:r>
            <w:r w:rsidR="00410FA5">
              <w:t>items 3</w:t>
            </w:r>
            <w:r w:rsidRPr="00CB13B0">
              <w:t>–12), Sch 4 (</w:t>
            </w:r>
            <w:r w:rsidR="00410FA5">
              <w:t>items 2</w:t>
            </w:r>
            <w:r w:rsidRPr="00CB13B0">
              <w:t>–11), Sch 5 (</w:t>
            </w:r>
            <w:r w:rsidR="00410FA5">
              <w:t>items 3</w:t>
            </w:r>
            <w:r w:rsidRPr="00CB13B0">
              <w:t>–5), Sch 6 (</w:t>
            </w:r>
            <w:r w:rsidR="00410FA5">
              <w:t>items 2</w:t>
            </w:r>
            <w:r w:rsidRPr="00CB13B0">
              <w:t>–7), Sch 7 (</w:t>
            </w:r>
            <w:r w:rsidR="00410FA5">
              <w:t>items 2</w:t>
            </w:r>
            <w:r w:rsidRPr="00CB13B0">
              <w:t>–11), Sch 9 (</w:t>
            </w:r>
            <w:r w:rsidR="00410FA5">
              <w:t>items 2</w:t>
            </w:r>
            <w:r w:rsidRPr="00CB13B0">
              <w:t xml:space="preserve">–6, 8) and Sch 10: </w:t>
            </w:r>
            <w:r w:rsidR="005F52A2" w:rsidRPr="00CB13B0">
              <w:t>22 June</w:t>
            </w:r>
            <w:r w:rsidRPr="00CB13B0">
              <w:t xml:space="preserve"> 1998 (s 2(1)–(4))</w:t>
            </w:r>
          </w:p>
        </w:tc>
        <w:tc>
          <w:tcPr>
            <w:tcW w:w="1566" w:type="dxa"/>
            <w:tcBorders>
              <w:top w:val="single" w:sz="4" w:space="0" w:color="auto"/>
              <w:bottom w:val="nil"/>
            </w:tcBorders>
            <w:shd w:val="clear" w:color="auto" w:fill="auto"/>
          </w:tcPr>
          <w:p w14:paraId="6F27065D" w14:textId="73354E09" w:rsidR="00F168B3" w:rsidRPr="00CB13B0" w:rsidRDefault="00F168B3" w:rsidP="00F776F0">
            <w:pPr>
              <w:pStyle w:val="ENoteTableText"/>
            </w:pPr>
            <w:r w:rsidRPr="00CB13B0">
              <w:t>s 4 and Sch 9 (</w:t>
            </w:r>
            <w:r w:rsidR="00410FA5">
              <w:t>item 8</w:t>
            </w:r>
            <w:r w:rsidRPr="00CB13B0">
              <w:t>)</w:t>
            </w:r>
          </w:p>
        </w:tc>
      </w:tr>
      <w:tr w:rsidR="00F168B3" w:rsidRPr="00CB13B0" w14:paraId="31D7A9F7" w14:textId="77777777" w:rsidTr="00F776F0">
        <w:trPr>
          <w:cantSplit/>
        </w:trPr>
        <w:tc>
          <w:tcPr>
            <w:tcW w:w="1695" w:type="dxa"/>
            <w:tcBorders>
              <w:top w:val="nil"/>
              <w:bottom w:val="nil"/>
            </w:tcBorders>
            <w:shd w:val="clear" w:color="auto" w:fill="auto"/>
          </w:tcPr>
          <w:p w14:paraId="7E235725"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CD32645" w14:textId="77777777" w:rsidR="00F168B3" w:rsidRPr="00CB13B0" w:rsidRDefault="00F168B3" w:rsidP="00F776F0">
            <w:pPr>
              <w:pStyle w:val="ENoteTableText"/>
            </w:pPr>
          </w:p>
        </w:tc>
        <w:tc>
          <w:tcPr>
            <w:tcW w:w="992" w:type="dxa"/>
            <w:tcBorders>
              <w:top w:val="nil"/>
              <w:bottom w:val="nil"/>
            </w:tcBorders>
            <w:shd w:val="clear" w:color="auto" w:fill="auto"/>
          </w:tcPr>
          <w:p w14:paraId="3B6FFA69" w14:textId="77777777" w:rsidR="00F168B3" w:rsidRPr="00CB13B0" w:rsidRDefault="00F168B3" w:rsidP="00F776F0">
            <w:pPr>
              <w:pStyle w:val="ENoteTableText"/>
            </w:pPr>
          </w:p>
        </w:tc>
        <w:tc>
          <w:tcPr>
            <w:tcW w:w="1843" w:type="dxa"/>
            <w:tcBorders>
              <w:top w:val="nil"/>
              <w:bottom w:val="nil"/>
            </w:tcBorders>
            <w:shd w:val="clear" w:color="auto" w:fill="auto"/>
          </w:tcPr>
          <w:p w14:paraId="51E663B6" w14:textId="77777777" w:rsidR="00F168B3" w:rsidRPr="00CB13B0" w:rsidRDefault="00F168B3" w:rsidP="00F776F0">
            <w:pPr>
              <w:pStyle w:val="ENoteTableText"/>
            </w:pPr>
          </w:p>
        </w:tc>
        <w:tc>
          <w:tcPr>
            <w:tcW w:w="1566" w:type="dxa"/>
            <w:tcBorders>
              <w:top w:val="nil"/>
              <w:bottom w:val="nil"/>
            </w:tcBorders>
            <w:shd w:val="clear" w:color="auto" w:fill="auto"/>
          </w:tcPr>
          <w:p w14:paraId="0E8C2798" w14:textId="77777777" w:rsidR="00F168B3" w:rsidRPr="00CB13B0" w:rsidRDefault="00F168B3" w:rsidP="00F776F0">
            <w:pPr>
              <w:pStyle w:val="ENoteTableText"/>
            </w:pPr>
          </w:p>
        </w:tc>
      </w:tr>
      <w:tr w:rsidR="00F168B3" w:rsidRPr="00CB13B0" w14:paraId="159B9F6F" w14:textId="77777777" w:rsidTr="00F776F0">
        <w:trPr>
          <w:cantSplit/>
        </w:trPr>
        <w:tc>
          <w:tcPr>
            <w:tcW w:w="1695" w:type="dxa"/>
            <w:tcBorders>
              <w:top w:val="nil"/>
              <w:bottom w:val="single" w:sz="4" w:space="0" w:color="auto"/>
            </w:tcBorders>
            <w:shd w:val="clear" w:color="auto" w:fill="auto"/>
          </w:tcPr>
          <w:p w14:paraId="39A047F7" w14:textId="77777777" w:rsidR="00F168B3" w:rsidRPr="00CB13B0" w:rsidRDefault="00F168B3" w:rsidP="00F776F0">
            <w:pPr>
              <w:pStyle w:val="ENoteTTi"/>
              <w:rPr>
                <w:rFonts w:eastAsiaTheme="minorHAnsi"/>
                <w:lang w:eastAsia="en-US"/>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54F5A366"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6E8A63A2"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4E1D270D" w14:textId="77777777" w:rsidR="00F168B3" w:rsidRPr="00CB13B0" w:rsidRDefault="00F168B3" w:rsidP="00F776F0">
            <w:pPr>
              <w:pStyle w:val="ENoteTableText"/>
              <w:rPr>
                <w:i/>
              </w:rPr>
            </w:pPr>
            <w:r w:rsidRPr="00CB13B0">
              <w:t>Schedule</w:t>
            </w:r>
            <w:r w:rsidR="0056271E" w:rsidRPr="00CB13B0">
              <w:t> </w:t>
            </w:r>
            <w:r w:rsidRPr="00CB13B0">
              <w:t>12 (</w:t>
            </w:r>
            <w:r w:rsidR="00E75F4A" w:rsidRPr="00CB13B0">
              <w:t>items 8</w:t>
            </w:r>
            <w:r w:rsidRPr="00CB13B0">
              <w:t>5, 86): Royal Assent</w:t>
            </w:r>
          </w:p>
        </w:tc>
        <w:tc>
          <w:tcPr>
            <w:tcW w:w="1566" w:type="dxa"/>
            <w:tcBorders>
              <w:top w:val="nil"/>
              <w:bottom w:val="single" w:sz="4" w:space="0" w:color="auto"/>
            </w:tcBorders>
            <w:shd w:val="clear" w:color="auto" w:fill="auto"/>
          </w:tcPr>
          <w:p w14:paraId="4F6FF876" w14:textId="0E890E56" w:rsidR="00F168B3" w:rsidRPr="00CB13B0" w:rsidRDefault="00F168B3" w:rsidP="00F776F0">
            <w:pPr>
              <w:pStyle w:val="ENoteTableText"/>
            </w:pPr>
            <w:r w:rsidRPr="00CB13B0">
              <w:t>Sch. 12 (</w:t>
            </w:r>
            <w:r w:rsidR="00410FA5">
              <w:t>item 8</w:t>
            </w:r>
            <w:r w:rsidRPr="00CB13B0">
              <w:t>6)</w:t>
            </w:r>
          </w:p>
        </w:tc>
      </w:tr>
      <w:tr w:rsidR="00F168B3" w:rsidRPr="00CB13B0" w14:paraId="4841074C" w14:textId="77777777" w:rsidTr="00F776F0">
        <w:trPr>
          <w:cantSplit/>
        </w:trPr>
        <w:tc>
          <w:tcPr>
            <w:tcW w:w="1695" w:type="dxa"/>
            <w:tcBorders>
              <w:top w:val="single" w:sz="4" w:space="0" w:color="auto"/>
              <w:bottom w:val="nil"/>
            </w:tcBorders>
            <w:shd w:val="clear" w:color="auto" w:fill="auto"/>
          </w:tcPr>
          <w:p w14:paraId="0E4033A1" w14:textId="77777777" w:rsidR="00F168B3" w:rsidRPr="00CB13B0" w:rsidRDefault="00F168B3" w:rsidP="00F776F0">
            <w:pPr>
              <w:pStyle w:val="ENoteTableText"/>
            </w:pPr>
            <w:r w:rsidRPr="00CB13B0">
              <w:t>Taxation Laws Amendment Act (No.</w:t>
            </w:r>
            <w:r w:rsidR="0056271E" w:rsidRPr="00CB13B0">
              <w:t> </w:t>
            </w:r>
            <w:r w:rsidRPr="00CB13B0">
              <w:t>3) 1998</w:t>
            </w:r>
          </w:p>
        </w:tc>
        <w:tc>
          <w:tcPr>
            <w:tcW w:w="992" w:type="dxa"/>
            <w:tcBorders>
              <w:top w:val="single" w:sz="4" w:space="0" w:color="auto"/>
              <w:bottom w:val="nil"/>
            </w:tcBorders>
            <w:shd w:val="clear" w:color="auto" w:fill="auto"/>
          </w:tcPr>
          <w:p w14:paraId="500953D8" w14:textId="77777777" w:rsidR="00F168B3" w:rsidRPr="00CB13B0" w:rsidRDefault="00F168B3" w:rsidP="00F776F0">
            <w:pPr>
              <w:pStyle w:val="ENoteTableText"/>
            </w:pPr>
            <w:r w:rsidRPr="00CB13B0">
              <w:t>47, 1998</w:t>
            </w:r>
          </w:p>
        </w:tc>
        <w:tc>
          <w:tcPr>
            <w:tcW w:w="992" w:type="dxa"/>
            <w:tcBorders>
              <w:top w:val="single" w:sz="4" w:space="0" w:color="auto"/>
              <w:bottom w:val="nil"/>
            </w:tcBorders>
            <w:shd w:val="clear" w:color="auto" w:fill="auto"/>
          </w:tcPr>
          <w:p w14:paraId="10E273B1" w14:textId="77777777" w:rsidR="00F168B3" w:rsidRPr="00CB13B0" w:rsidRDefault="00A175B9" w:rsidP="00F776F0">
            <w:pPr>
              <w:pStyle w:val="ENoteTableText"/>
            </w:pPr>
            <w:r w:rsidRPr="00CB13B0">
              <w:t>23 June</w:t>
            </w:r>
            <w:r w:rsidR="00F168B3" w:rsidRPr="00CB13B0">
              <w:t xml:space="preserve"> 1998</w:t>
            </w:r>
          </w:p>
        </w:tc>
        <w:tc>
          <w:tcPr>
            <w:tcW w:w="1843" w:type="dxa"/>
            <w:tcBorders>
              <w:top w:val="single" w:sz="4" w:space="0" w:color="auto"/>
              <w:bottom w:val="nil"/>
            </w:tcBorders>
            <w:shd w:val="clear" w:color="auto" w:fill="auto"/>
          </w:tcPr>
          <w:p w14:paraId="5A7D0831" w14:textId="48E95BA3" w:rsidR="00F168B3" w:rsidRPr="00CB13B0" w:rsidRDefault="00F168B3" w:rsidP="00F776F0">
            <w:pPr>
              <w:pStyle w:val="ENoteTableText"/>
            </w:pPr>
            <w:r w:rsidRPr="00CB13B0">
              <w:t>Schedule</w:t>
            </w:r>
            <w:r w:rsidR="0056271E" w:rsidRPr="00CB13B0">
              <w:t> </w:t>
            </w:r>
            <w:r w:rsidRPr="00CB13B0">
              <w:t>1 (</w:t>
            </w:r>
            <w:r w:rsidR="00410FA5">
              <w:t>items 2</w:t>
            </w:r>
            <w:r w:rsidRPr="00CB13B0">
              <w:t xml:space="preserve">, 4): </w:t>
            </w:r>
            <w:r w:rsidR="00410FA5">
              <w:t>1 July</w:t>
            </w:r>
            <w:r w:rsidRPr="00CB13B0">
              <w:t xml:space="preserve"> 1998</w:t>
            </w:r>
            <w:r w:rsidRPr="00CB13B0">
              <w:br/>
              <w:t>Remainder: Royal Assent</w:t>
            </w:r>
          </w:p>
        </w:tc>
        <w:tc>
          <w:tcPr>
            <w:tcW w:w="1566" w:type="dxa"/>
            <w:tcBorders>
              <w:top w:val="single" w:sz="4" w:space="0" w:color="auto"/>
              <w:bottom w:val="nil"/>
            </w:tcBorders>
            <w:shd w:val="clear" w:color="auto" w:fill="auto"/>
          </w:tcPr>
          <w:p w14:paraId="09B0372A" w14:textId="3A527510" w:rsidR="00F168B3" w:rsidRPr="00CB13B0" w:rsidRDefault="00F168B3" w:rsidP="00F776F0">
            <w:pPr>
              <w:pStyle w:val="ENoteTableText"/>
            </w:pPr>
            <w:r w:rsidRPr="00CB13B0">
              <w:t>s 4, Sch 1 (</w:t>
            </w:r>
            <w:r w:rsidR="00410FA5">
              <w:t>item 5</w:t>
            </w:r>
            <w:r w:rsidRPr="00CB13B0">
              <w:t>), Sch 3 (</w:t>
            </w:r>
            <w:r w:rsidR="00410FA5">
              <w:t>item 1</w:t>
            </w:r>
            <w:r w:rsidRPr="00CB13B0">
              <w:t>6), Sch 5 (</w:t>
            </w:r>
            <w:r w:rsidR="00410FA5">
              <w:t>item 4</w:t>
            </w:r>
            <w:r w:rsidRPr="00CB13B0">
              <w:t>) and Sch 9 (</w:t>
            </w:r>
            <w:r w:rsidR="00410FA5">
              <w:t>items 1</w:t>
            </w:r>
            <w:r w:rsidRPr="00CB13B0">
              <w:t>4–16)</w:t>
            </w:r>
          </w:p>
        </w:tc>
      </w:tr>
      <w:tr w:rsidR="00F168B3" w:rsidRPr="00CB13B0" w14:paraId="4FB34204" w14:textId="77777777" w:rsidTr="00F776F0">
        <w:trPr>
          <w:cantSplit/>
        </w:trPr>
        <w:tc>
          <w:tcPr>
            <w:tcW w:w="1695" w:type="dxa"/>
            <w:tcBorders>
              <w:top w:val="nil"/>
              <w:bottom w:val="nil"/>
            </w:tcBorders>
            <w:shd w:val="clear" w:color="auto" w:fill="auto"/>
          </w:tcPr>
          <w:p w14:paraId="01C1BB91"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00454BB3" w14:textId="77777777" w:rsidR="00F168B3" w:rsidRPr="00CB13B0" w:rsidRDefault="00F168B3" w:rsidP="00F776F0">
            <w:pPr>
              <w:pStyle w:val="ENoteTableText"/>
              <w:keepNext/>
            </w:pPr>
          </w:p>
        </w:tc>
        <w:tc>
          <w:tcPr>
            <w:tcW w:w="992" w:type="dxa"/>
            <w:tcBorders>
              <w:top w:val="nil"/>
              <w:bottom w:val="nil"/>
            </w:tcBorders>
            <w:shd w:val="clear" w:color="auto" w:fill="auto"/>
          </w:tcPr>
          <w:p w14:paraId="7D75B0F9" w14:textId="77777777" w:rsidR="00F168B3" w:rsidRPr="00CB13B0" w:rsidRDefault="00F168B3" w:rsidP="00F776F0">
            <w:pPr>
              <w:pStyle w:val="ENoteTableText"/>
              <w:keepNext/>
            </w:pPr>
          </w:p>
        </w:tc>
        <w:tc>
          <w:tcPr>
            <w:tcW w:w="1843" w:type="dxa"/>
            <w:tcBorders>
              <w:top w:val="nil"/>
              <w:bottom w:val="nil"/>
            </w:tcBorders>
            <w:shd w:val="clear" w:color="auto" w:fill="auto"/>
          </w:tcPr>
          <w:p w14:paraId="271331F8" w14:textId="77777777" w:rsidR="00F168B3" w:rsidRPr="00CB13B0" w:rsidRDefault="00F168B3" w:rsidP="00F776F0">
            <w:pPr>
              <w:pStyle w:val="ENoteTableText"/>
              <w:keepNext/>
            </w:pPr>
          </w:p>
        </w:tc>
        <w:tc>
          <w:tcPr>
            <w:tcW w:w="1566" w:type="dxa"/>
            <w:tcBorders>
              <w:top w:val="nil"/>
              <w:bottom w:val="nil"/>
            </w:tcBorders>
            <w:shd w:val="clear" w:color="auto" w:fill="auto"/>
          </w:tcPr>
          <w:p w14:paraId="2670C7F1" w14:textId="77777777" w:rsidR="00F168B3" w:rsidRPr="00CB13B0" w:rsidRDefault="00F168B3" w:rsidP="00F776F0">
            <w:pPr>
              <w:pStyle w:val="ENoteTableText"/>
              <w:keepNext/>
            </w:pPr>
          </w:p>
        </w:tc>
      </w:tr>
      <w:tr w:rsidR="00F168B3" w:rsidRPr="00CB13B0" w14:paraId="60D2033D" w14:textId="77777777" w:rsidTr="00F776F0">
        <w:trPr>
          <w:cantSplit/>
        </w:trPr>
        <w:tc>
          <w:tcPr>
            <w:tcW w:w="1695" w:type="dxa"/>
            <w:tcBorders>
              <w:top w:val="nil"/>
              <w:bottom w:val="single" w:sz="4" w:space="0" w:color="auto"/>
            </w:tcBorders>
            <w:shd w:val="clear" w:color="auto" w:fill="auto"/>
          </w:tcPr>
          <w:p w14:paraId="2AF868A6"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16D36FF0"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487A168A"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0EBF897F" w14:textId="428E95AF" w:rsidR="00F168B3" w:rsidRPr="00CB13B0" w:rsidRDefault="00F168B3" w:rsidP="00F776F0">
            <w:pPr>
              <w:pStyle w:val="ENoteTableText"/>
              <w:rPr>
                <w:i/>
              </w:rPr>
            </w:pPr>
            <w:r w:rsidRPr="00CB13B0">
              <w:t>Schedule</w:t>
            </w:r>
            <w:r w:rsidR="0056271E" w:rsidRPr="00CB13B0">
              <w:t> </w:t>
            </w:r>
            <w:r w:rsidRPr="00CB13B0">
              <w:t>6 (</w:t>
            </w:r>
            <w:r w:rsidR="00410FA5">
              <w:t>item 6</w:t>
            </w:r>
            <w:r w:rsidRPr="00CB13B0">
              <w:t xml:space="preserve">5): </w:t>
            </w:r>
            <w:r w:rsidR="007E6237" w:rsidRPr="00CB13B0">
              <w:t>29 June</w:t>
            </w:r>
            <w:r w:rsidRPr="00CB13B0">
              <w:t xml:space="preserve"> 2010</w:t>
            </w:r>
          </w:p>
        </w:tc>
        <w:tc>
          <w:tcPr>
            <w:tcW w:w="1566" w:type="dxa"/>
            <w:tcBorders>
              <w:top w:val="nil"/>
              <w:bottom w:val="single" w:sz="4" w:space="0" w:color="auto"/>
            </w:tcBorders>
            <w:shd w:val="clear" w:color="auto" w:fill="auto"/>
          </w:tcPr>
          <w:p w14:paraId="650A8D0C" w14:textId="77777777" w:rsidR="00F168B3" w:rsidRPr="00CB13B0" w:rsidRDefault="00F168B3" w:rsidP="00F776F0">
            <w:pPr>
              <w:pStyle w:val="ENoteTableText"/>
            </w:pPr>
            <w:r w:rsidRPr="00CB13B0">
              <w:t>—</w:t>
            </w:r>
          </w:p>
        </w:tc>
      </w:tr>
      <w:tr w:rsidR="00F168B3" w:rsidRPr="00CB13B0" w14:paraId="07BFEEEE" w14:textId="77777777" w:rsidTr="00F776F0">
        <w:trPr>
          <w:cantSplit/>
        </w:trPr>
        <w:tc>
          <w:tcPr>
            <w:tcW w:w="1695" w:type="dxa"/>
            <w:tcBorders>
              <w:top w:val="single" w:sz="4" w:space="0" w:color="auto"/>
              <w:bottom w:val="nil"/>
            </w:tcBorders>
            <w:shd w:val="clear" w:color="auto" w:fill="auto"/>
          </w:tcPr>
          <w:p w14:paraId="73D31AFE" w14:textId="77777777" w:rsidR="00F168B3" w:rsidRPr="00CB13B0" w:rsidRDefault="00F168B3" w:rsidP="00F776F0">
            <w:pPr>
              <w:pStyle w:val="ENoteTableText"/>
            </w:pPr>
            <w:r w:rsidRPr="00CB13B0">
              <w:lastRenderedPageBreak/>
              <w:t>Taxation Laws Amendment (Company Law Review) Act 1998</w:t>
            </w:r>
          </w:p>
        </w:tc>
        <w:tc>
          <w:tcPr>
            <w:tcW w:w="992" w:type="dxa"/>
            <w:tcBorders>
              <w:top w:val="single" w:sz="4" w:space="0" w:color="auto"/>
              <w:bottom w:val="nil"/>
            </w:tcBorders>
            <w:shd w:val="clear" w:color="auto" w:fill="auto"/>
          </w:tcPr>
          <w:p w14:paraId="04BF6854" w14:textId="77777777" w:rsidR="00F168B3" w:rsidRPr="00CB13B0" w:rsidRDefault="00F168B3" w:rsidP="00F776F0">
            <w:pPr>
              <w:pStyle w:val="ENoteTableText"/>
            </w:pPr>
            <w:r w:rsidRPr="00CB13B0">
              <w:t>63, 1998</w:t>
            </w:r>
          </w:p>
        </w:tc>
        <w:tc>
          <w:tcPr>
            <w:tcW w:w="992" w:type="dxa"/>
            <w:tcBorders>
              <w:top w:val="single" w:sz="4" w:space="0" w:color="auto"/>
              <w:bottom w:val="nil"/>
            </w:tcBorders>
            <w:shd w:val="clear" w:color="auto" w:fill="auto"/>
          </w:tcPr>
          <w:p w14:paraId="3E122147" w14:textId="77777777" w:rsidR="00F168B3" w:rsidRPr="00CB13B0" w:rsidRDefault="007E6237" w:rsidP="00F776F0">
            <w:pPr>
              <w:pStyle w:val="ENoteTableText"/>
            </w:pPr>
            <w:r w:rsidRPr="00CB13B0">
              <w:t>29 June</w:t>
            </w:r>
            <w:r w:rsidR="00F168B3" w:rsidRPr="00CB13B0">
              <w:t xml:space="preserve"> 1998</w:t>
            </w:r>
          </w:p>
        </w:tc>
        <w:tc>
          <w:tcPr>
            <w:tcW w:w="1843" w:type="dxa"/>
            <w:tcBorders>
              <w:top w:val="single" w:sz="4" w:space="0" w:color="auto"/>
              <w:bottom w:val="nil"/>
            </w:tcBorders>
            <w:shd w:val="clear" w:color="auto" w:fill="auto"/>
          </w:tcPr>
          <w:p w14:paraId="58937490" w14:textId="6A0FE556" w:rsidR="00F168B3" w:rsidRPr="00CB13B0" w:rsidRDefault="00F168B3" w:rsidP="00F776F0">
            <w:pPr>
              <w:pStyle w:val="ENoteTableText"/>
            </w:pPr>
            <w:r w:rsidRPr="00CB13B0">
              <w:t xml:space="preserve">Sch 6: </w:t>
            </w:r>
            <w:r w:rsidR="00410FA5">
              <w:t>1 July</w:t>
            </w:r>
            <w:r w:rsidRPr="00CB13B0">
              <w:t xml:space="preserve"> 1998 (s 2(3)(a))</w:t>
            </w:r>
          </w:p>
        </w:tc>
        <w:tc>
          <w:tcPr>
            <w:tcW w:w="1566" w:type="dxa"/>
            <w:tcBorders>
              <w:top w:val="single" w:sz="4" w:space="0" w:color="auto"/>
              <w:bottom w:val="nil"/>
            </w:tcBorders>
            <w:shd w:val="clear" w:color="auto" w:fill="auto"/>
          </w:tcPr>
          <w:p w14:paraId="2BEB9500" w14:textId="6FF39675" w:rsidR="00F168B3" w:rsidRPr="00CB13B0" w:rsidRDefault="00F168B3" w:rsidP="00F776F0">
            <w:pPr>
              <w:pStyle w:val="ENoteTableText"/>
            </w:pPr>
            <w:r w:rsidRPr="00CB13B0">
              <w:t>Sch 6 (</w:t>
            </w:r>
            <w:r w:rsidR="00410FA5">
              <w:t>item 1</w:t>
            </w:r>
            <w:r w:rsidRPr="00CB13B0">
              <w:t>8)</w:t>
            </w:r>
          </w:p>
        </w:tc>
      </w:tr>
      <w:tr w:rsidR="00F168B3" w:rsidRPr="00CB13B0" w14:paraId="1D30DEB0" w14:textId="77777777" w:rsidTr="00F776F0">
        <w:trPr>
          <w:cantSplit/>
        </w:trPr>
        <w:tc>
          <w:tcPr>
            <w:tcW w:w="1695" w:type="dxa"/>
            <w:tcBorders>
              <w:top w:val="nil"/>
              <w:bottom w:val="nil"/>
            </w:tcBorders>
            <w:shd w:val="clear" w:color="auto" w:fill="auto"/>
          </w:tcPr>
          <w:p w14:paraId="693DD057"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036E7612" w14:textId="77777777" w:rsidR="00F168B3" w:rsidRPr="00CB13B0" w:rsidRDefault="00F168B3" w:rsidP="00F776F0">
            <w:pPr>
              <w:pStyle w:val="ENoteTableText"/>
            </w:pPr>
          </w:p>
        </w:tc>
        <w:tc>
          <w:tcPr>
            <w:tcW w:w="992" w:type="dxa"/>
            <w:tcBorders>
              <w:top w:val="nil"/>
              <w:bottom w:val="nil"/>
            </w:tcBorders>
            <w:shd w:val="clear" w:color="auto" w:fill="auto"/>
          </w:tcPr>
          <w:p w14:paraId="3FB4498F" w14:textId="77777777" w:rsidR="00F168B3" w:rsidRPr="00CB13B0" w:rsidRDefault="00F168B3" w:rsidP="00F776F0">
            <w:pPr>
              <w:pStyle w:val="ENoteTableText"/>
            </w:pPr>
          </w:p>
        </w:tc>
        <w:tc>
          <w:tcPr>
            <w:tcW w:w="1843" w:type="dxa"/>
            <w:tcBorders>
              <w:top w:val="nil"/>
              <w:bottom w:val="nil"/>
            </w:tcBorders>
            <w:shd w:val="clear" w:color="auto" w:fill="auto"/>
          </w:tcPr>
          <w:p w14:paraId="0276D58F" w14:textId="77777777" w:rsidR="00F168B3" w:rsidRPr="00CB13B0" w:rsidRDefault="00F168B3" w:rsidP="00F776F0">
            <w:pPr>
              <w:pStyle w:val="ENoteTableText"/>
            </w:pPr>
          </w:p>
        </w:tc>
        <w:tc>
          <w:tcPr>
            <w:tcW w:w="1566" w:type="dxa"/>
            <w:tcBorders>
              <w:top w:val="nil"/>
              <w:bottom w:val="nil"/>
            </w:tcBorders>
            <w:shd w:val="clear" w:color="auto" w:fill="auto"/>
          </w:tcPr>
          <w:p w14:paraId="23EB83ED" w14:textId="77777777" w:rsidR="00F168B3" w:rsidRPr="00CB13B0" w:rsidRDefault="00F168B3" w:rsidP="00F776F0">
            <w:pPr>
              <w:pStyle w:val="ENoteTableText"/>
            </w:pPr>
          </w:p>
        </w:tc>
      </w:tr>
      <w:tr w:rsidR="00F168B3" w:rsidRPr="00CB13B0" w14:paraId="5829924A" w14:textId="77777777" w:rsidTr="00F776F0">
        <w:trPr>
          <w:cantSplit/>
        </w:trPr>
        <w:tc>
          <w:tcPr>
            <w:tcW w:w="1695" w:type="dxa"/>
            <w:tcBorders>
              <w:top w:val="nil"/>
              <w:bottom w:val="single" w:sz="4" w:space="0" w:color="auto"/>
            </w:tcBorders>
            <w:shd w:val="clear" w:color="auto" w:fill="auto"/>
          </w:tcPr>
          <w:p w14:paraId="76DBCA45" w14:textId="77777777" w:rsidR="00F168B3" w:rsidRPr="00CB13B0" w:rsidRDefault="00F168B3" w:rsidP="00F776F0">
            <w:pPr>
              <w:pStyle w:val="ENoteTTi"/>
              <w:rPr>
                <w:rFonts w:eastAsiaTheme="minorHAnsi"/>
                <w:lang w:eastAsia="en-US"/>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68EBAC14"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34357493"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01C6082B" w14:textId="27339D10" w:rsidR="00F168B3" w:rsidRPr="00CB13B0" w:rsidRDefault="00F168B3" w:rsidP="00F776F0">
            <w:pPr>
              <w:pStyle w:val="ENoteTableText"/>
              <w:rPr>
                <w:i/>
              </w:rPr>
            </w:pPr>
            <w:r w:rsidRPr="00CB13B0">
              <w:t>Sch 12 (</w:t>
            </w:r>
            <w:r w:rsidR="00410FA5">
              <w:t>items 6</w:t>
            </w:r>
            <w:r w:rsidRPr="00CB13B0">
              <w:t xml:space="preserve">0, 61): </w:t>
            </w:r>
            <w:r w:rsidR="00410FA5">
              <w:t>1 July</w:t>
            </w:r>
            <w:r w:rsidRPr="00CB13B0">
              <w:t xml:space="preserve"> 1998 (s 2(1) </w:t>
            </w:r>
            <w:r w:rsidR="00410FA5">
              <w:t>item 5</w:t>
            </w:r>
            <w:r w:rsidRPr="00CB13B0">
              <w:t>9)</w:t>
            </w:r>
          </w:p>
        </w:tc>
        <w:tc>
          <w:tcPr>
            <w:tcW w:w="1566" w:type="dxa"/>
            <w:tcBorders>
              <w:top w:val="nil"/>
              <w:bottom w:val="single" w:sz="4" w:space="0" w:color="auto"/>
            </w:tcBorders>
            <w:shd w:val="clear" w:color="auto" w:fill="auto"/>
          </w:tcPr>
          <w:p w14:paraId="25340827" w14:textId="77777777" w:rsidR="00F168B3" w:rsidRPr="00CB13B0" w:rsidRDefault="00F168B3" w:rsidP="00F776F0">
            <w:pPr>
              <w:pStyle w:val="ENoteTableText"/>
            </w:pPr>
            <w:r w:rsidRPr="00CB13B0">
              <w:t>—</w:t>
            </w:r>
          </w:p>
        </w:tc>
      </w:tr>
      <w:tr w:rsidR="00F168B3" w:rsidRPr="00CB13B0" w14:paraId="7D57B5CF" w14:textId="77777777" w:rsidTr="00F776F0">
        <w:trPr>
          <w:cantSplit/>
        </w:trPr>
        <w:tc>
          <w:tcPr>
            <w:tcW w:w="1695" w:type="dxa"/>
            <w:tcBorders>
              <w:top w:val="single" w:sz="4" w:space="0" w:color="auto"/>
              <w:bottom w:val="nil"/>
            </w:tcBorders>
            <w:shd w:val="clear" w:color="auto" w:fill="auto"/>
          </w:tcPr>
          <w:p w14:paraId="4DDE14B9" w14:textId="77777777" w:rsidR="00F168B3" w:rsidRPr="00CB13B0" w:rsidRDefault="00F168B3" w:rsidP="00F776F0">
            <w:pPr>
              <w:pStyle w:val="ENoteTableText"/>
            </w:pPr>
            <w:r w:rsidRPr="00CB13B0">
              <w:t>Social Security and Veterans’ Affairs Legislation Amendment (Pension Bonus Scheme) Act 1998</w:t>
            </w:r>
          </w:p>
        </w:tc>
        <w:tc>
          <w:tcPr>
            <w:tcW w:w="992" w:type="dxa"/>
            <w:tcBorders>
              <w:top w:val="single" w:sz="4" w:space="0" w:color="auto"/>
              <w:bottom w:val="nil"/>
            </w:tcBorders>
            <w:shd w:val="clear" w:color="auto" w:fill="auto"/>
          </w:tcPr>
          <w:p w14:paraId="5BCDD000" w14:textId="77777777" w:rsidR="00F168B3" w:rsidRPr="00CB13B0" w:rsidRDefault="00F168B3" w:rsidP="00F776F0">
            <w:pPr>
              <w:pStyle w:val="ENoteTableText"/>
            </w:pPr>
            <w:r w:rsidRPr="00CB13B0">
              <w:t>67, 1998</w:t>
            </w:r>
          </w:p>
        </w:tc>
        <w:tc>
          <w:tcPr>
            <w:tcW w:w="992" w:type="dxa"/>
            <w:tcBorders>
              <w:top w:val="single" w:sz="4" w:space="0" w:color="auto"/>
              <w:bottom w:val="nil"/>
            </w:tcBorders>
            <w:shd w:val="clear" w:color="auto" w:fill="auto"/>
          </w:tcPr>
          <w:p w14:paraId="01B18531" w14:textId="77777777" w:rsidR="00F168B3" w:rsidRPr="00CB13B0" w:rsidRDefault="0018140A" w:rsidP="00F776F0">
            <w:pPr>
              <w:pStyle w:val="ENoteTableText"/>
            </w:pPr>
            <w:r w:rsidRPr="00CB13B0">
              <w:t>30 June</w:t>
            </w:r>
            <w:r w:rsidR="00F168B3" w:rsidRPr="00CB13B0">
              <w:t xml:space="preserve"> 1998</w:t>
            </w:r>
          </w:p>
        </w:tc>
        <w:tc>
          <w:tcPr>
            <w:tcW w:w="1843" w:type="dxa"/>
            <w:tcBorders>
              <w:top w:val="single" w:sz="4" w:space="0" w:color="auto"/>
              <w:bottom w:val="nil"/>
            </w:tcBorders>
            <w:shd w:val="clear" w:color="auto" w:fill="auto"/>
          </w:tcPr>
          <w:p w14:paraId="124F5F94" w14:textId="77777777" w:rsidR="00F168B3" w:rsidRPr="00CB13B0" w:rsidRDefault="0018140A" w:rsidP="00F776F0">
            <w:pPr>
              <w:pStyle w:val="ENoteTableText"/>
            </w:pPr>
            <w:r w:rsidRPr="00CB13B0">
              <w:t>30 June</w:t>
            </w:r>
            <w:r w:rsidR="00F168B3" w:rsidRPr="00CB13B0">
              <w:t xml:space="preserve"> 1998</w:t>
            </w:r>
          </w:p>
        </w:tc>
        <w:tc>
          <w:tcPr>
            <w:tcW w:w="1566" w:type="dxa"/>
            <w:tcBorders>
              <w:top w:val="single" w:sz="4" w:space="0" w:color="auto"/>
              <w:bottom w:val="nil"/>
            </w:tcBorders>
            <w:shd w:val="clear" w:color="auto" w:fill="auto"/>
          </w:tcPr>
          <w:p w14:paraId="0A125BC8" w14:textId="77777777" w:rsidR="00F168B3" w:rsidRPr="00CB13B0" w:rsidRDefault="00F168B3" w:rsidP="00F776F0">
            <w:pPr>
              <w:pStyle w:val="ENoteTableText"/>
            </w:pPr>
            <w:r w:rsidRPr="00CB13B0">
              <w:t>—</w:t>
            </w:r>
          </w:p>
        </w:tc>
      </w:tr>
      <w:tr w:rsidR="00F168B3" w:rsidRPr="00CB13B0" w14:paraId="65F97AF7" w14:textId="77777777" w:rsidTr="00F776F0">
        <w:trPr>
          <w:cantSplit/>
        </w:trPr>
        <w:tc>
          <w:tcPr>
            <w:tcW w:w="1695" w:type="dxa"/>
            <w:tcBorders>
              <w:top w:val="nil"/>
              <w:bottom w:val="nil"/>
            </w:tcBorders>
            <w:shd w:val="clear" w:color="auto" w:fill="auto"/>
          </w:tcPr>
          <w:p w14:paraId="28E6C235"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37B53668" w14:textId="77777777" w:rsidR="00F168B3" w:rsidRPr="00CB13B0" w:rsidRDefault="00F168B3" w:rsidP="00F776F0">
            <w:pPr>
              <w:pStyle w:val="ENoteTableText"/>
            </w:pPr>
          </w:p>
        </w:tc>
        <w:tc>
          <w:tcPr>
            <w:tcW w:w="992" w:type="dxa"/>
            <w:tcBorders>
              <w:top w:val="nil"/>
              <w:bottom w:val="nil"/>
            </w:tcBorders>
            <w:shd w:val="clear" w:color="auto" w:fill="auto"/>
          </w:tcPr>
          <w:p w14:paraId="3DF514BD" w14:textId="77777777" w:rsidR="00F168B3" w:rsidRPr="00CB13B0" w:rsidRDefault="00F168B3" w:rsidP="00F776F0">
            <w:pPr>
              <w:pStyle w:val="ENoteTableText"/>
            </w:pPr>
          </w:p>
        </w:tc>
        <w:tc>
          <w:tcPr>
            <w:tcW w:w="1843" w:type="dxa"/>
            <w:tcBorders>
              <w:top w:val="nil"/>
              <w:bottom w:val="nil"/>
            </w:tcBorders>
            <w:shd w:val="clear" w:color="auto" w:fill="auto"/>
          </w:tcPr>
          <w:p w14:paraId="7E297225" w14:textId="77777777" w:rsidR="00F168B3" w:rsidRPr="00CB13B0" w:rsidRDefault="00F168B3" w:rsidP="00F776F0">
            <w:pPr>
              <w:pStyle w:val="ENoteTableText"/>
            </w:pPr>
          </w:p>
        </w:tc>
        <w:tc>
          <w:tcPr>
            <w:tcW w:w="1566" w:type="dxa"/>
            <w:tcBorders>
              <w:top w:val="nil"/>
              <w:bottom w:val="nil"/>
            </w:tcBorders>
            <w:shd w:val="clear" w:color="auto" w:fill="auto"/>
          </w:tcPr>
          <w:p w14:paraId="170CED54" w14:textId="77777777" w:rsidR="00F168B3" w:rsidRPr="00CB13B0" w:rsidRDefault="00F168B3" w:rsidP="00F776F0">
            <w:pPr>
              <w:pStyle w:val="ENoteTableText"/>
            </w:pPr>
          </w:p>
        </w:tc>
      </w:tr>
      <w:tr w:rsidR="00F168B3" w:rsidRPr="00CB13B0" w14:paraId="71824479" w14:textId="77777777" w:rsidTr="00F776F0">
        <w:trPr>
          <w:cantSplit/>
        </w:trPr>
        <w:tc>
          <w:tcPr>
            <w:tcW w:w="1695" w:type="dxa"/>
            <w:tcBorders>
              <w:top w:val="nil"/>
              <w:bottom w:val="single" w:sz="4" w:space="0" w:color="auto"/>
            </w:tcBorders>
            <w:shd w:val="clear" w:color="auto" w:fill="auto"/>
          </w:tcPr>
          <w:p w14:paraId="2EEF5290" w14:textId="77777777" w:rsidR="00F168B3" w:rsidRPr="00CB13B0" w:rsidRDefault="00F168B3" w:rsidP="00F776F0">
            <w:pPr>
              <w:pStyle w:val="ENoteTTi"/>
              <w:rPr>
                <w:rFonts w:eastAsiaTheme="minorHAnsi"/>
                <w:lang w:eastAsia="en-US"/>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2E3F2951"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4820DB72"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2F8F8825" w14:textId="77777777" w:rsidR="00F168B3" w:rsidRPr="00CB13B0" w:rsidRDefault="00F168B3" w:rsidP="00F776F0">
            <w:pPr>
              <w:pStyle w:val="ENoteTableText"/>
              <w:rPr>
                <w:i/>
              </w:rPr>
            </w:pPr>
            <w:r w:rsidRPr="00CB13B0">
              <w:t>Schedule</w:t>
            </w:r>
            <w:r w:rsidR="0056271E" w:rsidRPr="00CB13B0">
              <w:t> </w:t>
            </w:r>
            <w:r w:rsidRPr="00CB13B0">
              <w:t>12 (</w:t>
            </w:r>
            <w:r w:rsidR="007E553F" w:rsidRPr="00CB13B0">
              <w:t>items 7</w:t>
            </w:r>
            <w:r w:rsidRPr="00CB13B0">
              <w:t>3, 86): Royal Assent</w:t>
            </w:r>
          </w:p>
        </w:tc>
        <w:tc>
          <w:tcPr>
            <w:tcW w:w="1566" w:type="dxa"/>
            <w:tcBorders>
              <w:top w:val="nil"/>
              <w:bottom w:val="single" w:sz="4" w:space="0" w:color="auto"/>
            </w:tcBorders>
            <w:shd w:val="clear" w:color="auto" w:fill="auto"/>
          </w:tcPr>
          <w:p w14:paraId="3066C437" w14:textId="4A7902B7" w:rsidR="00F168B3" w:rsidRPr="00CB13B0" w:rsidRDefault="00F168B3" w:rsidP="00F776F0">
            <w:pPr>
              <w:pStyle w:val="ENoteTableText"/>
            </w:pPr>
            <w:r w:rsidRPr="00CB13B0">
              <w:t>Sch. 12 (</w:t>
            </w:r>
            <w:r w:rsidR="00410FA5">
              <w:t>item 8</w:t>
            </w:r>
            <w:r w:rsidRPr="00CB13B0">
              <w:t>6)</w:t>
            </w:r>
          </w:p>
        </w:tc>
      </w:tr>
      <w:tr w:rsidR="00F168B3" w:rsidRPr="00CB13B0" w14:paraId="3D52607D" w14:textId="77777777" w:rsidTr="00F776F0">
        <w:trPr>
          <w:cantSplit/>
        </w:trPr>
        <w:tc>
          <w:tcPr>
            <w:tcW w:w="1695" w:type="dxa"/>
            <w:tcBorders>
              <w:top w:val="single" w:sz="4" w:space="0" w:color="auto"/>
              <w:bottom w:val="single" w:sz="4" w:space="0" w:color="auto"/>
            </w:tcBorders>
            <w:shd w:val="clear" w:color="auto" w:fill="auto"/>
          </w:tcPr>
          <w:p w14:paraId="2D89D5A3" w14:textId="77777777" w:rsidR="00F168B3" w:rsidRPr="00CB13B0" w:rsidRDefault="00F168B3" w:rsidP="00F776F0">
            <w:pPr>
              <w:pStyle w:val="ENoteTableText"/>
            </w:pPr>
            <w:r w:rsidRPr="00CB13B0">
              <w:t>Taxation Laws Amendment (Farm Management Deposits) Act 1998</w:t>
            </w:r>
          </w:p>
        </w:tc>
        <w:tc>
          <w:tcPr>
            <w:tcW w:w="992" w:type="dxa"/>
            <w:tcBorders>
              <w:top w:val="single" w:sz="4" w:space="0" w:color="auto"/>
              <w:bottom w:val="single" w:sz="4" w:space="0" w:color="auto"/>
            </w:tcBorders>
            <w:shd w:val="clear" w:color="auto" w:fill="auto"/>
          </w:tcPr>
          <w:p w14:paraId="1BD59579" w14:textId="77777777" w:rsidR="00F168B3" w:rsidRPr="00CB13B0" w:rsidRDefault="00F168B3" w:rsidP="00F776F0">
            <w:pPr>
              <w:pStyle w:val="ENoteTableText"/>
            </w:pPr>
            <w:r w:rsidRPr="00CB13B0">
              <w:t>85, 1998</w:t>
            </w:r>
          </w:p>
        </w:tc>
        <w:tc>
          <w:tcPr>
            <w:tcW w:w="992" w:type="dxa"/>
            <w:tcBorders>
              <w:top w:val="single" w:sz="4" w:space="0" w:color="auto"/>
              <w:bottom w:val="single" w:sz="4" w:space="0" w:color="auto"/>
            </w:tcBorders>
            <w:shd w:val="clear" w:color="auto" w:fill="auto"/>
          </w:tcPr>
          <w:p w14:paraId="6BD412D4" w14:textId="77777777" w:rsidR="00F168B3" w:rsidRPr="00CB13B0" w:rsidRDefault="00F168B3" w:rsidP="00F776F0">
            <w:pPr>
              <w:pStyle w:val="ENoteTableText"/>
            </w:pPr>
            <w:r w:rsidRPr="00CB13B0">
              <w:t>2</w:t>
            </w:r>
            <w:r w:rsidR="0056271E" w:rsidRPr="00CB13B0">
              <w:t> </w:t>
            </w:r>
            <w:r w:rsidRPr="00CB13B0">
              <w:t>July 1998</w:t>
            </w:r>
          </w:p>
        </w:tc>
        <w:tc>
          <w:tcPr>
            <w:tcW w:w="1843" w:type="dxa"/>
            <w:tcBorders>
              <w:top w:val="single" w:sz="4" w:space="0" w:color="auto"/>
              <w:bottom w:val="single" w:sz="4" w:space="0" w:color="auto"/>
            </w:tcBorders>
            <w:shd w:val="clear" w:color="auto" w:fill="auto"/>
          </w:tcPr>
          <w:p w14:paraId="41E340FB" w14:textId="77777777" w:rsidR="00F168B3" w:rsidRPr="00CB13B0" w:rsidRDefault="00F168B3" w:rsidP="00F776F0">
            <w:pPr>
              <w:pStyle w:val="ENoteTableText"/>
            </w:pPr>
            <w:smartTag w:uri="urn:schemas-microsoft-com:office:smarttags" w:element="date">
              <w:smartTagPr>
                <w:attr w:name="Month" w:val="1"/>
                <w:attr w:name="Day" w:val="2"/>
                <w:attr w:name="Year" w:val="1999"/>
              </w:smartTagPr>
              <w:r w:rsidRPr="00CB13B0">
                <w:t>2 Jan 1999</w:t>
              </w:r>
            </w:smartTag>
          </w:p>
        </w:tc>
        <w:tc>
          <w:tcPr>
            <w:tcW w:w="1566" w:type="dxa"/>
            <w:tcBorders>
              <w:top w:val="single" w:sz="4" w:space="0" w:color="auto"/>
              <w:bottom w:val="single" w:sz="4" w:space="0" w:color="auto"/>
            </w:tcBorders>
            <w:shd w:val="clear" w:color="auto" w:fill="auto"/>
          </w:tcPr>
          <w:p w14:paraId="4640C1AA" w14:textId="77777777" w:rsidR="00F168B3" w:rsidRPr="00CB13B0" w:rsidRDefault="00F168B3" w:rsidP="00F776F0">
            <w:pPr>
              <w:pStyle w:val="ENoteTableText"/>
            </w:pPr>
            <w:r w:rsidRPr="00CB13B0">
              <w:t>—</w:t>
            </w:r>
          </w:p>
        </w:tc>
      </w:tr>
      <w:tr w:rsidR="00F168B3" w:rsidRPr="00CB13B0" w14:paraId="316BF5FB" w14:textId="77777777" w:rsidTr="00F776F0">
        <w:trPr>
          <w:cantSplit/>
        </w:trPr>
        <w:tc>
          <w:tcPr>
            <w:tcW w:w="1695" w:type="dxa"/>
            <w:tcBorders>
              <w:top w:val="single" w:sz="4" w:space="0" w:color="auto"/>
              <w:bottom w:val="nil"/>
            </w:tcBorders>
            <w:shd w:val="clear" w:color="auto" w:fill="auto"/>
          </w:tcPr>
          <w:p w14:paraId="1C4C6B10" w14:textId="77777777" w:rsidR="00F168B3" w:rsidRPr="00CB13B0" w:rsidRDefault="00F168B3" w:rsidP="00F776F0">
            <w:pPr>
              <w:pStyle w:val="ENoteTableText"/>
            </w:pPr>
            <w:r w:rsidRPr="00CB13B0">
              <w:t>Taxation Laws Amendment (Landcare and Water Facility Tax Offset) Act 1998</w:t>
            </w:r>
          </w:p>
        </w:tc>
        <w:tc>
          <w:tcPr>
            <w:tcW w:w="992" w:type="dxa"/>
            <w:tcBorders>
              <w:top w:val="single" w:sz="4" w:space="0" w:color="auto"/>
              <w:bottom w:val="nil"/>
            </w:tcBorders>
            <w:shd w:val="clear" w:color="auto" w:fill="auto"/>
          </w:tcPr>
          <w:p w14:paraId="3AB3FB83" w14:textId="77777777" w:rsidR="00F168B3" w:rsidRPr="00CB13B0" w:rsidRDefault="00F168B3" w:rsidP="00F776F0">
            <w:pPr>
              <w:pStyle w:val="ENoteTableText"/>
            </w:pPr>
            <w:r w:rsidRPr="00CB13B0">
              <w:t>91, 1998</w:t>
            </w:r>
          </w:p>
        </w:tc>
        <w:tc>
          <w:tcPr>
            <w:tcW w:w="992" w:type="dxa"/>
            <w:tcBorders>
              <w:top w:val="single" w:sz="4" w:space="0" w:color="auto"/>
              <w:bottom w:val="nil"/>
            </w:tcBorders>
            <w:shd w:val="clear" w:color="auto" w:fill="auto"/>
          </w:tcPr>
          <w:p w14:paraId="25C49AFF" w14:textId="77777777" w:rsidR="00F168B3" w:rsidRPr="00CB13B0" w:rsidRDefault="00F168B3" w:rsidP="00F776F0">
            <w:pPr>
              <w:pStyle w:val="ENoteTableText"/>
            </w:pPr>
            <w:r w:rsidRPr="00CB13B0">
              <w:t>14</w:t>
            </w:r>
            <w:r w:rsidR="0056271E" w:rsidRPr="00CB13B0">
              <w:t> </w:t>
            </w:r>
            <w:r w:rsidRPr="00CB13B0">
              <w:t>July 1998</w:t>
            </w:r>
          </w:p>
        </w:tc>
        <w:tc>
          <w:tcPr>
            <w:tcW w:w="1843" w:type="dxa"/>
            <w:tcBorders>
              <w:top w:val="single" w:sz="4" w:space="0" w:color="auto"/>
              <w:bottom w:val="nil"/>
            </w:tcBorders>
            <w:shd w:val="clear" w:color="auto" w:fill="auto"/>
          </w:tcPr>
          <w:p w14:paraId="027AEA47" w14:textId="29EC0F8C" w:rsidR="00F168B3" w:rsidRPr="00CB13B0" w:rsidRDefault="00F168B3" w:rsidP="00F776F0">
            <w:pPr>
              <w:pStyle w:val="ENoteTableText"/>
            </w:pPr>
            <w:r w:rsidRPr="00CB13B0">
              <w:t>Sch 1 (</w:t>
            </w:r>
            <w:r w:rsidR="00410FA5">
              <w:t>items 1</w:t>
            </w:r>
            <w:r w:rsidRPr="00CB13B0">
              <w:t>–13, 19): 14</w:t>
            </w:r>
            <w:r w:rsidR="0056271E" w:rsidRPr="00CB13B0">
              <w:t> </w:t>
            </w:r>
            <w:r w:rsidRPr="00CB13B0">
              <w:t>July 1998 (s 2(1))</w:t>
            </w:r>
          </w:p>
        </w:tc>
        <w:tc>
          <w:tcPr>
            <w:tcW w:w="1566" w:type="dxa"/>
            <w:tcBorders>
              <w:top w:val="single" w:sz="4" w:space="0" w:color="auto"/>
              <w:bottom w:val="nil"/>
            </w:tcBorders>
            <w:shd w:val="clear" w:color="auto" w:fill="auto"/>
          </w:tcPr>
          <w:p w14:paraId="407A5DC4" w14:textId="207A2171" w:rsidR="00F168B3" w:rsidRPr="00CB13B0" w:rsidRDefault="00F168B3" w:rsidP="00F776F0">
            <w:pPr>
              <w:pStyle w:val="ENoteTableText"/>
            </w:pPr>
            <w:r w:rsidRPr="00CB13B0">
              <w:t>Sch 1 (</w:t>
            </w:r>
            <w:r w:rsidR="00410FA5">
              <w:t>item 1</w:t>
            </w:r>
            <w:r w:rsidRPr="00CB13B0">
              <w:t>9)</w:t>
            </w:r>
          </w:p>
        </w:tc>
      </w:tr>
      <w:tr w:rsidR="00F168B3" w:rsidRPr="00CB13B0" w14:paraId="7F548EBA" w14:textId="77777777" w:rsidTr="00F776F0">
        <w:trPr>
          <w:cantSplit/>
        </w:trPr>
        <w:tc>
          <w:tcPr>
            <w:tcW w:w="1695" w:type="dxa"/>
            <w:tcBorders>
              <w:top w:val="nil"/>
              <w:bottom w:val="nil"/>
            </w:tcBorders>
            <w:shd w:val="clear" w:color="auto" w:fill="auto"/>
          </w:tcPr>
          <w:p w14:paraId="15C87D7F"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7832669" w14:textId="77777777" w:rsidR="00F168B3" w:rsidRPr="00CB13B0" w:rsidRDefault="00F168B3" w:rsidP="00F776F0">
            <w:pPr>
              <w:pStyle w:val="ENoteTableText"/>
              <w:keepNext/>
            </w:pPr>
          </w:p>
        </w:tc>
        <w:tc>
          <w:tcPr>
            <w:tcW w:w="992" w:type="dxa"/>
            <w:tcBorders>
              <w:top w:val="nil"/>
              <w:bottom w:val="nil"/>
            </w:tcBorders>
            <w:shd w:val="clear" w:color="auto" w:fill="auto"/>
          </w:tcPr>
          <w:p w14:paraId="0D65699B" w14:textId="77777777" w:rsidR="00F168B3" w:rsidRPr="00CB13B0" w:rsidRDefault="00F168B3" w:rsidP="00F776F0">
            <w:pPr>
              <w:pStyle w:val="ENoteTableText"/>
              <w:keepNext/>
            </w:pPr>
          </w:p>
        </w:tc>
        <w:tc>
          <w:tcPr>
            <w:tcW w:w="1843" w:type="dxa"/>
            <w:tcBorders>
              <w:top w:val="nil"/>
              <w:bottom w:val="nil"/>
            </w:tcBorders>
            <w:shd w:val="clear" w:color="auto" w:fill="auto"/>
          </w:tcPr>
          <w:p w14:paraId="06912286" w14:textId="77777777" w:rsidR="00F168B3" w:rsidRPr="00CB13B0" w:rsidRDefault="00F168B3" w:rsidP="00F776F0">
            <w:pPr>
              <w:pStyle w:val="ENoteTableText"/>
              <w:keepNext/>
            </w:pPr>
          </w:p>
        </w:tc>
        <w:tc>
          <w:tcPr>
            <w:tcW w:w="1566" w:type="dxa"/>
            <w:tcBorders>
              <w:top w:val="nil"/>
              <w:bottom w:val="nil"/>
            </w:tcBorders>
            <w:shd w:val="clear" w:color="auto" w:fill="auto"/>
          </w:tcPr>
          <w:p w14:paraId="08E61F89" w14:textId="77777777" w:rsidR="00F168B3" w:rsidRPr="00CB13B0" w:rsidRDefault="00F168B3" w:rsidP="00F776F0">
            <w:pPr>
              <w:pStyle w:val="ENoteTableText"/>
              <w:keepNext/>
            </w:pPr>
          </w:p>
        </w:tc>
      </w:tr>
      <w:tr w:rsidR="00F168B3" w:rsidRPr="00CB13B0" w14:paraId="5F785D1D" w14:textId="77777777" w:rsidTr="00F776F0">
        <w:trPr>
          <w:cantSplit/>
        </w:trPr>
        <w:tc>
          <w:tcPr>
            <w:tcW w:w="1695" w:type="dxa"/>
            <w:tcBorders>
              <w:top w:val="nil"/>
              <w:bottom w:val="single" w:sz="4" w:space="0" w:color="auto"/>
            </w:tcBorders>
            <w:shd w:val="clear" w:color="auto" w:fill="auto"/>
          </w:tcPr>
          <w:p w14:paraId="69F46C1B" w14:textId="77777777" w:rsidR="00F168B3" w:rsidRPr="00CB13B0" w:rsidRDefault="00F168B3" w:rsidP="00F776F0">
            <w:pPr>
              <w:pStyle w:val="ENoteTTi"/>
              <w:keepNext w:val="0"/>
              <w:rPr>
                <w:rFonts w:eastAsiaTheme="minorHAnsi"/>
                <w:lang w:eastAsia="en-US"/>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60E42F6F"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2CFC972F"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7140A217" w14:textId="77777777" w:rsidR="00F168B3" w:rsidRPr="00CB13B0" w:rsidRDefault="00F168B3" w:rsidP="00F776F0">
            <w:pPr>
              <w:pStyle w:val="ENoteTableText"/>
              <w:rPr>
                <w:i/>
              </w:rPr>
            </w:pPr>
            <w:r w:rsidRPr="00CB13B0">
              <w:t>Schedule</w:t>
            </w:r>
            <w:r w:rsidR="0056271E" w:rsidRPr="00CB13B0">
              <w:t> </w:t>
            </w:r>
            <w:r w:rsidRPr="00CB13B0">
              <w:t>12 (</w:t>
            </w:r>
            <w:r w:rsidR="00E75F4A" w:rsidRPr="00CB13B0">
              <w:t>items 8</w:t>
            </w:r>
            <w:r w:rsidRPr="00CB13B0">
              <w:t>0, 86): Royal Assent</w:t>
            </w:r>
          </w:p>
        </w:tc>
        <w:tc>
          <w:tcPr>
            <w:tcW w:w="1566" w:type="dxa"/>
            <w:tcBorders>
              <w:top w:val="nil"/>
              <w:bottom w:val="single" w:sz="4" w:space="0" w:color="auto"/>
            </w:tcBorders>
            <w:shd w:val="clear" w:color="auto" w:fill="auto"/>
          </w:tcPr>
          <w:p w14:paraId="57973926" w14:textId="3F8A07BF" w:rsidR="00F168B3" w:rsidRPr="00CB13B0" w:rsidRDefault="00F168B3" w:rsidP="00F776F0">
            <w:pPr>
              <w:pStyle w:val="ENoteTableText"/>
            </w:pPr>
            <w:r w:rsidRPr="00CB13B0">
              <w:t>Sch. 12 (</w:t>
            </w:r>
            <w:r w:rsidR="00410FA5">
              <w:t>item 8</w:t>
            </w:r>
            <w:r w:rsidRPr="00CB13B0">
              <w:t>6)</w:t>
            </w:r>
          </w:p>
        </w:tc>
      </w:tr>
      <w:tr w:rsidR="00F168B3" w:rsidRPr="00CB13B0" w14:paraId="779DA30D" w14:textId="77777777" w:rsidTr="00F776F0">
        <w:trPr>
          <w:cantSplit/>
        </w:trPr>
        <w:tc>
          <w:tcPr>
            <w:tcW w:w="1695" w:type="dxa"/>
            <w:tcBorders>
              <w:top w:val="single" w:sz="4" w:space="0" w:color="auto"/>
              <w:bottom w:val="single" w:sz="4" w:space="0" w:color="auto"/>
            </w:tcBorders>
            <w:shd w:val="clear" w:color="auto" w:fill="auto"/>
          </w:tcPr>
          <w:p w14:paraId="27991A79" w14:textId="77777777" w:rsidR="00F168B3" w:rsidRPr="00CB13B0" w:rsidRDefault="00F168B3" w:rsidP="00F776F0">
            <w:pPr>
              <w:pStyle w:val="ENoteTableText"/>
            </w:pPr>
            <w:r w:rsidRPr="00CB13B0">
              <w:lastRenderedPageBreak/>
              <w:t>Social Security and Veterans’ Affairs Legislation Amendment (Budget and Other Measures) Act 1998</w:t>
            </w:r>
          </w:p>
        </w:tc>
        <w:tc>
          <w:tcPr>
            <w:tcW w:w="992" w:type="dxa"/>
            <w:tcBorders>
              <w:top w:val="single" w:sz="4" w:space="0" w:color="auto"/>
              <w:bottom w:val="single" w:sz="4" w:space="0" w:color="auto"/>
            </w:tcBorders>
            <w:shd w:val="clear" w:color="auto" w:fill="auto"/>
          </w:tcPr>
          <w:p w14:paraId="37994DE1" w14:textId="77777777" w:rsidR="00F168B3" w:rsidRPr="00CB13B0" w:rsidRDefault="00F168B3" w:rsidP="00F776F0">
            <w:pPr>
              <w:pStyle w:val="ENoteTableText"/>
            </w:pPr>
            <w:r w:rsidRPr="00CB13B0">
              <w:t>93, 1998</w:t>
            </w:r>
          </w:p>
        </w:tc>
        <w:tc>
          <w:tcPr>
            <w:tcW w:w="992" w:type="dxa"/>
            <w:tcBorders>
              <w:top w:val="single" w:sz="4" w:space="0" w:color="auto"/>
              <w:bottom w:val="single" w:sz="4" w:space="0" w:color="auto"/>
            </w:tcBorders>
            <w:shd w:val="clear" w:color="auto" w:fill="auto"/>
          </w:tcPr>
          <w:p w14:paraId="0F4D73E1" w14:textId="77777777" w:rsidR="00F168B3" w:rsidRPr="00CB13B0" w:rsidRDefault="00F168B3" w:rsidP="00F776F0">
            <w:pPr>
              <w:pStyle w:val="ENoteTableText"/>
            </w:pPr>
            <w:r w:rsidRPr="00CB13B0">
              <w:t>15</w:t>
            </w:r>
            <w:r w:rsidR="0056271E" w:rsidRPr="00CB13B0">
              <w:t> </w:t>
            </w:r>
            <w:r w:rsidRPr="00CB13B0">
              <w:t>July 1998</w:t>
            </w:r>
          </w:p>
        </w:tc>
        <w:tc>
          <w:tcPr>
            <w:tcW w:w="1843" w:type="dxa"/>
            <w:tcBorders>
              <w:top w:val="single" w:sz="4" w:space="0" w:color="auto"/>
              <w:bottom w:val="single" w:sz="4" w:space="0" w:color="auto"/>
            </w:tcBorders>
            <w:shd w:val="clear" w:color="auto" w:fill="auto"/>
          </w:tcPr>
          <w:p w14:paraId="296328A0" w14:textId="77777777" w:rsidR="00F168B3" w:rsidRPr="00CB13B0" w:rsidRDefault="00F168B3" w:rsidP="00F776F0">
            <w:pPr>
              <w:pStyle w:val="ENoteTableText"/>
            </w:pPr>
            <w:r w:rsidRPr="00CB13B0">
              <w:t>Sch 7 (</w:t>
            </w:r>
            <w:r w:rsidR="00A13A22">
              <w:t>items 4</w:t>
            </w:r>
            <w:r w:rsidRPr="00CB13B0">
              <w:t xml:space="preserve">0–45): </w:t>
            </w:r>
            <w:smartTag w:uri="urn:schemas-microsoft-com:office:smarttags" w:element="date">
              <w:smartTagPr>
                <w:attr w:name="Month" w:val="4"/>
                <w:attr w:name="Day" w:val="1"/>
                <w:attr w:name="Year" w:val="1998"/>
              </w:smartTagPr>
              <w:r w:rsidRPr="00CB13B0">
                <w:t>1 Apr 1998</w:t>
              </w:r>
            </w:smartTag>
            <w:r w:rsidRPr="00CB13B0">
              <w:t xml:space="preserve"> (s 2(9))</w:t>
            </w:r>
          </w:p>
        </w:tc>
        <w:tc>
          <w:tcPr>
            <w:tcW w:w="1566" w:type="dxa"/>
            <w:tcBorders>
              <w:top w:val="single" w:sz="4" w:space="0" w:color="auto"/>
              <w:bottom w:val="single" w:sz="4" w:space="0" w:color="auto"/>
            </w:tcBorders>
            <w:shd w:val="clear" w:color="auto" w:fill="auto"/>
          </w:tcPr>
          <w:p w14:paraId="5C1A4A34" w14:textId="6B0E9A95" w:rsidR="00F168B3" w:rsidRPr="00CB13B0" w:rsidRDefault="00F168B3" w:rsidP="00F776F0">
            <w:pPr>
              <w:pStyle w:val="ENoteTableText"/>
            </w:pPr>
            <w:r w:rsidRPr="00CB13B0">
              <w:t>Sch 7 (</w:t>
            </w:r>
            <w:r w:rsidR="00410FA5">
              <w:t>item 4</w:t>
            </w:r>
            <w:r w:rsidRPr="00CB13B0">
              <w:t>5)</w:t>
            </w:r>
          </w:p>
        </w:tc>
      </w:tr>
      <w:tr w:rsidR="00F168B3" w:rsidRPr="00CB13B0" w14:paraId="1AC9EAD7" w14:textId="77777777" w:rsidTr="00F776F0">
        <w:trPr>
          <w:cantSplit/>
        </w:trPr>
        <w:tc>
          <w:tcPr>
            <w:tcW w:w="1695" w:type="dxa"/>
            <w:tcBorders>
              <w:top w:val="single" w:sz="4" w:space="0" w:color="auto"/>
              <w:bottom w:val="single" w:sz="4" w:space="0" w:color="auto"/>
            </w:tcBorders>
            <w:shd w:val="clear" w:color="auto" w:fill="auto"/>
          </w:tcPr>
          <w:p w14:paraId="758514B8" w14:textId="77777777" w:rsidR="00F168B3" w:rsidRPr="00CB13B0" w:rsidRDefault="00F168B3" w:rsidP="00F776F0">
            <w:pPr>
              <w:pStyle w:val="ENoteTableText"/>
            </w:pPr>
            <w:r w:rsidRPr="00CB13B0">
              <w:t>Primary Industries and Energy Legislation Amendment Act (No.</w:t>
            </w:r>
            <w:r w:rsidR="0056271E" w:rsidRPr="00CB13B0">
              <w:t> </w:t>
            </w:r>
            <w:r w:rsidRPr="00CB13B0">
              <w:t>1) 1998</w:t>
            </w:r>
          </w:p>
        </w:tc>
        <w:tc>
          <w:tcPr>
            <w:tcW w:w="992" w:type="dxa"/>
            <w:tcBorders>
              <w:top w:val="single" w:sz="4" w:space="0" w:color="auto"/>
              <w:bottom w:val="single" w:sz="4" w:space="0" w:color="auto"/>
            </w:tcBorders>
            <w:shd w:val="clear" w:color="auto" w:fill="auto"/>
          </w:tcPr>
          <w:p w14:paraId="0D78BF5F" w14:textId="77777777" w:rsidR="00F168B3" w:rsidRPr="00CB13B0" w:rsidRDefault="00F168B3" w:rsidP="00F776F0">
            <w:pPr>
              <w:pStyle w:val="ENoteTableText"/>
            </w:pPr>
            <w:r w:rsidRPr="00CB13B0">
              <w:t>102, 1998</w:t>
            </w:r>
          </w:p>
        </w:tc>
        <w:tc>
          <w:tcPr>
            <w:tcW w:w="992" w:type="dxa"/>
            <w:tcBorders>
              <w:top w:val="single" w:sz="4" w:space="0" w:color="auto"/>
              <w:bottom w:val="single" w:sz="4" w:space="0" w:color="auto"/>
            </w:tcBorders>
            <w:shd w:val="clear" w:color="auto" w:fill="auto"/>
          </w:tcPr>
          <w:p w14:paraId="6C5261F9" w14:textId="77777777" w:rsidR="00F168B3" w:rsidRPr="00CB13B0" w:rsidRDefault="00F168B3" w:rsidP="00F776F0">
            <w:pPr>
              <w:pStyle w:val="ENoteTableText"/>
            </w:pPr>
            <w:r w:rsidRPr="00CB13B0">
              <w:t>30</w:t>
            </w:r>
            <w:r w:rsidR="0056271E" w:rsidRPr="00CB13B0">
              <w:t> </w:t>
            </w:r>
            <w:r w:rsidRPr="00CB13B0">
              <w:t>July 1998</w:t>
            </w:r>
          </w:p>
        </w:tc>
        <w:tc>
          <w:tcPr>
            <w:tcW w:w="1843" w:type="dxa"/>
            <w:tcBorders>
              <w:top w:val="single" w:sz="4" w:space="0" w:color="auto"/>
              <w:bottom w:val="single" w:sz="4" w:space="0" w:color="auto"/>
            </w:tcBorders>
            <w:shd w:val="clear" w:color="auto" w:fill="auto"/>
          </w:tcPr>
          <w:p w14:paraId="2F856BB8" w14:textId="77777777" w:rsidR="00F168B3" w:rsidRPr="00CB13B0" w:rsidRDefault="00F168B3" w:rsidP="00F776F0">
            <w:pPr>
              <w:pStyle w:val="ENoteTableText"/>
            </w:pPr>
            <w:r w:rsidRPr="00CB13B0">
              <w:t>30</w:t>
            </w:r>
            <w:r w:rsidR="0056271E" w:rsidRPr="00CB13B0">
              <w:t> </w:t>
            </w:r>
            <w:r w:rsidRPr="00CB13B0">
              <w:t>July 1998</w:t>
            </w:r>
          </w:p>
        </w:tc>
        <w:tc>
          <w:tcPr>
            <w:tcW w:w="1566" w:type="dxa"/>
            <w:tcBorders>
              <w:top w:val="single" w:sz="4" w:space="0" w:color="auto"/>
              <w:bottom w:val="single" w:sz="4" w:space="0" w:color="auto"/>
            </w:tcBorders>
            <w:shd w:val="clear" w:color="auto" w:fill="auto"/>
          </w:tcPr>
          <w:p w14:paraId="2C8238CD" w14:textId="25963FAE" w:rsidR="00F168B3" w:rsidRPr="00CB13B0" w:rsidRDefault="00F168B3" w:rsidP="00F776F0">
            <w:pPr>
              <w:pStyle w:val="ENoteTableText"/>
            </w:pPr>
            <w:r w:rsidRPr="00CB13B0">
              <w:t>Sch. 2 (</w:t>
            </w:r>
            <w:r w:rsidR="00410FA5">
              <w:t>item 1</w:t>
            </w:r>
            <w:r w:rsidRPr="00CB13B0">
              <w:t>1)</w:t>
            </w:r>
          </w:p>
        </w:tc>
      </w:tr>
      <w:tr w:rsidR="00F168B3" w:rsidRPr="00CB13B0" w14:paraId="310D2B24" w14:textId="77777777" w:rsidTr="00F776F0">
        <w:trPr>
          <w:cantSplit/>
        </w:trPr>
        <w:tc>
          <w:tcPr>
            <w:tcW w:w="1695" w:type="dxa"/>
            <w:tcBorders>
              <w:top w:val="single" w:sz="4" w:space="0" w:color="auto"/>
              <w:bottom w:val="single" w:sz="4" w:space="0" w:color="auto"/>
            </w:tcBorders>
            <w:shd w:val="clear" w:color="auto" w:fill="auto"/>
          </w:tcPr>
          <w:p w14:paraId="4F42EFD4" w14:textId="77777777" w:rsidR="00F168B3" w:rsidRPr="00CB13B0" w:rsidRDefault="00F168B3" w:rsidP="00F776F0">
            <w:pPr>
              <w:pStyle w:val="ENoteTableText"/>
            </w:pPr>
            <w:r w:rsidRPr="00CB13B0">
              <w:t>Taxation Laws Amendment (Film Licensed Investment Company) Act 1998</w:t>
            </w:r>
          </w:p>
        </w:tc>
        <w:tc>
          <w:tcPr>
            <w:tcW w:w="992" w:type="dxa"/>
            <w:tcBorders>
              <w:top w:val="single" w:sz="4" w:space="0" w:color="auto"/>
              <w:bottom w:val="single" w:sz="4" w:space="0" w:color="auto"/>
            </w:tcBorders>
            <w:shd w:val="clear" w:color="auto" w:fill="auto"/>
          </w:tcPr>
          <w:p w14:paraId="55F77AEC" w14:textId="77777777" w:rsidR="00F168B3" w:rsidRPr="00CB13B0" w:rsidRDefault="00F168B3" w:rsidP="00F776F0">
            <w:pPr>
              <w:pStyle w:val="ENoteTableText"/>
            </w:pPr>
            <w:r w:rsidRPr="00CB13B0">
              <w:t>108, 1998</w:t>
            </w:r>
          </w:p>
        </w:tc>
        <w:tc>
          <w:tcPr>
            <w:tcW w:w="992" w:type="dxa"/>
            <w:tcBorders>
              <w:top w:val="single" w:sz="4" w:space="0" w:color="auto"/>
              <w:bottom w:val="single" w:sz="4" w:space="0" w:color="auto"/>
            </w:tcBorders>
            <w:shd w:val="clear" w:color="auto" w:fill="auto"/>
          </w:tcPr>
          <w:p w14:paraId="12338096" w14:textId="77777777" w:rsidR="00F168B3" w:rsidRPr="00CB13B0" w:rsidRDefault="00F168B3" w:rsidP="00F776F0">
            <w:pPr>
              <w:pStyle w:val="ENoteTableText"/>
            </w:pPr>
            <w:smartTag w:uri="urn:schemas-microsoft-com:office:smarttags" w:element="date">
              <w:smartTagPr>
                <w:attr w:name="Month" w:val="12"/>
                <w:attr w:name="Day" w:val="7"/>
                <w:attr w:name="Year" w:val="1998"/>
              </w:smartTagPr>
              <w:r w:rsidRPr="00CB13B0">
                <w:t>7 Dec 1998</w:t>
              </w:r>
            </w:smartTag>
          </w:p>
        </w:tc>
        <w:tc>
          <w:tcPr>
            <w:tcW w:w="1843" w:type="dxa"/>
            <w:tcBorders>
              <w:top w:val="single" w:sz="4" w:space="0" w:color="auto"/>
              <w:bottom w:val="single" w:sz="4" w:space="0" w:color="auto"/>
            </w:tcBorders>
            <w:shd w:val="clear" w:color="auto" w:fill="auto"/>
          </w:tcPr>
          <w:p w14:paraId="5CD8AD98" w14:textId="77777777" w:rsidR="00F168B3" w:rsidRPr="00CB13B0" w:rsidRDefault="00F168B3" w:rsidP="00F776F0">
            <w:pPr>
              <w:pStyle w:val="ENoteTableText"/>
            </w:pPr>
            <w:smartTag w:uri="urn:schemas-microsoft-com:office:smarttags" w:element="date">
              <w:smartTagPr>
                <w:attr w:name="Month" w:val="12"/>
                <w:attr w:name="Day" w:val="7"/>
                <w:attr w:name="Year" w:val="1998"/>
              </w:smartTagPr>
              <w:r w:rsidRPr="00CB13B0">
                <w:t>7 Dec 1998</w:t>
              </w:r>
            </w:smartTag>
            <w:r w:rsidRPr="00CB13B0">
              <w:t xml:space="preserve"> (</w:t>
            </w:r>
            <w:r w:rsidRPr="00CB13B0">
              <w:rPr>
                <w:i/>
              </w:rPr>
              <w:t xml:space="preserve">see </w:t>
            </w:r>
            <w:r w:rsidRPr="00CB13B0">
              <w:t>s. 2)</w:t>
            </w:r>
          </w:p>
        </w:tc>
        <w:tc>
          <w:tcPr>
            <w:tcW w:w="1566" w:type="dxa"/>
            <w:tcBorders>
              <w:top w:val="single" w:sz="4" w:space="0" w:color="auto"/>
              <w:bottom w:val="single" w:sz="4" w:space="0" w:color="auto"/>
            </w:tcBorders>
            <w:shd w:val="clear" w:color="auto" w:fill="auto"/>
          </w:tcPr>
          <w:p w14:paraId="7F887569" w14:textId="77777777" w:rsidR="00F168B3" w:rsidRPr="00CB13B0" w:rsidRDefault="00F168B3" w:rsidP="00F776F0">
            <w:pPr>
              <w:pStyle w:val="ENoteTableText"/>
            </w:pPr>
            <w:r w:rsidRPr="00CB13B0">
              <w:t>—</w:t>
            </w:r>
          </w:p>
        </w:tc>
      </w:tr>
      <w:tr w:rsidR="00F168B3" w:rsidRPr="00CB13B0" w14:paraId="1CC75A4C" w14:textId="77777777" w:rsidTr="00F776F0">
        <w:trPr>
          <w:cantSplit/>
        </w:trPr>
        <w:tc>
          <w:tcPr>
            <w:tcW w:w="1695" w:type="dxa"/>
            <w:tcBorders>
              <w:top w:val="single" w:sz="4" w:space="0" w:color="auto"/>
              <w:bottom w:val="nil"/>
            </w:tcBorders>
            <w:shd w:val="clear" w:color="auto" w:fill="auto"/>
          </w:tcPr>
          <w:p w14:paraId="613CD06E" w14:textId="77777777" w:rsidR="00F168B3" w:rsidRPr="00CB13B0" w:rsidRDefault="00F168B3" w:rsidP="00F776F0">
            <w:pPr>
              <w:pStyle w:val="ENoteTableText"/>
            </w:pPr>
            <w:r w:rsidRPr="00CB13B0">
              <w:t>Taxation Laws Amendment (Private Health Insurance) Act 1998</w:t>
            </w:r>
          </w:p>
        </w:tc>
        <w:tc>
          <w:tcPr>
            <w:tcW w:w="992" w:type="dxa"/>
            <w:tcBorders>
              <w:top w:val="single" w:sz="4" w:space="0" w:color="auto"/>
              <w:bottom w:val="nil"/>
            </w:tcBorders>
            <w:shd w:val="clear" w:color="auto" w:fill="auto"/>
          </w:tcPr>
          <w:p w14:paraId="7514E952" w14:textId="77777777" w:rsidR="00F168B3" w:rsidRPr="00CB13B0" w:rsidRDefault="00F168B3" w:rsidP="00F776F0">
            <w:pPr>
              <w:pStyle w:val="ENoteTableText"/>
            </w:pPr>
            <w:r w:rsidRPr="00CB13B0">
              <w:t>128, 1998</w:t>
            </w:r>
          </w:p>
        </w:tc>
        <w:tc>
          <w:tcPr>
            <w:tcW w:w="992" w:type="dxa"/>
            <w:tcBorders>
              <w:top w:val="single" w:sz="4" w:space="0" w:color="auto"/>
              <w:bottom w:val="nil"/>
            </w:tcBorders>
            <w:shd w:val="clear" w:color="auto" w:fill="auto"/>
          </w:tcPr>
          <w:p w14:paraId="3E47D511" w14:textId="77777777" w:rsidR="00F168B3" w:rsidRPr="00CB13B0" w:rsidRDefault="00F168B3" w:rsidP="00F776F0">
            <w:pPr>
              <w:pStyle w:val="ENoteTableText"/>
            </w:pPr>
            <w:smartTag w:uri="urn:schemas-microsoft-com:office:smarttags" w:element="date">
              <w:smartTagPr>
                <w:attr w:name="Month" w:val="12"/>
                <w:attr w:name="Day" w:val="21"/>
                <w:attr w:name="Year" w:val="1998"/>
              </w:smartTagPr>
              <w:r w:rsidRPr="00CB13B0">
                <w:t>21 Dec 1998</w:t>
              </w:r>
            </w:smartTag>
          </w:p>
        </w:tc>
        <w:tc>
          <w:tcPr>
            <w:tcW w:w="1843" w:type="dxa"/>
            <w:tcBorders>
              <w:top w:val="single" w:sz="4" w:space="0" w:color="auto"/>
              <w:bottom w:val="nil"/>
            </w:tcBorders>
            <w:shd w:val="clear" w:color="auto" w:fill="auto"/>
          </w:tcPr>
          <w:p w14:paraId="64C5C4C4" w14:textId="77777777" w:rsidR="00F168B3" w:rsidRPr="00CB13B0" w:rsidRDefault="00F168B3" w:rsidP="00F776F0">
            <w:pPr>
              <w:pStyle w:val="ENoteTableText"/>
            </w:pPr>
            <w:smartTag w:uri="urn:schemas-microsoft-com:office:smarttags" w:element="date">
              <w:smartTagPr>
                <w:attr w:name="Month" w:val="12"/>
                <w:attr w:name="Day" w:val="21"/>
                <w:attr w:name="Year" w:val="1998"/>
              </w:smartTagPr>
              <w:r w:rsidRPr="00CB13B0">
                <w:t>21 Dec 1998</w:t>
              </w:r>
            </w:smartTag>
          </w:p>
        </w:tc>
        <w:tc>
          <w:tcPr>
            <w:tcW w:w="1566" w:type="dxa"/>
            <w:tcBorders>
              <w:top w:val="single" w:sz="4" w:space="0" w:color="auto"/>
              <w:bottom w:val="nil"/>
            </w:tcBorders>
            <w:shd w:val="clear" w:color="auto" w:fill="auto"/>
          </w:tcPr>
          <w:p w14:paraId="121A7A02" w14:textId="2DF2AA62" w:rsidR="00F168B3" w:rsidRPr="00CB13B0" w:rsidRDefault="00F168B3" w:rsidP="00F776F0">
            <w:pPr>
              <w:pStyle w:val="ENoteTableText"/>
            </w:pPr>
            <w:r w:rsidRPr="00CB13B0">
              <w:t>Sch. 2 (</w:t>
            </w:r>
            <w:r w:rsidR="00410FA5">
              <w:t>item 1</w:t>
            </w:r>
            <w:r w:rsidRPr="00CB13B0">
              <w:t xml:space="preserve">6) </w:t>
            </w:r>
          </w:p>
        </w:tc>
      </w:tr>
      <w:tr w:rsidR="00F168B3" w:rsidRPr="00CB13B0" w14:paraId="7FD96000" w14:textId="77777777" w:rsidTr="00F776F0">
        <w:trPr>
          <w:cantSplit/>
        </w:trPr>
        <w:tc>
          <w:tcPr>
            <w:tcW w:w="1695" w:type="dxa"/>
            <w:tcBorders>
              <w:top w:val="nil"/>
              <w:bottom w:val="nil"/>
            </w:tcBorders>
            <w:shd w:val="clear" w:color="auto" w:fill="auto"/>
          </w:tcPr>
          <w:p w14:paraId="26DFD899"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748527E4" w14:textId="77777777" w:rsidR="00F168B3" w:rsidRPr="00CB13B0" w:rsidRDefault="00F168B3" w:rsidP="00F776F0">
            <w:pPr>
              <w:pStyle w:val="ENoteTableText"/>
            </w:pPr>
          </w:p>
        </w:tc>
        <w:tc>
          <w:tcPr>
            <w:tcW w:w="992" w:type="dxa"/>
            <w:tcBorders>
              <w:top w:val="nil"/>
              <w:bottom w:val="nil"/>
            </w:tcBorders>
            <w:shd w:val="clear" w:color="auto" w:fill="auto"/>
          </w:tcPr>
          <w:p w14:paraId="33584C84" w14:textId="77777777" w:rsidR="00F168B3" w:rsidRPr="00CB13B0" w:rsidRDefault="00F168B3" w:rsidP="00F776F0">
            <w:pPr>
              <w:pStyle w:val="ENoteTableText"/>
            </w:pPr>
          </w:p>
        </w:tc>
        <w:tc>
          <w:tcPr>
            <w:tcW w:w="1843" w:type="dxa"/>
            <w:tcBorders>
              <w:top w:val="nil"/>
              <w:bottom w:val="nil"/>
            </w:tcBorders>
            <w:shd w:val="clear" w:color="auto" w:fill="auto"/>
          </w:tcPr>
          <w:p w14:paraId="5D7C3300" w14:textId="77777777" w:rsidR="00F168B3" w:rsidRPr="00CB13B0" w:rsidRDefault="00F168B3" w:rsidP="00F776F0">
            <w:pPr>
              <w:pStyle w:val="ENoteTableText"/>
            </w:pPr>
          </w:p>
        </w:tc>
        <w:tc>
          <w:tcPr>
            <w:tcW w:w="1566" w:type="dxa"/>
            <w:tcBorders>
              <w:top w:val="nil"/>
              <w:bottom w:val="nil"/>
            </w:tcBorders>
            <w:shd w:val="clear" w:color="auto" w:fill="auto"/>
          </w:tcPr>
          <w:p w14:paraId="00BD790C" w14:textId="77777777" w:rsidR="00F168B3" w:rsidRPr="00CB13B0" w:rsidRDefault="00F168B3" w:rsidP="00F776F0">
            <w:pPr>
              <w:pStyle w:val="ENoteTableText"/>
            </w:pPr>
          </w:p>
        </w:tc>
      </w:tr>
      <w:tr w:rsidR="00F168B3" w:rsidRPr="00CB13B0" w14:paraId="666714E6" w14:textId="77777777" w:rsidTr="00F776F0">
        <w:trPr>
          <w:cantSplit/>
        </w:trPr>
        <w:tc>
          <w:tcPr>
            <w:tcW w:w="1695" w:type="dxa"/>
            <w:tcBorders>
              <w:top w:val="nil"/>
              <w:bottom w:val="single" w:sz="4" w:space="0" w:color="auto"/>
            </w:tcBorders>
            <w:shd w:val="clear" w:color="auto" w:fill="auto"/>
          </w:tcPr>
          <w:p w14:paraId="5144EB5E" w14:textId="77777777" w:rsidR="00F168B3" w:rsidRPr="00CB13B0" w:rsidRDefault="00F168B3" w:rsidP="00F776F0">
            <w:pPr>
              <w:pStyle w:val="ENoteTTi"/>
              <w:rPr>
                <w:rFonts w:eastAsiaTheme="minorHAnsi"/>
                <w:lang w:eastAsia="en-US"/>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5C0654D5"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79F1477E"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38509DFE" w14:textId="7650F52C" w:rsidR="00F168B3" w:rsidRPr="00CB13B0" w:rsidRDefault="00F168B3" w:rsidP="00F776F0">
            <w:pPr>
              <w:pStyle w:val="ENoteTableText"/>
              <w:rPr>
                <w:i/>
              </w:rPr>
            </w:pPr>
            <w:r w:rsidRPr="00CB13B0">
              <w:t>Sch 12 (</w:t>
            </w:r>
            <w:r w:rsidR="00410FA5">
              <w:t>item 6</w:t>
            </w:r>
            <w:r w:rsidRPr="00CB13B0">
              <w:t xml:space="preserve">2): 21 Dec 1998 (s 2(1) </w:t>
            </w:r>
            <w:r w:rsidR="00410FA5">
              <w:t>item 6</w:t>
            </w:r>
            <w:r w:rsidRPr="00CB13B0">
              <w:t>0)</w:t>
            </w:r>
          </w:p>
        </w:tc>
        <w:tc>
          <w:tcPr>
            <w:tcW w:w="1566" w:type="dxa"/>
            <w:tcBorders>
              <w:top w:val="nil"/>
              <w:bottom w:val="single" w:sz="4" w:space="0" w:color="auto"/>
            </w:tcBorders>
            <w:shd w:val="clear" w:color="auto" w:fill="auto"/>
          </w:tcPr>
          <w:p w14:paraId="07C9DE70" w14:textId="77777777" w:rsidR="00F168B3" w:rsidRPr="00CB13B0" w:rsidRDefault="00F168B3" w:rsidP="00F776F0">
            <w:pPr>
              <w:pStyle w:val="ENoteTableText"/>
            </w:pPr>
            <w:r w:rsidRPr="00CB13B0">
              <w:t>—</w:t>
            </w:r>
          </w:p>
        </w:tc>
      </w:tr>
      <w:tr w:rsidR="00F168B3" w:rsidRPr="00CB13B0" w14:paraId="04670D0D" w14:textId="77777777" w:rsidTr="00F776F0">
        <w:trPr>
          <w:cantSplit/>
        </w:trPr>
        <w:tc>
          <w:tcPr>
            <w:tcW w:w="1695" w:type="dxa"/>
            <w:tcBorders>
              <w:top w:val="single" w:sz="4" w:space="0" w:color="auto"/>
              <w:bottom w:val="single" w:sz="4" w:space="0" w:color="auto"/>
            </w:tcBorders>
            <w:shd w:val="clear" w:color="auto" w:fill="auto"/>
          </w:tcPr>
          <w:p w14:paraId="1B99ADD3" w14:textId="77777777" w:rsidR="00F168B3" w:rsidRPr="00CB13B0" w:rsidRDefault="00F168B3" w:rsidP="00F776F0">
            <w:pPr>
              <w:pStyle w:val="ENoteTableText"/>
            </w:pPr>
            <w:r w:rsidRPr="00CB13B0">
              <w:t>Payment Processing Legislation Amendment (Social Security and Veterans’ Entitlements) Act 1998</w:t>
            </w:r>
          </w:p>
        </w:tc>
        <w:tc>
          <w:tcPr>
            <w:tcW w:w="992" w:type="dxa"/>
            <w:tcBorders>
              <w:top w:val="single" w:sz="4" w:space="0" w:color="auto"/>
              <w:bottom w:val="single" w:sz="4" w:space="0" w:color="auto"/>
            </w:tcBorders>
            <w:shd w:val="clear" w:color="auto" w:fill="auto"/>
          </w:tcPr>
          <w:p w14:paraId="71AE2B33" w14:textId="77777777" w:rsidR="00F168B3" w:rsidRPr="00CB13B0" w:rsidRDefault="00F168B3" w:rsidP="00F776F0">
            <w:pPr>
              <w:pStyle w:val="ENoteTableText"/>
            </w:pPr>
            <w:r w:rsidRPr="00CB13B0">
              <w:t>132, 1998</w:t>
            </w:r>
          </w:p>
        </w:tc>
        <w:tc>
          <w:tcPr>
            <w:tcW w:w="992" w:type="dxa"/>
            <w:tcBorders>
              <w:top w:val="single" w:sz="4" w:space="0" w:color="auto"/>
              <w:bottom w:val="single" w:sz="4" w:space="0" w:color="auto"/>
            </w:tcBorders>
            <w:shd w:val="clear" w:color="auto" w:fill="auto"/>
          </w:tcPr>
          <w:p w14:paraId="41BC4288" w14:textId="77777777" w:rsidR="00F168B3" w:rsidRPr="00CB13B0" w:rsidRDefault="00F168B3" w:rsidP="00F776F0">
            <w:pPr>
              <w:pStyle w:val="ENoteTableText"/>
            </w:pPr>
            <w:smartTag w:uri="urn:schemas-microsoft-com:office:smarttags" w:element="date">
              <w:smartTagPr>
                <w:attr w:name="Month" w:val="12"/>
                <w:attr w:name="Day" w:val="24"/>
                <w:attr w:name="Year" w:val="1998"/>
              </w:smartTagPr>
              <w:r w:rsidRPr="00CB13B0">
                <w:t>24 Dec 1998</w:t>
              </w:r>
            </w:smartTag>
          </w:p>
        </w:tc>
        <w:tc>
          <w:tcPr>
            <w:tcW w:w="1843" w:type="dxa"/>
            <w:tcBorders>
              <w:top w:val="single" w:sz="4" w:space="0" w:color="auto"/>
              <w:bottom w:val="single" w:sz="4" w:space="0" w:color="auto"/>
            </w:tcBorders>
            <w:shd w:val="clear" w:color="auto" w:fill="auto"/>
          </w:tcPr>
          <w:p w14:paraId="6E5130BF" w14:textId="38060583" w:rsidR="00F168B3" w:rsidRPr="00CB13B0" w:rsidRDefault="00F168B3" w:rsidP="00F776F0">
            <w:pPr>
              <w:pStyle w:val="ENoteTableText"/>
            </w:pPr>
            <w:r w:rsidRPr="00CB13B0">
              <w:t>Sch 5 (</w:t>
            </w:r>
            <w:r w:rsidR="00410FA5">
              <w:t>items 2</w:t>
            </w:r>
            <w:r w:rsidRPr="00CB13B0">
              <w:t xml:space="preserve">–9): </w:t>
            </w:r>
            <w:r w:rsidR="00410FA5">
              <w:t>1 July</w:t>
            </w:r>
            <w:r w:rsidRPr="00CB13B0">
              <w:t xml:space="preserve"> 1999 (s 2(1))</w:t>
            </w:r>
          </w:p>
        </w:tc>
        <w:tc>
          <w:tcPr>
            <w:tcW w:w="1566" w:type="dxa"/>
            <w:tcBorders>
              <w:top w:val="single" w:sz="4" w:space="0" w:color="auto"/>
              <w:bottom w:val="single" w:sz="4" w:space="0" w:color="auto"/>
            </w:tcBorders>
            <w:shd w:val="clear" w:color="auto" w:fill="auto"/>
          </w:tcPr>
          <w:p w14:paraId="3BC80B52" w14:textId="77777777" w:rsidR="00F168B3" w:rsidRPr="00CB13B0" w:rsidRDefault="00F168B3" w:rsidP="00F776F0">
            <w:pPr>
              <w:pStyle w:val="ENoteTableText"/>
            </w:pPr>
            <w:r w:rsidRPr="00CB13B0">
              <w:t>—</w:t>
            </w:r>
          </w:p>
        </w:tc>
      </w:tr>
      <w:tr w:rsidR="00F168B3" w:rsidRPr="00CB13B0" w14:paraId="206A56D5" w14:textId="77777777" w:rsidTr="00F776F0">
        <w:trPr>
          <w:cantSplit/>
        </w:trPr>
        <w:tc>
          <w:tcPr>
            <w:tcW w:w="1695" w:type="dxa"/>
            <w:tcBorders>
              <w:top w:val="single" w:sz="4" w:space="0" w:color="auto"/>
              <w:bottom w:val="single" w:sz="4" w:space="0" w:color="auto"/>
            </w:tcBorders>
            <w:shd w:val="clear" w:color="auto" w:fill="auto"/>
          </w:tcPr>
          <w:p w14:paraId="006C7169" w14:textId="77777777" w:rsidR="00F168B3" w:rsidRPr="00CB13B0" w:rsidRDefault="00F168B3" w:rsidP="00F776F0">
            <w:pPr>
              <w:pStyle w:val="ENoteTableText"/>
            </w:pPr>
            <w:r w:rsidRPr="00CB13B0">
              <w:t>Taxation Laws Amendment Act (No.</w:t>
            </w:r>
            <w:r w:rsidR="0056271E" w:rsidRPr="00CB13B0">
              <w:t> </w:t>
            </w:r>
            <w:r w:rsidRPr="00CB13B0">
              <w:t>3) 1999</w:t>
            </w:r>
          </w:p>
        </w:tc>
        <w:tc>
          <w:tcPr>
            <w:tcW w:w="992" w:type="dxa"/>
            <w:tcBorders>
              <w:top w:val="single" w:sz="4" w:space="0" w:color="auto"/>
              <w:bottom w:val="single" w:sz="4" w:space="0" w:color="auto"/>
            </w:tcBorders>
            <w:shd w:val="clear" w:color="auto" w:fill="auto"/>
          </w:tcPr>
          <w:p w14:paraId="5B4779C6" w14:textId="77777777" w:rsidR="00F168B3" w:rsidRPr="00CB13B0" w:rsidRDefault="00F168B3" w:rsidP="00F776F0">
            <w:pPr>
              <w:pStyle w:val="ENoteTableText"/>
            </w:pPr>
            <w:r w:rsidRPr="00CB13B0">
              <w:t>11, 1999</w:t>
            </w:r>
          </w:p>
        </w:tc>
        <w:tc>
          <w:tcPr>
            <w:tcW w:w="992" w:type="dxa"/>
            <w:tcBorders>
              <w:top w:val="single" w:sz="4" w:space="0" w:color="auto"/>
              <w:bottom w:val="single" w:sz="4" w:space="0" w:color="auto"/>
            </w:tcBorders>
            <w:shd w:val="clear" w:color="auto" w:fill="auto"/>
          </w:tcPr>
          <w:p w14:paraId="60177659" w14:textId="77777777" w:rsidR="00F168B3" w:rsidRPr="00CB13B0" w:rsidRDefault="00F168B3" w:rsidP="00F776F0">
            <w:pPr>
              <w:pStyle w:val="ENoteTableText"/>
            </w:pPr>
            <w:smartTag w:uri="urn:schemas-microsoft-com:office:smarttags" w:element="date">
              <w:smartTagPr>
                <w:attr w:name="Month" w:val="3"/>
                <w:attr w:name="Day" w:val="31"/>
                <w:attr w:name="Year" w:val="1999"/>
              </w:smartTagPr>
              <w:r w:rsidRPr="00CB13B0">
                <w:t>31 Mar 1999</w:t>
              </w:r>
            </w:smartTag>
          </w:p>
        </w:tc>
        <w:tc>
          <w:tcPr>
            <w:tcW w:w="1843" w:type="dxa"/>
            <w:tcBorders>
              <w:top w:val="single" w:sz="4" w:space="0" w:color="auto"/>
              <w:bottom w:val="single" w:sz="4" w:space="0" w:color="auto"/>
            </w:tcBorders>
            <w:shd w:val="clear" w:color="auto" w:fill="auto"/>
          </w:tcPr>
          <w:p w14:paraId="7F241C54" w14:textId="733AADC0" w:rsidR="00F168B3" w:rsidRPr="00CB13B0" w:rsidRDefault="00F168B3" w:rsidP="00F776F0">
            <w:pPr>
              <w:pStyle w:val="ENoteTableText"/>
            </w:pPr>
            <w:r w:rsidRPr="00CB13B0">
              <w:t>Sch 1 (</w:t>
            </w:r>
            <w:r w:rsidR="00410FA5">
              <w:t>items 2</w:t>
            </w:r>
            <w:r w:rsidRPr="00CB13B0">
              <w:t xml:space="preserve">77–280, 404): </w:t>
            </w:r>
            <w:r w:rsidR="00410FA5">
              <w:t>1 July</w:t>
            </w:r>
            <w:r w:rsidRPr="00CB13B0">
              <w:t xml:space="preserve"> 1999 (s 2(3))</w:t>
            </w:r>
          </w:p>
        </w:tc>
        <w:tc>
          <w:tcPr>
            <w:tcW w:w="1566" w:type="dxa"/>
            <w:tcBorders>
              <w:top w:val="single" w:sz="4" w:space="0" w:color="auto"/>
              <w:bottom w:val="single" w:sz="4" w:space="0" w:color="auto"/>
            </w:tcBorders>
            <w:shd w:val="clear" w:color="auto" w:fill="auto"/>
          </w:tcPr>
          <w:p w14:paraId="275FC737" w14:textId="6E6E00A1" w:rsidR="00F168B3" w:rsidRPr="00CB13B0" w:rsidRDefault="00F168B3" w:rsidP="00F776F0">
            <w:pPr>
              <w:pStyle w:val="ENoteTableText"/>
            </w:pPr>
            <w:r w:rsidRPr="00CB13B0">
              <w:t>Sch 1 (</w:t>
            </w:r>
            <w:r w:rsidR="00410FA5">
              <w:t>item 4</w:t>
            </w:r>
            <w:r w:rsidRPr="00CB13B0">
              <w:t>04)</w:t>
            </w:r>
          </w:p>
        </w:tc>
      </w:tr>
      <w:tr w:rsidR="00F168B3" w:rsidRPr="00CB13B0" w14:paraId="08A3360B" w14:textId="77777777" w:rsidTr="00F776F0">
        <w:trPr>
          <w:cantSplit/>
        </w:trPr>
        <w:tc>
          <w:tcPr>
            <w:tcW w:w="1695" w:type="dxa"/>
            <w:tcBorders>
              <w:top w:val="single" w:sz="4" w:space="0" w:color="auto"/>
              <w:bottom w:val="single" w:sz="4" w:space="0" w:color="auto"/>
            </w:tcBorders>
            <w:shd w:val="clear" w:color="auto" w:fill="auto"/>
          </w:tcPr>
          <w:p w14:paraId="2A91F8A8" w14:textId="77777777" w:rsidR="00F168B3" w:rsidRPr="00CB13B0" w:rsidRDefault="00F168B3" w:rsidP="00F776F0">
            <w:pPr>
              <w:pStyle w:val="ENoteTableText"/>
            </w:pPr>
            <w:r w:rsidRPr="00CB13B0">
              <w:lastRenderedPageBreak/>
              <w:t>Assistance for Carers Legislation Amendment Act 1999</w:t>
            </w:r>
          </w:p>
        </w:tc>
        <w:tc>
          <w:tcPr>
            <w:tcW w:w="992" w:type="dxa"/>
            <w:tcBorders>
              <w:top w:val="single" w:sz="4" w:space="0" w:color="auto"/>
              <w:bottom w:val="single" w:sz="4" w:space="0" w:color="auto"/>
            </w:tcBorders>
            <w:shd w:val="clear" w:color="auto" w:fill="auto"/>
          </w:tcPr>
          <w:p w14:paraId="3CFCFF40" w14:textId="77777777" w:rsidR="00F168B3" w:rsidRPr="00CB13B0" w:rsidRDefault="00F168B3" w:rsidP="00F776F0">
            <w:pPr>
              <w:pStyle w:val="ENoteTableText"/>
            </w:pPr>
            <w:r w:rsidRPr="00CB13B0">
              <w:t>13, 1999</w:t>
            </w:r>
          </w:p>
        </w:tc>
        <w:tc>
          <w:tcPr>
            <w:tcW w:w="992" w:type="dxa"/>
            <w:tcBorders>
              <w:top w:val="single" w:sz="4" w:space="0" w:color="auto"/>
              <w:bottom w:val="single" w:sz="4" w:space="0" w:color="auto"/>
            </w:tcBorders>
            <w:shd w:val="clear" w:color="auto" w:fill="auto"/>
          </w:tcPr>
          <w:p w14:paraId="50D91942" w14:textId="77777777" w:rsidR="00F168B3" w:rsidRPr="00CB13B0" w:rsidRDefault="00F168B3" w:rsidP="00F776F0">
            <w:pPr>
              <w:pStyle w:val="ENoteTableText"/>
            </w:pPr>
            <w:smartTag w:uri="urn:schemas-microsoft-com:office:smarttags" w:element="date">
              <w:smartTagPr>
                <w:attr w:name="Month" w:val="4"/>
                <w:attr w:name="Day" w:val="9"/>
                <w:attr w:name="Year" w:val="1999"/>
              </w:smartTagPr>
              <w:r w:rsidRPr="00CB13B0">
                <w:t>9 Apr 1999</w:t>
              </w:r>
            </w:smartTag>
          </w:p>
        </w:tc>
        <w:tc>
          <w:tcPr>
            <w:tcW w:w="1843" w:type="dxa"/>
            <w:tcBorders>
              <w:top w:val="single" w:sz="4" w:space="0" w:color="auto"/>
              <w:bottom w:val="single" w:sz="4" w:space="0" w:color="auto"/>
            </w:tcBorders>
            <w:shd w:val="clear" w:color="auto" w:fill="auto"/>
          </w:tcPr>
          <w:p w14:paraId="33AADF1B" w14:textId="71C7215B" w:rsidR="00F168B3" w:rsidRPr="00CB13B0" w:rsidRDefault="00F168B3" w:rsidP="00F776F0">
            <w:pPr>
              <w:pStyle w:val="ENoteTableText"/>
            </w:pPr>
            <w:r w:rsidRPr="00CB13B0">
              <w:t>Sch 1 (</w:t>
            </w:r>
            <w:r w:rsidR="00410FA5">
              <w:t>items 1</w:t>
            </w:r>
            <w:r w:rsidRPr="00CB13B0">
              <w:t xml:space="preserve">22–125, 128): </w:t>
            </w:r>
            <w:r w:rsidR="00410FA5">
              <w:t>1 July</w:t>
            </w:r>
            <w:r w:rsidRPr="00CB13B0">
              <w:t xml:space="preserve"> 1997 (s 2(3))</w:t>
            </w:r>
            <w:r w:rsidRPr="00CB13B0">
              <w:br/>
              <w:t>Sch 1 (</w:t>
            </w:r>
            <w:r w:rsidR="00410FA5">
              <w:t>items 1</w:t>
            </w:r>
            <w:r w:rsidRPr="00CB13B0">
              <w:t xml:space="preserve">29–133): </w:t>
            </w:r>
            <w:r w:rsidR="00410FA5">
              <w:t>1 July</w:t>
            </w:r>
            <w:r w:rsidRPr="00CB13B0">
              <w:t xml:space="preserve"> 1998 (s 2(4))</w:t>
            </w:r>
            <w:r w:rsidRPr="00CB13B0">
              <w:br/>
              <w:t>Sch 1 (</w:t>
            </w:r>
            <w:r w:rsidR="00410FA5">
              <w:t>items 1</w:t>
            </w:r>
            <w:r w:rsidRPr="00CB13B0">
              <w:t>34–137) and Sch 2 (</w:t>
            </w:r>
            <w:r w:rsidR="00410FA5">
              <w:t>items 5</w:t>
            </w:r>
            <w:r w:rsidRPr="00CB13B0">
              <w:t xml:space="preserve">0–55, 63, 64(1), (3)): </w:t>
            </w:r>
            <w:r w:rsidR="00410FA5">
              <w:t>1 July</w:t>
            </w:r>
            <w:r w:rsidRPr="00CB13B0">
              <w:t xml:space="preserve"> 1999 (s 2(2)(a), (b))</w:t>
            </w:r>
          </w:p>
        </w:tc>
        <w:tc>
          <w:tcPr>
            <w:tcW w:w="1566" w:type="dxa"/>
            <w:tcBorders>
              <w:top w:val="single" w:sz="4" w:space="0" w:color="auto"/>
              <w:bottom w:val="single" w:sz="4" w:space="0" w:color="auto"/>
            </w:tcBorders>
            <w:shd w:val="clear" w:color="auto" w:fill="auto"/>
          </w:tcPr>
          <w:p w14:paraId="3D3DD864" w14:textId="38524870" w:rsidR="00F168B3" w:rsidRPr="00CB13B0" w:rsidRDefault="00F168B3" w:rsidP="00F776F0">
            <w:pPr>
              <w:pStyle w:val="ENoteTableText"/>
            </w:pPr>
            <w:r w:rsidRPr="00CB13B0">
              <w:t>Sch 1 (</w:t>
            </w:r>
            <w:r w:rsidR="00410FA5">
              <w:t>items 1</w:t>
            </w:r>
            <w:r w:rsidRPr="00CB13B0">
              <w:t>28, 133, 137) and Sch 2 (</w:t>
            </w:r>
            <w:r w:rsidR="00410FA5">
              <w:t>items 6</w:t>
            </w:r>
            <w:r w:rsidRPr="00CB13B0">
              <w:t>3, 64(1), (3))</w:t>
            </w:r>
          </w:p>
        </w:tc>
      </w:tr>
      <w:tr w:rsidR="00F168B3" w:rsidRPr="00CB13B0" w14:paraId="46D238FD" w14:textId="77777777" w:rsidTr="00F776F0">
        <w:trPr>
          <w:cantSplit/>
        </w:trPr>
        <w:tc>
          <w:tcPr>
            <w:tcW w:w="1695" w:type="dxa"/>
            <w:tcBorders>
              <w:top w:val="single" w:sz="4" w:space="0" w:color="auto"/>
              <w:bottom w:val="nil"/>
            </w:tcBorders>
            <w:shd w:val="clear" w:color="auto" w:fill="auto"/>
          </w:tcPr>
          <w:p w14:paraId="785D02EF" w14:textId="77777777" w:rsidR="00F168B3" w:rsidRPr="00CB13B0" w:rsidRDefault="00F168B3" w:rsidP="00F776F0">
            <w:pPr>
              <w:pStyle w:val="ENoteTableText"/>
            </w:pPr>
            <w:r w:rsidRPr="00CB13B0">
              <w:t>Taxation Laws Amendment Act (No.</w:t>
            </w:r>
            <w:r w:rsidR="0056271E" w:rsidRPr="00CB13B0">
              <w:t> </w:t>
            </w:r>
            <w:r w:rsidRPr="00CB13B0">
              <w:t>1) 1999</w:t>
            </w:r>
          </w:p>
        </w:tc>
        <w:tc>
          <w:tcPr>
            <w:tcW w:w="992" w:type="dxa"/>
            <w:tcBorders>
              <w:top w:val="single" w:sz="4" w:space="0" w:color="auto"/>
              <w:bottom w:val="nil"/>
            </w:tcBorders>
            <w:shd w:val="clear" w:color="auto" w:fill="auto"/>
          </w:tcPr>
          <w:p w14:paraId="23467AD8" w14:textId="77777777" w:rsidR="00F168B3" w:rsidRPr="00CB13B0" w:rsidRDefault="00F168B3" w:rsidP="00F776F0">
            <w:pPr>
              <w:pStyle w:val="ENoteTableText"/>
            </w:pPr>
            <w:r w:rsidRPr="00CB13B0">
              <w:t>16, 1999</w:t>
            </w:r>
          </w:p>
        </w:tc>
        <w:tc>
          <w:tcPr>
            <w:tcW w:w="992" w:type="dxa"/>
            <w:tcBorders>
              <w:top w:val="single" w:sz="4" w:space="0" w:color="auto"/>
              <w:bottom w:val="nil"/>
            </w:tcBorders>
            <w:shd w:val="clear" w:color="auto" w:fill="auto"/>
          </w:tcPr>
          <w:p w14:paraId="61E37939" w14:textId="77777777" w:rsidR="00F168B3" w:rsidRPr="00CB13B0" w:rsidRDefault="00F168B3" w:rsidP="00F776F0">
            <w:pPr>
              <w:pStyle w:val="ENoteTableText"/>
            </w:pPr>
            <w:smartTag w:uri="urn:schemas-microsoft-com:office:smarttags" w:element="date">
              <w:smartTagPr>
                <w:attr w:name="Month" w:val="4"/>
                <w:attr w:name="Day" w:val="9"/>
                <w:attr w:name="Year" w:val="1999"/>
              </w:smartTagPr>
              <w:r w:rsidRPr="00CB13B0">
                <w:t>9 Apr 1999</w:t>
              </w:r>
            </w:smartTag>
          </w:p>
        </w:tc>
        <w:tc>
          <w:tcPr>
            <w:tcW w:w="1843" w:type="dxa"/>
            <w:tcBorders>
              <w:top w:val="single" w:sz="4" w:space="0" w:color="auto"/>
              <w:bottom w:val="nil"/>
            </w:tcBorders>
            <w:shd w:val="clear" w:color="auto" w:fill="auto"/>
          </w:tcPr>
          <w:p w14:paraId="6EAE67DB" w14:textId="0A77116F" w:rsidR="00F168B3" w:rsidRPr="00CB13B0" w:rsidRDefault="00F168B3" w:rsidP="00F776F0">
            <w:pPr>
              <w:pStyle w:val="ENoteTableText"/>
            </w:pPr>
            <w:r w:rsidRPr="00CB13B0">
              <w:t>s 4, Sch 3 (</w:t>
            </w:r>
            <w:r w:rsidR="00410FA5">
              <w:t>items 1</w:t>
            </w:r>
            <w:r w:rsidRPr="00CB13B0">
              <w:t>1, 12(3)), Sch 4 and Sch 7 (</w:t>
            </w:r>
            <w:r w:rsidR="00081BC2" w:rsidRPr="00CB13B0">
              <w:t>items 9</w:t>
            </w:r>
            <w:r w:rsidRPr="00CB13B0">
              <w:t xml:space="preserve">–14): </w:t>
            </w:r>
            <w:smartTag w:uri="urn:schemas-microsoft-com:office:smarttags" w:element="date">
              <w:smartTagPr>
                <w:attr w:name="Month" w:val="4"/>
                <w:attr w:name="Day" w:val="9"/>
                <w:attr w:name="Year" w:val="1999"/>
              </w:smartTagPr>
              <w:r w:rsidRPr="00CB13B0">
                <w:t>9 Apr 1999 (s 2(1))</w:t>
              </w:r>
            </w:smartTag>
          </w:p>
        </w:tc>
        <w:tc>
          <w:tcPr>
            <w:tcW w:w="1566" w:type="dxa"/>
            <w:tcBorders>
              <w:top w:val="single" w:sz="4" w:space="0" w:color="auto"/>
              <w:bottom w:val="nil"/>
            </w:tcBorders>
            <w:shd w:val="clear" w:color="auto" w:fill="auto"/>
          </w:tcPr>
          <w:p w14:paraId="33D328D5" w14:textId="3B27F352" w:rsidR="00F168B3" w:rsidRPr="00CB13B0" w:rsidRDefault="00F168B3" w:rsidP="00F776F0">
            <w:pPr>
              <w:pStyle w:val="ENoteTableText"/>
            </w:pPr>
            <w:r w:rsidRPr="00CB13B0">
              <w:t>s 4, Sch 3 (</w:t>
            </w:r>
            <w:r w:rsidR="00410FA5">
              <w:t>item 1</w:t>
            </w:r>
            <w:r w:rsidRPr="00CB13B0">
              <w:t>2(3)), Sch 4 (</w:t>
            </w:r>
            <w:r w:rsidR="00410FA5">
              <w:t>item 2</w:t>
            </w:r>
            <w:r w:rsidRPr="00CB13B0">
              <w:t>) and Sch 7 (</w:t>
            </w:r>
            <w:r w:rsidR="00410FA5">
              <w:t>item 1</w:t>
            </w:r>
            <w:r w:rsidRPr="00CB13B0">
              <w:t>4)</w:t>
            </w:r>
          </w:p>
        </w:tc>
      </w:tr>
      <w:tr w:rsidR="00F168B3" w:rsidRPr="00CB13B0" w14:paraId="634F6902" w14:textId="77777777" w:rsidTr="00F776F0">
        <w:trPr>
          <w:cantSplit/>
        </w:trPr>
        <w:tc>
          <w:tcPr>
            <w:tcW w:w="1695" w:type="dxa"/>
            <w:tcBorders>
              <w:top w:val="nil"/>
              <w:bottom w:val="nil"/>
            </w:tcBorders>
            <w:shd w:val="clear" w:color="auto" w:fill="auto"/>
          </w:tcPr>
          <w:p w14:paraId="09E111F0"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A79D75E" w14:textId="77777777" w:rsidR="00F168B3" w:rsidRPr="00CB13B0" w:rsidRDefault="00F168B3" w:rsidP="00F776F0">
            <w:pPr>
              <w:pStyle w:val="ENoteTableText"/>
            </w:pPr>
          </w:p>
        </w:tc>
        <w:tc>
          <w:tcPr>
            <w:tcW w:w="992" w:type="dxa"/>
            <w:tcBorders>
              <w:top w:val="nil"/>
              <w:bottom w:val="nil"/>
            </w:tcBorders>
            <w:shd w:val="clear" w:color="auto" w:fill="auto"/>
          </w:tcPr>
          <w:p w14:paraId="4F47E6F2" w14:textId="77777777" w:rsidR="00F168B3" w:rsidRPr="00CB13B0" w:rsidRDefault="00F168B3" w:rsidP="00F776F0">
            <w:pPr>
              <w:pStyle w:val="ENoteTableText"/>
            </w:pPr>
          </w:p>
        </w:tc>
        <w:tc>
          <w:tcPr>
            <w:tcW w:w="1843" w:type="dxa"/>
            <w:tcBorders>
              <w:top w:val="nil"/>
              <w:bottom w:val="nil"/>
            </w:tcBorders>
            <w:shd w:val="clear" w:color="auto" w:fill="auto"/>
          </w:tcPr>
          <w:p w14:paraId="1473BBCA" w14:textId="77777777" w:rsidR="00F168B3" w:rsidRPr="00CB13B0" w:rsidRDefault="00F168B3" w:rsidP="00F776F0">
            <w:pPr>
              <w:pStyle w:val="ENoteTableText"/>
            </w:pPr>
          </w:p>
        </w:tc>
        <w:tc>
          <w:tcPr>
            <w:tcW w:w="1566" w:type="dxa"/>
            <w:tcBorders>
              <w:top w:val="nil"/>
              <w:bottom w:val="nil"/>
            </w:tcBorders>
            <w:shd w:val="clear" w:color="auto" w:fill="auto"/>
          </w:tcPr>
          <w:p w14:paraId="36F8011C" w14:textId="77777777" w:rsidR="00F168B3" w:rsidRPr="00CB13B0" w:rsidRDefault="00F168B3" w:rsidP="00F776F0">
            <w:pPr>
              <w:pStyle w:val="ENoteTableText"/>
            </w:pPr>
          </w:p>
        </w:tc>
      </w:tr>
      <w:tr w:rsidR="00F168B3" w:rsidRPr="00CB13B0" w14:paraId="59C220BE" w14:textId="77777777" w:rsidTr="00F776F0">
        <w:trPr>
          <w:cantSplit/>
        </w:trPr>
        <w:tc>
          <w:tcPr>
            <w:tcW w:w="1695" w:type="dxa"/>
            <w:tcBorders>
              <w:top w:val="nil"/>
              <w:bottom w:val="single" w:sz="4" w:space="0" w:color="auto"/>
            </w:tcBorders>
            <w:shd w:val="clear" w:color="auto" w:fill="auto"/>
          </w:tcPr>
          <w:p w14:paraId="787C69C2"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57F2373A"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023DA0BD"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114C1F05" w14:textId="0C835B50" w:rsidR="00F168B3" w:rsidRPr="00CB13B0" w:rsidRDefault="00F168B3" w:rsidP="00F776F0">
            <w:pPr>
              <w:pStyle w:val="ENoteTableText"/>
              <w:rPr>
                <w:i/>
              </w:rPr>
            </w:pPr>
            <w:r w:rsidRPr="00CB13B0">
              <w:t>Schedule</w:t>
            </w:r>
            <w:r w:rsidR="0056271E" w:rsidRPr="00CB13B0">
              <w:t> </w:t>
            </w:r>
            <w:r w:rsidRPr="00CB13B0">
              <w:t>6 (</w:t>
            </w:r>
            <w:r w:rsidR="00410FA5">
              <w:t>item 3</w:t>
            </w:r>
            <w:r w:rsidRPr="00CB13B0">
              <w:t xml:space="preserve">5): </w:t>
            </w:r>
            <w:r w:rsidR="007E6237" w:rsidRPr="00CB13B0">
              <w:t>29 June</w:t>
            </w:r>
            <w:r w:rsidRPr="00CB13B0">
              <w:t xml:space="preserve"> 2010</w:t>
            </w:r>
          </w:p>
        </w:tc>
        <w:tc>
          <w:tcPr>
            <w:tcW w:w="1566" w:type="dxa"/>
            <w:tcBorders>
              <w:top w:val="nil"/>
              <w:bottom w:val="single" w:sz="4" w:space="0" w:color="auto"/>
            </w:tcBorders>
            <w:shd w:val="clear" w:color="auto" w:fill="auto"/>
          </w:tcPr>
          <w:p w14:paraId="304ECAAD" w14:textId="77777777" w:rsidR="00F168B3" w:rsidRPr="00CB13B0" w:rsidRDefault="00F168B3" w:rsidP="00F776F0">
            <w:pPr>
              <w:pStyle w:val="ENoteTableText"/>
            </w:pPr>
            <w:r w:rsidRPr="00CB13B0">
              <w:t>—</w:t>
            </w:r>
          </w:p>
        </w:tc>
      </w:tr>
      <w:tr w:rsidR="00F168B3" w:rsidRPr="00CB13B0" w14:paraId="1DB07110" w14:textId="77777777" w:rsidTr="00F776F0">
        <w:trPr>
          <w:cantSplit/>
        </w:trPr>
        <w:tc>
          <w:tcPr>
            <w:tcW w:w="1695" w:type="dxa"/>
            <w:tcBorders>
              <w:top w:val="single" w:sz="4" w:space="0" w:color="auto"/>
              <w:bottom w:val="nil"/>
            </w:tcBorders>
            <w:shd w:val="clear" w:color="auto" w:fill="auto"/>
          </w:tcPr>
          <w:p w14:paraId="076F0752" w14:textId="77777777" w:rsidR="00F168B3" w:rsidRPr="00CB13B0" w:rsidRDefault="00F168B3" w:rsidP="00F776F0">
            <w:pPr>
              <w:pStyle w:val="ENoteTableText"/>
            </w:pPr>
            <w:r w:rsidRPr="00CB13B0">
              <w:t>Taxation Laws Amendment (Software Depreciation) Act 1999</w:t>
            </w:r>
          </w:p>
        </w:tc>
        <w:tc>
          <w:tcPr>
            <w:tcW w:w="992" w:type="dxa"/>
            <w:tcBorders>
              <w:top w:val="single" w:sz="4" w:space="0" w:color="auto"/>
              <w:bottom w:val="nil"/>
            </w:tcBorders>
            <w:shd w:val="clear" w:color="auto" w:fill="auto"/>
          </w:tcPr>
          <w:p w14:paraId="497896A7" w14:textId="77777777" w:rsidR="00F168B3" w:rsidRPr="00CB13B0" w:rsidRDefault="00F168B3" w:rsidP="00F776F0">
            <w:pPr>
              <w:pStyle w:val="ENoteTableText"/>
            </w:pPr>
            <w:r w:rsidRPr="00CB13B0">
              <w:t>39, 1999</w:t>
            </w:r>
          </w:p>
        </w:tc>
        <w:tc>
          <w:tcPr>
            <w:tcW w:w="992" w:type="dxa"/>
            <w:tcBorders>
              <w:top w:val="single" w:sz="4" w:space="0" w:color="auto"/>
              <w:bottom w:val="nil"/>
            </w:tcBorders>
            <w:shd w:val="clear" w:color="auto" w:fill="auto"/>
          </w:tcPr>
          <w:p w14:paraId="3238518C" w14:textId="77777777" w:rsidR="00F168B3" w:rsidRPr="00CB13B0" w:rsidRDefault="007E6237" w:rsidP="00F776F0">
            <w:pPr>
              <w:pStyle w:val="ENoteTableText"/>
            </w:pPr>
            <w:r w:rsidRPr="00CB13B0">
              <w:t>31 May</w:t>
            </w:r>
            <w:r w:rsidR="00F168B3" w:rsidRPr="00CB13B0">
              <w:t xml:space="preserve"> 1999</w:t>
            </w:r>
          </w:p>
        </w:tc>
        <w:tc>
          <w:tcPr>
            <w:tcW w:w="1843" w:type="dxa"/>
            <w:tcBorders>
              <w:top w:val="single" w:sz="4" w:space="0" w:color="auto"/>
              <w:bottom w:val="nil"/>
            </w:tcBorders>
            <w:shd w:val="clear" w:color="auto" w:fill="auto"/>
          </w:tcPr>
          <w:p w14:paraId="359D2946" w14:textId="77777777" w:rsidR="00F168B3" w:rsidRPr="00CB13B0" w:rsidRDefault="007E6237" w:rsidP="00F776F0">
            <w:pPr>
              <w:pStyle w:val="ENoteTableText"/>
            </w:pPr>
            <w:r w:rsidRPr="00CB13B0">
              <w:t>31 May</w:t>
            </w:r>
            <w:r w:rsidR="00F168B3" w:rsidRPr="00CB13B0">
              <w:t xml:space="preserve"> 1999</w:t>
            </w:r>
          </w:p>
        </w:tc>
        <w:tc>
          <w:tcPr>
            <w:tcW w:w="1566" w:type="dxa"/>
            <w:tcBorders>
              <w:top w:val="single" w:sz="4" w:space="0" w:color="auto"/>
              <w:bottom w:val="nil"/>
            </w:tcBorders>
            <w:shd w:val="clear" w:color="auto" w:fill="auto"/>
          </w:tcPr>
          <w:p w14:paraId="69452BDB" w14:textId="7C7D55A7" w:rsidR="00F168B3" w:rsidRPr="00CB13B0" w:rsidRDefault="00F168B3" w:rsidP="00F776F0">
            <w:pPr>
              <w:pStyle w:val="ENoteTableText"/>
            </w:pPr>
            <w:r w:rsidRPr="00CB13B0">
              <w:t>s 4 and Sch 1 (</w:t>
            </w:r>
            <w:r w:rsidR="00410FA5">
              <w:t>items 2</w:t>
            </w:r>
            <w:r w:rsidRPr="00CB13B0">
              <w:t>1–24)</w:t>
            </w:r>
          </w:p>
        </w:tc>
      </w:tr>
      <w:tr w:rsidR="00F168B3" w:rsidRPr="00CB13B0" w14:paraId="534E7BE8" w14:textId="77777777" w:rsidTr="00F776F0">
        <w:trPr>
          <w:cantSplit/>
        </w:trPr>
        <w:tc>
          <w:tcPr>
            <w:tcW w:w="1695" w:type="dxa"/>
            <w:tcBorders>
              <w:top w:val="nil"/>
              <w:bottom w:val="nil"/>
            </w:tcBorders>
            <w:shd w:val="clear" w:color="auto" w:fill="auto"/>
          </w:tcPr>
          <w:p w14:paraId="14EE39FF"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233B48C" w14:textId="77777777" w:rsidR="00F168B3" w:rsidRPr="00CB13B0" w:rsidRDefault="00F168B3" w:rsidP="00F776F0">
            <w:pPr>
              <w:pStyle w:val="ENoteTableText"/>
            </w:pPr>
          </w:p>
        </w:tc>
        <w:tc>
          <w:tcPr>
            <w:tcW w:w="992" w:type="dxa"/>
            <w:tcBorders>
              <w:top w:val="nil"/>
              <w:bottom w:val="nil"/>
            </w:tcBorders>
            <w:shd w:val="clear" w:color="auto" w:fill="auto"/>
          </w:tcPr>
          <w:p w14:paraId="64A20838" w14:textId="77777777" w:rsidR="00F168B3" w:rsidRPr="00CB13B0" w:rsidRDefault="00F168B3" w:rsidP="00F776F0">
            <w:pPr>
              <w:pStyle w:val="ENoteTableText"/>
            </w:pPr>
          </w:p>
        </w:tc>
        <w:tc>
          <w:tcPr>
            <w:tcW w:w="1843" w:type="dxa"/>
            <w:tcBorders>
              <w:top w:val="nil"/>
              <w:bottom w:val="nil"/>
            </w:tcBorders>
            <w:shd w:val="clear" w:color="auto" w:fill="auto"/>
          </w:tcPr>
          <w:p w14:paraId="37223060" w14:textId="77777777" w:rsidR="00F168B3" w:rsidRPr="00CB13B0" w:rsidRDefault="00F168B3" w:rsidP="00F776F0">
            <w:pPr>
              <w:pStyle w:val="ENoteTableText"/>
            </w:pPr>
          </w:p>
        </w:tc>
        <w:tc>
          <w:tcPr>
            <w:tcW w:w="1566" w:type="dxa"/>
            <w:tcBorders>
              <w:top w:val="nil"/>
              <w:bottom w:val="nil"/>
            </w:tcBorders>
            <w:shd w:val="clear" w:color="auto" w:fill="auto"/>
          </w:tcPr>
          <w:p w14:paraId="35A69929" w14:textId="77777777" w:rsidR="00F168B3" w:rsidRPr="00CB13B0" w:rsidRDefault="00F168B3" w:rsidP="00F776F0">
            <w:pPr>
              <w:pStyle w:val="ENoteTableText"/>
            </w:pPr>
          </w:p>
        </w:tc>
      </w:tr>
      <w:tr w:rsidR="00F168B3" w:rsidRPr="00CB13B0" w14:paraId="536D847D" w14:textId="77777777" w:rsidTr="00F776F0">
        <w:trPr>
          <w:cantSplit/>
        </w:trPr>
        <w:tc>
          <w:tcPr>
            <w:tcW w:w="1695" w:type="dxa"/>
            <w:tcBorders>
              <w:top w:val="nil"/>
              <w:bottom w:val="single" w:sz="4" w:space="0" w:color="auto"/>
            </w:tcBorders>
            <w:shd w:val="clear" w:color="auto" w:fill="auto"/>
          </w:tcPr>
          <w:p w14:paraId="04F44E19"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2B64CE41"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55495DCB"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AA007D7" w14:textId="2A056C8C" w:rsidR="00F168B3" w:rsidRPr="00CB13B0" w:rsidRDefault="00F168B3" w:rsidP="00F776F0">
            <w:pPr>
              <w:pStyle w:val="ENoteTableText"/>
              <w:rPr>
                <w:i/>
              </w:rPr>
            </w:pPr>
            <w:r w:rsidRPr="00CB13B0">
              <w:t>Schedule</w:t>
            </w:r>
            <w:r w:rsidR="0056271E" w:rsidRPr="00CB13B0">
              <w:t> </w:t>
            </w:r>
            <w:r w:rsidRPr="00CB13B0">
              <w:t>6 (</w:t>
            </w:r>
            <w:r w:rsidR="00410FA5">
              <w:t>item 1</w:t>
            </w:r>
            <w:r w:rsidRPr="00CB13B0">
              <w:t xml:space="preserve">03): </w:t>
            </w:r>
            <w:r w:rsidR="007E6237" w:rsidRPr="00CB13B0">
              <w:t>29 June</w:t>
            </w:r>
            <w:r w:rsidRPr="00CB13B0">
              <w:t xml:space="preserve"> 2010</w:t>
            </w:r>
          </w:p>
        </w:tc>
        <w:tc>
          <w:tcPr>
            <w:tcW w:w="1566" w:type="dxa"/>
            <w:tcBorders>
              <w:top w:val="nil"/>
              <w:bottom w:val="single" w:sz="4" w:space="0" w:color="auto"/>
            </w:tcBorders>
            <w:shd w:val="clear" w:color="auto" w:fill="auto"/>
          </w:tcPr>
          <w:p w14:paraId="6859ADCD" w14:textId="77777777" w:rsidR="00F168B3" w:rsidRPr="00CB13B0" w:rsidRDefault="00F168B3" w:rsidP="00F776F0">
            <w:pPr>
              <w:pStyle w:val="ENoteTableText"/>
            </w:pPr>
            <w:r w:rsidRPr="00CB13B0">
              <w:t>—</w:t>
            </w:r>
          </w:p>
        </w:tc>
      </w:tr>
      <w:tr w:rsidR="00F168B3" w:rsidRPr="00CB13B0" w14:paraId="448296D4" w14:textId="77777777" w:rsidTr="00F776F0">
        <w:trPr>
          <w:cantSplit/>
        </w:trPr>
        <w:tc>
          <w:tcPr>
            <w:tcW w:w="1695" w:type="dxa"/>
            <w:tcBorders>
              <w:top w:val="single" w:sz="4" w:space="0" w:color="auto"/>
              <w:bottom w:val="single" w:sz="4" w:space="0" w:color="auto"/>
            </w:tcBorders>
            <w:shd w:val="clear" w:color="auto" w:fill="auto"/>
          </w:tcPr>
          <w:p w14:paraId="2B808248" w14:textId="77777777" w:rsidR="00F168B3" w:rsidRPr="00CB13B0" w:rsidRDefault="00F168B3" w:rsidP="00F776F0">
            <w:pPr>
              <w:pStyle w:val="ENoteTableText"/>
            </w:pPr>
            <w:r w:rsidRPr="00CB13B0">
              <w:t>Financial Sector Reform (Amendments and Transitional Provisions) Act (No.</w:t>
            </w:r>
            <w:r w:rsidR="0056271E" w:rsidRPr="00CB13B0">
              <w:t> </w:t>
            </w:r>
            <w:r w:rsidRPr="00CB13B0">
              <w:t>1) 1999</w:t>
            </w:r>
          </w:p>
        </w:tc>
        <w:tc>
          <w:tcPr>
            <w:tcW w:w="992" w:type="dxa"/>
            <w:tcBorders>
              <w:top w:val="single" w:sz="4" w:space="0" w:color="auto"/>
              <w:bottom w:val="single" w:sz="4" w:space="0" w:color="auto"/>
            </w:tcBorders>
            <w:shd w:val="clear" w:color="auto" w:fill="auto"/>
          </w:tcPr>
          <w:p w14:paraId="7C12D9F2" w14:textId="77777777" w:rsidR="00F168B3" w:rsidRPr="00CB13B0" w:rsidRDefault="00F168B3" w:rsidP="00F776F0">
            <w:pPr>
              <w:pStyle w:val="ENoteTableText"/>
            </w:pPr>
            <w:r w:rsidRPr="00CB13B0">
              <w:t>44, 1999</w:t>
            </w:r>
          </w:p>
        </w:tc>
        <w:tc>
          <w:tcPr>
            <w:tcW w:w="992" w:type="dxa"/>
            <w:tcBorders>
              <w:top w:val="single" w:sz="4" w:space="0" w:color="auto"/>
              <w:bottom w:val="single" w:sz="4" w:space="0" w:color="auto"/>
            </w:tcBorders>
            <w:shd w:val="clear" w:color="auto" w:fill="auto"/>
          </w:tcPr>
          <w:p w14:paraId="7A40184A" w14:textId="77777777" w:rsidR="00F168B3" w:rsidRPr="00CB13B0" w:rsidRDefault="008B1EA8" w:rsidP="00F776F0">
            <w:pPr>
              <w:pStyle w:val="ENoteTableText"/>
            </w:pPr>
            <w:r w:rsidRPr="00CB13B0">
              <w:t>17 June</w:t>
            </w:r>
            <w:r w:rsidR="00F168B3" w:rsidRPr="00CB13B0">
              <w:t xml:space="preserve"> 1999</w:t>
            </w:r>
          </w:p>
        </w:tc>
        <w:tc>
          <w:tcPr>
            <w:tcW w:w="1843" w:type="dxa"/>
            <w:tcBorders>
              <w:top w:val="single" w:sz="4" w:space="0" w:color="auto"/>
              <w:bottom w:val="single" w:sz="4" w:space="0" w:color="auto"/>
            </w:tcBorders>
            <w:shd w:val="clear" w:color="auto" w:fill="auto"/>
          </w:tcPr>
          <w:p w14:paraId="07F0C6FF" w14:textId="5EA387FC" w:rsidR="00F168B3" w:rsidRPr="00CB13B0" w:rsidRDefault="00F168B3" w:rsidP="00F776F0">
            <w:pPr>
              <w:pStyle w:val="ENoteTableText"/>
            </w:pPr>
            <w:r w:rsidRPr="00CB13B0">
              <w:t>Sch 7 (</w:t>
            </w:r>
            <w:r w:rsidR="00410FA5">
              <w:t>item 1</w:t>
            </w:r>
            <w:r w:rsidRPr="00CB13B0">
              <w:t xml:space="preserve">05): </w:t>
            </w:r>
            <w:r w:rsidR="00410FA5">
              <w:t>1 July</w:t>
            </w:r>
            <w:r w:rsidRPr="00CB13B0">
              <w:t xml:space="preserve"> 1999 (s 3(2)(e), (16) and gaz 1999, No S283)</w:t>
            </w:r>
          </w:p>
        </w:tc>
        <w:tc>
          <w:tcPr>
            <w:tcW w:w="1566" w:type="dxa"/>
            <w:tcBorders>
              <w:top w:val="single" w:sz="4" w:space="0" w:color="auto"/>
              <w:bottom w:val="single" w:sz="4" w:space="0" w:color="auto"/>
            </w:tcBorders>
            <w:shd w:val="clear" w:color="auto" w:fill="auto"/>
          </w:tcPr>
          <w:p w14:paraId="3B0EDEB5" w14:textId="77777777" w:rsidR="00F168B3" w:rsidRPr="00CB13B0" w:rsidRDefault="00F168B3" w:rsidP="00F776F0">
            <w:pPr>
              <w:pStyle w:val="ENoteTableText"/>
            </w:pPr>
            <w:r w:rsidRPr="00CB13B0">
              <w:t>—</w:t>
            </w:r>
          </w:p>
        </w:tc>
      </w:tr>
      <w:tr w:rsidR="00F168B3" w:rsidRPr="00CB13B0" w14:paraId="47BC4C05" w14:textId="77777777" w:rsidTr="00F776F0">
        <w:trPr>
          <w:cantSplit/>
        </w:trPr>
        <w:tc>
          <w:tcPr>
            <w:tcW w:w="1695" w:type="dxa"/>
            <w:tcBorders>
              <w:top w:val="single" w:sz="4" w:space="0" w:color="auto"/>
              <w:bottom w:val="single" w:sz="4" w:space="0" w:color="auto"/>
            </w:tcBorders>
            <w:shd w:val="clear" w:color="auto" w:fill="auto"/>
          </w:tcPr>
          <w:p w14:paraId="60E10B05" w14:textId="77777777" w:rsidR="00F168B3" w:rsidRPr="00CB13B0" w:rsidRDefault="00F168B3" w:rsidP="00F776F0">
            <w:pPr>
              <w:pStyle w:val="ENoteTableText"/>
            </w:pPr>
            <w:r w:rsidRPr="00CB13B0">
              <w:lastRenderedPageBreak/>
              <w:t>Taxation Laws Amendment Act (No.</w:t>
            </w:r>
            <w:r w:rsidR="0056271E" w:rsidRPr="00CB13B0">
              <w:t> </w:t>
            </w:r>
            <w:r w:rsidRPr="00CB13B0">
              <w:t>6) 1999</w:t>
            </w:r>
          </w:p>
        </w:tc>
        <w:tc>
          <w:tcPr>
            <w:tcW w:w="992" w:type="dxa"/>
            <w:tcBorders>
              <w:top w:val="single" w:sz="4" w:space="0" w:color="auto"/>
              <w:bottom w:val="single" w:sz="4" w:space="0" w:color="auto"/>
            </w:tcBorders>
            <w:shd w:val="clear" w:color="auto" w:fill="auto"/>
          </w:tcPr>
          <w:p w14:paraId="3470AE03" w14:textId="77777777" w:rsidR="00F168B3" w:rsidRPr="00CB13B0" w:rsidRDefault="00F168B3" w:rsidP="00F776F0">
            <w:pPr>
              <w:pStyle w:val="ENoteTableText"/>
            </w:pPr>
            <w:r w:rsidRPr="00CB13B0">
              <w:t>54, 1999</w:t>
            </w:r>
          </w:p>
        </w:tc>
        <w:tc>
          <w:tcPr>
            <w:tcW w:w="992" w:type="dxa"/>
            <w:tcBorders>
              <w:top w:val="single" w:sz="4" w:space="0" w:color="auto"/>
              <w:bottom w:val="single" w:sz="4" w:space="0" w:color="auto"/>
            </w:tcBorders>
            <w:shd w:val="clear" w:color="auto" w:fill="auto"/>
          </w:tcPr>
          <w:p w14:paraId="61D071D8" w14:textId="77777777" w:rsidR="00F168B3" w:rsidRPr="00CB13B0" w:rsidRDefault="00F168B3" w:rsidP="00F776F0">
            <w:pPr>
              <w:pStyle w:val="ENoteTableText"/>
            </w:pPr>
            <w:r w:rsidRPr="00CB13B0">
              <w:t>5</w:t>
            </w:r>
            <w:r w:rsidR="0056271E" w:rsidRPr="00CB13B0">
              <w:t> </w:t>
            </w:r>
            <w:r w:rsidRPr="00CB13B0">
              <w:t>July 1999</w:t>
            </w:r>
          </w:p>
        </w:tc>
        <w:tc>
          <w:tcPr>
            <w:tcW w:w="1843" w:type="dxa"/>
            <w:tcBorders>
              <w:top w:val="single" w:sz="4" w:space="0" w:color="auto"/>
              <w:bottom w:val="single" w:sz="4" w:space="0" w:color="auto"/>
            </w:tcBorders>
            <w:shd w:val="clear" w:color="auto" w:fill="auto"/>
          </w:tcPr>
          <w:p w14:paraId="14AC539F" w14:textId="77777777" w:rsidR="00F168B3" w:rsidRPr="00CB13B0" w:rsidRDefault="00F168B3" w:rsidP="00F776F0">
            <w:pPr>
              <w:pStyle w:val="ENoteTableText"/>
            </w:pPr>
            <w:r w:rsidRPr="00CB13B0">
              <w:t>5</w:t>
            </w:r>
            <w:r w:rsidR="0056271E" w:rsidRPr="00CB13B0">
              <w:t> </w:t>
            </w:r>
            <w:r w:rsidRPr="00CB13B0">
              <w:t>July 1999 (s 2(1), (2))</w:t>
            </w:r>
          </w:p>
        </w:tc>
        <w:tc>
          <w:tcPr>
            <w:tcW w:w="1566" w:type="dxa"/>
            <w:tcBorders>
              <w:top w:val="single" w:sz="4" w:space="0" w:color="auto"/>
              <w:bottom w:val="single" w:sz="4" w:space="0" w:color="auto"/>
            </w:tcBorders>
            <w:shd w:val="clear" w:color="auto" w:fill="auto"/>
          </w:tcPr>
          <w:p w14:paraId="3210C0AC" w14:textId="213EB1D5" w:rsidR="00F168B3" w:rsidRPr="00CB13B0" w:rsidRDefault="00F168B3" w:rsidP="00F776F0">
            <w:pPr>
              <w:pStyle w:val="ENoteTableText"/>
            </w:pPr>
            <w:r w:rsidRPr="00CB13B0">
              <w:t>Sch 1 (</w:t>
            </w:r>
            <w:r w:rsidR="00410FA5">
              <w:t>item 3</w:t>
            </w:r>
            <w:r w:rsidRPr="00CB13B0">
              <w:t>6), Sch 2 (</w:t>
            </w:r>
            <w:r w:rsidR="00410FA5">
              <w:t>item 1</w:t>
            </w:r>
            <w:r w:rsidRPr="00CB13B0">
              <w:t>6), Sch 5 (</w:t>
            </w:r>
            <w:r w:rsidR="00410FA5">
              <w:t>item 1</w:t>
            </w:r>
            <w:r w:rsidRPr="00CB13B0">
              <w:t>0) and Sch 7 (</w:t>
            </w:r>
            <w:r w:rsidR="00410FA5">
              <w:t>item 3</w:t>
            </w:r>
            <w:r w:rsidRPr="00CB13B0">
              <w:t>)</w:t>
            </w:r>
          </w:p>
        </w:tc>
      </w:tr>
      <w:tr w:rsidR="00F168B3" w:rsidRPr="00CB13B0" w14:paraId="0DE9E063" w14:textId="77777777" w:rsidTr="00F776F0">
        <w:trPr>
          <w:cantSplit/>
        </w:trPr>
        <w:tc>
          <w:tcPr>
            <w:tcW w:w="1695" w:type="dxa"/>
            <w:tcBorders>
              <w:top w:val="single" w:sz="4" w:space="0" w:color="auto"/>
              <w:bottom w:val="single" w:sz="4" w:space="0" w:color="auto"/>
            </w:tcBorders>
            <w:shd w:val="clear" w:color="auto" w:fill="auto"/>
          </w:tcPr>
          <w:p w14:paraId="1DBD24E0" w14:textId="77777777" w:rsidR="00F168B3" w:rsidRPr="00CB13B0" w:rsidRDefault="00F168B3" w:rsidP="00F776F0">
            <w:pPr>
              <w:pStyle w:val="ENoteTableText"/>
            </w:pPr>
            <w:r w:rsidRPr="00CB13B0">
              <w:t>A New Tax System (Income Tax Laws Amendment) Act 1999</w:t>
            </w:r>
          </w:p>
        </w:tc>
        <w:tc>
          <w:tcPr>
            <w:tcW w:w="992" w:type="dxa"/>
            <w:tcBorders>
              <w:top w:val="single" w:sz="4" w:space="0" w:color="auto"/>
              <w:bottom w:val="single" w:sz="4" w:space="0" w:color="auto"/>
            </w:tcBorders>
            <w:shd w:val="clear" w:color="auto" w:fill="auto"/>
          </w:tcPr>
          <w:p w14:paraId="7C3C5CAB" w14:textId="77777777" w:rsidR="00F168B3" w:rsidRPr="00CB13B0" w:rsidRDefault="00F168B3" w:rsidP="00F776F0">
            <w:pPr>
              <w:pStyle w:val="ENoteTableText"/>
            </w:pPr>
            <w:r w:rsidRPr="00CB13B0">
              <w:t>60, 1999</w:t>
            </w:r>
          </w:p>
        </w:tc>
        <w:tc>
          <w:tcPr>
            <w:tcW w:w="992" w:type="dxa"/>
            <w:tcBorders>
              <w:top w:val="single" w:sz="4" w:space="0" w:color="auto"/>
              <w:bottom w:val="single" w:sz="4" w:space="0" w:color="auto"/>
            </w:tcBorders>
            <w:shd w:val="clear" w:color="auto" w:fill="auto"/>
          </w:tcPr>
          <w:p w14:paraId="32BC0E46" w14:textId="77777777" w:rsidR="00F168B3" w:rsidRPr="00CB13B0" w:rsidRDefault="00F168B3" w:rsidP="00F776F0">
            <w:pPr>
              <w:pStyle w:val="ENoteTableText"/>
            </w:pPr>
            <w:r w:rsidRPr="00CB13B0">
              <w:t>8</w:t>
            </w:r>
            <w:r w:rsidR="0056271E" w:rsidRPr="00CB13B0">
              <w:t> </w:t>
            </w:r>
            <w:r w:rsidRPr="00CB13B0">
              <w:t>July 1999</w:t>
            </w:r>
          </w:p>
        </w:tc>
        <w:tc>
          <w:tcPr>
            <w:tcW w:w="1843" w:type="dxa"/>
            <w:tcBorders>
              <w:top w:val="single" w:sz="4" w:space="0" w:color="auto"/>
              <w:bottom w:val="single" w:sz="4" w:space="0" w:color="auto"/>
            </w:tcBorders>
            <w:shd w:val="clear" w:color="auto" w:fill="auto"/>
          </w:tcPr>
          <w:p w14:paraId="737C5A89" w14:textId="77777777" w:rsidR="00F168B3" w:rsidRPr="00CB13B0" w:rsidRDefault="00A13A22" w:rsidP="00F776F0">
            <w:pPr>
              <w:pStyle w:val="ENoteTableText"/>
            </w:pPr>
            <w:r>
              <w:t>9 July</w:t>
            </w:r>
            <w:r w:rsidR="00F168B3" w:rsidRPr="00CB13B0">
              <w:t xml:space="preserve"> 1999 (</w:t>
            </w:r>
            <w:r w:rsidR="00F168B3" w:rsidRPr="00CB13B0">
              <w:rPr>
                <w:i/>
              </w:rPr>
              <w:t xml:space="preserve">see </w:t>
            </w:r>
            <w:r w:rsidR="00F168B3" w:rsidRPr="00CB13B0">
              <w:t>s. 2)</w:t>
            </w:r>
          </w:p>
        </w:tc>
        <w:tc>
          <w:tcPr>
            <w:tcW w:w="1566" w:type="dxa"/>
            <w:tcBorders>
              <w:top w:val="single" w:sz="4" w:space="0" w:color="auto"/>
              <w:bottom w:val="single" w:sz="4" w:space="0" w:color="auto"/>
            </w:tcBorders>
            <w:shd w:val="clear" w:color="auto" w:fill="auto"/>
          </w:tcPr>
          <w:p w14:paraId="04AA2213" w14:textId="77777777" w:rsidR="00F168B3" w:rsidRPr="00CB13B0" w:rsidRDefault="00F168B3" w:rsidP="00F776F0">
            <w:pPr>
              <w:pStyle w:val="ENoteTableText"/>
            </w:pPr>
            <w:r w:rsidRPr="00CB13B0">
              <w:t>Sch. 2 (</w:t>
            </w:r>
            <w:r w:rsidR="00A13A22">
              <w:t>item 7</w:t>
            </w:r>
            <w:r w:rsidRPr="00CB13B0">
              <w:t>)</w:t>
            </w:r>
          </w:p>
        </w:tc>
      </w:tr>
      <w:tr w:rsidR="00F168B3" w:rsidRPr="00CB13B0" w14:paraId="18C24B5D" w14:textId="77777777" w:rsidTr="00F776F0">
        <w:trPr>
          <w:cantSplit/>
        </w:trPr>
        <w:tc>
          <w:tcPr>
            <w:tcW w:w="1695" w:type="dxa"/>
            <w:tcBorders>
              <w:top w:val="single" w:sz="4" w:space="0" w:color="auto"/>
              <w:bottom w:val="single" w:sz="4" w:space="0" w:color="auto"/>
            </w:tcBorders>
            <w:shd w:val="clear" w:color="auto" w:fill="auto"/>
          </w:tcPr>
          <w:p w14:paraId="6051F341" w14:textId="77777777" w:rsidR="00F168B3" w:rsidRPr="00CB13B0" w:rsidRDefault="00F168B3" w:rsidP="00F776F0">
            <w:pPr>
              <w:pStyle w:val="ENoteTableText"/>
            </w:pPr>
            <w:r w:rsidRPr="00CB13B0">
              <w:t>A New Tax System (Personal Income Tax Cuts) Act 1999</w:t>
            </w:r>
          </w:p>
        </w:tc>
        <w:tc>
          <w:tcPr>
            <w:tcW w:w="992" w:type="dxa"/>
            <w:tcBorders>
              <w:top w:val="single" w:sz="4" w:space="0" w:color="auto"/>
              <w:bottom w:val="single" w:sz="4" w:space="0" w:color="auto"/>
            </w:tcBorders>
            <w:shd w:val="clear" w:color="auto" w:fill="auto"/>
          </w:tcPr>
          <w:p w14:paraId="42EDF4C8" w14:textId="77777777" w:rsidR="00F168B3" w:rsidRPr="00CB13B0" w:rsidRDefault="00F168B3" w:rsidP="00F776F0">
            <w:pPr>
              <w:pStyle w:val="ENoteTableText"/>
            </w:pPr>
            <w:r w:rsidRPr="00CB13B0">
              <w:t>69, 1999</w:t>
            </w:r>
          </w:p>
        </w:tc>
        <w:tc>
          <w:tcPr>
            <w:tcW w:w="992" w:type="dxa"/>
            <w:tcBorders>
              <w:top w:val="single" w:sz="4" w:space="0" w:color="auto"/>
              <w:bottom w:val="single" w:sz="4" w:space="0" w:color="auto"/>
            </w:tcBorders>
            <w:shd w:val="clear" w:color="auto" w:fill="auto"/>
          </w:tcPr>
          <w:p w14:paraId="3DD47346" w14:textId="77777777" w:rsidR="00F168B3" w:rsidRPr="00CB13B0" w:rsidRDefault="00F168B3" w:rsidP="00F776F0">
            <w:pPr>
              <w:pStyle w:val="ENoteTableText"/>
            </w:pPr>
            <w:r w:rsidRPr="00CB13B0">
              <w:t>8</w:t>
            </w:r>
            <w:r w:rsidR="0056271E" w:rsidRPr="00CB13B0">
              <w:t> </w:t>
            </w:r>
            <w:r w:rsidRPr="00CB13B0">
              <w:t>July 1999</w:t>
            </w:r>
          </w:p>
        </w:tc>
        <w:tc>
          <w:tcPr>
            <w:tcW w:w="1843" w:type="dxa"/>
            <w:tcBorders>
              <w:top w:val="single" w:sz="4" w:space="0" w:color="auto"/>
              <w:bottom w:val="single" w:sz="4" w:space="0" w:color="auto"/>
            </w:tcBorders>
            <w:shd w:val="clear" w:color="auto" w:fill="auto"/>
          </w:tcPr>
          <w:p w14:paraId="1A571D5F" w14:textId="77777777" w:rsidR="00F168B3" w:rsidRPr="00CB13B0" w:rsidRDefault="00A13A22" w:rsidP="00F776F0">
            <w:pPr>
              <w:pStyle w:val="ENoteTableText"/>
            </w:pPr>
            <w:r>
              <w:t>9 July</w:t>
            </w:r>
            <w:r w:rsidR="00F168B3" w:rsidRPr="00CB13B0">
              <w:t xml:space="preserve"> 1999 (</w:t>
            </w:r>
            <w:r w:rsidR="00F168B3" w:rsidRPr="00CB13B0">
              <w:rPr>
                <w:i/>
              </w:rPr>
              <w:t xml:space="preserve">see </w:t>
            </w:r>
            <w:r w:rsidR="00F168B3" w:rsidRPr="00CB13B0">
              <w:t>s. 2)</w:t>
            </w:r>
          </w:p>
        </w:tc>
        <w:tc>
          <w:tcPr>
            <w:tcW w:w="1566" w:type="dxa"/>
            <w:tcBorders>
              <w:top w:val="single" w:sz="4" w:space="0" w:color="auto"/>
              <w:bottom w:val="single" w:sz="4" w:space="0" w:color="auto"/>
            </w:tcBorders>
            <w:shd w:val="clear" w:color="auto" w:fill="auto"/>
          </w:tcPr>
          <w:p w14:paraId="1B0E904B" w14:textId="143985DF" w:rsidR="00F168B3" w:rsidRPr="00CB13B0" w:rsidRDefault="00F168B3" w:rsidP="00F776F0">
            <w:pPr>
              <w:pStyle w:val="ENoteTableText"/>
            </w:pPr>
            <w:r w:rsidRPr="00CB13B0">
              <w:t>Sch. 3 (</w:t>
            </w:r>
            <w:r w:rsidR="00410FA5">
              <w:t>item 1</w:t>
            </w:r>
            <w:r w:rsidRPr="00CB13B0">
              <w:t>(1))</w:t>
            </w:r>
          </w:p>
        </w:tc>
      </w:tr>
      <w:tr w:rsidR="00F168B3" w:rsidRPr="00CB13B0" w14:paraId="40535044" w14:textId="77777777" w:rsidTr="00F776F0">
        <w:trPr>
          <w:cantSplit/>
        </w:trPr>
        <w:tc>
          <w:tcPr>
            <w:tcW w:w="1695" w:type="dxa"/>
            <w:tcBorders>
              <w:top w:val="single" w:sz="4" w:space="0" w:color="auto"/>
              <w:bottom w:val="single" w:sz="4" w:space="0" w:color="auto"/>
            </w:tcBorders>
            <w:shd w:val="clear" w:color="auto" w:fill="auto"/>
          </w:tcPr>
          <w:p w14:paraId="70D1F883" w14:textId="77777777" w:rsidR="00F168B3" w:rsidRPr="00CB13B0" w:rsidRDefault="00F168B3" w:rsidP="00F776F0">
            <w:pPr>
              <w:pStyle w:val="ENoteTableText"/>
            </w:pPr>
            <w:r w:rsidRPr="00CB13B0">
              <w:t>A New Tax System (Closely Held Trusts) Act 1999</w:t>
            </w:r>
          </w:p>
        </w:tc>
        <w:tc>
          <w:tcPr>
            <w:tcW w:w="992" w:type="dxa"/>
            <w:tcBorders>
              <w:top w:val="single" w:sz="4" w:space="0" w:color="auto"/>
              <w:bottom w:val="single" w:sz="4" w:space="0" w:color="auto"/>
            </w:tcBorders>
            <w:shd w:val="clear" w:color="auto" w:fill="auto"/>
          </w:tcPr>
          <w:p w14:paraId="4237AF9A" w14:textId="77777777" w:rsidR="00F168B3" w:rsidRPr="00CB13B0" w:rsidRDefault="00F168B3" w:rsidP="00F776F0">
            <w:pPr>
              <w:pStyle w:val="ENoteTableText"/>
            </w:pPr>
            <w:r w:rsidRPr="00CB13B0">
              <w:t>70, 1999</w:t>
            </w:r>
          </w:p>
        </w:tc>
        <w:tc>
          <w:tcPr>
            <w:tcW w:w="992" w:type="dxa"/>
            <w:tcBorders>
              <w:top w:val="single" w:sz="4" w:space="0" w:color="auto"/>
              <w:bottom w:val="single" w:sz="4" w:space="0" w:color="auto"/>
            </w:tcBorders>
            <w:shd w:val="clear" w:color="auto" w:fill="auto"/>
          </w:tcPr>
          <w:p w14:paraId="6D588414" w14:textId="77777777" w:rsidR="00F168B3" w:rsidRPr="00CB13B0" w:rsidRDefault="00F168B3" w:rsidP="00F776F0">
            <w:pPr>
              <w:pStyle w:val="ENoteTableText"/>
            </w:pPr>
            <w:r w:rsidRPr="00CB13B0">
              <w:t>8</w:t>
            </w:r>
            <w:r w:rsidR="0056271E" w:rsidRPr="00CB13B0">
              <w:t> </w:t>
            </w:r>
            <w:r w:rsidRPr="00CB13B0">
              <w:t>July 1999</w:t>
            </w:r>
          </w:p>
        </w:tc>
        <w:tc>
          <w:tcPr>
            <w:tcW w:w="1843" w:type="dxa"/>
            <w:tcBorders>
              <w:top w:val="single" w:sz="4" w:space="0" w:color="auto"/>
              <w:bottom w:val="single" w:sz="4" w:space="0" w:color="auto"/>
            </w:tcBorders>
            <w:shd w:val="clear" w:color="auto" w:fill="auto"/>
          </w:tcPr>
          <w:p w14:paraId="77CFEAFF" w14:textId="77777777" w:rsidR="00F168B3" w:rsidRPr="00CB13B0" w:rsidRDefault="00F168B3" w:rsidP="00F776F0">
            <w:pPr>
              <w:pStyle w:val="ENoteTableText"/>
            </w:pPr>
            <w:r w:rsidRPr="00CB13B0">
              <w:t>8</w:t>
            </w:r>
            <w:r w:rsidR="0056271E" w:rsidRPr="00CB13B0">
              <w:t> </w:t>
            </w:r>
            <w:r w:rsidRPr="00CB13B0">
              <w:t>July 1999</w:t>
            </w:r>
          </w:p>
        </w:tc>
        <w:tc>
          <w:tcPr>
            <w:tcW w:w="1566" w:type="dxa"/>
            <w:tcBorders>
              <w:top w:val="single" w:sz="4" w:space="0" w:color="auto"/>
              <w:bottom w:val="single" w:sz="4" w:space="0" w:color="auto"/>
            </w:tcBorders>
            <w:shd w:val="clear" w:color="auto" w:fill="auto"/>
          </w:tcPr>
          <w:p w14:paraId="7E774307" w14:textId="6AB128EA" w:rsidR="00F168B3" w:rsidRPr="00CB13B0" w:rsidRDefault="00F168B3" w:rsidP="00F776F0">
            <w:pPr>
              <w:pStyle w:val="ENoteTableText"/>
            </w:pPr>
            <w:r w:rsidRPr="00CB13B0">
              <w:t>Sch. 2 (</w:t>
            </w:r>
            <w:r w:rsidR="00410FA5">
              <w:t>item 1</w:t>
            </w:r>
            <w:r w:rsidRPr="00CB13B0">
              <w:t>4)</w:t>
            </w:r>
          </w:p>
        </w:tc>
      </w:tr>
      <w:tr w:rsidR="00F168B3" w:rsidRPr="00CB13B0" w14:paraId="029110A6" w14:textId="77777777" w:rsidTr="00F776F0">
        <w:trPr>
          <w:cantSplit/>
        </w:trPr>
        <w:tc>
          <w:tcPr>
            <w:tcW w:w="1695" w:type="dxa"/>
            <w:tcBorders>
              <w:top w:val="single" w:sz="4" w:space="0" w:color="auto"/>
              <w:bottom w:val="single" w:sz="4" w:space="0" w:color="auto"/>
            </w:tcBorders>
            <w:shd w:val="clear" w:color="auto" w:fill="auto"/>
          </w:tcPr>
          <w:p w14:paraId="573B09C2" w14:textId="77777777" w:rsidR="00F168B3" w:rsidRPr="00CB13B0" w:rsidRDefault="00F168B3" w:rsidP="00F776F0">
            <w:pPr>
              <w:pStyle w:val="ENoteTableText"/>
            </w:pPr>
            <w:r w:rsidRPr="00CB13B0">
              <w:t>A New Tax System (Family Assistance) (Consequential and Related Measures) Act (No.</w:t>
            </w:r>
            <w:r w:rsidR="0056271E" w:rsidRPr="00CB13B0">
              <w:t> </w:t>
            </w:r>
            <w:r w:rsidRPr="00CB13B0">
              <w:t>2) 1999</w:t>
            </w:r>
          </w:p>
        </w:tc>
        <w:tc>
          <w:tcPr>
            <w:tcW w:w="992" w:type="dxa"/>
            <w:tcBorders>
              <w:top w:val="single" w:sz="4" w:space="0" w:color="auto"/>
              <w:bottom w:val="single" w:sz="4" w:space="0" w:color="auto"/>
            </w:tcBorders>
            <w:shd w:val="clear" w:color="auto" w:fill="auto"/>
          </w:tcPr>
          <w:p w14:paraId="0EF23524" w14:textId="77777777" w:rsidR="00F168B3" w:rsidRPr="00CB13B0" w:rsidRDefault="00F168B3" w:rsidP="00F776F0">
            <w:pPr>
              <w:pStyle w:val="ENoteTableText"/>
            </w:pPr>
            <w:r w:rsidRPr="00CB13B0">
              <w:t>83, 1999</w:t>
            </w:r>
          </w:p>
        </w:tc>
        <w:tc>
          <w:tcPr>
            <w:tcW w:w="992" w:type="dxa"/>
            <w:tcBorders>
              <w:top w:val="single" w:sz="4" w:space="0" w:color="auto"/>
              <w:bottom w:val="single" w:sz="4" w:space="0" w:color="auto"/>
            </w:tcBorders>
            <w:shd w:val="clear" w:color="auto" w:fill="auto"/>
          </w:tcPr>
          <w:p w14:paraId="7CED5B80" w14:textId="77777777" w:rsidR="00F168B3" w:rsidRPr="00CB13B0" w:rsidRDefault="00F168B3" w:rsidP="00F776F0">
            <w:pPr>
              <w:pStyle w:val="ENoteTableText"/>
            </w:pPr>
            <w:r w:rsidRPr="00CB13B0">
              <w:t>8</w:t>
            </w:r>
            <w:r w:rsidR="0056271E" w:rsidRPr="00CB13B0">
              <w:t> </w:t>
            </w:r>
            <w:r w:rsidRPr="00CB13B0">
              <w:t>July 1999</w:t>
            </w:r>
          </w:p>
        </w:tc>
        <w:tc>
          <w:tcPr>
            <w:tcW w:w="1843" w:type="dxa"/>
            <w:tcBorders>
              <w:top w:val="single" w:sz="4" w:space="0" w:color="auto"/>
              <w:bottom w:val="single" w:sz="4" w:space="0" w:color="auto"/>
            </w:tcBorders>
            <w:shd w:val="clear" w:color="auto" w:fill="auto"/>
          </w:tcPr>
          <w:p w14:paraId="38DC2AE5" w14:textId="422D2C04" w:rsidR="00F168B3" w:rsidRPr="00CB13B0" w:rsidRDefault="00F168B3" w:rsidP="00F776F0">
            <w:pPr>
              <w:pStyle w:val="ENoteTableText"/>
            </w:pPr>
            <w:r w:rsidRPr="00CB13B0">
              <w:t>Sch 10 (</w:t>
            </w:r>
            <w:r w:rsidR="00410FA5">
              <w:t>items 2</w:t>
            </w:r>
            <w:r w:rsidRPr="00CB13B0">
              <w:t xml:space="preserve">4–54, 68(1), 69): </w:t>
            </w:r>
            <w:r w:rsidR="00410FA5">
              <w:t>1 July</w:t>
            </w:r>
            <w:r w:rsidRPr="00CB13B0">
              <w:t xml:space="preserve"> 2000 (s 2(2))</w:t>
            </w:r>
          </w:p>
        </w:tc>
        <w:tc>
          <w:tcPr>
            <w:tcW w:w="1566" w:type="dxa"/>
            <w:tcBorders>
              <w:top w:val="single" w:sz="4" w:space="0" w:color="auto"/>
              <w:bottom w:val="single" w:sz="4" w:space="0" w:color="auto"/>
            </w:tcBorders>
            <w:shd w:val="clear" w:color="auto" w:fill="auto"/>
          </w:tcPr>
          <w:p w14:paraId="71667485" w14:textId="23D8C58C" w:rsidR="00F168B3" w:rsidRPr="00CB13B0" w:rsidRDefault="00F168B3" w:rsidP="00F776F0">
            <w:pPr>
              <w:pStyle w:val="ENoteTableText"/>
            </w:pPr>
            <w:r w:rsidRPr="00CB13B0">
              <w:t>Sch 10 (</w:t>
            </w:r>
            <w:r w:rsidR="00410FA5">
              <w:t>items 6</w:t>
            </w:r>
            <w:r w:rsidRPr="00CB13B0">
              <w:t>8(1), 69)</w:t>
            </w:r>
          </w:p>
        </w:tc>
      </w:tr>
      <w:tr w:rsidR="00F168B3" w:rsidRPr="00CB13B0" w14:paraId="666CD76F" w14:textId="77777777" w:rsidTr="00F776F0">
        <w:trPr>
          <w:cantSplit/>
        </w:trPr>
        <w:tc>
          <w:tcPr>
            <w:tcW w:w="1695" w:type="dxa"/>
            <w:tcBorders>
              <w:top w:val="single" w:sz="4" w:space="0" w:color="auto"/>
              <w:bottom w:val="nil"/>
            </w:tcBorders>
            <w:shd w:val="clear" w:color="auto" w:fill="auto"/>
          </w:tcPr>
          <w:p w14:paraId="12386D60" w14:textId="77777777" w:rsidR="00F168B3" w:rsidRPr="00CB13B0" w:rsidRDefault="00F168B3" w:rsidP="00F776F0">
            <w:pPr>
              <w:pStyle w:val="ENoteTableText"/>
            </w:pPr>
            <w:r w:rsidRPr="00CB13B0">
              <w:t>Taxation Laws Amendment Act (No.</w:t>
            </w:r>
            <w:r w:rsidR="0056271E" w:rsidRPr="00CB13B0">
              <w:t> </w:t>
            </w:r>
            <w:r w:rsidRPr="00CB13B0">
              <w:t>2) 1999</w:t>
            </w:r>
          </w:p>
        </w:tc>
        <w:tc>
          <w:tcPr>
            <w:tcW w:w="992" w:type="dxa"/>
            <w:tcBorders>
              <w:top w:val="single" w:sz="4" w:space="0" w:color="auto"/>
              <w:bottom w:val="nil"/>
            </w:tcBorders>
            <w:shd w:val="clear" w:color="auto" w:fill="auto"/>
          </w:tcPr>
          <w:p w14:paraId="19C8B0C8" w14:textId="77777777" w:rsidR="00F168B3" w:rsidRPr="00CB13B0" w:rsidRDefault="00F168B3" w:rsidP="00F776F0">
            <w:pPr>
              <w:pStyle w:val="ENoteTableText"/>
            </w:pPr>
            <w:r w:rsidRPr="00CB13B0">
              <w:t>93, 1999</w:t>
            </w:r>
          </w:p>
        </w:tc>
        <w:tc>
          <w:tcPr>
            <w:tcW w:w="992" w:type="dxa"/>
            <w:tcBorders>
              <w:top w:val="single" w:sz="4" w:space="0" w:color="auto"/>
              <w:bottom w:val="nil"/>
            </w:tcBorders>
            <w:shd w:val="clear" w:color="auto" w:fill="auto"/>
          </w:tcPr>
          <w:p w14:paraId="433295EA" w14:textId="77777777" w:rsidR="00F168B3" w:rsidRPr="00CB13B0" w:rsidRDefault="00F168B3" w:rsidP="00F776F0">
            <w:pPr>
              <w:pStyle w:val="ENoteTableText"/>
            </w:pPr>
            <w:r w:rsidRPr="00CB13B0">
              <w:t>16</w:t>
            </w:r>
            <w:r w:rsidR="0056271E" w:rsidRPr="00CB13B0">
              <w:t> </w:t>
            </w:r>
            <w:r w:rsidRPr="00CB13B0">
              <w:t>July 1999</w:t>
            </w:r>
          </w:p>
        </w:tc>
        <w:tc>
          <w:tcPr>
            <w:tcW w:w="1843" w:type="dxa"/>
            <w:tcBorders>
              <w:top w:val="single" w:sz="4" w:space="0" w:color="auto"/>
              <w:bottom w:val="nil"/>
            </w:tcBorders>
            <w:shd w:val="clear" w:color="auto" w:fill="auto"/>
          </w:tcPr>
          <w:p w14:paraId="06AE00C3" w14:textId="68CDDBBB" w:rsidR="00F168B3" w:rsidRPr="00CB13B0" w:rsidRDefault="00F168B3" w:rsidP="00F776F0">
            <w:pPr>
              <w:pStyle w:val="ENoteTableText"/>
            </w:pPr>
            <w:r w:rsidRPr="00CB13B0">
              <w:t>Schedule</w:t>
            </w:r>
            <w:r w:rsidR="0056271E" w:rsidRPr="00CB13B0">
              <w:t> </w:t>
            </w:r>
            <w:r w:rsidRPr="00CB13B0">
              <w:t>4 (</w:t>
            </w:r>
            <w:r w:rsidR="00410FA5">
              <w:t>item 2</w:t>
            </w:r>
            <w:r w:rsidRPr="00CB13B0">
              <w:t xml:space="preserve">4): </w:t>
            </w:r>
            <w:smartTag w:uri="urn:schemas-microsoft-com:office:smarttags" w:element="date">
              <w:smartTagPr>
                <w:attr w:name="Month" w:val="4"/>
                <w:attr w:name="Day" w:val="16"/>
                <w:attr w:name="Year" w:val="1998"/>
              </w:smartTagPr>
              <w:r w:rsidRPr="00CB13B0">
                <w:t>16 Apr 1998</w:t>
              </w:r>
            </w:smartTag>
            <w:r w:rsidRPr="00CB13B0">
              <w:br/>
              <w:t>Remainder: Royal Assent</w:t>
            </w:r>
          </w:p>
        </w:tc>
        <w:tc>
          <w:tcPr>
            <w:tcW w:w="1566" w:type="dxa"/>
            <w:tcBorders>
              <w:top w:val="single" w:sz="4" w:space="0" w:color="auto"/>
              <w:bottom w:val="nil"/>
            </w:tcBorders>
            <w:shd w:val="clear" w:color="auto" w:fill="auto"/>
          </w:tcPr>
          <w:p w14:paraId="5C5FE8A5" w14:textId="6141154A" w:rsidR="00F168B3" w:rsidRPr="00CB13B0" w:rsidRDefault="00F168B3" w:rsidP="00F776F0">
            <w:pPr>
              <w:pStyle w:val="ENoteTableText"/>
            </w:pPr>
            <w:r w:rsidRPr="00CB13B0">
              <w:t>s 4 and Sch 1 (</w:t>
            </w:r>
            <w:r w:rsidR="00410FA5">
              <w:t>item 3</w:t>
            </w:r>
            <w:r w:rsidRPr="00CB13B0">
              <w:t>9(1)) and Sch 3 (</w:t>
            </w:r>
            <w:r w:rsidR="00410FA5">
              <w:t>item 3</w:t>
            </w:r>
            <w:r w:rsidRPr="00CB13B0">
              <w:t>3)</w:t>
            </w:r>
          </w:p>
        </w:tc>
      </w:tr>
      <w:tr w:rsidR="00F168B3" w:rsidRPr="00CB13B0" w14:paraId="4E87C605" w14:textId="77777777" w:rsidTr="00F776F0">
        <w:trPr>
          <w:cantSplit/>
        </w:trPr>
        <w:tc>
          <w:tcPr>
            <w:tcW w:w="1695" w:type="dxa"/>
            <w:tcBorders>
              <w:top w:val="nil"/>
              <w:bottom w:val="nil"/>
            </w:tcBorders>
            <w:shd w:val="clear" w:color="auto" w:fill="auto"/>
          </w:tcPr>
          <w:p w14:paraId="7891A0D3"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05D3C740" w14:textId="77777777" w:rsidR="00F168B3" w:rsidRPr="00CB13B0" w:rsidRDefault="00F168B3" w:rsidP="00F776F0">
            <w:pPr>
              <w:pStyle w:val="ENoteTableText"/>
              <w:keepNext/>
            </w:pPr>
          </w:p>
        </w:tc>
        <w:tc>
          <w:tcPr>
            <w:tcW w:w="992" w:type="dxa"/>
            <w:tcBorders>
              <w:top w:val="nil"/>
              <w:bottom w:val="nil"/>
            </w:tcBorders>
            <w:shd w:val="clear" w:color="auto" w:fill="auto"/>
          </w:tcPr>
          <w:p w14:paraId="288F9AD3" w14:textId="77777777" w:rsidR="00F168B3" w:rsidRPr="00CB13B0" w:rsidRDefault="00F168B3" w:rsidP="00F776F0">
            <w:pPr>
              <w:pStyle w:val="ENoteTableText"/>
              <w:keepNext/>
            </w:pPr>
          </w:p>
        </w:tc>
        <w:tc>
          <w:tcPr>
            <w:tcW w:w="1843" w:type="dxa"/>
            <w:tcBorders>
              <w:top w:val="nil"/>
              <w:bottom w:val="nil"/>
            </w:tcBorders>
            <w:shd w:val="clear" w:color="auto" w:fill="auto"/>
          </w:tcPr>
          <w:p w14:paraId="28334973" w14:textId="77777777" w:rsidR="00F168B3" w:rsidRPr="00CB13B0" w:rsidRDefault="00F168B3" w:rsidP="00F776F0">
            <w:pPr>
              <w:pStyle w:val="ENoteTableText"/>
              <w:keepNext/>
            </w:pPr>
          </w:p>
        </w:tc>
        <w:tc>
          <w:tcPr>
            <w:tcW w:w="1566" w:type="dxa"/>
            <w:tcBorders>
              <w:top w:val="nil"/>
              <w:bottom w:val="nil"/>
            </w:tcBorders>
            <w:shd w:val="clear" w:color="auto" w:fill="auto"/>
          </w:tcPr>
          <w:p w14:paraId="52958E7A" w14:textId="77777777" w:rsidR="00F168B3" w:rsidRPr="00CB13B0" w:rsidRDefault="00F168B3" w:rsidP="00F776F0">
            <w:pPr>
              <w:pStyle w:val="ENoteTableText"/>
              <w:keepNext/>
            </w:pPr>
          </w:p>
        </w:tc>
      </w:tr>
      <w:tr w:rsidR="00F168B3" w:rsidRPr="00CB13B0" w14:paraId="680130D2" w14:textId="77777777" w:rsidTr="00F776F0">
        <w:trPr>
          <w:cantSplit/>
        </w:trPr>
        <w:tc>
          <w:tcPr>
            <w:tcW w:w="1695" w:type="dxa"/>
            <w:tcBorders>
              <w:top w:val="nil"/>
              <w:bottom w:val="nil"/>
            </w:tcBorders>
            <w:shd w:val="clear" w:color="auto" w:fill="auto"/>
          </w:tcPr>
          <w:p w14:paraId="49C496A4"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2) 2002</w:t>
            </w:r>
          </w:p>
        </w:tc>
        <w:tc>
          <w:tcPr>
            <w:tcW w:w="992" w:type="dxa"/>
            <w:tcBorders>
              <w:top w:val="nil"/>
              <w:bottom w:val="nil"/>
            </w:tcBorders>
            <w:shd w:val="clear" w:color="auto" w:fill="auto"/>
          </w:tcPr>
          <w:p w14:paraId="15D3EFD7" w14:textId="77777777" w:rsidR="00F168B3" w:rsidRPr="00CB13B0" w:rsidRDefault="00F168B3" w:rsidP="00F776F0">
            <w:pPr>
              <w:pStyle w:val="ENoteTableText"/>
              <w:keepNext/>
            </w:pPr>
            <w:r w:rsidRPr="00CB13B0">
              <w:t>57, 2002</w:t>
            </w:r>
          </w:p>
        </w:tc>
        <w:tc>
          <w:tcPr>
            <w:tcW w:w="992" w:type="dxa"/>
            <w:tcBorders>
              <w:top w:val="nil"/>
              <w:bottom w:val="nil"/>
            </w:tcBorders>
            <w:shd w:val="clear" w:color="auto" w:fill="auto"/>
          </w:tcPr>
          <w:p w14:paraId="7EA4D1E9" w14:textId="77777777" w:rsidR="00F168B3" w:rsidRPr="00CB13B0" w:rsidRDefault="00F168B3" w:rsidP="00F776F0">
            <w:pPr>
              <w:pStyle w:val="ENoteTableText"/>
              <w:keepNext/>
            </w:pPr>
            <w:r w:rsidRPr="00CB13B0">
              <w:t>3</w:t>
            </w:r>
            <w:r w:rsidR="0056271E" w:rsidRPr="00CB13B0">
              <w:t> </w:t>
            </w:r>
            <w:r w:rsidRPr="00CB13B0">
              <w:t>July 2002</w:t>
            </w:r>
          </w:p>
        </w:tc>
        <w:tc>
          <w:tcPr>
            <w:tcW w:w="1843" w:type="dxa"/>
            <w:tcBorders>
              <w:top w:val="nil"/>
              <w:bottom w:val="nil"/>
            </w:tcBorders>
            <w:shd w:val="clear" w:color="auto" w:fill="auto"/>
          </w:tcPr>
          <w:p w14:paraId="1415CA70" w14:textId="220C075F" w:rsidR="00F168B3" w:rsidRPr="00CB13B0" w:rsidRDefault="00F168B3" w:rsidP="00F776F0">
            <w:pPr>
              <w:pStyle w:val="ENoteTableText"/>
              <w:keepNext/>
            </w:pPr>
            <w:r w:rsidRPr="00CB13B0">
              <w:t>Sch 12 (</w:t>
            </w:r>
            <w:r w:rsidR="00410FA5">
              <w:t>item 5</w:t>
            </w:r>
            <w:r w:rsidRPr="00CB13B0">
              <w:t>3): 16</w:t>
            </w:r>
            <w:r w:rsidR="0056271E" w:rsidRPr="00CB13B0">
              <w:t> </w:t>
            </w:r>
            <w:r w:rsidRPr="00CB13B0">
              <w:t xml:space="preserve">July 1999 (s 2(1) </w:t>
            </w:r>
            <w:r w:rsidR="00410FA5">
              <w:t>item 5</w:t>
            </w:r>
            <w:r w:rsidRPr="00CB13B0">
              <w:t>3)</w:t>
            </w:r>
          </w:p>
        </w:tc>
        <w:tc>
          <w:tcPr>
            <w:tcW w:w="1566" w:type="dxa"/>
            <w:tcBorders>
              <w:top w:val="nil"/>
              <w:bottom w:val="nil"/>
            </w:tcBorders>
            <w:shd w:val="clear" w:color="auto" w:fill="auto"/>
          </w:tcPr>
          <w:p w14:paraId="2303E8A8" w14:textId="77777777" w:rsidR="00F168B3" w:rsidRPr="00CB13B0" w:rsidRDefault="00F168B3" w:rsidP="00F776F0">
            <w:pPr>
              <w:pStyle w:val="ENoteTableText"/>
              <w:keepNext/>
            </w:pPr>
            <w:r w:rsidRPr="00CB13B0">
              <w:t>—</w:t>
            </w:r>
          </w:p>
        </w:tc>
      </w:tr>
      <w:tr w:rsidR="00F168B3" w:rsidRPr="00CB13B0" w14:paraId="34A957FA" w14:textId="77777777" w:rsidTr="00F776F0">
        <w:trPr>
          <w:cantSplit/>
        </w:trPr>
        <w:tc>
          <w:tcPr>
            <w:tcW w:w="1695" w:type="dxa"/>
            <w:tcBorders>
              <w:top w:val="nil"/>
              <w:bottom w:val="single" w:sz="4" w:space="0" w:color="auto"/>
            </w:tcBorders>
            <w:shd w:val="clear" w:color="auto" w:fill="auto"/>
          </w:tcPr>
          <w:p w14:paraId="10BAE68C" w14:textId="77777777" w:rsidR="00F168B3" w:rsidRPr="00CB13B0" w:rsidRDefault="00F168B3" w:rsidP="00F776F0">
            <w:pPr>
              <w:pStyle w:val="ENoteTTi"/>
              <w:keepNext w:val="0"/>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6D2B3ECE"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2F155CA6"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619010DD" w14:textId="48DE4FE9" w:rsidR="00F168B3" w:rsidRPr="00CB13B0" w:rsidRDefault="00F168B3" w:rsidP="00F776F0">
            <w:pPr>
              <w:pStyle w:val="ENoteTableText"/>
              <w:rPr>
                <w:i/>
              </w:rPr>
            </w:pPr>
            <w:r w:rsidRPr="00CB13B0">
              <w:t>Schedule</w:t>
            </w:r>
            <w:r w:rsidR="0056271E" w:rsidRPr="00CB13B0">
              <w:t> </w:t>
            </w:r>
            <w:r w:rsidRPr="00CB13B0">
              <w:t>6 (</w:t>
            </w:r>
            <w:r w:rsidR="00410FA5">
              <w:t>item 5</w:t>
            </w:r>
            <w:r w:rsidRPr="00CB13B0">
              <w:t xml:space="preserve">1): </w:t>
            </w:r>
            <w:r w:rsidR="007E6237" w:rsidRPr="00CB13B0">
              <w:t>29 June</w:t>
            </w:r>
            <w:r w:rsidRPr="00CB13B0">
              <w:t xml:space="preserve"> 2010</w:t>
            </w:r>
          </w:p>
        </w:tc>
        <w:tc>
          <w:tcPr>
            <w:tcW w:w="1566" w:type="dxa"/>
            <w:tcBorders>
              <w:top w:val="nil"/>
              <w:bottom w:val="single" w:sz="4" w:space="0" w:color="auto"/>
            </w:tcBorders>
            <w:shd w:val="clear" w:color="auto" w:fill="auto"/>
          </w:tcPr>
          <w:p w14:paraId="6EE3CFD7" w14:textId="77777777" w:rsidR="00F168B3" w:rsidRPr="00CB13B0" w:rsidRDefault="00F168B3" w:rsidP="00F776F0">
            <w:pPr>
              <w:pStyle w:val="ENoteTableText"/>
            </w:pPr>
            <w:r w:rsidRPr="00CB13B0">
              <w:t>—</w:t>
            </w:r>
          </w:p>
        </w:tc>
      </w:tr>
      <w:tr w:rsidR="00F168B3" w:rsidRPr="00CB13B0" w14:paraId="691C0DC2" w14:textId="77777777" w:rsidTr="00F776F0">
        <w:trPr>
          <w:cantSplit/>
        </w:trPr>
        <w:tc>
          <w:tcPr>
            <w:tcW w:w="1695" w:type="dxa"/>
            <w:tcBorders>
              <w:top w:val="single" w:sz="4" w:space="0" w:color="auto"/>
              <w:bottom w:val="nil"/>
            </w:tcBorders>
            <w:shd w:val="clear" w:color="auto" w:fill="auto"/>
          </w:tcPr>
          <w:p w14:paraId="5FA0E8CF" w14:textId="77777777" w:rsidR="00F168B3" w:rsidRPr="00CB13B0" w:rsidRDefault="00F168B3" w:rsidP="00F776F0">
            <w:pPr>
              <w:pStyle w:val="ENoteTableText"/>
            </w:pPr>
            <w:r w:rsidRPr="00CB13B0">
              <w:lastRenderedPageBreak/>
              <w:t>Taxation Laws Amendment Act (No.</w:t>
            </w:r>
            <w:r w:rsidR="0056271E" w:rsidRPr="00CB13B0">
              <w:t> </w:t>
            </w:r>
            <w:r w:rsidRPr="00CB13B0">
              <w:t>4) 1999</w:t>
            </w:r>
          </w:p>
        </w:tc>
        <w:tc>
          <w:tcPr>
            <w:tcW w:w="992" w:type="dxa"/>
            <w:tcBorders>
              <w:top w:val="single" w:sz="4" w:space="0" w:color="auto"/>
              <w:bottom w:val="nil"/>
            </w:tcBorders>
            <w:shd w:val="clear" w:color="auto" w:fill="auto"/>
          </w:tcPr>
          <w:p w14:paraId="3B1048FB" w14:textId="77777777" w:rsidR="00F168B3" w:rsidRPr="00CB13B0" w:rsidRDefault="00F168B3" w:rsidP="00F776F0">
            <w:pPr>
              <w:pStyle w:val="ENoteTableText"/>
            </w:pPr>
            <w:r w:rsidRPr="00CB13B0">
              <w:t>94, 1999</w:t>
            </w:r>
          </w:p>
        </w:tc>
        <w:tc>
          <w:tcPr>
            <w:tcW w:w="992" w:type="dxa"/>
            <w:tcBorders>
              <w:top w:val="single" w:sz="4" w:space="0" w:color="auto"/>
              <w:bottom w:val="nil"/>
            </w:tcBorders>
            <w:shd w:val="clear" w:color="auto" w:fill="auto"/>
          </w:tcPr>
          <w:p w14:paraId="7ACCA1B7" w14:textId="77777777" w:rsidR="00F168B3" w:rsidRPr="00CB13B0" w:rsidRDefault="00F168B3" w:rsidP="00F776F0">
            <w:pPr>
              <w:pStyle w:val="ENoteTableText"/>
            </w:pPr>
            <w:r w:rsidRPr="00CB13B0">
              <w:t>16</w:t>
            </w:r>
            <w:r w:rsidR="0056271E" w:rsidRPr="00CB13B0">
              <w:t> </w:t>
            </w:r>
            <w:r w:rsidRPr="00CB13B0">
              <w:t>July 1999</w:t>
            </w:r>
          </w:p>
        </w:tc>
        <w:tc>
          <w:tcPr>
            <w:tcW w:w="1843" w:type="dxa"/>
            <w:tcBorders>
              <w:top w:val="single" w:sz="4" w:space="0" w:color="auto"/>
              <w:bottom w:val="nil"/>
            </w:tcBorders>
            <w:shd w:val="clear" w:color="auto" w:fill="auto"/>
          </w:tcPr>
          <w:p w14:paraId="1764F633" w14:textId="77777777" w:rsidR="00F168B3" w:rsidRPr="00CB13B0" w:rsidRDefault="00F168B3" w:rsidP="00F776F0">
            <w:pPr>
              <w:pStyle w:val="ENoteTableText"/>
            </w:pPr>
            <w:r w:rsidRPr="00CB13B0">
              <w:t>16</w:t>
            </w:r>
            <w:r w:rsidR="0056271E" w:rsidRPr="00CB13B0">
              <w:t> </w:t>
            </w:r>
            <w:r w:rsidRPr="00CB13B0">
              <w:t>July 1999 (s 2(1)–(3))</w:t>
            </w:r>
          </w:p>
        </w:tc>
        <w:tc>
          <w:tcPr>
            <w:tcW w:w="1566" w:type="dxa"/>
            <w:tcBorders>
              <w:top w:val="single" w:sz="4" w:space="0" w:color="auto"/>
              <w:bottom w:val="nil"/>
            </w:tcBorders>
            <w:shd w:val="clear" w:color="auto" w:fill="auto"/>
          </w:tcPr>
          <w:p w14:paraId="1745BACD" w14:textId="2FF970E8" w:rsidR="00F168B3" w:rsidRPr="00CB13B0" w:rsidRDefault="00F168B3" w:rsidP="00F776F0">
            <w:pPr>
              <w:pStyle w:val="ENoteTableText"/>
            </w:pPr>
            <w:r w:rsidRPr="00CB13B0">
              <w:t>s 4, Sch 1 (</w:t>
            </w:r>
            <w:r w:rsidR="00410FA5">
              <w:t>item 3</w:t>
            </w:r>
            <w:r w:rsidRPr="00CB13B0">
              <w:t>0), Sch 2 (</w:t>
            </w:r>
            <w:r w:rsidR="00410FA5">
              <w:t>items 3</w:t>
            </w:r>
            <w:r w:rsidRPr="00CB13B0">
              <w:t>, 4, 6), Sch 3 (</w:t>
            </w:r>
            <w:r w:rsidR="00410FA5">
              <w:t>items 6</w:t>
            </w:r>
            <w:r w:rsidRPr="00CB13B0">
              <w:t>, 32, 42), Sch 5 (</w:t>
            </w:r>
            <w:r w:rsidR="00410FA5">
              <w:t>items 3</w:t>
            </w:r>
            <w:r w:rsidRPr="00CB13B0">
              <w:t>5–37) and Sch 6 (</w:t>
            </w:r>
            <w:r w:rsidR="00A13A22">
              <w:t>item 7</w:t>
            </w:r>
            <w:r w:rsidRPr="00CB13B0">
              <w:t>3)</w:t>
            </w:r>
          </w:p>
        </w:tc>
      </w:tr>
      <w:tr w:rsidR="00F168B3" w:rsidRPr="00CB13B0" w14:paraId="333DA591" w14:textId="77777777" w:rsidTr="00F776F0">
        <w:trPr>
          <w:cantSplit/>
        </w:trPr>
        <w:tc>
          <w:tcPr>
            <w:tcW w:w="1695" w:type="dxa"/>
            <w:tcBorders>
              <w:top w:val="nil"/>
              <w:bottom w:val="nil"/>
            </w:tcBorders>
            <w:shd w:val="clear" w:color="auto" w:fill="auto"/>
          </w:tcPr>
          <w:p w14:paraId="7448A9A9"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2A19E99" w14:textId="77777777" w:rsidR="00F168B3" w:rsidRPr="00CB13B0" w:rsidRDefault="00F168B3" w:rsidP="00F776F0">
            <w:pPr>
              <w:pStyle w:val="ENoteTableText"/>
            </w:pPr>
          </w:p>
        </w:tc>
        <w:tc>
          <w:tcPr>
            <w:tcW w:w="992" w:type="dxa"/>
            <w:tcBorders>
              <w:top w:val="nil"/>
              <w:bottom w:val="nil"/>
            </w:tcBorders>
            <w:shd w:val="clear" w:color="auto" w:fill="auto"/>
          </w:tcPr>
          <w:p w14:paraId="2D4E2422" w14:textId="77777777" w:rsidR="00F168B3" w:rsidRPr="00CB13B0" w:rsidRDefault="00F168B3" w:rsidP="00F776F0">
            <w:pPr>
              <w:pStyle w:val="ENoteTableText"/>
            </w:pPr>
          </w:p>
        </w:tc>
        <w:tc>
          <w:tcPr>
            <w:tcW w:w="1843" w:type="dxa"/>
            <w:tcBorders>
              <w:top w:val="nil"/>
              <w:bottom w:val="nil"/>
            </w:tcBorders>
            <w:shd w:val="clear" w:color="auto" w:fill="auto"/>
          </w:tcPr>
          <w:p w14:paraId="29CCE9F2" w14:textId="77777777" w:rsidR="00F168B3" w:rsidRPr="00CB13B0" w:rsidRDefault="00F168B3" w:rsidP="00F776F0">
            <w:pPr>
              <w:pStyle w:val="ENoteTableText"/>
            </w:pPr>
          </w:p>
        </w:tc>
        <w:tc>
          <w:tcPr>
            <w:tcW w:w="1566" w:type="dxa"/>
            <w:tcBorders>
              <w:top w:val="nil"/>
              <w:bottom w:val="nil"/>
            </w:tcBorders>
            <w:shd w:val="clear" w:color="auto" w:fill="auto"/>
          </w:tcPr>
          <w:p w14:paraId="3537A83B" w14:textId="77777777" w:rsidR="00F168B3" w:rsidRPr="00CB13B0" w:rsidRDefault="00F168B3" w:rsidP="00F776F0">
            <w:pPr>
              <w:pStyle w:val="ENoteTableText"/>
            </w:pPr>
          </w:p>
        </w:tc>
      </w:tr>
      <w:tr w:rsidR="00F168B3" w:rsidRPr="00CB13B0" w14:paraId="58B60159" w14:textId="77777777" w:rsidTr="00F776F0">
        <w:trPr>
          <w:cantSplit/>
        </w:trPr>
        <w:tc>
          <w:tcPr>
            <w:tcW w:w="1695" w:type="dxa"/>
            <w:tcBorders>
              <w:top w:val="nil"/>
              <w:bottom w:val="single" w:sz="4" w:space="0" w:color="auto"/>
            </w:tcBorders>
            <w:shd w:val="clear" w:color="auto" w:fill="auto"/>
          </w:tcPr>
          <w:p w14:paraId="5F05861D"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71F6E996"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286C24A4"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57C678E0" w14:textId="77777777" w:rsidR="00F168B3" w:rsidRPr="00CB13B0" w:rsidRDefault="00F168B3" w:rsidP="00F776F0">
            <w:pPr>
              <w:pStyle w:val="ENoteTableText"/>
              <w:rPr>
                <w:i/>
              </w:rPr>
            </w:pPr>
            <w:r w:rsidRPr="00CB13B0">
              <w:t>Schedule</w:t>
            </w:r>
            <w:r w:rsidR="0056271E" w:rsidRPr="00CB13B0">
              <w:t> </w:t>
            </w:r>
            <w:r w:rsidRPr="00CB13B0">
              <w:t>6 (</w:t>
            </w:r>
            <w:r w:rsidR="00A13A22">
              <w:t>item 7</w:t>
            </w:r>
            <w:r w:rsidRPr="00CB13B0">
              <w:t xml:space="preserve">8): </w:t>
            </w:r>
            <w:r w:rsidR="007E6237" w:rsidRPr="00CB13B0">
              <w:t>29 June</w:t>
            </w:r>
            <w:r w:rsidRPr="00CB13B0">
              <w:t xml:space="preserve"> 2010</w:t>
            </w:r>
          </w:p>
        </w:tc>
        <w:tc>
          <w:tcPr>
            <w:tcW w:w="1566" w:type="dxa"/>
            <w:tcBorders>
              <w:top w:val="nil"/>
              <w:bottom w:val="single" w:sz="4" w:space="0" w:color="auto"/>
            </w:tcBorders>
            <w:shd w:val="clear" w:color="auto" w:fill="auto"/>
          </w:tcPr>
          <w:p w14:paraId="74180649" w14:textId="77777777" w:rsidR="00F168B3" w:rsidRPr="00CB13B0" w:rsidRDefault="00F168B3" w:rsidP="00F776F0">
            <w:pPr>
              <w:pStyle w:val="ENoteTableText"/>
            </w:pPr>
            <w:r w:rsidRPr="00CB13B0">
              <w:t>—</w:t>
            </w:r>
          </w:p>
        </w:tc>
      </w:tr>
      <w:tr w:rsidR="00F168B3" w:rsidRPr="00CB13B0" w14:paraId="014F5EAD" w14:textId="77777777" w:rsidTr="00F776F0">
        <w:trPr>
          <w:cantSplit/>
        </w:trPr>
        <w:tc>
          <w:tcPr>
            <w:tcW w:w="1695" w:type="dxa"/>
            <w:tcBorders>
              <w:top w:val="single" w:sz="4" w:space="0" w:color="auto"/>
              <w:bottom w:val="single" w:sz="4" w:space="0" w:color="auto"/>
            </w:tcBorders>
            <w:shd w:val="clear" w:color="auto" w:fill="auto"/>
          </w:tcPr>
          <w:p w14:paraId="595EA3A6" w14:textId="39CCD2E5" w:rsidR="00F168B3" w:rsidRPr="00CB13B0" w:rsidRDefault="00F168B3" w:rsidP="00F776F0">
            <w:pPr>
              <w:pStyle w:val="ENoteTableText"/>
            </w:pPr>
            <w:r w:rsidRPr="00CB13B0">
              <w:t>Taxation Laws Amendment (Demutualisation of Non</w:t>
            </w:r>
            <w:r w:rsidR="00410FA5">
              <w:noBreakHyphen/>
            </w:r>
            <w:r w:rsidRPr="00CB13B0">
              <w:t>insurance Mutual Entities) Act 1999</w:t>
            </w:r>
          </w:p>
        </w:tc>
        <w:tc>
          <w:tcPr>
            <w:tcW w:w="992" w:type="dxa"/>
            <w:tcBorders>
              <w:top w:val="single" w:sz="4" w:space="0" w:color="auto"/>
              <w:bottom w:val="single" w:sz="4" w:space="0" w:color="auto"/>
            </w:tcBorders>
            <w:shd w:val="clear" w:color="auto" w:fill="auto"/>
          </w:tcPr>
          <w:p w14:paraId="1EB8FBDC" w14:textId="77777777" w:rsidR="00F168B3" w:rsidRPr="00CB13B0" w:rsidRDefault="00F168B3" w:rsidP="00F776F0">
            <w:pPr>
              <w:pStyle w:val="ENoteTableText"/>
            </w:pPr>
            <w:r w:rsidRPr="00CB13B0">
              <w:t>103, 1999</w:t>
            </w:r>
          </w:p>
        </w:tc>
        <w:tc>
          <w:tcPr>
            <w:tcW w:w="992" w:type="dxa"/>
            <w:tcBorders>
              <w:top w:val="single" w:sz="4" w:space="0" w:color="auto"/>
              <w:bottom w:val="single" w:sz="4" w:space="0" w:color="auto"/>
            </w:tcBorders>
            <w:shd w:val="clear" w:color="auto" w:fill="auto"/>
          </w:tcPr>
          <w:p w14:paraId="39A2F79F" w14:textId="77777777" w:rsidR="00F168B3" w:rsidRPr="00CB13B0" w:rsidRDefault="00F168B3" w:rsidP="00F776F0">
            <w:pPr>
              <w:pStyle w:val="ENoteTableText"/>
            </w:pPr>
            <w:r w:rsidRPr="00CB13B0">
              <w:t>16</w:t>
            </w:r>
            <w:r w:rsidR="0056271E" w:rsidRPr="00CB13B0">
              <w:t> </w:t>
            </w:r>
            <w:r w:rsidRPr="00CB13B0">
              <w:t>July 1999</w:t>
            </w:r>
          </w:p>
        </w:tc>
        <w:tc>
          <w:tcPr>
            <w:tcW w:w="1843" w:type="dxa"/>
            <w:tcBorders>
              <w:top w:val="single" w:sz="4" w:space="0" w:color="auto"/>
              <w:bottom w:val="single" w:sz="4" w:space="0" w:color="auto"/>
            </w:tcBorders>
            <w:shd w:val="clear" w:color="auto" w:fill="auto"/>
          </w:tcPr>
          <w:p w14:paraId="3C025A4A" w14:textId="77777777" w:rsidR="00F168B3" w:rsidRPr="00CB13B0" w:rsidRDefault="00F168B3" w:rsidP="00F776F0">
            <w:pPr>
              <w:pStyle w:val="ENoteTableText"/>
            </w:pPr>
            <w:r w:rsidRPr="00CB13B0">
              <w:t>16</w:t>
            </w:r>
            <w:r w:rsidR="0056271E" w:rsidRPr="00CB13B0">
              <w:t> </w:t>
            </w:r>
            <w:r w:rsidRPr="00CB13B0">
              <w:t>July 1999</w:t>
            </w:r>
          </w:p>
        </w:tc>
        <w:tc>
          <w:tcPr>
            <w:tcW w:w="1566" w:type="dxa"/>
            <w:tcBorders>
              <w:top w:val="single" w:sz="4" w:space="0" w:color="auto"/>
              <w:bottom w:val="single" w:sz="4" w:space="0" w:color="auto"/>
            </w:tcBorders>
            <w:shd w:val="clear" w:color="auto" w:fill="auto"/>
          </w:tcPr>
          <w:p w14:paraId="414EA652" w14:textId="77777777" w:rsidR="00F168B3" w:rsidRPr="00CB13B0" w:rsidRDefault="00F168B3" w:rsidP="00F776F0">
            <w:pPr>
              <w:pStyle w:val="ENoteTableText"/>
            </w:pPr>
            <w:r w:rsidRPr="00CB13B0">
              <w:t>—</w:t>
            </w:r>
          </w:p>
        </w:tc>
      </w:tr>
      <w:tr w:rsidR="00F168B3" w:rsidRPr="00CB13B0" w14:paraId="02A6F8EB" w14:textId="77777777" w:rsidTr="00F776F0">
        <w:trPr>
          <w:cantSplit/>
        </w:trPr>
        <w:tc>
          <w:tcPr>
            <w:tcW w:w="1695" w:type="dxa"/>
            <w:tcBorders>
              <w:top w:val="single" w:sz="4" w:space="0" w:color="auto"/>
              <w:bottom w:val="single" w:sz="4" w:space="0" w:color="auto"/>
            </w:tcBorders>
            <w:shd w:val="clear" w:color="auto" w:fill="auto"/>
          </w:tcPr>
          <w:p w14:paraId="5CEFBFE1" w14:textId="77777777" w:rsidR="00F168B3" w:rsidRPr="00CB13B0" w:rsidRDefault="00F168B3" w:rsidP="00F776F0">
            <w:pPr>
              <w:pStyle w:val="ENoteTableText"/>
            </w:pPr>
            <w:r w:rsidRPr="00CB13B0">
              <w:t>Taxation Laws Amendment Act (No.</w:t>
            </w:r>
            <w:r w:rsidR="0056271E" w:rsidRPr="00CB13B0">
              <w:t> </w:t>
            </w:r>
            <w:r w:rsidRPr="00CB13B0">
              <w:t>7) 1999</w:t>
            </w:r>
          </w:p>
        </w:tc>
        <w:tc>
          <w:tcPr>
            <w:tcW w:w="992" w:type="dxa"/>
            <w:tcBorders>
              <w:top w:val="single" w:sz="4" w:space="0" w:color="auto"/>
              <w:bottom w:val="single" w:sz="4" w:space="0" w:color="auto"/>
            </w:tcBorders>
            <w:shd w:val="clear" w:color="auto" w:fill="auto"/>
          </w:tcPr>
          <w:p w14:paraId="74A0FAF2" w14:textId="77777777" w:rsidR="00F168B3" w:rsidRPr="00CB13B0" w:rsidRDefault="00F168B3" w:rsidP="00F776F0">
            <w:pPr>
              <w:pStyle w:val="ENoteTableText"/>
            </w:pPr>
            <w:r w:rsidRPr="00CB13B0">
              <w:t>117, 1999</w:t>
            </w:r>
          </w:p>
        </w:tc>
        <w:tc>
          <w:tcPr>
            <w:tcW w:w="992" w:type="dxa"/>
            <w:tcBorders>
              <w:top w:val="single" w:sz="4" w:space="0" w:color="auto"/>
              <w:bottom w:val="single" w:sz="4" w:space="0" w:color="auto"/>
            </w:tcBorders>
            <w:shd w:val="clear" w:color="auto" w:fill="auto"/>
          </w:tcPr>
          <w:p w14:paraId="5EC803E8" w14:textId="77777777" w:rsidR="00F168B3" w:rsidRPr="00CB13B0" w:rsidRDefault="00F168B3" w:rsidP="00F776F0">
            <w:pPr>
              <w:pStyle w:val="ENoteTableText"/>
            </w:pPr>
            <w:smartTag w:uri="urn:schemas-microsoft-com:office:smarttags" w:element="date">
              <w:smartTagPr>
                <w:attr w:name="Month" w:val="9"/>
                <w:attr w:name="Day" w:val="22"/>
                <w:attr w:name="Year" w:val="1999"/>
              </w:smartTagPr>
              <w:r w:rsidRPr="00CB13B0">
                <w:t>22 Sept 1999</w:t>
              </w:r>
            </w:smartTag>
          </w:p>
        </w:tc>
        <w:tc>
          <w:tcPr>
            <w:tcW w:w="1843" w:type="dxa"/>
            <w:tcBorders>
              <w:top w:val="single" w:sz="4" w:space="0" w:color="auto"/>
              <w:bottom w:val="single" w:sz="4" w:space="0" w:color="auto"/>
            </w:tcBorders>
            <w:shd w:val="clear" w:color="auto" w:fill="auto"/>
          </w:tcPr>
          <w:p w14:paraId="3A4ACDFF" w14:textId="385E3AB3" w:rsidR="00F168B3" w:rsidRPr="00CB13B0" w:rsidRDefault="00F168B3" w:rsidP="00F776F0">
            <w:pPr>
              <w:pStyle w:val="ENoteTableText"/>
              <w:rPr>
                <w:i/>
              </w:rPr>
            </w:pPr>
            <w:r w:rsidRPr="00CB13B0">
              <w:t>Sch 2 (</w:t>
            </w:r>
            <w:r w:rsidR="00410FA5">
              <w:t>item 2</w:t>
            </w:r>
            <w:r w:rsidRPr="00CB13B0">
              <w:t>): 22 Sept 1999 (s 2(1))</w:t>
            </w:r>
          </w:p>
        </w:tc>
        <w:tc>
          <w:tcPr>
            <w:tcW w:w="1566" w:type="dxa"/>
            <w:tcBorders>
              <w:top w:val="single" w:sz="4" w:space="0" w:color="auto"/>
              <w:bottom w:val="single" w:sz="4" w:space="0" w:color="auto"/>
            </w:tcBorders>
            <w:shd w:val="clear" w:color="auto" w:fill="auto"/>
          </w:tcPr>
          <w:p w14:paraId="62CD8CFF" w14:textId="77777777" w:rsidR="00F168B3" w:rsidRPr="00CB13B0" w:rsidRDefault="00F168B3" w:rsidP="00F776F0">
            <w:pPr>
              <w:pStyle w:val="ENoteTableText"/>
            </w:pPr>
            <w:r w:rsidRPr="00CB13B0">
              <w:t>—</w:t>
            </w:r>
          </w:p>
        </w:tc>
      </w:tr>
      <w:tr w:rsidR="00F168B3" w:rsidRPr="00CB13B0" w14:paraId="53E471F0" w14:textId="77777777" w:rsidTr="00F776F0">
        <w:trPr>
          <w:cantSplit/>
        </w:trPr>
        <w:tc>
          <w:tcPr>
            <w:tcW w:w="1695" w:type="dxa"/>
            <w:tcBorders>
              <w:top w:val="single" w:sz="4" w:space="0" w:color="auto"/>
              <w:bottom w:val="single" w:sz="4" w:space="0" w:color="auto"/>
            </w:tcBorders>
            <w:shd w:val="clear" w:color="auto" w:fill="auto"/>
          </w:tcPr>
          <w:p w14:paraId="5AA80086" w14:textId="77777777" w:rsidR="00F168B3" w:rsidRPr="00CB13B0" w:rsidRDefault="00F168B3" w:rsidP="00F776F0">
            <w:pPr>
              <w:pStyle w:val="ENoteTableText"/>
            </w:pPr>
            <w:r w:rsidRPr="00CB13B0">
              <w:t>Public Employment (Consequential and Transitional) Amendment Act 1999</w:t>
            </w:r>
          </w:p>
        </w:tc>
        <w:tc>
          <w:tcPr>
            <w:tcW w:w="992" w:type="dxa"/>
            <w:tcBorders>
              <w:top w:val="single" w:sz="4" w:space="0" w:color="auto"/>
              <w:bottom w:val="single" w:sz="4" w:space="0" w:color="auto"/>
            </w:tcBorders>
            <w:shd w:val="clear" w:color="auto" w:fill="auto"/>
          </w:tcPr>
          <w:p w14:paraId="7A28F483" w14:textId="77777777" w:rsidR="00F168B3" w:rsidRPr="00CB13B0" w:rsidRDefault="00F168B3" w:rsidP="00F776F0">
            <w:pPr>
              <w:pStyle w:val="ENoteTableText"/>
            </w:pPr>
            <w:r w:rsidRPr="00CB13B0">
              <w:t>146, 1999</w:t>
            </w:r>
          </w:p>
        </w:tc>
        <w:tc>
          <w:tcPr>
            <w:tcW w:w="992" w:type="dxa"/>
            <w:tcBorders>
              <w:top w:val="single" w:sz="4" w:space="0" w:color="auto"/>
              <w:bottom w:val="single" w:sz="4" w:space="0" w:color="auto"/>
            </w:tcBorders>
            <w:shd w:val="clear" w:color="auto" w:fill="auto"/>
          </w:tcPr>
          <w:p w14:paraId="103942A6" w14:textId="77777777" w:rsidR="00F168B3" w:rsidRPr="00CB13B0" w:rsidRDefault="00F168B3" w:rsidP="00F776F0">
            <w:pPr>
              <w:pStyle w:val="ENoteTableText"/>
            </w:pPr>
            <w:smartTag w:uri="urn:schemas-microsoft-com:office:smarttags" w:element="date">
              <w:smartTagPr>
                <w:attr w:name="Month" w:val="11"/>
                <w:attr w:name="Day" w:val="11"/>
                <w:attr w:name="Year" w:val="1999"/>
              </w:smartTagPr>
              <w:r w:rsidRPr="00CB13B0">
                <w:t>11 Nov 1999</w:t>
              </w:r>
            </w:smartTag>
          </w:p>
        </w:tc>
        <w:tc>
          <w:tcPr>
            <w:tcW w:w="1843" w:type="dxa"/>
            <w:tcBorders>
              <w:top w:val="single" w:sz="4" w:space="0" w:color="auto"/>
              <w:bottom w:val="single" w:sz="4" w:space="0" w:color="auto"/>
            </w:tcBorders>
            <w:shd w:val="clear" w:color="auto" w:fill="auto"/>
          </w:tcPr>
          <w:p w14:paraId="7FBE93EC" w14:textId="3253B0EA" w:rsidR="00F168B3" w:rsidRPr="00CB13B0" w:rsidRDefault="00F168B3" w:rsidP="00F776F0">
            <w:pPr>
              <w:pStyle w:val="ENoteTableText"/>
            </w:pPr>
            <w:r w:rsidRPr="00CB13B0">
              <w:t>Sch 1 (</w:t>
            </w:r>
            <w:r w:rsidR="00410FA5">
              <w:t>items 5</w:t>
            </w:r>
            <w:r w:rsidRPr="00CB13B0">
              <w:t>32–534): 5 Dec 1999 (s 2(1), (2))</w:t>
            </w:r>
          </w:p>
        </w:tc>
        <w:tc>
          <w:tcPr>
            <w:tcW w:w="1566" w:type="dxa"/>
            <w:tcBorders>
              <w:top w:val="single" w:sz="4" w:space="0" w:color="auto"/>
              <w:bottom w:val="single" w:sz="4" w:space="0" w:color="auto"/>
            </w:tcBorders>
            <w:shd w:val="clear" w:color="auto" w:fill="auto"/>
          </w:tcPr>
          <w:p w14:paraId="4D3DB8B9" w14:textId="77777777" w:rsidR="00F168B3" w:rsidRPr="00CB13B0" w:rsidRDefault="00F168B3" w:rsidP="00F776F0">
            <w:pPr>
              <w:pStyle w:val="ENoteTableText"/>
            </w:pPr>
            <w:r w:rsidRPr="00CB13B0">
              <w:t>—</w:t>
            </w:r>
          </w:p>
        </w:tc>
      </w:tr>
      <w:tr w:rsidR="00F168B3" w:rsidRPr="00CB13B0" w14:paraId="60189AE7" w14:textId="77777777" w:rsidTr="00F776F0">
        <w:trPr>
          <w:cantSplit/>
        </w:trPr>
        <w:tc>
          <w:tcPr>
            <w:tcW w:w="1695" w:type="dxa"/>
            <w:tcBorders>
              <w:top w:val="single" w:sz="4" w:space="0" w:color="auto"/>
              <w:bottom w:val="single" w:sz="4" w:space="0" w:color="auto"/>
            </w:tcBorders>
            <w:shd w:val="clear" w:color="auto" w:fill="auto"/>
          </w:tcPr>
          <w:p w14:paraId="7DF3F121" w14:textId="77777777" w:rsidR="00F168B3" w:rsidRPr="00CB13B0" w:rsidRDefault="00F168B3" w:rsidP="00F776F0">
            <w:pPr>
              <w:pStyle w:val="ENoteTableText"/>
            </w:pPr>
            <w:r w:rsidRPr="00CB13B0">
              <w:t>Further 1998 Budget Measures Legislation Amendment (Social Security) Act 1999</w:t>
            </w:r>
          </w:p>
        </w:tc>
        <w:tc>
          <w:tcPr>
            <w:tcW w:w="992" w:type="dxa"/>
            <w:tcBorders>
              <w:top w:val="single" w:sz="4" w:space="0" w:color="auto"/>
              <w:bottom w:val="single" w:sz="4" w:space="0" w:color="auto"/>
            </w:tcBorders>
            <w:shd w:val="clear" w:color="auto" w:fill="auto"/>
          </w:tcPr>
          <w:p w14:paraId="1276833D" w14:textId="77777777" w:rsidR="00F168B3" w:rsidRPr="00CB13B0" w:rsidRDefault="00F168B3" w:rsidP="00F776F0">
            <w:pPr>
              <w:pStyle w:val="ENoteTableText"/>
            </w:pPr>
            <w:r w:rsidRPr="00CB13B0">
              <w:t>152, 1999</w:t>
            </w:r>
          </w:p>
        </w:tc>
        <w:tc>
          <w:tcPr>
            <w:tcW w:w="992" w:type="dxa"/>
            <w:tcBorders>
              <w:top w:val="single" w:sz="4" w:space="0" w:color="auto"/>
              <w:bottom w:val="single" w:sz="4" w:space="0" w:color="auto"/>
            </w:tcBorders>
            <w:shd w:val="clear" w:color="auto" w:fill="auto"/>
          </w:tcPr>
          <w:p w14:paraId="67958590" w14:textId="77777777" w:rsidR="00F168B3" w:rsidRPr="00CB13B0" w:rsidRDefault="00F168B3" w:rsidP="00F776F0">
            <w:pPr>
              <w:pStyle w:val="ENoteTableText"/>
            </w:pPr>
            <w:smartTag w:uri="urn:schemas-microsoft-com:office:smarttags" w:element="date">
              <w:smartTagPr>
                <w:attr w:name="Month" w:val="11"/>
                <w:attr w:name="Day" w:val="11"/>
                <w:attr w:name="Year" w:val="1999"/>
              </w:smartTagPr>
              <w:r w:rsidRPr="00CB13B0">
                <w:t>11 Nov 1999</w:t>
              </w:r>
            </w:smartTag>
          </w:p>
        </w:tc>
        <w:tc>
          <w:tcPr>
            <w:tcW w:w="1843" w:type="dxa"/>
            <w:tcBorders>
              <w:top w:val="single" w:sz="4" w:space="0" w:color="auto"/>
              <w:bottom w:val="single" w:sz="4" w:space="0" w:color="auto"/>
            </w:tcBorders>
            <w:shd w:val="clear" w:color="auto" w:fill="auto"/>
          </w:tcPr>
          <w:p w14:paraId="6E31CD4F" w14:textId="1EE213FB" w:rsidR="00F168B3" w:rsidRPr="00CB13B0" w:rsidRDefault="00F168B3" w:rsidP="00F776F0">
            <w:pPr>
              <w:pStyle w:val="ENoteTableText"/>
            </w:pPr>
            <w:r w:rsidRPr="00CB13B0">
              <w:t>Sch 4 (</w:t>
            </w:r>
            <w:r w:rsidR="00410FA5">
              <w:t>items 1</w:t>
            </w:r>
            <w:r w:rsidRPr="00CB13B0">
              <w:t xml:space="preserve">7–19): </w:t>
            </w:r>
            <w:smartTag w:uri="urn:schemas-microsoft-com:office:smarttags" w:element="date">
              <w:smartTagPr>
                <w:attr w:name="Month" w:val="11"/>
                <w:attr w:name="Day" w:val="11"/>
                <w:attr w:name="Year" w:val="1999"/>
              </w:smartTagPr>
              <w:r w:rsidRPr="00CB13B0">
                <w:t>11 Nov 1999 (s 2(4))</w:t>
              </w:r>
            </w:smartTag>
          </w:p>
        </w:tc>
        <w:tc>
          <w:tcPr>
            <w:tcW w:w="1566" w:type="dxa"/>
            <w:tcBorders>
              <w:top w:val="single" w:sz="4" w:space="0" w:color="auto"/>
              <w:bottom w:val="single" w:sz="4" w:space="0" w:color="auto"/>
            </w:tcBorders>
            <w:shd w:val="clear" w:color="auto" w:fill="auto"/>
          </w:tcPr>
          <w:p w14:paraId="079E5467" w14:textId="0247A59C" w:rsidR="00F168B3" w:rsidRPr="00CB13B0" w:rsidRDefault="00F168B3" w:rsidP="00F776F0">
            <w:pPr>
              <w:pStyle w:val="ENoteTableText"/>
            </w:pPr>
            <w:r w:rsidRPr="00CB13B0">
              <w:t>Sch 4 (</w:t>
            </w:r>
            <w:r w:rsidR="00410FA5">
              <w:t>item 1</w:t>
            </w:r>
            <w:r w:rsidRPr="00CB13B0">
              <w:t>9)</w:t>
            </w:r>
          </w:p>
        </w:tc>
      </w:tr>
      <w:tr w:rsidR="00F168B3" w:rsidRPr="00CB13B0" w14:paraId="59D64BE5" w14:textId="77777777" w:rsidTr="00F776F0">
        <w:trPr>
          <w:cantSplit/>
        </w:trPr>
        <w:tc>
          <w:tcPr>
            <w:tcW w:w="1695" w:type="dxa"/>
            <w:tcBorders>
              <w:top w:val="single" w:sz="4" w:space="0" w:color="auto"/>
              <w:bottom w:val="single" w:sz="4" w:space="0" w:color="auto"/>
            </w:tcBorders>
            <w:shd w:val="clear" w:color="auto" w:fill="auto"/>
          </w:tcPr>
          <w:p w14:paraId="2AFB858F" w14:textId="77777777" w:rsidR="00F168B3" w:rsidRPr="00CB13B0" w:rsidRDefault="00F168B3" w:rsidP="00F776F0">
            <w:pPr>
              <w:pStyle w:val="ENoteTableText"/>
            </w:pPr>
            <w:r w:rsidRPr="00CB13B0">
              <w:t>Corporate Law Economic Reform Program Act 1999</w:t>
            </w:r>
          </w:p>
        </w:tc>
        <w:tc>
          <w:tcPr>
            <w:tcW w:w="992" w:type="dxa"/>
            <w:tcBorders>
              <w:top w:val="single" w:sz="4" w:space="0" w:color="auto"/>
              <w:bottom w:val="single" w:sz="4" w:space="0" w:color="auto"/>
            </w:tcBorders>
            <w:shd w:val="clear" w:color="auto" w:fill="auto"/>
          </w:tcPr>
          <w:p w14:paraId="0E3F792C" w14:textId="77777777" w:rsidR="00F168B3" w:rsidRPr="00CB13B0" w:rsidRDefault="00F168B3" w:rsidP="00F776F0">
            <w:pPr>
              <w:pStyle w:val="ENoteTableText"/>
            </w:pPr>
            <w:r w:rsidRPr="00CB13B0">
              <w:t>156, 1999</w:t>
            </w:r>
          </w:p>
        </w:tc>
        <w:tc>
          <w:tcPr>
            <w:tcW w:w="992" w:type="dxa"/>
            <w:tcBorders>
              <w:top w:val="single" w:sz="4" w:space="0" w:color="auto"/>
              <w:bottom w:val="single" w:sz="4" w:space="0" w:color="auto"/>
            </w:tcBorders>
            <w:shd w:val="clear" w:color="auto" w:fill="auto"/>
          </w:tcPr>
          <w:p w14:paraId="341845A2" w14:textId="77777777" w:rsidR="00F168B3" w:rsidRPr="00CB13B0" w:rsidRDefault="00F168B3" w:rsidP="00F776F0">
            <w:pPr>
              <w:pStyle w:val="ENoteTableText"/>
            </w:pPr>
            <w:smartTag w:uri="urn:schemas-microsoft-com:office:smarttags" w:element="date">
              <w:smartTagPr>
                <w:attr w:name="Month" w:val="11"/>
                <w:attr w:name="Day" w:val="24"/>
                <w:attr w:name="Year" w:val="1999"/>
              </w:smartTagPr>
              <w:r w:rsidRPr="00CB13B0">
                <w:t>24 Nov 1999</w:t>
              </w:r>
            </w:smartTag>
          </w:p>
        </w:tc>
        <w:tc>
          <w:tcPr>
            <w:tcW w:w="1843" w:type="dxa"/>
            <w:tcBorders>
              <w:top w:val="single" w:sz="4" w:space="0" w:color="auto"/>
              <w:bottom w:val="single" w:sz="4" w:space="0" w:color="auto"/>
            </w:tcBorders>
            <w:shd w:val="clear" w:color="auto" w:fill="auto"/>
          </w:tcPr>
          <w:p w14:paraId="2234179E" w14:textId="4C0E1AF3" w:rsidR="00F168B3" w:rsidRPr="00CB13B0" w:rsidRDefault="00F168B3" w:rsidP="00F776F0">
            <w:pPr>
              <w:pStyle w:val="ENoteTableText"/>
            </w:pPr>
            <w:r w:rsidRPr="00CB13B0">
              <w:t>Sch 5 (</w:t>
            </w:r>
            <w:r w:rsidR="00410FA5">
              <w:t>items 1</w:t>
            </w:r>
            <w:r w:rsidRPr="00CB13B0">
              <w:t xml:space="preserve">7–21): </w:t>
            </w:r>
            <w:smartTag w:uri="urn:schemas-microsoft-com:office:smarttags" w:element="date">
              <w:smartTagPr>
                <w:attr w:name="Year" w:val="2000"/>
                <w:attr w:name="Day" w:val="13"/>
                <w:attr w:name="Month" w:val="3"/>
              </w:smartTagPr>
              <w:r w:rsidRPr="00CB13B0">
                <w:t>13 Mar 2000</w:t>
              </w:r>
            </w:smartTag>
            <w:r w:rsidRPr="00CB13B0">
              <w:t xml:space="preserve"> (s 2(2)(b) and gaz 2000, No S114)</w:t>
            </w:r>
          </w:p>
        </w:tc>
        <w:tc>
          <w:tcPr>
            <w:tcW w:w="1566" w:type="dxa"/>
            <w:tcBorders>
              <w:top w:val="single" w:sz="4" w:space="0" w:color="auto"/>
              <w:bottom w:val="single" w:sz="4" w:space="0" w:color="auto"/>
            </w:tcBorders>
            <w:shd w:val="clear" w:color="auto" w:fill="auto"/>
          </w:tcPr>
          <w:p w14:paraId="437AD1FA" w14:textId="77777777" w:rsidR="00F168B3" w:rsidRPr="00CB13B0" w:rsidRDefault="00F168B3" w:rsidP="00F776F0">
            <w:pPr>
              <w:pStyle w:val="ENoteTableText"/>
            </w:pPr>
            <w:r w:rsidRPr="00CB13B0">
              <w:t>—</w:t>
            </w:r>
          </w:p>
        </w:tc>
      </w:tr>
      <w:tr w:rsidR="00F168B3" w:rsidRPr="00CB13B0" w14:paraId="120BFB19" w14:textId="77777777" w:rsidTr="00F776F0">
        <w:trPr>
          <w:cantSplit/>
        </w:trPr>
        <w:tc>
          <w:tcPr>
            <w:tcW w:w="1695" w:type="dxa"/>
            <w:tcBorders>
              <w:top w:val="single" w:sz="4" w:space="0" w:color="auto"/>
              <w:bottom w:val="single" w:sz="4" w:space="0" w:color="auto"/>
            </w:tcBorders>
            <w:shd w:val="clear" w:color="auto" w:fill="auto"/>
          </w:tcPr>
          <w:p w14:paraId="0D2A757F" w14:textId="77777777" w:rsidR="00F168B3" w:rsidRPr="00CB13B0" w:rsidRDefault="00F168B3" w:rsidP="00F776F0">
            <w:pPr>
              <w:pStyle w:val="ENoteTableText"/>
            </w:pPr>
            <w:r w:rsidRPr="00CB13B0">
              <w:lastRenderedPageBreak/>
              <w:t>New Business Tax System (Capital Allowances) Act 1999</w:t>
            </w:r>
          </w:p>
        </w:tc>
        <w:tc>
          <w:tcPr>
            <w:tcW w:w="992" w:type="dxa"/>
            <w:tcBorders>
              <w:top w:val="single" w:sz="4" w:space="0" w:color="auto"/>
              <w:bottom w:val="single" w:sz="4" w:space="0" w:color="auto"/>
            </w:tcBorders>
            <w:shd w:val="clear" w:color="auto" w:fill="auto"/>
          </w:tcPr>
          <w:p w14:paraId="30EA52CB" w14:textId="77777777" w:rsidR="00F168B3" w:rsidRPr="00CB13B0" w:rsidRDefault="00F168B3" w:rsidP="00F776F0">
            <w:pPr>
              <w:pStyle w:val="ENoteTableText"/>
            </w:pPr>
            <w:r w:rsidRPr="00CB13B0">
              <w:t>164, 1999</w:t>
            </w:r>
          </w:p>
        </w:tc>
        <w:tc>
          <w:tcPr>
            <w:tcW w:w="992" w:type="dxa"/>
            <w:tcBorders>
              <w:top w:val="single" w:sz="4" w:space="0" w:color="auto"/>
              <w:bottom w:val="single" w:sz="4" w:space="0" w:color="auto"/>
            </w:tcBorders>
            <w:shd w:val="clear" w:color="auto" w:fill="auto"/>
          </w:tcPr>
          <w:p w14:paraId="2876FE6E" w14:textId="77777777" w:rsidR="00F168B3" w:rsidRPr="00CB13B0" w:rsidRDefault="00F168B3" w:rsidP="00F776F0">
            <w:pPr>
              <w:pStyle w:val="ENoteTableText"/>
            </w:pPr>
            <w:smartTag w:uri="urn:schemas-microsoft-com:office:smarttags" w:element="date">
              <w:smartTagPr>
                <w:attr w:name="Month" w:val="12"/>
                <w:attr w:name="Day" w:val="10"/>
                <w:attr w:name="Year" w:val="1999"/>
              </w:smartTagPr>
              <w:r w:rsidRPr="00CB13B0">
                <w:t>10 Dec 1999</w:t>
              </w:r>
            </w:smartTag>
          </w:p>
        </w:tc>
        <w:tc>
          <w:tcPr>
            <w:tcW w:w="1843" w:type="dxa"/>
            <w:tcBorders>
              <w:top w:val="single" w:sz="4" w:space="0" w:color="auto"/>
              <w:bottom w:val="single" w:sz="4" w:space="0" w:color="auto"/>
            </w:tcBorders>
            <w:shd w:val="clear" w:color="auto" w:fill="auto"/>
          </w:tcPr>
          <w:p w14:paraId="780B7CC7" w14:textId="6F3DC232" w:rsidR="00F168B3" w:rsidRPr="00CB13B0" w:rsidRDefault="00F168B3" w:rsidP="00F776F0">
            <w:pPr>
              <w:pStyle w:val="ENoteTableText"/>
            </w:pPr>
            <w:r w:rsidRPr="00CB13B0">
              <w:t>Sch 1, Sch 2 (</w:t>
            </w:r>
            <w:r w:rsidR="00410FA5">
              <w:t>items 1</w:t>
            </w:r>
            <w:r w:rsidRPr="00CB13B0">
              <w:t>–16, 19–23), Sch 3 (</w:t>
            </w:r>
            <w:r w:rsidR="00410FA5">
              <w:t>items 1</w:t>
            </w:r>
            <w:r w:rsidRPr="00CB13B0">
              <w:t xml:space="preserve">–10, 14) and Sch 4–6: </w:t>
            </w:r>
            <w:smartTag w:uri="urn:schemas-microsoft-com:office:smarttags" w:element="date">
              <w:smartTagPr>
                <w:attr w:name="Month" w:val="12"/>
                <w:attr w:name="Day" w:val="10"/>
                <w:attr w:name="Year" w:val="1999"/>
              </w:smartTagPr>
              <w:r w:rsidRPr="00CB13B0">
                <w:t>10 Dec 1999 (s 2(1))</w:t>
              </w:r>
            </w:smartTag>
            <w:r w:rsidRPr="00CB13B0">
              <w:br/>
              <w:t>Sch 2 (</w:t>
            </w:r>
            <w:r w:rsidR="00410FA5">
              <w:t>items 1</w:t>
            </w:r>
            <w:r w:rsidRPr="00CB13B0">
              <w:t>7, 18): never commenced (s 2(2))</w:t>
            </w:r>
          </w:p>
        </w:tc>
        <w:tc>
          <w:tcPr>
            <w:tcW w:w="1566" w:type="dxa"/>
            <w:tcBorders>
              <w:top w:val="single" w:sz="4" w:space="0" w:color="auto"/>
              <w:bottom w:val="single" w:sz="4" w:space="0" w:color="auto"/>
            </w:tcBorders>
            <w:shd w:val="clear" w:color="auto" w:fill="auto"/>
          </w:tcPr>
          <w:p w14:paraId="6BBECEAF" w14:textId="4C005D1E" w:rsidR="00F168B3" w:rsidRPr="00CB13B0" w:rsidRDefault="00F168B3" w:rsidP="00F776F0">
            <w:pPr>
              <w:pStyle w:val="ENoteTableText"/>
            </w:pPr>
            <w:r w:rsidRPr="00CB13B0">
              <w:t>Sch 1 (</w:t>
            </w:r>
            <w:r w:rsidR="00410FA5">
              <w:t>item 1</w:t>
            </w:r>
            <w:r w:rsidRPr="00CB13B0">
              <w:t>5), Sch 2 (</w:t>
            </w:r>
            <w:r w:rsidR="00410FA5">
              <w:t>item 2</w:t>
            </w:r>
            <w:r w:rsidRPr="00CB13B0">
              <w:t>3), Sch 3 (</w:t>
            </w:r>
            <w:r w:rsidR="00410FA5">
              <w:t>item 1</w:t>
            </w:r>
            <w:r w:rsidRPr="00CB13B0">
              <w:t>4), Sch 4 (</w:t>
            </w:r>
            <w:r w:rsidR="00410FA5">
              <w:t>item 1</w:t>
            </w:r>
            <w:r w:rsidRPr="00CB13B0">
              <w:t>2) and Sch 5 (</w:t>
            </w:r>
            <w:r w:rsidR="00410FA5">
              <w:t>item 6</w:t>
            </w:r>
            <w:r w:rsidRPr="00CB13B0">
              <w:t>)</w:t>
            </w:r>
          </w:p>
        </w:tc>
      </w:tr>
      <w:tr w:rsidR="00F168B3" w:rsidRPr="00CB13B0" w14:paraId="1ED4FB5D" w14:textId="77777777" w:rsidTr="00F776F0">
        <w:trPr>
          <w:cantSplit/>
        </w:trPr>
        <w:tc>
          <w:tcPr>
            <w:tcW w:w="1695" w:type="dxa"/>
            <w:tcBorders>
              <w:top w:val="single" w:sz="4" w:space="0" w:color="auto"/>
              <w:bottom w:val="nil"/>
            </w:tcBorders>
            <w:shd w:val="clear" w:color="auto" w:fill="auto"/>
          </w:tcPr>
          <w:p w14:paraId="70ACBABB" w14:textId="77777777" w:rsidR="00F168B3" w:rsidRPr="00CB13B0" w:rsidRDefault="00F168B3" w:rsidP="00F776F0">
            <w:pPr>
              <w:pStyle w:val="ENoteTableText"/>
            </w:pPr>
            <w:r w:rsidRPr="00CB13B0">
              <w:t>New Business Tax System (Capital Gains Tax) Act 1999</w:t>
            </w:r>
          </w:p>
        </w:tc>
        <w:tc>
          <w:tcPr>
            <w:tcW w:w="992" w:type="dxa"/>
            <w:tcBorders>
              <w:top w:val="single" w:sz="4" w:space="0" w:color="auto"/>
              <w:bottom w:val="nil"/>
            </w:tcBorders>
            <w:shd w:val="clear" w:color="auto" w:fill="auto"/>
          </w:tcPr>
          <w:p w14:paraId="2D84912B" w14:textId="77777777" w:rsidR="00F168B3" w:rsidRPr="00CB13B0" w:rsidRDefault="00F168B3" w:rsidP="00F776F0">
            <w:pPr>
              <w:pStyle w:val="ENoteTableText"/>
            </w:pPr>
            <w:r w:rsidRPr="00CB13B0">
              <w:t>165, 1999</w:t>
            </w:r>
          </w:p>
        </w:tc>
        <w:tc>
          <w:tcPr>
            <w:tcW w:w="992" w:type="dxa"/>
            <w:tcBorders>
              <w:top w:val="single" w:sz="4" w:space="0" w:color="auto"/>
              <w:bottom w:val="nil"/>
            </w:tcBorders>
            <w:shd w:val="clear" w:color="auto" w:fill="auto"/>
          </w:tcPr>
          <w:p w14:paraId="51C1F490" w14:textId="77777777" w:rsidR="00F168B3" w:rsidRPr="00CB13B0" w:rsidRDefault="00F168B3" w:rsidP="00F776F0">
            <w:pPr>
              <w:pStyle w:val="ENoteTableText"/>
            </w:pPr>
            <w:smartTag w:uri="urn:schemas-microsoft-com:office:smarttags" w:element="date">
              <w:smartTagPr>
                <w:attr w:name="Month" w:val="12"/>
                <w:attr w:name="Day" w:val="10"/>
                <w:attr w:name="Year" w:val="1999"/>
              </w:smartTagPr>
              <w:r w:rsidRPr="00CB13B0">
                <w:t>10 Dec 1999</w:t>
              </w:r>
            </w:smartTag>
          </w:p>
        </w:tc>
        <w:tc>
          <w:tcPr>
            <w:tcW w:w="1843" w:type="dxa"/>
            <w:tcBorders>
              <w:top w:val="single" w:sz="4" w:space="0" w:color="auto"/>
              <w:bottom w:val="nil"/>
            </w:tcBorders>
            <w:shd w:val="clear" w:color="auto" w:fill="auto"/>
          </w:tcPr>
          <w:p w14:paraId="18D01F44" w14:textId="20F7979E" w:rsidR="00F168B3" w:rsidRPr="00CB13B0" w:rsidRDefault="00F168B3" w:rsidP="00F776F0">
            <w:pPr>
              <w:pStyle w:val="ENoteTableText"/>
            </w:pPr>
            <w:r w:rsidRPr="00CB13B0">
              <w:t>s 4, Sch 1 (</w:t>
            </w:r>
            <w:r w:rsidR="00410FA5">
              <w:t>items 1</w:t>
            </w:r>
            <w:r w:rsidRPr="00CB13B0">
              <w:t>–53, 61, 62), Sch 2, Sch 3 (</w:t>
            </w:r>
            <w:r w:rsidR="00410FA5">
              <w:t>items 1</w:t>
            </w:r>
            <w:r w:rsidRPr="00CB13B0">
              <w:t xml:space="preserve">–4, 18) and Sch 4: </w:t>
            </w:r>
            <w:smartTag w:uri="urn:schemas-microsoft-com:office:smarttags" w:element="date">
              <w:smartTagPr>
                <w:attr w:name="Month" w:val="12"/>
                <w:attr w:name="Day" w:val="10"/>
                <w:attr w:name="Year" w:val="1999"/>
              </w:smartTagPr>
              <w:r w:rsidRPr="00CB13B0">
                <w:t>10 Dec 1999 (s 2(1), (2))</w:t>
              </w:r>
            </w:smartTag>
          </w:p>
        </w:tc>
        <w:tc>
          <w:tcPr>
            <w:tcW w:w="1566" w:type="dxa"/>
            <w:tcBorders>
              <w:top w:val="single" w:sz="4" w:space="0" w:color="auto"/>
              <w:bottom w:val="nil"/>
            </w:tcBorders>
            <w:shd w:val="clear" w:color="auto" w:fill="auto"/>
          </w:tcPr>
          <w:p w14:paraId="034C3D36" w14:textId="02E3742B" w:rsidR="00F168B3" w:rsidRPr="00CB13B0" w:rsidRDefault="00F168B3" w:rsidP="00F776F0">
            <w:pPr>
              <w:pStyle w:val="ENoteTableText"/>
            </w:pPr>
            <w:r w:rsidRPr="00CB13B0">
              <w:t>s 4, Sch 1 (</w:t>
            </w:r>
            <w:r w:rsidR="00410FA5">
              <w:t>items 6</w:t>
            </w:r>
            <w:r w:rsidRPr="00CB13B0">
              <w:t>1, 62), Sch 2 (</w:t>
            </w:r>
            <w:r w:rsidR="00A13A22">
              <w:t>item 7</w:t>
            </w:r>
            <w:r w:rsidRPr="00CB13B0">
              <w:t>) and Sch 3 (</w:t>
            </w:r>
            <w:r w:rsidR="00410FA5">
              <w:t>item 1</w:t>
            </w:r>
            <w:r w:rsidRPr="00CB13B0">
              <w:t>8)</w:t>
            </w:r>
          </w:p>
        </w:tc>
      </w:tr>
      <w:tr w:rsidR="00F168B3" w:rsidRPr="00CB13B0" w14:paraId="3E75C40E" w14:textId="77777777" w:rsidTr="00F776F0">
        <w:trPr>
          <w:cantSplit/>
        </w:trPr>
        <w:tc>
          <w:tcPr>
            <w:tcW w:w="1695" w:type="dxa"/>
            <w:tcBorders>
              <w:top w:val="nil"/>
              <w:bottom w:val="nil"/>
            </w:tcBorders>
            <w:shd w:val="clear" w:color="auto" w:fill="auto"/>
          </w:tcPr>
          <w:p w14:paraId="6BBBE1D9"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1D4221E" w14:textId="77777777" w:rsidR="00F168B3" w:rsidRPr="00CB13B0" w:rsidRDefault="00F168B3" w:rsidP="00F776F0">
            <w:pPr>
              <w:pStyle w:val="ENoteTableText"/>
            </w:pPr>
          </w:p>
        </w:tc>
        <w:tc>
          <w:tcPr>
            <w:tcW w:w="992" w:type="dxa"/>
            <w:tcBorders>
              <w:top w:val="nil"/>
              <w:bottom w:val="nil"/>
            </w:tcBorders>
            <w:shd w:val="clear" w:color="auto" w:fill="auto"/>
          </w:tcPr>
          <w:p w14:paraId="622D9C1B" w14:textId="77777777" w:rsidR="00F168B3" w:rsidRPr="00CB13B0" w:rsidRDefault="00F168B3" w:rsidP="00F776F0">
            <w:pPr>
              <w:pStyle w:val="ENoteTableText"/>
            </w:pPr>
          </w:p>
        </w:tc>
        <w:tc>
          <w:tcPr>
            <w:tcW w:w="1843" w:type="dxa"/>
            <w:tcBorders>
              <w:top w:val="nil"/>
              <w:bottom w:val="nil"/>
            </w:tcBorders>
            <w:shd w:val="clear" w:color="auto" w:fill="auto"/>
          </w:tcPr>
          <w:p w14:paraId="0ACAB564" w14:textId="77777777" w:rsidR="00F168B3" w:rsidRPr="00CB13B0" w:rsidRDefault="00F168B3" w:rsidP="00F776F0">
            <w:pPr>
              <w:pStyle w:val="ENoteTableText"/>
            </w:pPr>
          </w:p>
        </w:tc>
        <w:tc>
          <w:tcPr>
            <w:tcW w:w="1566" w:type="dxa"/>
            <w:tcBorders>
              <w:top w:val="nil"/>
              <w:bottom w:val="nil"/>
            </w:tcBorders>
            <w:shd w:val="clear" w:color="auto" w:fill="auto"/>
          </w:tcPr>
          <w:p w14:paraId="1D9D814A" w14:textId="77777777" w:rsidR="00F168B3" w:rsidRPr="00CB13B0" w:rsidRDefault="00F168B3" w:rsidP="00F776F0">
            <w:pPr>
              <w:pStyle w:val="ENoteTableText"/>
            </w:pPr>
          </w:p>
        </w:tc>
      </w:tr>
      <w:tr w:rsidR="00F168B3" w:rsidRPr="00CB13B0" w14:paraId="44229B63" w14:textId="77777777" w:rsidTr="00F776F0">
        <w:trPr>
          <w:cantSplit/>
        </w:trPr>
        <w:tc>
          <w:tcPr>
            <w:tcW w:w="1695" w:type="dxa"/>
            <w:tcBorders>
              <w:top w:val="nil"/>
              <w:bottom w:val="nil"/>
            </w:tcBorders>
            <w:shd w:val="clear" w:color="auto" w:fill="auto"/>
          </w:tcPr>
          <w:p w14:paraId="46EF3490"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7) 2000</w:t>
            </w:r>
          </w:p>
        </w:tc>
        <w:tc>
          <w:tcPr>
            <w:tcW w:w="992" w:type="dxa"/>
            <w:tcBorders>
              <w:top w:val="nil"/>
              <w:bottom w:val="nil"/>
            </w:tcBorders>
            <w:shd w:val="clear" w:color="auto" w:fill="auto"/>
          </w:tcPr>
          <w:p w14:paraId="61C04C3B" w14:textId="77777777" w:rsidR="00F168B3" w:rsidRPr="00CB13B0" w:rsidRDefault="00F168B3" w:rsidP="00F776F0">
            <w:pPr>
              <w:pStyle w:val="ENoteTableText"/>
            </w:pPr>
            <w:r w:rsidRPr="00CB13B0">
              <w:t>173, 2000</w:t>
            </w:r>
          </w:p>
        </w:tc>
        <w:tc>
          <w:tcPr>
            <w:tcW w:w="992" w:type="dxa"/>
            <w:tcBorders>
              <w:top w:val="nil"/>
              <w:bottom w:val="nil"/>
            </w:tcBorders>
            <w:shd w:val="clear" w:color="auto" w:fill="auto"/>
          </w:tcPr>
          <w:p w14:paraId="29395E0F" w14:textId="77777777" w:rsidR="00F168B3" w:rsidRPr="00CB13B0" w:rsidRDefault="00F168B3" w:rsidP="00F776F0">
            <w:pPr>
              <w:pStyle w:val="ENoteTableText"/>
            </w:pPr>
            <w:smartTag w:uri="urn:schemas-microsoft-com:office:smarttags" w:element="date">
              <w:smartTagPr>
                <w:attr w:name="Month" w:val="12"/>
                <w:attr w:name="Day" w:val="21"/>
                <w:attr w:name="Year" w:val="2000"/>
              </w:smartTagPr>
              <w:r w:rsidRPr="00CB13B0">
                <w:t>21 Dec 2000</w:t>
              </w:r>
            </w:smartTag>
          </w:p>
        </w:tc>
        <w:tc>
          <w:tcPr>
            <w:tcW w:w="1843" w:type="dxa"/>
            <w:tcBorders>
              <w:top w:val="nil"/>
              <w:bottom w:val="nil"/>
            </w:tcBorders>
            <w:shd w:val="clear" w:color="auto" w:fill="auto"/>
          </w:tcPr>
          <w:p w14:paraId="18DA2B23" w14:textId="15EC3CE2" w:rsidR="00F168B3" w:rsidRPr="00CB13B0" w:rsidRDefault="00F168B3" w:rsidP="00F776F0">
            <w:pPr>
              <w:pStyle w:val="ENoteTableText"/>
            </w:pPr>
            <w:r w:rsidRPr="00CB13B0">
              <w:t>Sch 3 (</w:t>
            </w:r>
            <w:r w:rsidR="00410FA5">
              <w:t>item 1</w:t>
            </w:r>
            <w:r w:rsidRPr="00CB13B0">
              <w:t xml:space="preserve">6): </w:t>
            </w:r>
            <w:smartTag w:uri="urn:schemas-microsoft-com:office:smarttags" w:element="date">
              <w:smartTagPr>
                <w:attr w:name="Month" w:val="12"/>
                <w:attr w:name="Day" w:val="21"/>
                <w:attr w:name="Year" w:val="2000"/>
              </w:smartTagPr>
              <w:r w:rsidRPr="00CB13B0">
                <w:t>21 Dec 2000 (s 2(1))</w:t>
              </w:r>
            </w:smartTag>
          </w:p>
        </w:tc>
        <w:tc>
          <w:tcPr>
            <w:tcW w:w="1566" w:type="dxa"/>
            <w:tcBorders>
              <w:top w:val="nil"/>
              <w:bottom w:val="nil"/>
            </w:tcBorders>
            <w:shd w:val="clear" w:color="auto" w:fill="auto"/>
          </w:tcPr>
          <w:p w14:paraId="04B58E59" w14:textId="77777777" w:rsidR="00F168B3" w:rsidRPr="00CB13B0" w:rsidRDefault="00F168B3" w:rsidP="00F776F0">
            <w:pPr>
              <w:pStyle w:val="ENoteTableText"/>
            </w:pPr>
            <w:r w:rsidRPr="00CB13B0">
              <w:t>—</w:t>
            </w:r>
          </w:p>
        </w:tc>
      </w:tr>
      <w:tr w:rsidR="00F168B3" w:rsidRPr="00CB13B0" w14:paraId="18682AD5" w14:textId="77777777" w:rsidTr="00F776F0">
        <w:trPr>
          <w:cantSplit/>
        </w:trPr>
        <w:tc>
          <w:tcPr>
            <w:tcW w:w="1695" w:type="dxa"/>
            <w:tcBorders>
              <w:top w:val="nil"/>
              <w:bottom w:val="single" w:sz="4" w:space="0" w:color="auto"/>
            </w:tcBorders>
            <w:shd w:val="clear" w:color="auto" w:fill="auto"/>
          </w:tcPr>
          <w:p w14:paraId="7EB0017F"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413671DA"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60BA96D4"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1392CA9" w14:textId="48B698CA" w:rsidR="00F168B3" w:rsidRPr="00CB13B0" w:rsidRDefault="00F168B3" w:rsidP="00F776F0">
            <w:pPr>
              <w:pStyle w:val="ENoteTableText"/>
              <w:rPr>
                <w:i/>
              </w:rPr>
            </w:pPr>
            <w:r w:rsidRPr="00CB13B0">
              <w:t>Schedule</w:t>
            </w:r>
            <w:r w:rsidR="0056271E" w:rsidRPr="00CB13B0">
              <w:t> </w:t>
            </w:r>
            <w:r w:rsidRPr="00CB13B0">
              <w:t>6 (</w:t>
            </w:r>
            <w:r w:rsidR="00410FA5">
              <w:t>item 1</w:t>
            </w:r>
            <w:r w:rsidRPr="00CB13B0">
              <w:t xml:space="preserve">1): </w:t>
            </w:r>
            <w:r w:rsidR="007E6237" w:rsidRPr="00CB13B0">
              <w:t>29 June</w:t>
            </w:r>
            <w:r w:rsidRPr="00CB13B0">
              <w:t xml:space="preserve"> 2010</w:t>
            </w:r>
          </w:p>
        </w:tc>
        <w:tc>
          <w:tcPr>
            <w:tcW w:w="1566" w:type="dxa"/>
            <w:tcBorders>
              <w:top w:val="nil"/>
              <w:bottom w:val="single" w:sz="4" w:space="0" w:color="auto"/>
            </w:tcBorders>
            <w:shd w:val="clear" w:color="auto" w:fill="auto"/>
          </w:tcPr>
          <w:p w14:paraId="397353F2" w14:textId="77777777" w:rsidR="00F168B3" w:rsidRPr="00CB13B0" w:rsidRDefault="00F168B3" w:rsidP="00F776F0">
            <w:pPr>
              <w:pStyle w:val="ENoteTableText"/>
            </w:pPr>
            <w:r w:rsidRPr="00CB13B0">
              <w:t>—</w:t>
            </w:r>
          </w:p>
        </w:tc>
      </w:tr>
      <w:tr w:rsidR="00F168B3" w:rsidRPr="00CB13B0" w14:paraId="758BB50C" w14:textId="77777777" w:rsidTr="00F776F0">
        <w:trPr>
          <w:cantSplit/>
        </w:trPr>
        <w:tc>
          <w:tcPr>
            <w:tcW w:w="1695" w:type="dxa"/>
            <w:tcBorders>
              <w:top w:val="single" w:sz="4" w:space="0" w:color="auto"/>
              <w:bottom w:val="single" w:sz="4" w:space="0" w:color="auto"/>
            </w:tcBorders>
            <w:shd w:val="clear" w:color="auto" w:fill="auto"/>
          </w:tcPr>
          <w:p w14:paraId="6F3FDE88" w14:textId="77777777" w:rsidR="00F168B3" w:rsidRPr="00CB13B0" w:rsidRDefault="00F168B3" w:rsidP="00F776F0">
            <w:pPr>
              <w:pStyle w:val="ENoteTableText"/>
            </w:pPr>
            <w:r w:rsidRPr="00CB13B0">
              <w:t>New Business Tax System (Integrity and Other Measures) Act 1999</w:t>
            </w:r>
          </w:p>
        </w:tc>
        <w:tc>
          <w:tcPr>
            <w:tcW w:w="992" w:type="dxa"/>
            <w:tcBorders>
              <w:top w:val="single" w:sz="4" w:space="0" w:color="auto"/>
              <w:bottom w:val="single" w:sz="4" w:space="0" w:color="auto"/>
            </w:tcBorders>
            <w:shd w:val="clear" w:color="auto" w:fill="auto"/>
          </w:tcPr>
          <w:p w14:paraId="0048E73E" w14:textId="77777777" w:rsidR="00F168B3" w:rsidRPr="00CB13B0" w:rsidRDefault="00F168B3" w:rsidP="00F776F0">
            <w:pPr>
              <w:pStyle w:val="ENoteTableText"/>
            </w:pPr>
            <w:r w:rsidRPr="00CB13B0">
              <w:t>169, 1999</w:t>
            </w:r>
          </w:p>
        </w:tc>
        <w:tc>
          <w:tcPr>
            <w:tcW w:w="992" w:type="dxa"/>
            <w:tcBorders>
              <w:top w:val="single" w:sz="4" w:space="0" w:color="auto"/>
              <w:bottom w:val="single" w:sz="4" w:space="0" w:color="auto"/>
            </w:tcBorders>
            <w:shd w:val="clear" w:color="auto" w:fill="auto"/>
          </w:tcPr>
          <w:p w14:paraId="07DBF54B" w14:textId="77777777" w:rsidR="00F168B3" w:rsidRPr="00CB13B0" w:rsidRDefault="00F168B3" w:rsidP="00F776F0">
            <w:pPr>
              <w:pStyle w:val="ENoteTableText"/>
            </w:pPr>
            <w:smartTag w:uri="urn:schemas-microsoft-com:office:smarttags" w:element="date">
              <w:smartTagPr>
                <w:attr w:name="Month" w:val="12"/>
                <w:attr w:name="Day" w:val="10"/>
                <w:attr w:name="Year" w:val="1999"/>
              </w:smartTagPr>
              <w:r w:rsidRPr="00CB13B0">
                <w:t>10 Dec 1999</w:t>
              </w:r>
            </w:smartTag>
          </w:p>
        </w:tc>
        <w:tc>
          <w:tcPr>
            <w:tcW w:w="1843" w:type="dxa"/>
            <w:tcBorders>
              <w:top w:val="single" w:sz="4" w:space="0" w:color="auto"/>
              <w:bottom w:val="single" w:sz="4" w:space="0" w:color="auto"/>
            </w:tcBorders>
            <w:shd w:val="clear" w:color="auto" w:fill="auto"/>
          </w:tcPr>
          <w:p w14:paraId="1C5DE177" w14:textId="36C1FFB6" w:rsidR="00F168B3" w:rsidRPr="00CB13B0" w:rsidRDefault="00F168B3" w:rsidP="00F776F0">
            <w:pPr>
              <w:pStyle w:val="ENoteTableText"/>
            </w:pPr>
            <w:r w:rsidRPr="00CB13B0">
              <w:t>Sch 5 (</w:t>
            </w:r>
            <w:r w:rsidR="00410FA5">
              <w:t>items 1</w:t>
            </w:r>
            <w:r w:rsidRPr="00CB13B0">
              <w:t xml:space="preserve">–12): </w:t>
            </w:r>
            <w:smartTag w:uri="urn:schemas-microsoft-com:office:smarttags" w:element="date">
              <w:smartTagPr>
                <w:attr w:name="Month" w:val="2"/>
                <w:attr w:name="Day" w:val="22"/>
                <w:attr w:name="Year" w:val="1999"/>
              </w:smartTagPr>
              <w:r w:rsidRPr="00CB13B0">
                <w:t>22 Feb 1999</w:t>
              </w:r>
            </w:smartTag>
            <w:r w:rsidRPr="00CB13B0">
              <w:t xml:space="preserve"> (s 2(2))</w:t>
            </w:r>
            <w:r w:rsidRPr="00CB13B0">
              <w:br/>
              <w:t>Sch 1 (</w:t>
            </w:r>
            <w:r w:rsidR="00410FA5">
              <w:t>items 1</w:t>
            </w:r>
            <w:r w:rsidRPr="00CB13B0">
              <w:t>–13, 18), Sch 2 (</w:t>
            </w:r>
            <w:r w:rsidR="00410FA5">
              <w:t>items 1</w:t>
            </w:r>
            <w:r w:rsidRPr="00CB13B0">
              <w:t>–3, 5), Sch 3 (</w:t>
            </w:r>
            <w:r w:rsidR="00410FA5">
              <w:t>items 1</w:t>
            </w:r>
            <w:r w:rsidRPr="00CB13B0">
              <w:t>–4, 7), Sch 4 (</w:t>
            </w:r>
            <w:r w:rsidR="00410FA5">
              <w:t>items 1</w:t>
            </w:r>
            <w:r w:rsidRPr="00CB13B0">
              <w:t>–15, 19), Sch 6, Sch 7 (</w:t>
            </w:r>
            <w:r w:rsidR="00410FA5">
              <w:t>item 1</w:t>
            </w:r>
            <w:r w:rsidRPr="00CB13B0">
              <w:t>1), Sch 8, Sch 9 (</w:t>
            </w:r>
            <w:r w:rsidR="00410FA5">
              <w:t>items 1</w:t>
            </w:r>
            <w:r w:rsidRPr="00CB13B0">
              <w:t xml:space="preserve">–14, 23–33) and Sch 10: </w:t>
            </w:r>
            <w:smartTag w:uri="urn:schemas-microsoft-com:office:smarttags" w:element="date">
              <w:smartTagPr>
                <w:attr w:name="Month" w:val="12"/>
                <w:attr w:name="Day" w:val="10"/>
                <w:attr w:name="Year" w:val="1999"/>
              </w:smartTagPr>
              <w:r w:rsidRPr="00CB13B0">
                <w:t>10 Dec 1999 (s 2(1))</w:t>
              </w:r>
            </w:smartTag>
          </w:p>
        </w:tc>
        <w:tc>
          <w:tcPr>
            <w:tcW w:w="1566" w:type="dxa"/>
            <w:tcBorders>
              <w:top w:val="single" w:sz="4" w:space="0" w:color="auto"/>
              <w:bottom w:val="single" w:sz="4" w:space="0" w:color="auto"/>
            </w:tcBorders>
            <w:shd w:val="clear" w:color="auto" w:fill="auto"/>
          </w:tcPr>
          <w:p w14:paraId="589F6251" w14:textId="657D27FA" w:rsidR="00F168B3" w:rsidRPr="00CB13B0" w:rsidRDefault="00F168B3" w:rsidP="00F776F0">
            <w:pPr>
              <w:pStyle w:val="ENoteTableText"/>
            </w:pPr>
            <w:r w:rsidRPr="00CB13B0">
              <w:t>Sch 1 (</w:t>
            </w:r>
            <w:r w:rsidR="00410FA5">
              <w:t>item 1</w:t>
            </w:r>
            <w:r w:rsidRPr="00CB13B0">
              <w:t>8), Sch 2 (</w:t>
            </w:r>
            <w:r w:rsidR="00410FA5">
              <w:t>item 5</w:t>
            </w:r>
            <w:r w:rsidRPr="00CB13B0">
              <w:t>), Sch 3 (</w:t>
            </w:r>
            <w:r w:rsidR="00A13A22">
              <w:t>item 7</w:t>
            </w:r>
            <w:r w:rsidRPr="00CB13B0">
              <w:t>), Sch 4 (</w:t>
            </w:r>
            <w:r w:rsidR="00410FA5">
              <w:t>item 1</w:t>
            </w:r>
            <w:r w:rsidRPr="00CB13B0">
              <w:t>9), Sch 6 (</w:t>
            </w:r>
            <w:r w:rsidR="00410FA5">
              <w:t>item 1</w:t>
            </w:r>
            <w:r w:rsidRPr="00CB13B0">
              <w:t>6), Sch 7 (</w:t>
            </w:r>
            <w:r w:rsidR="00410FA5">
              <w:t>item 1</w:t>
            </w:r>
            <w:r w:rsidRPr="00CB13B0">
              <w:t>2(1)), Sch 8 (</w:t>
            </w:r>
            <w:r w:rsidR="00410FA5">
              <w:t>item 1</w:t>
            </w:r>
            <w:r w:rsidRPr="00CB13B0">
              <w:t>0) and Sch 9 (</w:t>
            </w:r>
            <w:r w:rsidR="00410FA5">
              <w:t>items 1</w:t>
            </w:r>
            <w:r w:rsidRPr="00CB13B0">
              <w:t>4, 31, 33)</w:t>
            </w:r>
          </w:p>
        </w:tc>
      </w:tr>
      <w:tr w:rsidR="00F168B3" w:rsidRPr="00CB13B0" w14:paraId="25DD3B7A" w14:textId="77777777" w:rsidTr="00F776F0">
        <w:trPr>
          <w:cantSplit/>
        </w:trPr>
        <w:tc>
          <w:tcPr>
            <w:tcW w:w="1695" w:type="dxa"/>
            <w:tcBorders>
              <w:top w:val="single" w:sz="4" w:space="0" w:color="auto"/>
              <w:bottom w:val="nil"/>
            </w:tcBorders>
            <w:shd w:val="clear" w:color="auto" w:fill="auto"/>
          </w:tcPr>
          <w:p w14:paraId="0BAD7A02" w14:textId="77777777" w:rsidR="00F168B3" w:rsidRPr="00CB13B0" w:rsidRDefault="00F168B3" w:rsidP="00F776F0">
            <w:pPr>
              <w:pStyle w:val="ENoteTableText"/>
            </w:pPr>
            <w:r w:rsidRPr="00CB13B0">
              <w:lastRenderedPageBreak/>
              <w:t>A New Tax System (Indirect Tax and Consequential Amendments) Act 1999</w:t>
            </w:r>
          </w:p>
        </w:tc>
        <w:tc>
          <w:tcPr>
            <w:tcW w:w="992" w:type="dxa"/>
            <w:tcBorders>
              <w:top w:val="single" w:sz="4" w:space="0" w:color="auto"/>
              <w:bottom w:val="nil"/>
            </w:tcBorders>
            <w:shd w:val="clear" w:color="auto" w:fill="auto"/>
          </w:tcPr>
          <w:p w14:paraId="192E60E4" w14:textId="77777777" w:rsidR="00F168B3" w:rsidRPr="00CB13B0" w:rsidRDefault="00F168B3" w:rsidP="00F776F0">
            <w:pPr>
              <w:pStyle w:val="ENoteTableText"/>
            </w:pPr>
            <w:r w:rsidRPr="00CB13B0">
              <w:t>176, 1999</w:t>
            </w:r>
          </w:p>
        </w:tc>
        <w:tc>
          <w:tcPr>
            <w:tcW w:w="992" w:type="dxa"/>
            <w:tcBorders>
              <w:top w:val="single" w:sz="4" w:space="0" w:color="auto"/>
              <w:bottom w:val="nil"/>
            </w:tcBorders>
            <w:shd w:val="clear" w:color="auto" w:fill="auto"/>
          </w:tcPr>
          <w:p w14:paraId="2347CD37" w14:textId="77777777" w:rsidR="00F168B3" w:rsidRPr="00CB13B0" w:rsidRDefault="00F168B3" w:rsidP="00F776F0">
            <w:pPr>
              <w:pStyle w:val="ENoteTableText"/>
            </w:pPr>
            <w:smartTag w:uri="urn:schemas-microsoft-com:office:smarttags" w:element="date">
              <w:smartTagPr>
                <w:attr w:name="Month" w:val="12"/>
                <w:attr w:name="Day" w:val="22"/>
                <w:attr w:name="Year" w:val="1999"/>
              </w:smartTagPr>
              <w:r w:rsidRPr="00CB13B0">
                <w:t>22 Dec 1999</w:t>
              </w:r>
            </w:smartTag>
          </w:p>
        </w:tc>
        <w:tc>
          <w:tcPr>
            <w:tcW w:w="1843" w:type="dxa"/>
            <w:tcBorders>
              <w:top w:val="single" w:sz="4" w:space="0" w:color="auto"/>
              <w:bottom w:val="nil"/>
            </w:tcBorders>
            <w:shd w:val="clear" w:color="auto" w:fill="auto"/>
          </w:tcPr>
          <w:p w14:paraId="14988E46" w14:textId="10E3A337" w:rsidR="00F168B3" w:rsidRPr="00CB13B0" w:rsidRDefault="00F168B3" w:rsidP="00F776F0">
            <w:pPr>
              <w:pStyle w:val="ENoteTableText"/>
            </w:pPr>
            <w:r w:rsidRPr="00CB13B0">
              <w:t xml:space="preserve">Sch 3: </w:t>
            </w:r>
            <w:r w:rsidR="00410FA5">
              <w:t>1 July</w:t>
            </w:r>
            <w:r w:rsidRPr="00CB13B0">
              <w:t xml:space="preserve"> 2000 (s 2(9))</w:t>
            </w:r>
          </w:p>
        </w:tc>
        <w:tc>
          <w:tcPr>
            <w:tcW w:w="1566" w:type="dxa"/>
            <w:tcBorders>
              <w:top w:val="single" w:sz="4" w:space="0" w:color="auto"/>
              <w:bottom w:val="nil"/>
            </w:tcBorders>
            <w:shd w:val="clear" w:color="auto" w:fill="auto"/>
          </w:tcPr>
          <w:p w14:paraId="3B96DE5C" w14:textId="77777777" w:rsidR="00F168B3" w:rsidRPr="00CB13B0" w:rsidRDefault="00F168B3" w:rsidP="00F776F0">
            <w:pPr>
              <w:pStyle w:val="ENoteTableText"/>
            </w:pPr>
            <w:r w:rsidRPr="00CB13B0">
              <w:t>—</w:t>
            </w:r>
          </w:p>
        </w:tc>
      </w:tr>
      <w:tr w:rsidR="00F168B3" w:rsidRPr="00CB13B0" w14:paraId="26DA835F" w14:textId="77777777" w:rsidTr="00F776F0">
        <w:trPr>
          <w:cantSplit/>
        </w:trPr>
        <w:tc>
          <w:tcPr>
            <w:tcW w:w="1695" w:type="dxa"/>
            <w:tcBorders>
              <w:top w:val="nil"/>
              <w:bottom w:val="nil"/>
            </w:tcBorders>
            <w:shd w:val="clear" w:color="auto" w:fill="auto"/>
          </w:tcPr>
          <w:p w14:paraId="333F78CF"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50A6D99" w14:textId="77777777" w:rsidR="00F168B3" w:rsidRPr="00CB13B0" w:rsidRDefault="00F168B3" w:rsidP="00F776F0">
            <w:pPr>
              <w:pStyle w:val="ENoteTableText"/>
              <w:keepNext/>
            </w:pPr>
          </w:p>
        </w:tc>
        <w:tc>
          <w:tcPr>
            <w:tcW w:w="992" w:type="dxa"/>
            <w:tcBorders>
              <w:top w:val="nil"/>
              <w:bottom w:val="nil"/>
            </w:tcBorders>
            <w:shd w:val="clear" w:color="auto" w:fill="auto"/>
          </w:tcPr>
          <w:p w14:paraId="1C1B5C9A" w14:textId="77777777" w:rsidR="00F168B3" w:rsidRPr="00CB13B0" w:rsidRDefault="00F168B3" w:rsidP="00F776F0">
            <w:pPr>
              <w:pStyle w:val="ENoteTableText"/>
              <w:keepNext/>
            </w:pPr>
          </w:p>
        </w:tc>
        <w:tc>
          <w:tcPr>
            <w:tcW w:w="1843" w:type="dxa"/>
            <w:tcBorders>
              <w:top w:val="nil"/>
              <w:bottom w:val="nil"/>
            </w:tcBorders>
            <w:shd w:val="clear" w:color="auto" w:fill="auto"/>
          </w:tcPr>
          <w:p w14:paraId="60BC4780" w14:textId="77777777" w:rsidR="00F168B3" w:rsidRPr="00CB13B0" w:rsidRDefault="00F168B3" w:rsidP="00F776F0">
            <w:pPr>
              <w:pStyle w:val="ENoteTableText"/>
              <w:keepNext/>
            </w:pPr>
          </w:p>
        </w:tc>
        <w:tc>
          <w:tcPr>
            <w:tcW w:w="1566" w:type="dxa"/>
            <w:tcBorders>
              <w:top w:val="nil"/>
              <w:bottom w:val="nil"/>
            </w:tcBorders>
            <w:shd w:val="clear" w:color="auto" w:fill="auto"/>
          </w:tcPr>
          <w:p w14:paraId="320FE540" w14:textId="77777777" w:rsidR="00F168B3" w:rsidRPr="00CB13B0" w:rsidRDefault="00F168B3" w:rsidP="00F776F0">
            <w:pPr>
              <w:pStyle w:val="ENoteTableText"/>
              <w:keepNext/>
            </w:pPr>
          </w:p>
        </w:tc>
      </w:tr>
      <w:tr w:rsidR="00F168B3" w:rsidRPr="00CB13B0" w14:paraId="0596CD2B" w14:textId="77777777" w:rsidTr="00F776F0">
        <w:trPr>
          <w:cantSplit/>
        </w:trPr>
        <w:tc>
          <w:tcPr>
            <w:tcW w:w="1695" w:type="dxa"/>
            <w:tcBorders>
              <w:top w:val="nil"/>
              <w:bottom w:val="single" w:sz="4" w:space="0" w:color="auto"/>
            </w:tcBorders>
            <w:shd w:val="clear" w:color="auto" w:fill="auto"/>
          </w:tcPr>
          <w:p w14:paraId="27EE930D" w14:textId="77777777" w:rsidR="00F168B3" w:rsidRPr="00CB13B0" w:rsidRDefault="00F168B3" w:rsidP="00F776F0">
            <w:pPr>
              <w:pStyle w:val="ENoteTTi"/>
              <w:rPr>
                <w:rFonts w:eastAsiaTheme="minorHAnsi"/>
                <w:lang w:eastAsia="en-US"/>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068C34C4"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4BD0EAEA"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28D0F730" w14:textId="075DE302" w:rsidR="00F168B3" w:rsidRPr="00CB13B0" w:rsidRDefault="00F168B3" w:rsidP="00F776F0">
            <w:pPr>
              <w:pStyle w:val="ENoteTableText"/>
              <w:rPr>
                <w:i/>
              </w:rPr>
            </w:pPr>
            <w:r w:rsidRPr="00CB13B0">
              <w:t>Schedule</w:t>
            </w:r>
            <w:r w:rsidR="0056271E" w:rsidRPr="00CB13B0">
              <w:t> </w:t>
            </w:r>
            <w:r w:rsidRPr="00CB13B0">
              <w:t>12 (</w:t>
            </w:r>
            <w:r w:rsidR="00410FA5">
              <w:t>items 6</w:t>
            </w:r>
            <w:r w:rsidRPr="00CB13B0">
              <w:t>9, 70, 86): Royal Assent</w:t>
            </w:r>
          </w:p>
        </w:tc>
        <w:tc>
          <w:tcPr>
            <w:tcW w:w="1566" w:type="dxa"/>
            <w:tcBorders>
              <w:top w:val="nil"/>
              <w:bottom w:val="single" w:sz="4" w:space="0" w:color="auto"/>
            </w:tcBorders>
            <w:shd w:val="clear" w:color="auto" w:fill="auto"/>
          </w:tcPr>
          <w:p w14:paraId="73A7C0A7" w14:textId="25C389F1" w:rsidR="00F168B3" w:rsidRPr="00CB13B0" w:rsidRDefault="00F168B3" w:rsidP="00F776F0">
            <w:pPr>
              <w:pStyle w:val="ENoteTableText"/>
            </w:pPr>
            <w:r w:rsidRPr="00CB13B0">
              <w:t>Sch. 12 (</w:t>
            </w:r>
            <w:r w:rsidR="00410FA5">
              <w:t>item 8</w:t>
            </w:r>
            <w:r w:rsidRPr="00CB13B0">
              <w:t>6)</w:t>
            </w:r>
          </w:p>
        </w:tc>
      </w:tr>
      <w:tr w:rsidR="00F168B3" w:rsidRPr="00CB13B0" w14:paraId="58785DCB" w14:textId="77777777" w:rsidTr="00F776F0">
        <w:trPr>
          <w:cantSplit/>
        </w:trPr>
        <w:tc>
          <w:tcPr>
            <w:tcW w:w="1695" w:type="dxa"/>
            <w:tcBorders>
              <w:top w:val="single" w:sz="4" w:space="0" w:color="auto"/>
              <w:bottom w:val="single" w:sz="4" w:space="0" w:color="auto"/>
            </w:tcBorders>
            <w:shd w:val="clear" w:color="auto" w:fill="auto"/>
          </w:tcPr>
          <w:p w14:paraId="05499FE6" w14:textId="77777777" w:rsidR="00F168B3" w:rsidRPr="00CB13B0" w:rsidRDefault="00F168B3" w:rsidP="00F776F0">
            <w:pPr>
              <w:pStyle w:val="ENoteTableText"/>
            </w:pPr>
            <w:r w:rsidRPr="00CB13B0">
              <w:t>A New Tax System (Indirect Tax and Consequential Amendments) Act (No.</w:t>
            </w:r>
            <w:r w:rsidR="0056271E" w:rsidRPr="00CB13B0">
              <w:t> </w:t>
            </w:r>
            <w:r w:rsidRPr="00CB13B0">
              <w:t>2) 1999</w:t>
            </w:r>
          </w:p>
        </w:tc>
        <w:tc>
          <w:tcPr>
            <w:tcW w:w="992" w:type="dxa"/>
            <w:tcBorders>
              <w:top w:val="single" w:sz="4" w:space="0" w:color="auto"/>
              <w:bottom w:val="single" w:sz="4" w:space="0" w:color="auto"/>
            </w:tcBorders>
            <w:shd w:val="clear" w:color="auto" w:fill="auto"/>
          </w:tcPr>
          <w:p w14:paraId="7487F3A6" w14:textId="77777777" w:rsidR="00F168B3" w:rsidRPr="00CB13B0" w:rsidRDefault="00F168B3" w:rsidP="00F776F0">
            <w:pPr>
              <w:pStyle w:val="ENoteTableText"/>
            </w:pPr>
            <w:r w:rsidRPr="00CB13B0">
              <w:t>177, 1999</w:t>
            </w:r>
          </w:p>
        </w:tc>
        <w:tc>
          <w:tcPr>
            <w:tcW w:w="992" w:type="dxa"/>
            <w:tcBorders>
              <w:top w:val="single" w:sz="4" w:space="0" w:color="auto"/>
              <w:bottom w:val="single" w:sz="4" w:space="0" w:color="auto"/>
            </w:tcBorders>
            <w:shd w:val="clear" w:color="auto" w:fill="auto"/>
          </w:tcPr>
          <w:p w14:paraId="1E9B10E2" w14:textId="77777777" w:rsidR="00F168B3" w:rsidRPr="00CB13B0" w:rsidRDefault="00F168B3" w:rsidP="00F776F0">
            <w:pPr>
              <w:pStyle w:val="ENoteTableText"/>
            </w:pPr>
            <w:smartTag w:uri="urn:schemas-microsoft-com:office:smarttags" w:element="date">
              <w:smartTagPr>
                <w:attr w:name="Month" w:val="12"/>
                <w:attr w:name="Day" w:val="22"/>
                <w:attr w:name="Year" w:val="1999"/>
              </w:smartTagPr>
              <w:r w:rsidRPr="00CB13B0">
                <w:t>22 Dec 1999</w:t>
              </w:r>
            </w:smartTag>
          </w:p>
        </w:tc>
        <w:tc>
          <w:tcPr>
            <w:tcW w:w="1843" w:type="dxa"/>
            <w:tcBorders>
              <w:top w:val="single" w:sz="4" w:space="0" w:color="auto"/>
              <w:bottom w:val="single" w:sz="4" w:space="0" w:color="auto"/>
            </w:tcBorders>
            <w:shd w:val="clear" w:color="auto" w:fill="auto"/>
          </w:tcPr>
          <w:p w14:paraId="3DE35F08" w14:textId="7CEDDE09" w:rsidR="00F168B3" w:rsidRPr="00CB13B0" w:rsidRDefault="00F168B3" w:rsidP="00F776F0">
            <w:pPr>
              <w:pStyle w:val="ENoteTableText"/>
            </w:pPr>
            <w:r w:rsidRPr="00CB13B0">
              <w:t xml:space="preserve">Sch 5: </w:t>
            </w:r>
            <w:smartTag w:uri="urn:schemas-microsoft-com:office:smarttags" w:element="date">
              <w:smartTagPr>
                <w:attr w:name="Month" w:val="12"/>
                <w:attr w:name="Day" w:val="22"/>
                <w:attr w:name="Year" w:val="1999"/>
              </w:smartTagPr>
              <w:r w:rsidRPr="00CB13B0">
                <w:t>22 Dec 1999 (s 2(1))</w:t>
              </w:r>
            </w:smartTag>
            <w:r w:rsidRPr="00CB13B0">
              <w:br/>
              <w:t>Sch 8 (</w:t>
            </w:r>
            <w:r w:rsidR="00410FA5">
              <w:t>items 1</w:t>
            </w:r>
            <w:r w:rsidRPr="00CB13B0">
              <w:t xml:space="preserve">–6): </w:t>
            </w:r>
            <w:r w:rsidR="00410FA5">
              <w:t>1 July</w:t>
            </w:r>
            <w:r w:rsidRPr="00CB13B0">
              <w:t xml:space="preserve"> 2000 (s 2(10))</w:t>
            </w:r>
          </w:p>
        </w:tc>
        <w:tc>
          <w:tcPr>
            <w:tcW w:w="1566" w:type="dxa"/>
            <w:tcBorders>
              <w:top w:val="single" w:sz="4" w:space="0" w:color="auto"/>
              <w:bottom w:val="single" w:sz="4" w:space="0" w:color="auto"/>
            </w:tcBorders>
            <w:shd w:val="clear" w:color="auto" w:fill="auto"/>
          </w:tcPr>
          <w:p w14:paraId="56C180D5" w14:textId="77777777" w:rsidR="00F168B3" w:rsidRPr="00CB13B0" w:rsidRDefault="00F168B3" w:rsidP="00F776F0">
            <w:pPr>
              <w:pStyle w:val="ENoteTableText"/>
            </w:pPr>
            <w:r w:rsidRPr="00CB13B0">
              <w:t>—</w:t>
            </w:r>
          </w:p>
        </w:tc>
      </w:tr>
      <w:tr w:rsidR="00F168B3" w:rsidRPr="00CB13B0" w14:paraId="50805D3F" w14:textId="77777777" w:rsidTr="00F776F0">
        <w:trPr>
          <w:cantSplit/>
        </w:trPr>
        <w:tc>
          <w:tcPr>
            <w:tcW w:w="1695" w:type="dxa"/>
            <w:tcBorders>
              <w:top w:val="single" w:sz="4" w:space="0" w:color="auto"/>
              <w:bottom w:val="nil"/>
            </w:tcBorders>
            <w:shd w:val="clear" w:color="auto" w:fill="auto"/>
          </w:tcPr>
          <w:p w14:paraId="1CB31C99" w14:textId="77777777" w:rsidR="00F168B3" w:rsidRPr="00CB13B0" w:rsidRDefault="00F168B3" w:rsidP="00F776F0">
            <w:pPr>
              <w:pStyle w:val="ENoteTableText"/>
            </w:pPr>
            <w:r w:rsidRPr="00CB13B0">
              <w:t>A New Tax System (Pay As You Go) Act 1999</w:t>
            </w:r>
          </w:p>
        </w:tc>
        <w:tc>
          <w:tcPr>
            <w:tcW w:w="992" w:type="dxa"/>
            <w:tcBorders>
              <w:top w:val="single" w:sz="4" w:space="0" w:color="auto"/>
              <w:bottom w:val="nil"/>
            </w:tcBorders>
            <w:shd w:val="clear" w:color="auto" w:fill="auto"/>
          </w:tcPr>
          <w:p w14:paraId="1E5CE9FC" w14:textId="77777777" w:rsidR="00F168B3" w:rsidRPr="00CB13B0" w:rsidRDefault="00F168B3" w:rsidP="00F776F0">
            <w:pPr>
              <w:pStyle w:val="ENoteTableText"/>
            </w:pPr>
            <w:r w:rsidRPr="00CB13B0">
              <w:t>178, 1999</w:t>
            </w:r>
          </w:p>
        </w:tc>
        <w:tc>
          <w:tcPr>
            <w:tcW w:w="992" w:type="dxa"/>
            <w:tcBorders>
              <w:top w:val="single" w:sz="4" w:space="0" w:color="auto"/>
              <w:bottom w:val="nil"/>
            </w:tcBorders>
            <w:shd w:val="clear" w:color="auto" w:fill="auto"/>
          </w:tcPr>
          <w:p w14:paraId="6D891833" w14:textId="77777777" w:rsidR="00F168B3" w:rsidRPr="00CB13B0" w:rsidRDefault="00F168B3" w:rsidP="00F776F0">
            <w:pPr>
              <w:pStyle w:val="ENoteTableText"/>
            </w:pPr>
            <w:smartTag w:uri="urn:schemas-microsoft-com:office:smarttags" w:element="date">
              <w:smartTagPr>
                <w:attr w:name="Month" w:val="12"/>
                <w:attr w:name="Day" w:val="22"/>
                <w:attr w:name="Year" w:val="1999"/>
              </w:smartTagPr>
              <w:r w:rsidRPr="00CB13B0">
                <w:t>22 Dec 1999</w:t>
              </w:r>
            </w:smartTag>
          </w:p>
        </w:tc>
        <w:tc>
          <w:tcPr>
            <w:tcW w:w="1843" w:type="dxa"/>
            <w:tcBorders>
              <w:top w:val="single" w:sz="4" w:space="0" w:color="auto"/>
              <w:bottom w:val="nil"/>
            </w:tcBorders>
            <w:shd w:val="clear" w:color="auto" w:fill="auto"/>
          </w:tcPr>
          <w:p w14:paraId="3F724A73" w14:textId="639F7472" w:rsidR="00F168B3" w:rsidRPr="00CB13B0" w:rsidRDefault="00F168B3" w:rsidP="00F776F0">
            <w:pPr>
              <w:pStyle w:val="ENoteTableText"/>
            </w:pPr>
            <w:r w:rsidRPr="00CB13B0">
              <w:t>Schedule</w:t>
            </w:r>
            <w:r w:rsidR="0056271E" w:rsidRPr="00CB13B0">
              <w:t> </w:t>
            </w:r>
            <w:r w:rsidRPr="00CB13B0">
              <w:t>1 (</w:t>
            </w:r>
            <w:r w:rsidR="00410FA5">
              <w:t>items 6</w:t>
            </w:r>
            <w:r w:rsidRPr="00CB13B0">
              <w:t xml:space="preserve">, 8, 70–78): </w:t>
            </w:r>
            <w:r w:rsidR="00410FA5">
              <w:t>1 July</w:t>
            </w:r>
            <w:r w:rsidRPr="00CB13B0">
              <w:t xml:space="preserve"> 2000</w:t>
            </w:r>
            <w:r w:rsidRPr="00CB13B0">
              <w:br/>
              <w:t>Remainder: Royal Assent</w:t>
            </w:r>
          </w:p>
        </w:tc>
        <w:tc>
          <w:tcPr>
            <w:tcW w:w="1566" w:type="dxa"/>
            <w:tcBorders>
              <w:top w:val="single" w:sz="4" w:space="0" w:color="auto"/>
              <w:bottom w:val="nil"/>
            </w:tcBorders>
            <w:shd w:val="clear" w:color="auto" w:fill="auto"/>
          </w:tcPr>
          <w:p w14:paraId="1E9EE33D" w14:textId="38566D6B" w:rsidR="00F168B3" w:rsidRPr="00CB13B0" w:rsidRDefault="00F168B3" w:rsidP="00F776F0">
            <w:pPr>
              <w:pStyle w:val="ENoteTableText"/>
            </w:pPr>
            <w:r w:rsidRPr="00CB13B0">
              <w:t>s 4 and Sch 2 (</w:t>
            </w:r>
            <w:r w:rsidR="00081BC2" w:rsidRPr="00CB13B0">
              <w:t>items 9</w:t>
            </w:r>
            <w:r w:rsidRPr="00CB13B0">
              <w:t>2, 93)</w:t>
            </w:r>
            <w:r w:rsidRPr="00CB13B0">
              <w:br/>
              <w:t>s. 2(1A) (ad. by 179, 1999, Sch. 10 [</w:t>
            </w:r>
            <w:r w:rsidR="00410FA5">
              <w:t>item 1</w:t>
            </w:r>
            <w:r w:rsidRPr="00CB13B0">
              <w:t>9])</w:t>
            </w:r>
          </w:p>
        </w:tc>
      </w:tr>
      <w:tr w:rsidR="00F168B3" w:rsidRPr="00CB13B0" w14:paraId="47BC845C" w14:textId="77777777" w:rsidTr="00F776F0">
        <w:trPr>
          <w:cantSplit/>
        </w:trPr>
        <w:tc>
          <w:tcPr>
            <w:tcW w:w="1695" w:type="dxa"/>
            <w:tcBorders>
              <w:top w:val="nil"/>
              <w:bottom w:val="nil"/>
            </w:tcBorders>
            <w:shd w:val="clear" w:color="auto" w:fill="auto"/>
          </w:tcPr>
          <w:p w14:paraId="67861BAB"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EE04A89" w14:textId="77777777" w:rsidR="00F168B3" w:rsidRPr="00CB13B0" w:rsidRDefault="00F168B3" w:rsidP="00F776F0">
            <w:pPr>
              <w:pStyle w:val="ENoteTableText"/>
            </w:pPr>
          </w:p>
        </w:tc>
        <w:tc>
          <w:tcPr>
            <w:tcW w:w="992" w:type="dxa"/>
            <w:tcBorders>
              <w:top w:val="nil"/>
              <w:bottom w:val="nil"/>
            </w:tcBorders>
            <w:shd w:val="clear" w:color="auto" w:fill="auto"/>
          </w:tcPr>
          <w:p w14:paraId="1D983453" w14:textId="77777777" w:rsidR="00F168B3" w:rsidRPr="00CB13B0" w:rsidRDefault="00F168B3" w:rsidP="00F776F0">
            <w:pPr>
              <w:pStyle w:val="ENoteTableText"/>
            </w:pPr>
          </w:p>
        </w:tc>
        <w:tc>
          <w:tcPr>
            <w:tcW w:w="1843" w:type="dxa"/>
            <w:tcBorders>
              <w:top w:val="nil"/>
              <w:bottom w:val="nil"/>
            </w:tcBorders>
            <w:shd w:val="clear" w:color="auto" w:fill="auto"/>
          </w:tcPr>
          <w:p w14:paraId="731C23B9" w14:textId="77777777" w:rsidR="00F168B3" w:rsidRPr="00CB13B0" w:rsidRDefault="00F168B3" w:rsidP="00F776F0">
            <w:pPr>
              <w:pStyle w:val="ENoteTableText"/>
            </w:pPr>
          </w:p>
        </w:tc>
        <w:tc>
          <w:tcPr>
            <w:tcW w:w="1566" w:type="dxa"/>
            <w:tcBorders>
              <w:top w:val="nil"/>
              <w:bottom w:val="nil"/>
            </w:tcBorders>
            <w:shd w:val="clear" w:color="auto" w:fill="auto"/>
          </w:tcPr>
          <w:p w14:paraId="19936CAA" w14:textId="77777777" w:rsidR="00F168B3" w:rsidRPr="00CB13B0" w:rsidRDefault="00F168B3" w:rsidP="00F776F0">
            <w:pPr>
              <w:pStyle w:val="ENoteTableText"/>
            </w:pPr>
          </w:p>
        </w:tc>
      </w:tr>
      <w:tr w:rsidR="00F168B3" w:rsidRPr="00CB13B0" w14:paraId="4A3DC705" w14:textId="77777777" w:rsidTr="00F776F0">
        <w:trPr>
          <w:cantSplit/>
        </w:trPr>
        <w:tc>
          <w:tcPr>
            <w:tcW w:w="1695" w:type="dxa"/>
            <w:tcBorders>
              <w:top w:val="nil"/>
              <w:bottom w:val="nil"/>
            </w:tcBorders>
            <w:shd w:val="clear" w:color="auto" w:fill="auto"/>
          </w:tcPr>
          <w:p w14:paraId="262E85A8" w14:textId="77777777" w:rsidR="00F168B3" w:rsidRPr="00CB13B0" w:rsidRDefault="00F168B3" w:rsidP="00F776F0">
            <w:pPr>
              <w:pStyle w:val="ENoteTTi"/>
              <w:rPr>
                <w:rFonts w:eastAsiaTheme="minorHAnsi"/>
              </w:rPr>
            </w:pPr>
            <w:r w:rsidRPr="00CB13B0">
              <w:t>A New Tax System (Tax Administration) Act 1999</w:t>
            </w:r>
          </w:p>
        </w:tc>
        <w:tc>
          <w:tcPr>
            <w:tcW w:w="992" w:type="dxa"/>
            <w:tcBorders>
              <w:top w:val="nil"/>
              <w:bottom w:val="nil"/>
            </w:tcBorders>
            <w:shd w:val="clear" w:color="auto" w:fill="auto"/>
          </w:tcPr>
          <w:p w14:paraId="61CA3567" w14:textId="77777777" w:rsidR="00F168B3" w:rsidRPr="00CB13B0" w:rsidRDefault="00F168B3" w:rsidP="00F776F0">
            <w:pPr>
              <w:pStyle w:val="ENoteTableText"/>
            </w:pPr>
            <w:r w:rsidRPr="00CB13B0">
              <w:t>179, 1999</w:t>
            </w:r>
          </w:p>
        </w:tc>
        <w:tc>
          <w:tcPr>
            <w:tcW w:w="992" w:type="dxa"/>
            <w:tcBorders>
              <w:top w:val="nil"/>
              <w:bottom w:val="nil"/>
            </w:tcBorders>
            <w:shd w:val="clear" w:color="auto" w:fill="auto"/>
          </w:tcPr>
          <w:p w14:paraId="256F932D" w14:textId="77777777" w:rsidR="00F168B3" w:rsidRPr="00CB13B0" w:rsidRDefault="00F168B3" w:rsidP="00F776F0">
            <w:pPr>
              <w:pStyle w:val="ENoteTableText"/>
            </w:pPr>
            <w:smartTag w:uri="urn:schemas-microsoft-com:office:smarttags" w:element="date">
              <w:smartTagPr>
                <w:attr w:name="Month" w:val="12"/>
                <w:attr w:name="Day" w:val="22"/>
                <w:attr w:name="Year" w:val="1999"/>
              </w:smartTagPr>
              <w:r w:rsidRPr="00CB13B0">
                <w:t>22 Dec 1999</w:t>
              </w:r>
            </w:smartTag>
          </w:p>
        </w:tc>
        <w:tc>
          <w:tcPr>
            <w:tcW w:w="1843" w:type="dxa"/>
            <w:tcBorders>
              <w:top w:val="nil"/>
              <w:bottom w:val="nil"/>
            </w:tcBorders>
            <w:shd w:val="clear" w:color="auto" w:fill="auto"/>
          </w:tcPr>
          <w:p w14:paraId="446DE842" w14:textId="1C589D5A" w:rsidR="00F168B3" w:rsidRPr="00CB13B0" w:rsidRDefault="00F168B3" w:rsidP="00F776F0">
            <w:pPr>
              <w:pStyle w:val="ENoteTableText"/>
            </w:pPr>
            <w:r w:rsidRPr="00CB13B0">
              <w:t>Sch 10 (</w:t>
            </w:r>
            <w:r w:rsidR="00410FA5">
              <w:t>item 1</w:t>
            </w:r>
            <w:r w:rsidRPr="00CB13B0">
              <w:t xml:space="preserve">9): </w:t>
            </w:r>
            <w:smartTag w:uri="urn:schemas-microsoft-com:office:smarttags" w:element="date">
              <w:smartTagPr>
                <w:attr w:name="Month" w:val="12"/>
                <w:attr w:name="Day" w:val="22"/>
                <w:attr w:name="Year" w:val="1999"/>
              </w:smartTagPr>
              <w:r w:rsidRPr="00CB13B0">
                <w:t>22 Dec 1999</w:t>
              </w:r>
            </w:smartTag>
            <w:r w:rsidRPr="00CB13B0">
              <w:t xml:space="preserve"> (s 2(11))</w:t>
            </w:r>
          </w:p>
        </w:tc>
        <w:tc>
          <w:tcPr>
            <w:tcW w:w="1566" w:type="dxa"/>
            <w:tcBorders>
              <w:top w:val="nil"/>
              <w:bottom w:val="nil"/>
            </w:tcBorders>
            <w:shd w:val="clear" w:color="auto" w:fill="auto"/>
          </w:tcPr>
          <w:p w14:paraId="47740DAF" w14:textId="77777777" w:rsidR="00F168B3" w:rsidRPr="00CB13B0" w:rsidRDefault="00F168B3" w:rsidP="00F776F0">
            <w:pPr>
              <w:pStyle w:val="ENoteTableText"/>
            </w:pPr>
            <w:r w:rsidRPr="00CB13B0">
              <w:t>—</w:t>
            </w:r>
          </w:p>
        </w:tc>
      </w:tr>
      <w:tr w:rsidR="00F168B3" w:rsidRPr="00CB13B0" w14:paraId="2F2E13A1" w14:textId="77777777" w:rsidTr="00F776F0">
        <w:trPr>
          <w:cantSplit/>
        </w:trPr>
        <w:tc>
          <w:tcPr>
            <w:tcW w:w="1695" w:type="dxa"/>
            <w:tcBorders>
              <w:top w:val="nil"/>
              <w:bottom w:val="single" w:sz="4" w:space="0" w:color="auto"/>
            </w:tcBorders>
            <w:shd w:val="clear" w:color="auto" w:fill="auto"/>
          </w:tcPr>
          <w:p w14:paraId="3F08D97E" w14:textId="77777777" w:rsidR="00F168B3" w:rsidRPr="00CB13B0" w:rsidRDefault="00F168B3" w:rsidP="00F776F0">
            <w:pPr>
              <w:pStyle w:val="ENoteTTi"/>
              <w:keepNext w:val="0"/>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518C85F9"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16FC7B13"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6F0A44AB" w14:textId="280AB4F5" w:rsidR="00F168B3" w:rsidRPr="00CB13B0" w:rsidRDefault="00F168B3" w:rsidP="00F776F0">
            <w:pPr>
              <w:pStyle w:val="ENoteTableText"/>
              <w:rPr>
                <w:i/>
              </w:rPr>
            </w:pPr>
            <w:r w:rsidRPr="00CB13B0">
              <w:t>Schedule</w:t>
            </w:r>
            <w:r w:rsidR="0056271E" w:rsidRPr="00CB13B0">
              <w:t> </w:t>
            </w:r>
            <w:r w:rsidRPr="00CB13B0">
              <w:t>6 (</w:t>
            </w:r>
            <w:r w:rsidR="00410FA5">
              <w:t>item 1</w:t>
            </w:r>
            <w:r w:rsidRPr="00CB13B0">
              <w:t xml:space="preserve">): </w:t>
            </w:r>
            <w:r w:rsidR="007E6237" w:rsidRPr="00CB13B0">
              <w:t>29 June</w:t>
            </w:r>
            <w:r w:rsidRPr="00CB13B0">
              <w:t xml:space="preserve"> 2010</w:t>
            </w:r>
          </w:p>
        </w:tc>
        <w:tc>
          <w:tcPr>
            <w:tcW w:w="1566" w:type="dxa"/>
            <w:tcBorders>
              <w:top w:val="nil"/>
              <w:bottom w:val="single" w:sz="4" w:space="0" w:color="auto"/>
            </w:tcBorders>
            <w:shd w:val="clear" w:color="auto" w:fill="auto"/>
          </w:tcPr>
          <w:p w14:paraId="77F939DF" w14:textId="77777777" w:rsidR="00F168B3" w:rsidRPr="00CB13B0" w:rsidRDefault="00F168B3" w:rsidP="00F776F0">
            <w:pPr>
              <w:pStyle w:val="ENoteTableText"/>
            </w:pPr>
            <w:r w:rsidRPr="00CB13B0">
              <w:t>—</w:t>
            </w:r>
          </w:p>
        </w:tc>
      </w:tr>
      <w:tr w:rsidR="00F168B3" w:rsidRPr="00CB13B0" w14:paraId="54DC0693" w14:textId="77777777" w:rsidTr="00F776F0">
        <w:trPr>
          <w:cantSplit/>
        </w:trPr>
        <w:tc>
          <w:tcPr>
            <w:tcW w:w="1695" w:type="dxa"/>
            <w:tcBorders>
              <w:top w:val="single" w:sz="4" w:space="0" w:color="auto"/>
              <w:bottom w:val="nil"/>
            </w:tcBorders>
            <w:shd w:val="clear" w:color="auto" w:fill="auto"/>
          </w:tcPr>
          <w:p w14:paraId="15B3C575" w14:textId="77777777" w:rsidR="00F168B3" w:rsidRPr="00CB13B0" w:rsidRDefault="00F168B3" w:rsidP="00F776F0">
            <w:pPr>
              <w:pStyle w:val="ENoteTableText"/>
            </w:pPr>
            <w:r w:rsidRPr="00CB13B0">
              <w:lastRenderedPageBreak/>
              <w:t>A New Tax System (Tax Administration) Act 1999</w:t>
            </w:r>
          </w:p>
        </w:tc>
        <w:tc>
          <w:tcPr>
            <w:tcW w:w="992" w:type="dxa"/>
            <w:tcBorders>
              <w:top w:val="single" w:sz="4" w:space="0" w:color="auto"/>
              <w:bottom w:val="nil"/>
            </w:tcBorders>
            <w:shd w:val="clear" w:color="auto" w:fill="auto"/>
          </w:tcPr>
          <w:p w14:paraId="2CAAD54C" w14:textId="77777777" w:rsidR="00F168B3" w:rsidRPr="00CB13B0" w:rsidRDefault="00F168B3" w:rsidP="00F776F0">
            <w:pPr>
              <w:pStyle w:val="ENoteTableText"/>
            </w:pPr>
            <w:r w:rsidRPr="00CB13B0">
              <w:t>179, 1999</w:t>
            </w:r>
          </w:p>
        </w:tc>
        <w:tc>
          <w:tcPr>
            <w:tcW w:w="992" w:type="dxa"/>
            <w:tcBorders>
              <w:top w:val="single" w:sz="4" w:space="0" w:color="auto"/>
              <w:bottom w:val="nil"/>
            </w:tcBorders>
            <w:shd w:val="clear" w:color="auto" w:fill="auto"/>
          </w:tcPr>
          <w:p w14:paraId="30C59C80" w14:textId="77777777" w:rsidR="00F168B3" w:rsidRPr="00CB13B0" w:rsidRDefault="00F168B3" w:rsidP="00F776F0">
            <w:pPr>
              <w:pStyle w:val="ENoteTableText"/>
            </w:pPr>
            <w:smartTag w:uri="urn:schemas-microsoft-com:office:smarttags" w:element="date">
              <w:smartTagPr>
                <w:attr w:name="Month" w:val="12"/>
                <w:attr w:name="Day" w:val="22"/>
                <w:attr w:name="Year" w:val="1999"/>
              </w:smartTagPr>
              <w:r w:rsidRPr="00CB13B0">
                <w:t>22 Dec 1999</w:t>
              </w:r>
            </w:smartTag>
          </w:p>
        </w:tc>
        <w:tc>
          <w:tcPr>
            <w:tcW w:w="1843" w:type="dxa"/>
            <w:tcBorders>
              <w:top w:val="single" w:sz="4" w:space="0" w:color="auto"/>
              <w:bottom w:val="nil"/>
            </w:tcBorders>
            <w:shd w:val="clear" w:color="auto" w:fill="auto"/>
          </w:tcPr>
          <w:p w14:paraId="2811B6D0" w14:textId="68511C37" w:rsidR="00F168B3" w:rsidRPr="00CB13B0" w:rsidRDefault="00F168B3" w:rsidP="00F776F0">
            <w:pPr>
              <w:pStyle w:val="ENoteTableText"/>
            </w:pPr>
            <w:r w:rsidRPr="00CB13B0">
              <w:t>Sch 7, Sch 8, Sch 16 (</w:t>
            </w:r>
            <w:r w:rsidR="00410FA5">
              <w:t>items 1</w:t>
            </w:r>
            <w:r w:rsidRPr="00CB13B0">
              <w:t>8, 19, 37) and Sch 18: 22 Dec 1999 (s 2(1), (7)(d), (e))</w:t>
            </w:r>
            <w:r w:rsidRPr="00CB13B0">
              <w:br/>
              <w:t>Sch 11 (</w:t>
            </w:r>
            <w:r w:rsidR="00E75F4A" w:rsidRPr="00CB13B0">
              <w:t>items 8</w:t>
            </w:r>
            <w:r w:rsidRPr="00CB13B0">
              <w:t>0–105) and Sch 18 (</w:t>
            </w:r>
            <w:r w:rsidR="00A13A22">
              <w:t>items 4</w:t>
            </w:r>
            <w:r w:rsidRPr="00CB13B0">
              <w:t xml:space="preserve">, 5, 17, 21, 32): </w:t>
            </w:r>
            <w:r w:rsidR="00410FA5">
              <w:t>1 July</w:t>
            </w:r>
            <w:r w:rsidRPr="00CB13B0">
              <w:t xml:space="preserve"> 2000 (s 2(9)(b), (14))</w:t>
            </w:r>
          </w:p>
        </w:tc>
        <w:tc>
          <w:tcPr>
            <w:tcW w:w="1566" w:type="dxa"/>
            <w:tcBorders>
              <w:top w:val="single" w:sz="4" w:space="0" w:color="auto"/>
              <w:bottom w:val="nil"/>
            </w:tcBorders>
            <w:shd w:val="clear" w:color="auto" w:fill="auto"/>
          </w:tcPr>
          <w:p w14:paraId="4A9F1B02" w14:textId="58C31297" w:rsidR="00F168B3" w:rsidRPr="00CB13B0" w:rsidRDefault="00F168B3" w:rsidP="00F776F0">
            <w:pPr>
              <w:pStyle w:val="ENoteTableText"/>
            </w:pPr>
            <w:r w:rsidRPr="00CB13B0">
              <w:t>Sch 7 (</w:t>
            </w:r>
            <w:r w:rsidR="00410FA5">
              <w:t>item 1</w:t>
            </w:r>
            <w:r w:rsidRPr="00CB13B0">
              <w:t>8), Sch 8 (</w:t>
            </w:r>
            <w:r w:rsidR="00410FA5">
              <w:t>item 1</w:t>
            </w:r>
            <w:r w:rsidRPr="00CB13B0">
              <w:t>6) and Sch 16 (</w:t>
            </w:r>
            <w:r w:rsidR="00410FA5">
              <w:t>item 3</w:t>
            </w:r>
            <w:r w:rsidRPr="00CB13B0">
              <w:t>7)</w:t>
            </w:r>
          </w:p>
        </w:tc>
      </w:tr>
      <w:tr w:rsidR="00F168B3" w:rsidRPr="00CB13B0" w14:paraId="7094F635" w14:textId="77777777" w:rsidTr="00F776F0">
        <w:trPr>
          <w:cantSplit/>
        </w:trPr>
        <w:tc>
          <w:tcPr>
            <w:tcW w:w="1695" w:type="dxa"/>
            <w:tcBorders>
              <w:top w:val="nil"/>
              <w:bottom w:val="nil"/>
            </w:tcBorders>
            <w:shd w:val="clear" w:color="auto" w:fill="auto"/>
          </w:tcPr>
          <w:p w14:paraId="17F50FFE"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F734DE7" w14:textId="77777777" w:rsidR="00F168B3" w:rsidRPr="00CB13B0" w:rsidRDefault="00F168B3" w:rsidP="00F776F0">
            <w:pPr>
              <w:pStyle w:val="ENoteTableText"/>
            </w:pPr>
          </w:p>
        </w:tc>
        <w:tc>
          <w:tcPr>
            <w:tcW w:w="992" w:type="dxa"/>
            <w:tcBorders>
              <w:top w:val="nil"/>
              <w:bottom w:val="nil"/>
            </w:tcBorders>
            <w:shd w:val="clear" w:color="auto" w:fill="auto"/>
          </w:tcPr>
          <w:p w14:paraId="75806D75" w14:textId="77777777" w:rsidR="00F168B3" w:rsidRPr="00CB13B0" w:rsidRDefault="00F168B3" w:rsidP="00F776F0">
            <w:pPr>
              <w:pStyle w:val="ENoteTableText"/>
            </w:pPr>
          </w:p>
        </w:tc>
        <w:tc>
          <w:tcPr>
            <w:tcW w:w="1843" w:type="dxa"/>
            <w:tcBorders>
              <w:top w:val="nil"/>
              <w:bottom w:val="nil"/>
            </w:tcBorders>
            <w:shd w:val="clear" w:color="auto" w:fill="auto"/>
          </w:tcPr>
          <w:p w14:paraId="5AF419D6" w14:textId="77777777" w:rsidR="00F168B3" w:rsidRPr="00CB13B0" w:rsidRDefault="00F168B3" w:rsidP="00F776F0">
            <w:pPr>
              <w:pStyle w:val="ENoteTableText"/>
            </w:pPr>
          </w:p>
        </w:tc>
        <w:tc>
          <w:tcPr>
            <w:tcW w:w="1566" w:type="dxa"/>
            <w:tcBorders>
              <w:top w:val="nil"/>
              <w:bottom w:val="nil"/>
            </w:tcBorders>
            <w:shd w:val="clear" w:color="auto" w:fill="auto"/>
          </w:tcPr>
          <w:p w14:paraId="61901C27" w14:textId="77777777" w:rsidR="00F168B3" w:rsidRPr="00CB13B0" w:rsidRDefault="00F168B3" w:rsidP="00F776F0">
            <w:pPr>
              <w:pStyle w:val="ENoteTableText"/>
            </w:pPr>
          </w:p>
        </w:tc>
      </w:tr>
      <w:tr w:rsidR="00F168B3" w:rsidRPr="00CB13B0" w14:paraId="5F979FB3" w14:textId="77777777" w:rsidTr="00F776F0">
        <w:trPr>
          <w:cantSplit/>
        </w:trPr>
        <w:tc>
          <w:tcPr>
            <w:tcW w:w="1695" w:type="dxa"/>
            <w:tcBorders>
              <w:top w:val="nil"/>
              <w:bottom w:val="single" w:sz="4" w:space="0" w:color="auto"/>
            </w:tcBorders>
            <w:shd w:val="clear" w:color="auto" w:fill="auto"/>
          </w:tcPr>
          <w:p w14:paraId="1DB63AA1" w14:textId="77777777" w:rsidR="00F168B3" w:rsidRPr="00CB13B0" w:rsidRDefault="00F168B3" w:rsidP="00F776F0">
            <w:pPr>
              <w:pStyle w:val="ENoteTTi"/>
              <w:rPr>
                <w:rFonts w:eastAsiaTheme="minorHAnsi"/>
                <w:lang w:eastAsia="en-US"/>
              </w:rPr>
            </w:pPr>
            <w:r w:rsidRPr="00CB13B0">
              <w:t>A New Tax System (Tax Administration) Act (No.</w:t>
            </w:r>
            <w:r w:rsidR="0056271E" w:rsidRPr="00CB13B0">
              <w:t> </w:t>
            </w:r>
            <w:r w:rsidRPr="00CB13B0">
              <w:t>2) 2000</w:t>
            </w:r>
          </w:p>
        </w:tc>
        <w:tc>
          <w:tcPr>
            <w:tcW w:w="992" w:type="dxa"/>
            <w:tcBorders>
              <w:top w:val="nil"/>
              <w:bottom w:val="single" w:sz="4" w:space="0" w:color="auto"/>
            </w:tcBorders>
            <w:shd w:val="clear" w:color="auto" w:fill="auto"/>
          </w:tcPr>
          <w:p w14:paraId="72F3F133" w14:textId="77777777" w:rsidR="00F168B3" w:rsidRPr="00CB13B0" w:rsidRDefault="00F168B3" w:rsidP="00F776F0">
            <w:pPr>
              <w:pStyle w:val="ENoteTableText"/>
            </w:pPr>
            <w:r w:rsidRPr="00CB13B0">
              <w:t>91, 2000</w:t>
            </w:r>
          </w:p>
        </w:tc>
        <w:tc>
          <w:tcPr>
            <w:tcW w:w="992" w:type="dxa"/>
            <w:tcBorders>
              <w:top w:val="nil"/>
              <w:bottom w:val="single" w:sz="4" w:space="0" w:color="auto"/>
            </w:tcBorders>
            <w:shd w:val="clear" w:color="auto" w:fill="auto"/>
          </w:tcPr>
          <w:p w14:paraId="13793302" w14:textId="77777777" w:rsidR="00F168B3" w:rsidRPr="00CB13B0" w:rsidRDefault="0018140A" w:rsidP="00F776F0">
            <w:pPr>
              <w:pStyle w:val="ENoteTableText"/>
            </w:pPr>
            <w:r w:rsidRPr="00CB13B0">
              <w:t>30 June</w:t>
            </w:r>
            <w:r w:rsidR="00F168B3" w:rsidRPr="00CB13B0">
              <w:t xml:space="preserve"> 2000</w:t>
            </w:r>
          </w:p>
        </w:tc>
        <w:tc>
          <w:tcPr>
            <w:tcW w:w="1843" w:type="dxa"/>
            <w:tcBorders>
              <w:top w:val="nil"/>
              <w:bottom w:val="single" w:sz="4" w:space="0" w:color="auto"/>
            </w:tcBorders>
            <w:shd w:val="clear" w:color="auto" w:fill="auto"/>
          </w:tcPr>
          <w:p w14:paraId="2BA68269" w14:textId="6E3E14A7" w:rsidR="00F168B3" w:rsidRPr="00CB13B0" w:rsidRDefault="00F168B3" w:rsidP="00F776F0">
            <w:pPr>
              <w:pStyle w:val="ENoteTableText"/>
            </w:pPr>
            <w:r w:rsidRPr="00CB13B0">
              <w:t>Sch 3 (</w:t>
            </w:r>
            <w:r w:rsidR="00410FA5">
              <w:t>items 1</w:t>
            </w:r>
            <w:r w:rsidRPr="00CB13B0">
              <w:t>7, 18): 22 Dec 1999 (s 3(4))</w:t>
            </w:r>
          </w:p>
        </w:tc>
        <w:tc>
          <w:tcPr>
            <w:tcW w:w="1566" w:type="dxa"/>
            <w:tcBorders>
              <w:top w:val="nil"/>
              <w:bottom w:val="single" w:sz="4" w:space="0" w:color="auto"/>
            </w:tcBorders>
            <w:shd w:val="clear" w:color="auto" w:fill="auto"/>
          </w:tcPr>
          <w:p w14:paraId="2DE5AFD7" w14:textId="514DCEE6" w:rsidR="00F168B3" w:rsidRPr="00CB13B0" w:rsidRDefault="00F168B3" w:rsidP="00F776F0">
            <w:pPr>
              <w:pStyle w:val="ENoteTableText"/>
            </w:pPr>
            <w:r w:rsidRPr="00CB13B0">
              <w:t>Sch 3 (</w:t>
            </w:r>
            <w:r w:rsidR="00410FA5">
              <w:t>item 1</w:t>
            </w:r>
            <w:r w:rsidRPr="00CB13B0">
              <w:t>8)</w:t>
            </w:r>
          </w:p>
        </w:tc>
      </w:tr>
      <w:tr w:rsidR="00F168B3" w:rsidRPr="00CB13B0" w14:paraId="76410CD8" w14:textId="77777777" w:rsidTr="00F776F0">
        <w:trPr>
          <w:cantSplit/>
        </w:trPr>
        <w:tc>
          <w:tcPr>
            <w:tcW w:w="1695" w:type="dxa"/>
            <w:tcBorders>
              <w:top w:val="single" w:sz="4" w:space="0" w:color="auto"/>
              <w:bottom w:val="single" w:sz="4" w:space="0" w:color="auto"/>
            </w:tcBorders>
            <w:shd w:val="clear" w:color="auto" w:fill="auto"/>
          </w:tcPr>
          <w:p w14:paraId="56D672A3" w14:textId="77777777" w:rsidR="00F168B3" w:rsidRPr="00CB13B0" w:rsidRDefault="00F168B3" w:rsidP="00F776F0">
            <w:pPr>
              <w:pStyle w:val="ENoteTableText"/>
            </w:pPr>
            <w:r w:rsidRPr="00CB13B0">
              <w:t>Dairy Industry Adjustment Act 2000</w:t>
            </w:r>
          </w:p>
        </w:tc>
        <w:tc>
          <w:tcPr>
            <w:tcW w:w="992" w:type="dxa"/>
            <w:tcBorders>
              <w:top w:val="single" w:sz="4" w:space="0" w:color="auto"/>
              <w:bottom w:val="single" w:sz="4" w:space="0" w:color="auto"/>
            </w:tcBorders>
            <w:shd w:val="clear" w:color="auto" w:fill="auto"/>
          </w:tcPr>
          <w:p w14:paraId="7BF8C488" w14:textId="77777777" w:rsidR="00F168B3" w:rsidRPr="00CB13B0" w:rsidRDefault="00F168B3" w:rsidP="00F776F0">
            <w:pPr>
              <w:pStyle w:val="ENoteTableText"/>
            </w:pPr>
            <w:r w:rsidRPr="00CB13B0">
              <w:t>22, 2000</w:t>
            </w:r>
          </w:p>
        </w:tc>
        <w:tc>
          <w:tcPr>
            <w:tcW w:w="992" w:type="dxa"/>
            <w:tcBorders>
              <w:top w:val="single" w:sz="4" w:space="0" w:color="auto"/>
              <w:bottom w:val="single" w:sz="4" w:space="0" w:color="auto"/>
            </w:tcBorders>
            <w:shd w:val="clear" w:color="auto" w:fill="auto"/>
          </w:tcPr>
          <w:p w14:paraId="11989623" w14:textId="77777777" w:rsidR="00F168B3" w:rsidRPr="00CB13B0" w:rsidRDefault="00F168B3" w:rsidP="00F776F0">
            <w:pPr>
              <w:pStyle w:val="ENoteTableText"/>
            </w:pPr>
            <w:smartTag w:uri="urn:schemas-microsoft-com:office:smarttags" w:element="date">
              <w:smartTagPr>
                <w:attr w:name="Month" w:val="4"/>
                <w:attr w:name="Day" w:val="3"/>
                <w:attr w:name="Year" w:val="2000"/>
              </w:smartTagPr>
              <w:r w:rsidRPr="00CB13B0">
                <w:t>3 Apr 2000</w:t>
              </w:r>
            </w:smartTag>
          </w:p>
        </w:tc>
        <w:tc>
          <w:tcPr>
            <w:tcW w:w="1843" w:type="dxa"/>
            <w:tcBorders>
              <w:top w:val="single" w:sz="4" w:space="0" w:color="auto"/>
              <w:bottom w:val="single" w:sz="4" w:space="0" w:color="auto"/>
            </w:tcBorders>
            <w:shd w:val="clear" w:color="auto" w:fill="auto"/>
          </w:tcPr>
          <w:p w14:paraId="25C47297" w14:textId="77777777" w:rsidR="00F168B3" w:rsidRPr="00CB13B0" w:rsidRDefault="00F168B3" w:rsidP="00F776F0">
            <w:pPr>
              <w:pStyle w:val="ENoteTableText"/>
            </w:pPr>
            <w:smartTag w:uri="urn:schemas-microsoft-com:office:smarttags" w:element="date">
              <w:smartTagPr>
                <w:attr w:name="Month" w:val="4"/>
                <w:attr w:name="Day" w:val="3"/>
                <w:attr w:name="Year" w:val="2000"/>
              </w:smartTagPr>
              <w:r w:rsidRPr="00CB13B0">
                <w:t>3 Apr 2000</w:t>
              </w:r>
            </w:smartTag>
          </w:p>
        </w:tc>
        <w:tc>
          <w:tcPr>
            <w:tcW w:w="1566" w:type="dxa"/>
            <w:tcBorders>
              <w:top w:val="single" w:sz="4" w:space="0" w:color="auto"/>
              <w:bottom w:val="single" w:sz="4" w:space="0" w:color="auto"/>
            </w:tcBorders>
            <w:shd w:val="clear" w:color="auto" w:fill="auto"/>
          </w:tcPr>
          <w:p w14:paraId="7C6CD555" w14:textId="77777777" w:rsidR="00F168B3" w:rsidRPr="00CB13B0" w:rsidRDefault="00F168B3" w:rsidP="00F776F0">
            <w:pPr>
              <w:pStyle w:val="ENoteTableText"/>
            </w:pPr>
            <w:r w:rsidRPr="00CB13B0">
              <w:t>—</w:t>
            </w:r>
          </w:p>
        </w:tc>
      </w:tr>
      <w:tr w:rsidR="00F168B3" w:rsidRPr="00CB13B0" w14:paraId="37EB7F0C" w14:textId="77777777" w:rsidTr="00F776F0">
        <w:trPr>
          <w:cantSplit/>
        </w:trPr>
        <w:tc>
          <w:tcPr>
            <w:tcW w:w="1695" w:type="dxa"/>
            <w:tcBorders>
              <w:top w:val="single" w:sz="4" w:space="0" w:color="auto"/>
              <w:bottom w:val="single" w:sz="4" w:space="0" w:color="auto"/>
            </w:tcBorders>
            <w:shd w:val="clear" w:color="auto" w:fill="auto"/>
          </w:tcPr>
          <w:p w14:paraId="3896BB1F" w14:textId="77777777" w:rsidR="00F168B3" w:rsidRPr="00CB13B0" w:rsidRDefault="00F168B3" w:rsidP="00F776F0">
            <w:pPr>
              <w:pStyle w:val="ENoteTableText"/>
            </w:pPr>
            <w:r w:rsidRPr="00CB13B0">
              <w:t>A New Tax System (Tax Administration Act (No.</w:t>
            </w:r>
            <w:r w:rsidR="0056271E" w:rsidRPr="00CB13B0">
              <w:t> </w:t>
            </w:r>
            <w:r w:rsidRPr="00CB13B0">
              <w:t>1) 2000</w:t>
            </w:r>
          </w:p>
        </w:tc>
        <w:tc>
          <w:tcPr>
            <w:tcW w:w="992" w:type="dxa"/>
            <w:tcBorders>
              <w:top w:val="single" w:sz="4" w:space="0" w:color="auto"/>
              <w:bottom w:val="single" w:sz="4" w:space="0" w:color="auto"/>
            </w:tcBorders>
            <w:shd w:val="clear" w:color="auto" w:fill="auto"/>
          </w:tcPr>
          <w:p w14:paraId="09956975" w14:textId="77777777" w:rsidR="00F168B3" w:rsidRPr="00CB13B0" w:rsidRDefault="00F168B3" w:rsidP="00F776F0">
            <w:pPr>
              <w:pStyle w:val="ENoteTableText"/>
            </w:pPr>
            <w:r w:rsidRPr="00CB13B0">
              <w:t>44, 2000</w:t>
            </w:r>
          </w:p>
        </w:tc>
        <w:tc>
          <w:tcPr>
            <w:tcW w:w="992" w:type="dxa"/>
            <w:tcBorders>
              <w:top w:val="single" w:sz="4" w:space="0" w:color="auto"/>
              <w:bottom w:val="single" w:sz="4" w:space="0" w:color="auto"/>
            </w:tcBorders>
            <w:shd w:val="clear" w:color="auto" w:fill="auto"/>
          </w:tcPr>
          <w:p w14:paraId="43FB7523" w14:textId="77777777" w:rsidR="00F168B3" w:rsidRPr="00CB13B0" w:rsidRDefault="00F168B3" w:rsidP="00F776F0">
            <w:pPr>
              <w:pStyle w:val="ENoteTableText"/>
            </w:pPr>
            <w:r w:rsidRPr="00CB13B0">
              <w:t>3</w:t>
            </w:r>
            <w:r w:rsidR="0056271E" w:rsidRPr="00CB13B0">
              <w:t> </w:t>
            </w:r>
            <w:r w:rsidRPr="00CB13B0">
              <w:t>May 2000</w:t>
            </w:r>
          </w:p>
        </w:tc>
        <w:tc>
          <w:tcPr>
            <w:tcW w:w="1843" w:type="dxa"/>
            <w:tcBorders>
              <w:top w:val="single" w:sz="4" w:space="0" w:color="auto"/>
              <w:bottom w:val="single" w:sz="4" w:space="0" w:color="auto"/>
            </w:tcBorders>
            <w:shd w:val="clear" w:color="auto" w:fill="auto"/>
          </w:tcPr>
          <w:p w14:paraId="20C98C12" w14:textId="6C613EF6" w:rsidR="00F168B3" w:rsidRPr="00CB13B0" w:rsidRDefault="00F168B3" w:rsidP="00F776F0">
            <w:pPr>
              <w:pStyle w:val="ENoteTableText"/>
            </w:pPr>
            <w:r w:rsidRPr="00CB13B0">
              <w:t>Sch 3 (</w:t>
            </w:r>
            <w:r w:rsidR="00410FA5">
              <w:t>item 3</w:t>
            </w:r>
            <w:r w:rsidRPr="00CB13B0">
              <w:t>8), Sch 4 (</w:t>
            </w:r>
            <w:r w:rsidR="00410FA5">
              <w:t>items 1</w:t>
            </w:r>
            <w:r w:rsidRPr="00CB13B0">
              <w:t>3–16) and Sch 5: 22 Dec 1999 (s 2(1))</w:t>
            </w:r>
          </w:p>
        </w:tc>
        <w:tc>
          <w:tcPr>
            <w:tcW w:w="1566" w:type="dxa"/>
            <w:tcBorders>
              <w:top w:val="single" w:sz="4" w:space="0" w:color="auto"/>
              <w:bottom w:val="single" w:sz="4" w:space="0" w:color="auto"/>
            </w:tcBorders>
            <w:shd w:val="clear" w:color="auto" w:fill="auto"/>
          </w:tcPr>
          <w:p w14:paraId="6F0F4589" w14:textId="77777777" w:rsidR="00F168B3" w:rsidRPr="00CB13B0" w:rsidRDefault="00F168B3" w:rsidP="00F776F0">
            <w:pPr>
              <w:pStyle w:val="ENoteTableText"/>
            </w:pPr>
            <w:r w:rsidRPr="00CB13B0">
              <w:t>—</w:t>
            </w:r>
          </w:p>
        </w:tc>
      </w:tr>
      <w:tr w:rsidR="00F168B3" w:rsidRPr="00CB13B0" w14:paraId="61D6D606" w14:textId="77777777" w:rsidTr="00F776F0">
        <w:trPr>
          <w:cantSplit/>
        </w:trPr>
        <w:tc>
          <w:tcPr>
            <w:tcW w:w="1695" w:type="dxa"/>
            <w:tcBorders>
              <w:top w:val="single" w:sz="4" w:space="0" w:color="auto"/>
              <w:bottom w:val="nil"/>
            </w:tcBorders>
            <w:shd w:val="clear" w:color="auto" w:fill="auto"/>
          </w:tcPr>
          <w:p w14:paraId="6075C6F3" w14:textId="77777777" w:rsidR="00F168B3" w:rsidRPr="00CB13B0" w:rsidRDefault="00F168B3" w:rsidP="00F776F0">
            <w:pPr>
              <w:pStyle w:val="ENoteTableText"/>
            </w:pPr>
            <w:r w:rsidRPr="00CB13B0">
              <w:t>Taxation Laws Amendment Act (No.</w:t>
            </w:r>
            <w:r w:rsidR="0056271E" w:rsidRPr="00CB13B0">
              <w:t> </w:t>
            </w:r>
            <w:r w:rsidRPr="00CB13B0">
              <w:t>2) 2000</w:t>
            </w:r>
          </w:p>
        </w:tc>
        <w:tc>
          <w:tcPr>
            <w:tcW w:w="992" w:type="dxa"/>
            <w:tcBorders>
              <w:top w:val="single" w:sz="4" w:space="0" w:color="auto"/>
              <w:bottom w:val="nil"/>
            </w:tcBorders>
            <w:shd w:val="clear" w:color="auto" w:fill="auto"/>
          </w:tcPr>
          <w:p w14:paraId="215E3F15" w14:textId="77777777" w:rsidR="00F168B3" w:rsidRPr="00CB13B0" w:rsidRDefault="00F168B3" w:rsidP="00F776F0">
            <w:pPr>
              <w:pStyle w:val="ENoteTableText"/>
            </w:pPr>
            <w:r w:rsidRPr="00CB13B0">
              <w:t>58, 2000</w:t>
            </w:r>
          </w:p>
        </w:tc>
        <w:tc>
          <w:tcPr>
            <w:tcW w:w="992" w:type="dxa"/>
            <w:tcBorders>
              <w:top w:val="single" w:sz="4" w:space="0" w:color="auto"/>
              <w:bottom w:val="nil"/>
            </w:tcBorders>
            <w:shd w:val="clear" w:color="auto" w:fill="auto"/>
          </w:tcPr>
          <w:p w14:paraId="37A6C433" w14:textId="77777777" w:rsidR="00F168B3" w:rsidRPr="00CB13B0" w:rsidRDefault="007E6237" w:rsidP="00F776F0">
            <w:pPr>
              <w:pStyle w:val="ENoteTableText"/>
            </w:pPr>
            <w:r w:rsidRPr="00CB13B0">
              <w:t>31 May</w:t>
            </w:r>
            <w:r w:rsidR="00F168B3" w:rsidRPr="00CB13B0">
              <w:t xml:space="preserve"> 2000</w:t>
            </w:r>
          </w:p>
        </w:tc>
        <w:tc>
          <w:tcPr>
            <w:tcW w:w="1843" w:type="dxa"/>
            <w:tcBorders>
              <w:top w:val="single" w:sz="4" w:space="0" w:color="auto"/>
              <w:bottom w:val="nil"/>
            </w:tcBorders>
            <w:shd w:val="clear" w:color="auto" w:fill="auto"/>
          </w:tcPr>
          <w:p w14:paraId="13C19B84" w14:textId="44F5EEC8" w:rsidR="00F168B3" w:rsidRPr="00CB13B0" w:rsidRDefault="00F168B3" w:rsidP="00F776F0">
            <w:pPr>
              <w:pStyle w:val="ENoteTableText"/>
            </w:pPr>
            <w:r w:rsidRPr="00CB13B0">
              <w:t>s 4, Sch 2 (</w:t>
            </w:r>
            <w:r w:rsidR="00410FA5">
              <w:t>items 2</w:t>
            </w:r>
            <w:r w:rsidRPr="00CB13B0">
              <w:t>–4(2)), Sch 5, Sch 6 (</w:t>
            </w:r>
            <w:r w:rsidR="00410FA5">
              <w:t>items 1</w:t>
            </w:r>
            <w:r w:rsidRPr="00CB13B0">
              <w:t>–13, 17, 18, 20–32, 34), Sch 9 and Sch 10 (</w:t>
            </w:r>
            <w:r w:rsidR="00410FA5">
              <w:t>items 1</w:t>
            </w:r>
            <w:r w:rsidRPr="00CB13B0">
              <w:t xml:space="preserve">2–17(3)–(6), 31–38(3)–(7)): </w:t>
            </w:r>
            <w:r w:rsidR="007E6237" w:rsidRPr="00CB13B0">
              <w:t>31 May</w:t>
            </w:r>
            <w:r w:rsidRPr="00CB13B0">
              <w:t xml:space="preserve"> 2000 (s 2(1))</w:t>
            </w:r>
            <w:r w:rsidRPr="00CB13B0">
              <w:br/>
              <w:t>Sch 4: 17 Dec 1999 (s 2(8))</w:t>
            </w:r>
            <w:r w:rsidRPr="00CB13B0">
              <w:br/>
              <w:t>Sch 6 (</w:t>
            </w:r>
            <w:r w:rsidR="00410FA5">
              <w:t>items 1</w:t>
            </w:r>
            <w:r w:rsidRPr="00CB13B0">
              <w:t>4–16): never commenced (s 2(10))</w:t>
            </w:r>
            <w:r w:rsidRPr="00CB13B0">
              <w:br/>
              <w:t>Sch 6 (</w:t>
            </w:r>
            <w:r w:rsidR="00410FA5">
              <w:t>item 1</w:t>
            </w:r>
            <w:r w:rsidRPr="00CB13B0">
              <w:t>9): 16</w:t>
            </w:r>
            <w:r w:rsidR="0056271E" w:rsidRPr="00CB13B0">
              <w:t> </w:t>
            </w:r>
            <w:r w:rsidRPr="00CB13B0">
              <w:t>July 1999 (s 2(11))</w:t>
            </w:r>
            <w:r w:rsidRPr="00CB13B0">
              <w:br/>
              <w:t>Sch 8 (</w:t>
            </w:r>
            <w:r w:rsidR="00410FA5">
              <w:t>item 1</w:t>
            </w:r>
            <w:r w:rsidRPr="00CB13B0">
              <w:t xml:space="preserve">9): </w:t>
            </w:r>
            <w:r w:rsidR="00410FA5">
              <w:t>1 July</w:t>
            </w:r>
            <w:r w:rsidRPr="00CB13B0">
              <w:t xml:space="preserve"> 1998 (s 2(13))</w:t>
            </w:r>
          </w:p>
        </w:tc>
        <w:tc>
          <w:tcPr>
            <w:tcW w:w="1566" w:type="dxa"/>
            <w:tcBorders>
              <w:top w:val="single" w:sz="4" w:space="0" w:color="auto"/>
              <w:bottom w:val="nil"/>
            </w:tcBorders>
            <w:shd w:val="clear" w:color="auto" w:fill="auto"/>
          </w:tcPr>
          <w:p w14:paraId="0577D945" w14:textId="2512CAFE" w:rsidR="00F168B3" w:rsidRPr="00CB13B0" w:rsidRDefault="00F168B3" w:rsidP="00F776F0">
            <w:pPr>
              <w:pStyle w:val="ENoteTableText"/>
            </w:pPr>
            <w:r w:rsidRPr="00CB13B0">
              <w:t>s 4, Sch 2 (</w:t>
            </w:r>
            <w:r w:rsidR="00410FA5">
              <w:t>item 4</w:t>
            </w:r>
            <w:r w:rsidRPr="00CB13B0">
              <w:t>(2)), Sch 4 (</w:t>
            </w:r>
            <w:r w:rsidR="00410FA5">
              <w:t>item 6</w:t>
            </w:r>
            <w:r w:rsidRPr="00CB13B0">
              <w:t>), Sch 5 (</w:t>
            </w:r>
            <w:r w:rsidR="00410FA5">
              <w:t>item 6</w:t>
            </w:r>
            <w:r w:rsidRPr="00CB13B0">
              <w:t>), Sch 6 (</w:t>
            </w:r>
            <w:r w:rsidR="00410FA5">
              <w:t>item 3</w:t>
            </w:r>
            <w:r w:rsidRPr="00CB13B0">
              <w:t>4) and Sch 10 (</w:t>
            </w:r>
            <w:r w:rsidR="00410FA5">
              <w:t>items 1</w:t>
            </w:r>
            <w:r w:rsidRPr="00CB13B0">
              <w:t>7(3)–(6), 38(3)–(7))</w:t>
            </w:r>
          </w:p>
        </w:tc>
      </w:tr>
      <w:tr w:rsidR="00F168B3" w:rsidRPr="00CB13B0" w14:paraId="275B7935" w14:textId="77777777" w:rsidTr="00F776F0">
        <w:trPr>
          <w:cantSplit/>
        </w:trPr>
        <w:tc>
          <w:tcPr>
            <w:tcW w:w="1695" w:type="dxa"/>
            <w:tcBorders>
              <w:top w:val="nil"/>
              <w:bottom w:val="nil"/>
            </w:tcBorders>
            <w:shd w:val="clear" w:color="auto" w:fill="auto"/>
          </w:tcPr>
          <w:p w14:paraId="09DD9999"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155A27E6" w14:textId="77777777" w:rsidR="00F168B3" w:rsidRPr="00CB13B0" w:rsidRDefault="00F168B3" w:rsidP="00F776F0">
            <w:pPr>
              <w:pStyle w:val="ENoteTableText"/>
              <w:keepNext/>
            </w:pPr>
          </w:p>
        </w:tc>
        <w:tc>
          <w:tcPr>
            <w:tcW w:w="992" w:type="dxa"/>
            <w:tcBorders>
              <w:top w:val="nil"/>
              <w:bottom w:val="nil"/>
            </w:tcBorders>
            <w:shd w:val="clear" w:color="auto" w:fill="auto"/>
          </w:tcPr>
          <w:p w14:paraId="3EB96790" w14:textId="77777777" w:rsidR="00F168B3" w:rsidRPr="00CB13B0" w:rsidRDefault="00F168B3" w:rsidP="00F776F0">
            <w:pPr>
              <w:pStyle w:val="ENoteTableText"/>
              <w:keepNext/>
            </w:pPr>
          </w:p>
        </w:tc>
        <w:tc>
          <w:tcPr>
            <w:tcW w:w="1843" w:type="dxa"/>
            <w:tcBorders>
              <w:top w:val="nil"/>
              <w:bottom w:val="nil"/>
            </w:tcBorders>
            <w:shd w:val="clear" w:color="auto" w:fill="auto"/>
          </w:tcPr>
          <w:p w14:paraId="69C6E450" w14:textId="77777777" w:rsidR="00F168B3" w:rsidRPr="00CB13B0" w:rsidRDefault="00F168B3" w:rsidP="00F776F0">
            <w:pPr>
              <w:pStyle w:val="ENoteTableText"/>
              <w:keepNext/>
            </w:pPr>
          </w:p>
        </w:tc>
        <w:tc>
          <w:tcPr>
            <w:tcW w:w="1566" w:type="dxa"/>
            <w:tcBorders>
              <w:top w:val="nil"/>
              <w:bottom w:val="nil"/>
            </w:tcBorders>
            <w:shd w:val="clear" w:color="auto" w:fill="auto"/>
          </w:tcPr>
          <w:p w14:paraId="0E31CB93" w14:textId="77777777" w:rsidR="00F168B3" w:rsidRPr="00CB13B0" w:rsidRDefault="00F168B3" w:rsidP="00F776F0">
            <w:pPr>
              <w:pStyle w:val="ENoteTableText"/>
              <w:keepNext/>
            </w:pPr>
          </w:p>
        </w:tc>
      </w:tr>
      <w:tr w:rsidR="00F168B3" w:rsidRPr="00CB13B0" w14:paraId="20F8BD92" w14:textId="77777777" w:rsidTr="00F776F0">
        <w:trPr>
          <w:cantSplit/>
        </w:trPr>
        <w:tc>
          <w:tcPr>
            <w:tcW w:w="1695" w:type="dxa"/>
            <w:tcBorders>
              <w:top w:val="nil"/>
              <w:bottom w:val="nil"/>
            </w:tcBorders>
            <w:shd w:val="clear" w:color="auto" w:fill="auto"/>
          </w:tcPr>
          <w:p w14:paraId="7B459F92"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2) 2002</w:t>
            </w:r>
          </w:p>
        </w:tc>
        <w:tc>
          <w:tcPr>
            <w:tcW w:w="992" w:type="dxa"/>
            <w:tcBorders>
              <w:top w:val="nil"/>
              <w:bottom w:val="nil"/>
            </w:tcBorders>
            <w:shd w:val="clear" w:color="auto" w:fill="auto"/>
          </w:tcPr>
          <w:p w14:paraId="3907A285" w14:textId="77777777" w:rsidR="00F168B3" w:rsidRPr="00CB13B0" w:rsidRDefault="00F168B3" w:rsidP="00F776F0">
            <w:pPr>
              <w:pStyle w:val="ENoteTableText"/>
              <w:keepNext/>
            </w:pPr>
            <w:r w:rsidRPr="00CB13B0">
              <w:t>57, 2002</w:t>
            </w:r>
          </w:p>
        </w:tc>
        <w:tc>
          <w:tcPr>
            <w:tcW w:w="992" w:type="dxa"/>
            <w:tcBorders>
              <w:top w:val="nil"/>
              <w:bottom w:val="nil"/>
            </w:tcBorders>
            <w:shd w:val="clear" w:color="auto" w:fill="auto"/>
          </w:tcPr>
          <w:p w14:paraId="74F2932B" w14:textId="77777777" w:rsidR="00F168B3" w:rsidRPr="00CB13B0" w:rsidRDefault="00F168B3" w:rsidP="00F776F0">
            <w:pPr>
              <w:pStyle w:val="ENoteTableText"/>
              <w:keepNext/>
            </w:pPr>
            <w:r w:rsidRPr="00CB13B0">
              <w:t>3</w:t>
            </w:r>
            <w:r w:rsidR="0056271E" w:rsidRPr="00CB13B0">
              <w:t> </w:t>
            </w:r>
            <w:r w:rsidRPr="00CB13B0">
              <w:t>July 2002</w:t>
            </w:r>
          </w:p>
        </w:tc>
        <w:tc>
          <w:tcPr>
            <w:tcW w:w="1843" w:type="dxa"/>
            <w:tcBorders>
              <w:top w:val="nil"/>
              <w:bottom w:val="nil"/>
            </w:tcBorders>
            <w:shd w:val="clear" w:color="auto" w:fill="auto"/>
          </w:tcPr>
          <w:p w14:paraId="1904C412" w14:textId="77777777" w:rsidR="00F168B3" w:rsidRPr="00CB13B0" w:rsidRDefault="00F168B3" w:rsidP="00F776F0">
            <w:pPr>
              <w:pStyle w:val="ENoteTableText"/>
              <w:keepNext/>
            </w:pPr>
            <w:r w:rsidRPr="00CB13B0">
              <w:t>Schedule</w:t>
            </w:r>
            <w:r w:rsidR="0056271E" w:rsidRPr="00CB13B0">
              <w:t> </w:t>
            </w:r>
            <w:r w:rsidRPr="00CB13B0">
              <w:t>12 (</w:t>
            </w:r>
            <w:r w:rsidR="007E553F" w:rsidRPr="00CB13B0">
              <w:t>items 7</w:t>
            </w:r>
            <w:r w:rsidRPr="00CB13B0">
              <w:t>6, 86): Royal Assent</w:t>
            </w:r>
          </w:p>
        </w:tc>
        <w:tc>
          <w:tcPr>
            <w:tcW w:w="1566" w:type="dxa"/>
            <w:tcBorders>
              <w:top w:val="nil"/>
              <w:bottom w:val="nil"/>
            </w:tcBorders>
            <w:shd w:val="clear" w:color="auto" w:fill="auto"/>
          </w:tcPr>
          <w:p w14:paraId="66E2AC4C" w14:textId="7683A4CE" w:rsidR="00F168B3" w:rsidRPr="00CB13B0" w:rsidRDefault="00F168B3" w:rsidP="00F776F0">
            <w:pPr>
              <w:pStyle w:val="ENoteTableText"/>
              <w:keepNext/>
            </w:pPr>
            <w:r w:rsidRPr="00CB13B0">
              <w:t>Sch. 12 (</w:t>
            </w:r>
            <w:r w:rsidR="00410FA5">
              <w:t>item 8</w:t>
            </w:r>
            <w:r w:rsidRPr="00CB13B0">
              <w:t>6)</w:t>
            </w:r>
          </w:p>
        </w:tc>
      </w:tr>
      <w:tr w:rsidR="00F168B3" w:rsidRPr="00CB13B0" w14:paraId="0835EB42" w14:textId="77777777" w:rsidTr="00F776F0">
        <w:trPr>
          <w:cantSplit/>
        </w:trPr>
        <w:tc>
          <w:tcPr>
            <w:tcW w:w="1695" w:type="dxa"/>
            <w:tcBorders>
              <w:top w:val="nil"/>
              <w:bottom w:val="nil"/>
            </w:tcBorders>
            <w:shd w:val="clear" w:color="auto" w:fill="auto"/>
          </w:tcPr>
          <w:p w14:paraId="018D5B57" w14:textId="77777777" w:rsidR="00F168B3" w:rsidRPr="00CB13B0" w:rsidRDefault="00F168B3" w:rsidP="00F776F0">
            <w:pPr>
              <w:pStyle w:val="ENoteTTi"/>
              <w:rPr>
                <w:rFonts w:eastAsiaTheme="minorHAnsi"/>
              </w:rPr>
            </w:pPr>
            <w:r w:rsidRPr="00CB13B0">
              <w:t>Tax Laws Amendment (2006 Measures No.</w:t>
            </w:r>
            <w:r w:rsidR="0056271E" w:rsidRPr="00CB13B0">
              <w:t> </w:t>
            </w:r>
            <w:r w:rsidRPr="00CB13B0">
              <w:t>2) Act 2006</w:t>
            </w:r>
          </w:p>
        </w:tc>
        <w:tc>
          <w:tcPr>
            <w:tcW w:w="992" w:type="dxa"/>
            <w:tcBorders>
              <w:top w:val="nil"/>
              <w:bottom w:val="nil"/>
            </w:tcBorders>
            <w:shd w:val="clear" w:color="auto" w:fill="auto"/>
          </w:tcPr>
          <w:p w14:paraId="26F5CF28" w14:textId="77777777" w:rsidR="00F168B3" w:rsidRPr="00CB13B0" w:rsidRDefault="00F168B3" w:rsidP="00F776F0">
            <w:pPr>
              <w:pStyle w:val="ENoteTableText"/>
              <w:keepNext/>
            </w:pPr>
            <w:r w:rsidRPr="00CB13B0">
              <w:t>58, 2006</w:t>
            </w:r>
          </w:p>
        </w:tc>
        <w:tc>
          <w:tcPr>
            <w:tcW w:w="992" w:type="dxa"/>
            <w:tcBorders>
              <w:top w:val="nil"/>
              <w:bottom w:val="nil"/>
            </w:tcBorders>
            <w:shd w:val="clear" w:color="auto" w:fill="auto"/>
          </w:tcPr>
          <w:p w14:paraId="3F18EE00" w14:textId="77777777" w:rsidR="00F168B3" w:rsidRPr="00CB13B0" w:rsidRDefault="005F52A2" w:rsidP="00F776F0">
            <w:pPr>
              <w:pStyle w:val="ENoteTableText"/>
              <w:keepNext/>
            </w:pPr>
            <w:r w:rsidRPr="00CB13B0">
              <w:t>22 June</w:t>
            </w:r>
            <w:r w:rsidR="00F168B3" w:rsidRPr="00CB13B0">
              <w:t xml:space="preserve"> 2006</w:t>
            </w:r>
          </w:p>
        </w:tc>
        <w:tc>
          <w:tcPr>
            <w:tcW w:w="1843" w:type="dxa"/>
            <w:tcBorders>
              <w:top w:val="nil"/>
              <w:bottom w:val="nil"/>
            </w:tcBorders>
            <w:shd w:val="clear" w:color="auto" w:fill="auto"/>
          </w:tcPr>
          <w:p w14:paraId="3A6F4B62" w14:textId="5AEDC2E0" w:rsidR="00F168B3" w:rsidRPr="00CB13B0" w:rsidRDefault="00F168B3" w:rsidP="00F776F0">
            <w:pPr>
              <w:pStyle w:val="ENoteTableText"/>
              <w:keepNext/>
            </w:pPr>
            <w:r w:rsidRPr="00CB13B0">
              <w:t>Schedule</w:t>
            </w:r>
            <w:r w:rsidR="0056271E" w:rsidRPr="00CB13B0">
              <w:t> </w:t>
            </w:r>
            <w:r w:rsidRPr="00CB13B0">
              <w:t>7 (</w:t>
            </w:r>
            <w:r w:rsidR="00410FA5">
              <w:t>item 1</w:t>
            </w:r>
            <w:r w:rsidRPr="00CB13B0">
              <w:t>70): Royal Assent</w:t>
            </w:r>
          </w:p>
        </w:tc>
        <w:tc>
          <w:tcPr>
            <w:tcW w:w="1566" w:type="dxa"/>
            <w:tcBorders>
              <w:top w:val="nil"/>
              <w:bottom w:val="nil"/>
            </w:tcBorders>
            <w:shd w:val="clear" w:color="auto" w:fill="auto"/>
          </w:tcPr>
          <w:p w14:paraId="5AABB46F" w14:textId="77777777" w:rsidR="00F168B3" w:rsidRPr="00CB13B0" w:rsidRDefault="00F168B3" w:rsidP="00F776F0">
            <w:pPr>
              <w:pStyle w:val="ENoteTableText"/>
              <w:keepNext/>
            </w:pPr>
            <w:r w:rsidRPr="00CB13B0">
              <w:t>—</w:t>
            </w:r>
          </w:p>
        </w:tc>
      </w:tr>
      <w:tr w:rsidR="00F168B3" w:rsidRPr="00CB13B0" w14:paraId="55092335" w14:textId="77777777" w:rsidTr="00F776F0">
        <w:trPr>
          <w:cantSplit/>
        </w:trPr>
        <w:tc>
          <w:tcPr>
            <w:tcW w:w="1695" w:type="dxa"/>
            <w:tcBorders>
              <w:top w:val="nil"/>
              <w:bottom w:val="single" w:sz="4" w:space="0" w:color="auto"/>
            </w:tcBorders>
            <w:shd w:val="clear" w:color="auto" w:fill="auto"/>
          </w:tcPr>
          <w:p w14:paraId="178EE9CB"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60ABC7AB"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3917CA6E"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60BDB999" w14:textId="3D2BE8E9" w:rsidR="00F168B3" w:rsidRPr="00CB13B0" w:rsidRDefault="00F168B3" w:rsidP="00F776F0">
            <w:pPr>
              <w:pStyle w:val="ENoteTableText"/>
              <w:rPr>
                <w:i/>
              </w:rPr>
            </w:pPr>
            <w:r w:rsidRPr="00CB13B0">
              <w:t>Schedule</w:t>
            </w:r>
            <w:r w:rsidR="0056271E" w:rsidRPr="00CB13B0">
              <w:t> </w:t>
            </w:r>
            <w:r w:rsidRPr="00CB13B0">
              <w:t>6 (</w:t>
            </w:r>
            <w:r w:rsidR="00410FA5">
              <w:t>item 5</w:t>
            </w:r>
            <w:r w:rsidRPr="00CB13B0">
              <w:t xml:space="preserve">2): </w:t>
            </w:r>
            <w:r w:rsidR="007E6237" w:rsidRPr="00CB13B0">
              <w:t>29 June</w:t>
            </w:r>
            <w:r w:rsidRPr="00CB13B0">
              <w:t xml:space="preserve"> 2010</w:t>
            </w:r>
          </w:p>
        </w:tc>
        <w:tc>
          <w:tcPr>
            <w:tcW w:w="1566" w:type="dxa"/>
            <w:tcBorders>
              <w:top w:val="nil"/>
              <w:bottom w:val="single" w:sz="4" w:space="0" w:color="auto"/>
            </w:tcBorders>
            <w:shd w:val="clear" w:color="auto" w:fill="auto"/>
          </w:tcPr>
          <w:p w14:paraId="6986020A" w14:textId="77777777" w:rsidR="00F168B3" w:rsidRPr="00CB13B0" w:rsidRDefault="00F168B3" w:rsidP="00F776F0">
            <w:pPr>
              <w:pStyle w:val="ENoteTableText"/>
            </w:pPr>
            <w:r w:rsidRPr="00CB13B0">
              <w:t>—</w:t>
            </w:r>
          </w:p>
        </w:tc>
      </w:tr>
      <w:tr w:rsidR="00F168B3" w:rsidRPr="00CB13B0" w14:paraId="5A6ADF7F" w14:textId="77777777" w:rsidTr="00F776F0">
        <w:trPr>
          <w:cantSplit/>
        </w:trPr>
        <w:tc>
          <w:tcPr>
            <w:tcW w:w="1695" w:type="dxa"/>
            <w:tcBorders>
              <w:top w:val="single" w:sz="4" w:space="0" w:color="auto"/>
              <w:bottom w:val="single" w:sz="4" w:space="0" w:color="auto"/>
            </w:tcBorders>
            <w:shd w:val="clear" w:color="auto" w:fill="auto"/>
          </w:tcPr>
          <w:p w14:paraId="5A987F78" w14:textId="77777777" w:rsidR="00F168B3" w:rsidRPr="00CB13B0" w:rsidRDefault="00F168B3" w:rsidP="00F776F0">
            <w:pPr>
              <w:pStyle w:val="ENoteTableText"/>
            </w:pPr>
            <w:r w:rsidRPr="00CB13B0">
              <w:t>Taxation Laws Amendment Act (No.</w:t>
            </w:r>
            <w:r w:rsidR="0056271E" w:rsidRPr="00CB13B0">
              <w:t> </w:t>
            </w:r>
            <w:r w:rsidRPr="00CB13B0">
              <w:t>3) 2000</w:t>
            </w:r>
          </w:p>
        </w:tc>
        <w:tc>
          <w:tcPr>
            <w:tcW w:w="992" w:type="dxa"/>
            <w:tcBorders>
              <w:top w:val="single" w:sz="4" w:space="0" w:color="auto"/>
              <w:bottom w:val="single" w:sz="4" w:space="0" w:color="auto"/>
            </w:tcBorders>
            <w:shd w:val="clear" w:color="auto" w:fill="auto"/>
          </w:tcPr>
          <w:p w14:paraId="275F08EB" w14:textId="77777777" w:rsidR="00F168B3" w:rsidRPr="00CB13B0" w:rsidRDefault="00F168B3" w:rsidP="00F776F0">
            <w:pPr>
              <w:pStyle w:val="ENoteTableText"/>
            </w:pPr>
            <w:r w:rsidRPr="00CB13B0">
              <w:t>66, 2000</w:t>
            </w:r>
          </w:p>
        </w:tc>
        <w:tc>
          <w:tcPr>
            <w:tcW w:w="992" w:type="dxa"/>
            <w:tcBorders>
              <w:top w:val="single" w:sz="4" w:space="0" w:color="auto"/>
              <w:bottom w:val="single" w:sz="4" w:space="0" w:color="auto"/>
            </w:tcBorders>
            <w:shd w:val="clear" w:color="auto" w:fill="auto"/>
          </w:tcPr>
          <w:p w14:paraId="03E5EF8C" w14:textId="77777777" w:rsidR="00F168B3" w:rsidRPr="00CB13B0" w:rsidRDefault="005F52A2" w:rsidP="00F776F0">
            <w:pPr>
              <w:pStyle w:val="ENoteTableText"/>
            </w:pPr>
            <w:r w:rsidRPr="00CB13B0">
              <w:t>22 June</w:t>
            </w:r>
            <w:r w:rsidR="00F168B3" w:rsidRPr="00CB13B0">
              <w:t xml:space="preserve"> 2000</w:t>
            </w:r>
          </w:p>
        </w:tc>
        <w:tc>
          <w:tcPr>
            <w:tcW w:w="1843" w:type="dxa"/>
            <w:tcBorders>
              <w:top w:val="single" w:sz="4" w:space="0" w:color="auto"/>
              <w:bottom w:val="single" w:sz="4" w:space="0" w:color="auto"/>
            </w:tcBorders>
            <w:shd w:val="clear" w:color="auto" w:fill="auto"/>
          </w:tcPr>
          <w:p w14:paraId="27238EF9" w14:textId="6ABD6216" w:rsidR="00F168B3" w:rsidRPr="00CB13B0" w:rsidRDefault="00F168B3" w:rsidP="00F776F0">
            <w:pPr>
              <w:pStyle w:val="ENoteTableText"/>
            </w:pPr>
            <w:r w:rsidRPr="00CB13B0">
              <w:t>Sch 2 (</w:t>
            </w:r>
            <w:r w:rsidR="00410FA5">
              <w:t>items 3</w:t>
            </w:r>
            <w:r w:rsidRPr="00CB13B0">
              <w:t>, 4): 7 Dec 1998 (s 2(3))</w:t>
            </w:r>
            <w:r w:rsidRPr="00CB13B0">
              <w:br/>
              <w:t xml:space="preserve">Sch 3–5: </w:t>
            </w:r>
            <w:r w:rsidR="005F52A2" w:rsidRPr="00CB13B0">
              <w:t>22 June</w:t>
            </w:r>
            <w:r w:rsidRPr="00CB13B0">
              <w:t xml:space="preserve"> 2000 (s 2(1))</w:t>
            </w:r>
          </w:p>
        </w:tc>
        <w:tc>
          <w:tcPr>
            <w:tcW w:w="1566" w:type="dxa"/>
            <w:tcBorders>
              <w:top w:val="single" w:sz="4" w:space="0" w:color="auto"/>
              <w:bottom w:val="single" w:sz="4" w:space="0" w:color="auto"/>
            </w:tcBorders>
            <w:shd w:val="clear" w:color="auto" w:fill="auto"/>
          </w:tcPr>
          <w:p w14:paraId="1A30BA61" w14:textId="1E132E8C" w:rsidR="00F168B3" w:rsidRPr="00CB13B0" w:rsidRDefault="00F168B3" w:rsidP="00F776F0">
            <w:pPr>
              <w:pStyle w:val="ENoteTableText"/>
            </w:pPr>
            <w:r w:rsidRPr="00CB13B0">
              <w:t>Sch 3 (</w:t>
            </w:r>
            <w:r w:rsidR="00410FA5">
              <w:t>item 5</w:t>
            </w:r>
            <w:r w:rsidRPr="00CB13B0">
              <w:t>), Sch 4 and Sch 5 (</w:t>
            </w:r>
            <w:r w:rsidR="00410FA5">
              <w:t>item 2</w:t>
            </w:r>
            <w:r w:rsidRPr="00CB13B0">
              <w:t>)</w:t>
            </w:r>
          </w:p>
        </w:tc>
      </w:tr>
      <w:tr w:rsidR="00F168B3" w:rsidRPr="00CB13B0" w14:paraId="33710AB7" w14:textId="77777777" w:rsidTr="00F776F0">
        <w:trPr>
          <w:cantSplit/>
        </w:trPr>
        <w:tc>
          <w:tcPr>
            <w:tcW w:w="1695" w:type="dxa"/>
            <w:tcBorders>
              <w:top w:val="single" w:sz="4" w:space="0" w:color="auto"/>
              <w:bottom w:val="nil"/>
            </w:tcBorders>
            <w:shd w:val="clear" w:color="auto" w:fill="auto"/>
          </w:tcPr>
          <w:p w14:paraId="510CF72F" w14:textId="77777777" w:rsidR="00F168B3" w:rsidRPr="00CB13B0" w:rsidRDefault="00F168B3" w:rsidP="00F776F0">
            <w:pPr>
              <w:pStyle w:val="ENoteTableText"/>
            </w:pPr>
            <w:r w:rsidRPr="00CB13B0">
              <w:t>Taxation Laws Amendment Act (No.</w:t>
            </w:r>
            <w:r w:rsidR="0056271E" w:rsidRPr="00CB13B0">
              <w:t> </w:t>
            </w:r>
            <w:r w:rsidRPr="00CB13B0">
              <w:t>6) 2000</w:t>
            </w:r>
          </w:p>
        </w:tc>
        <w:tc>
          <w:tcPr>
            <w:tcW w:w="992" w:type="dxa"/>
            <w:tcBorders>
              <w:top w:val="single" w:sz="4" w:space="0" w:color="auto"/>
              <w:bottom w:val="nil"/>
            </w:tcBorders>
            <w:shd w:val="clear" w:color="auto" w:fill="auto"/>
          </w:tcPr>
          <w:p w14:paraId="79739D10" w14:textId="77777777" w:rsidR="00F168B3" w:rsidRPr="00CB13B0" w:rsidRDefault="00F168B3" w:rsidP="00F776F0">
            <w:pPr>
              <w:pStyle w:val="ENoteTableText"/>
            </w:pPr>
            <w:r w:rsidRPr="00CB13B0">
              <w:t>76, 2000</w:t>
            </w:r>
          </w:p>
        </w:tc>
        <w:tc>
          <w:tcPr>
            <w:tcW w:w="992" w:type="dxa"/>
            <w:tcBorders>
              <w:top w:val="single" w:sz="4" w:space="0" w:color="auto"/>
              <w:bottom w:val="nil"/>
            </w:tcBorders>
            <w:shd w:val="clear" w:color="auto" w:fill="auto"/>
          </w:tcPr>
          <w:p w14:paraId="635D6A98" w14:textId="77777777" w:rsidR="00F168B3" w:rsidRPr="00CB13B0" w:rsidRDefault="007E6237" w:rsidP="00F776F0">
            <w:pPr>
              <w:pStyle w:val="ENoteTableText"/>
            </w:pPr>
            <w:r w:rsidRPr="00CB13B0">
              <w:t>28 June</w:t>
            </w:r>
            <w:r w:rsidR="00F168B3" w:rsidRPr="00CB13B0">
              <w:t xml:space="preserve"> 2000</w:t>
            </w:r>
          </w:p>
        </w:tc>
        <w:tc>
          <w:tcPr>
            <w:tcW w:w="1843" w:type="dxa"/>
            <w:tcBorders>
              <w:top w:val="single" w:sz="4" w:space="0" w:color="auto"/>
              <w:bottom w:val="nil"/>
            </w:tcBorders>
            <w:shd w:val="clear" w:color="auto" w:fill="auto"/>
          </w:tcPr>
          <w:p w14:paraId="11CF25C2" w14:textId="77777777" w:rsidR="00F168B3" w:rsidRPr="00CB13B0" w:rsidRDefault="007E6237" w:rsidP="00F776F0">
            <w:pPr>
              <w:pStyle w:val="ENoteTableText"/>
            </w:pPr>
            <w:r w:rsidRPr="00CB13B0">
              <w:t>28 June</w:t>
            </w:r>
            <w:r w:rsidR="00F168B3" w:rsidRPr="00CB13B0">
              <w:t xml:space="preserve"> 2000</w:t>
            </w:r>
          </w:p>
        </w:tc>
        <w:tc>
          <w:tcPr>
            <w:tcW w:w="1566" w:type="dxa"/>
            <w:tcBorders>
              <w:top w:val="single" w:sz="4" w:space="0" w:color="auto"/>
              <w:bottom w:val="nil"/>
            </w:tcBorders>
            <w:shd w:val="clear" w:color="auto" w:fill="auto"/>
          </w:tcPr>
          <w:p w14:paraId="52E84377" w14:textId="77777777" w:rsidR="00F168B3" w:rsidRPr="00CB13B0" w:rsidRDefault="00F168B3" w:rsidP="00F776F0">
            <w:pPr>
              <w:pStyle w:val="ENoteTableText"/>
            </w:pPr>
            <w:r w:rsidRPr="00CB13B0">
              <w:t>s 4</w:t>
            </w:r>
          </w:p>
        </w:tc>
      </w:tr>
      <w:tr w:rsidR="00F168B3" w:rsidRPr="00CB13B0" w14:paraId="552BC994" w14:textId="77777777" w:rsidTr="00F776F0">
        <w:trPr>
          <w:cantSplit/>
        </w:trPr>
        <w:tc>
          <w:tcPr>
            <w:tcW w:w="1695" w:type="dxa"/>
            <w:tcBorders>
              <w:top w:val="nil"/>
              <w:bottom w:val="nil"/>
            </w:tcBorders>
            <w:shd w:val="clear" w:color="auto" w:fill="auto"/>
          </w:tcPr>
          <w:p w14:paraId="12B4EA32"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189403A" w14:textId="77777777" w:rsidR="00F168B3" w:rsidRPr="00CB13B0" w:rsidRDefault="00F168B3" w:rsidP="00F776F0">
            <w:pPr>
              <w:pStyle w:val="ENoteTableText"/>
            </w:pPr>
          </w:p>
        </w:tc>
        <w:tc>
          <w:tcPr>
            <w:tcW w:w="992" w:type="dxa"/>
            <w:tcBorders>
              <w:top w:val="nil"/>
              <w:bottom w:val="nil"/>
            </w:tcBorders>
            <w:shd w:val="clear" w:color="auto" w:fill="auto"/>
          </w:tcPr>
          <w:p w14:paraId="4971D686" w14:textId="77777777" w:rsidR="00F168B3" w:rsidRPr="00CB13B0" w:rsidRDefault="00F168B3" w:rsidP="00F776F0">
            <w:pPr>
              <w:pStyle w:val="ENoteTableText"/>
            </w:pPr>
          </w:p>
        </w:tc>
        <w:tc>
          <w:tcPr>
            <w:tcW w:w="1843" w:type="dxa"/>
            <w:tcBorders>
              <w:top w:val="nil"/>
              <w:bottom w:val="nil"/>
            </w:tcBorders>
            <w:shd w:val="clear" w:color="auto" w:fill="auto"/>
          </w:tcPr>
          <w:p w14:paraId="2F3FAA46" w14:textId="77777777" w:rsidR="00F168B3" w:rsidRPr="00CB13B0" w:rsidRDefault="00F168B3" w:rsidP="00F776F0">
            <w:pPr>
              <w:pStyle w:val="ENoteTableText"/>
            </w:pPr>
          </w:p>
        </w:tc>
        <w:tc>
          <w:tcPr>
            <w:tcW w:w="1566" w:type="dxa"/>
            <w:tcBorders>
              <w:top w:val="nil"/>
              <w:bottom w:val="nil"/>
            </w:tcBorders>
            <w:shd w:val="clear" w:color="auto" w:fill="auto"/>
          </w:tcPr>
          <w:p w14:paraId="3873FFDE" w14:textId="77777777" w:rsidR="00F168B3" w:rsidRPr="00CB13B0" w:rsidRDefault="00F168B3" w:rsidP="00F776F0">
            <w:pPr>
              <w:pStyle w:val="ENoteTableText"/>
            </w:pPr>
          </w:p>
        </w:tc>
      </w:tr>
      <w:tr w:rsidR="00F168B3" w:rsidRPr="00CB13B0" w14:paraId="19008E23" w14:textId="77777777" w:rsidTr="00F776F0">
        <w:trPr>
          <w:cantSplit/>
        </w:trPr>
        <w:tc>
          <w:tcPr>
            <w:tcW w:w="1695" w:type="dxa"/>
            <w:tcBorders>
              <w:top w:val="nil"/>
              <w:bottom w:val="single" w:sz="4" w:space="0" w:color="auto"/>
            </w:tcBorders>
            <w:shd w:val="clear" w:color="auto" w:fill="auto"/>
          </w:tcPr>
          <w:p w14:paraId="0BE11C1E"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56006D35"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696A80F0"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35E16C9A" w14:textId="77777777" w:rsidR="00F168B3" w:rsidRPr="00CB13B0" w:rsidRDefault="00F168B3" w:rsidP="00F776F0">
            <w:pPr>
              <w:pStyle w:val="ENoteTableText"/>
              <w:rPr>
                <w:i/>
              </w:rPr>
            </w:pPr>
            <w:r w:rsidRPr="00CB13B0">
              <w:t>Schedule</w:t>
            </w:r>
            <w:r w:rsidR="0056271E" w:rsidRPr="00CB13B0">
              <w:t> </w:t>
            </w:r>
            <w:r w:rsidRPr="00CB13B0">
              <w:t>6 (</w:t>
            </w:r>
            <w:r w:rsidR="00222892" w:rsidRPr="00CB13B0">
              <w:t>item 9</w:t>
            </w:r>
            <w:r w:rsidRPr="00CB13B0">
              <w:t xml:space="preserve">1): </w:t>
            </w:r>
            <w:r w:rsidR="007E6237" w:rsidRPr="00CB13B0">
              <w:t>29 June</w:t>
            </w:r>
            <w:r w:rsidRPr="00CB13B0">
              <w:t xml:space="preserve"> 2010</w:t>
            </w:r>
          </w:p>
        </w:tc>
        <w:tc>
          <w:tcPr>
            <w:tcW w:w="1566" w:type="dxa"/>
            <w:tcBorders>
              <w:top w:val="nil"/>
              <w:bottom w:val="single" w:sz="4" w:space="0" w:color="auto"/>
            </w:tcBorders>
            <w:shd w:val="clear" w:color="auto" w:fill="auto"/>
          </w:tcPr>
          <w:p w14:paraId="24101BA0" w14:textId="77777777" w:rsidR="00F168B3" w:rsidRPr="00CB13B0" w:rsidRDefault="00F168B3" w:rsidP="00F776F0">
            <w:pPr>
              <w:pStyle w:val="ENoteTableText"/>
            </w:pPr>
            <w:r w:rsidRPr="00CB13B0">
              <w:t>—</w:t>
            </w:r>
          </w:p>
        </w:tc>
      </w:tr>
      <w:tr w:rsidR="00F168B3" w:rsidRPr="00CB13B0" w14:paraId="7715F76D" w14:textId="77777777" w:rsidTr="00F776F0">
        <w:trPr>
          <w:cantSplit/>
        </w:trPr>
        <w:tc>
          <w:tcPr>
            <w:tcW w:w="1695" w:type="dxa"/>
            <w:tcBorders>
              <w:top w:val="single" w:sz="4" w:space="0" w:color="auto"/>
              <w:bottom w:val="nil"/>
            </w:tcBorders>
            <w:shd w:val="clear" w:color="auto" w:fill="auto"/>
          </w:tcPr>
          <w:p w14:paraId="4559935B" w14:textId="77777777" w:rsidR="00F168B3" w:rsidRPr="00CB13B0" w:rsidRDefault="00F168B3" w:rsidP="00F776F0">
            <w:pPr>
              <w:pStyle w:val="ENoteTableText"/>
            </w:pPr>
            <w:r w:rsidRPr="00CB13B0">
              <w:t>New Business Tax System (Miscellaneous) Act (No.</w:t>
            </w:r>
            <w:r w:rsidR="0056271E" w:rsidRPr="00CB13B0">
              <w:t> </w:t>
            </w:r>
            <w:r w:rsidRPr="00CB13B0">
              <w:t>1) 2000</w:t>
            </w:r>
          </w:p>
        </w:tc>
        <w:tc>
          <w:tcPr>
            <w:tcW w:w="992" w:type="dxa"/>
            <w:tcBorders>
              <w:top w:val="single" w:sz="4" w:space="0" w:color="auto"/>
              <w:bottom w:val="nil"/>
            </w:tcBorders>
            <w:shd w:val="clear" w:color="auto" w:fill="auto"/>
          </w:tcPr>
          <w:p w14:paraId="1876DE35" w14:textId="77777777" w:rsidR="00F168B3" w:rsidRPr="00CB13B0" w:rsidRDefault="00F168B3" w:rsidP="00F776F0">
            <w:pPr>
              <w:pStyle w:val="ENoteTableText"/>
            </w:pPr>
            <w:r w:rsidRPr="00CB13B0">
              <w:t>79, 2000</w:t>
            </w:r>
          </w:p>
        </w:tc>
        <w:tc>
          <w:tcPr>
            <w:tcW w:w="992" w:type="dxa"/>
            <w:tcBorders>
              <w:top w:val="single" w:sz="4" w:space="0" w:color="auto"/>
              <w:bottom w:val="nil"/>
            </w:tcBorders>
            <w:shd w:val="clear" w:color="auto" w:fill="auto"/>
          </w:tcPr>
          <w:p w14:paraId="23374A0F" w14:textId="77777777" w:rsidR="00F168B3" w:rsidRPr="00CB13B0" w:rsidRDefault="0018140A" w:rsidP="00F776F0">
            <w:pPr>
              <w:pStyle w:val="ENoteTableText"/>
            </w:pPr>
            <w:r w:rsidRPr="00CB13B0">
              <w:t>30 June</w:t>
            </w:r>
            <w:r w:rsidR="00F168B3" w:rsidRPr="00CB13B0">
              <w:t xml:space="preserve"> 2000</w:t>
            </w:r>
          </w:p>
        </w:tc>
        <w:tc>
          <w:tcPr>
            <w:tcW w:w="1843" w:type="dxa"/>
            <w:tcBorders>
              <w:top w:val="single" w:sz="4" w:space="0" w:color="auto"/>
              <w:bottom w:val="nil"/>
            </w:tcBorders>
            <w:shd w:val="clear" w:color="auto" w:fill="auto"/>
          </w:tcPr>
          <w:p w14:paraId="1B20DAC6" w14:textId="1E6E2D61" w:rsidR="00F168B3" w:rsidRPr="00CB13B0" w:rsidRDefault="00F168B3" w:rsidP="00F776F0">
            <w:pPr>
              <w:pStyle w:val="ENoteTableText"/>
            </w:pPr>
            <w:r w:rsidRPr="00CB13B0">
              <w:t xml:space="preserve">s 4: </w:t>
            </w:r>
            <w:r w:rsidR="0018140A" w:rsidRPr="00CB13B0">
              <w:t>30 June</w:t>
            </w:r>
            <w:r w:rsidRPr="00CB13B0">
              <w:t xml:space="preserve"> 2000 (s 2(1))</w:t>
            </w:r>
            <w:r w:rsidRPr="00CB13B0">
              <w:br/>
              <w:t>Sch 1 (</w:t>
            </w:r>
            <w:r w:rsidR="00410FA5">
              <w:t>items 3</w:t>
            </w:r>
            <w:r w:rsidRPr="00CB13B0">
              <w:t>, 4(2)), Sch 2 (</w:t>
            </w:r>
            <w:r w:rsidR="00410FA5">
              <w:t>items 1</w:t>
            </w:r>
            <w:r w:rsidRPr="00CB13B0">
              <w:t>–7) and Sch 6 (</w:t>
            </w:r>
            <w:r w:rsidR="00410FA5">
              <w:t>items 1</w:t>
            </w:r>
            <w:r w:rsidRPr="00CB13B0">
              <w:t xml:space="preserve">–11, 15): </w:t>
            </w:r>
            <w:r w:rsidR="00410FA5">
              <w:t>1 July</w:t>
            </w:r>
            <w:r w:rsidRPr="00CB13B0">
              <w:t xml:space="preserve"> 2000 (s 2(2))</w:t>
            </w:r>
          </w:p>
        </w:tc>
        <w:tc>
          <w:tcPr>
            <w:tcW w:w="1566" w:type="dxa"/>
            <w:tcBorders>
              <w:top w:val="single" w:sz="4" w:space="0" w:color="auto"/>
              <w:bottom w:val="nil"/>
            </w:tcBorders>
            <w:shd w:val="clear" w:color="auto" w:fill="auto"/>
          </w:tcPr>
          <w:p w14:paraId="56758FAE" w14:textId="1E6C6695" w:rsidR="00F168B3" w:rsidRPr="00CB13B0" w:rsidRDefault="00F168B3" w:rsidP="00F776F0">
            <w:pPr>
              <w:pStyle w:val="ENoteTableText"/>
            </w:pPr>
            <w:r w:rsidRPr="00CB13B0">
              <w:t>s 4, Sch 1 (</w:t>
            </w:r>
            <w:r w:rsidR="00410FA5">
              <w:t>item 4</w:t>
            </w:r>
            <w:r w:rsidRPr="00CB13B0">
              <w:t>(2)), Sch 2 (</w:t>
            </w:r>
            <w:r w:rsidR="00A13A22">
              <w:t>item 7</w:t>
            </w:r>
            <w:r w:rsidRPr="00CB13B0">
              <w:t>) and Sch 6 (</w:t>
            </w:r>
            <w:r w:rsidR="00410FA5">
              <w:t>item 1</w:t>
            </w:r>
            <w:r w:rsidRPr="00CB13B0">
              <w:t>5)</w:t>
            </w:r>
          </w:p>
        </w:tc>
      </w:tr>
      <w:tr w:rsidR="00F168B3" w:rsidRPr="00CB13B0" w14:paraId="644D5871" w14:textId="77777777" w:rsidTr="00F776F0">
        <w:trPr>
          <w:cantSplit/>
        </w:trPr>
        <w:tc>
          <w:tcPr>
            <w:tcW w:w="1695" w:type="dxa"/>
            <w:tcBorders>
              <w:top w:val="nil"/>
              <w:bottom w:val="nil"/>
            </w:tcBorders>
            <w:shd w:val="clear" w:color="auto" w:fill="auto"/>
          </w:tcPr>
          <w:p w14:paraId="20C1FC0C"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4CEF1E1E" w14:textId="77777777" w:rsidR="00F168B3" w:rsidRPr="00CB13B0" w:rsidRDefault="00F168B3" w:rsidP="00F776F0">
            <w:pPr>
              <w:pStyle w:val="ENoteTableText"/>
            </w:pPr>
          </w:p>
        </w:tc>
        <w:tc>
          <w:tcPr>
            <w:tcW w:w="992" w:type="dxa"/>
            <w:tcBorders>
              <w:top w:val="nil"/>
              <w:bottom w:val="nil"/>
            </w:tcBorders>
            <w:shd w:val="clear" w:color="auto" w:fill="auto"/>
          </w:tcPr>
          <w:p w14:paraId="0C6342DD" w14:textId="77777777" w:rsidR="00F168B3" w:rsidRPr="00CB13B0" w:rsidRDefault="00F168B3" w:rsidP="00F776F0">
            <w:pPr>
              <w:pStyle w:val="ENoteTableText"/>
            </w:pPr>
          </w:p>
        </w:tc>
        <w:tc>
          <w:tcPr>
            <w:tcW w:w="1843" w:type="dxa"/>
            <w:tcBorders>
              <w:top w:val="nil"/>
              <w:bottom w:val="nil"/>
            </w:tcBorders>
            <w:shd w:val="clear" w:color="auto" w:fill="auto"/>
          </w:tcPr>
          <w:p w14:paraId="5708C338" w14:textId="77777777" w:rsidR="00F168B3" w:rsidRPr="00CB13B0" w:rsidRDefault="00F168B3" w:rsidP="00F776F0">
            <w:pPr>
              <w:pStyle w:val="ENoteTableText"/>
            </w:pPr>
          </w:p>
        </w:tc>
        <w:tc>
          <w:tcPr>
            <w:tcW w:w="1566" w:type="dxa"/>
            <w:tcBorders>
              <w:top w:val="nil"/>
              <w:bottom w:val="nil"/>
            </w:tcBorders>
            <w:shd w:val="clear" w:color="auto" w:fill="auto"/>
          </w:tcPr>
          <w:p w14:paraId="06361842" w14:textId="77777777" w:rsidR="00F168B3" w:rsidRPr="00CB13B0" w:rsidRDefault="00F168B3" w:rsidP="00F776F0">
            <w:pPr>
              <w:pStyle w:val="ENoteTableText"/>
            </w:pPr>
          </w:p>
        </w:tc>
      </w:tr>
      <w:tr w:rsidR="00F168B3" w:rsidRPr="00CB13B0" w14:paraId="30EC1D1C" w14:textId="77777777" w:rsidTr="00F776F0">
        <w:trPr>
          <w:cantSplit/>
        </w:trPr>
        <w:tc>
          <w:tcPr>
            <w:tcW w:w="1695" w:type="dxa"/>
            <w:tcBorders>
              <w:top w:val="nil"/>
              <w:bottom w:val="single" w:sz="4" w:space="0" w:color="auto"/>
            </w:tcBorders>
            <w:shd w:val="clear" w:color="auto" w:fill="auto"/>
          </w:tcPr>
          <w:p w14:paraId="0646D74C"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66BE35D4"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2A240133"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424ECCAE" w14:textId="4F2F4F26" w:rsidR="00F168B3" w:rsidRPr="00CB13B0" w:rsidRDefault="00F168B3" w:rsidP="00F776F0">
            <w:pPr>
              <w:pStyle w:val="ENoteTableText"/>
              <w:rPr>
                <w:i/>
              </w:rPr>
            </w:pPr>
            <w:r w:rsidRPr="00CB13B0">
              <w:t>Schedule</w:t>
            </w:r>
            <w:r w:rsidR="0056271E" w:rsidRPr="00CB13B0">
              <w:t> </w:t>
            </w:r>
            <w:r w:rsidRPr="00CB13B0">
              <w:t>6 (</w:t>
            </w:r>
            <w:r w:rsidR="00410FA5">
              <w:t>item 1</w:t>
            </w:r>
            <w:r w:rsidRPr="00CB13B0">
              <w:t xml:space="preserve">7): </w:t>
            </w:r>
            <w:r w:rsidR="007E6237" w:rsidRPr="00CB13B0">
              <w:t>29 June</w:t>
            </w:r>
            <w:r w:rsidRPr="00CB13B0">
              <w:t xml:space="preserve"> 2010</w:t>
            </w:r>
          </w:p>
        </w:tc>
        <w:tc>
          <w:tcPr>
            <w:tcW w:w="1566" w:type="dxa"/>
            <w:tcBorders>
              <w:top w:val="nil"/>
              <w:bottom w:val="single" w:sz="4" w:space="0" w:color="auto"/>
            </w:tcBorders>
            <w:shd w:val="clear" w:color="auto" w:fill="auto"/>
          </w:tcPr>
          <w:p w14:paraId="640F102B" w14:textId="77777777" w:rsidR="00F168B3" w:rsidRPr="00CB13B0" w:rsidRDefault="00F168B3" w:rsidP="00F776F0">
            <w:pPr>
              <w:pStyle w:val="ENoteTableText"/>
            </w:pPr>
            <w:r w:rsidRPr="00CB13B0">
              <w:t>—</w:t>
            </w:r>
          </w:p>
        </w:tc>
      </w:tr>
      <w:tr w:rsidR="00F168B3" w:rsidRPr="00CB13B0" w14:paraId="2C946A5F" w14:textId="77777777" w:rsidTr="00F776F0">
        <w:trPr>
          <w:cantSplit/>
        </w:trPr>
        <w:tc>
          <w:tcPr>
            <w:tcW w:w="1695" w:type="dxa"/>
            <w:tcBorders>
              <w:top w:val="single" w:sz="4" w:space="0" w:color="auto"/>
              <w:bottom w:val="single" w:sz="4" w:space="0" w:color="auto"/>
            </w:tcBorders>
            <w:shd w:val="clear" w:color="auto" w:fill="auto"/>
          </w:tcPr>
          <w:p w14:paraId="6D258CB1" w14:textId="77777777" w:rsidR="00F168B3" w:rsidRPr="00CB13B0" w:rsidRDefault="00F168B3" w:rsidP="00F776F0">
            <w:pPr>
              <w:pStyle w:val="ENoteTableText"/>
            </w:pPr>
            <w:r w:rsidRPr="00CB13B0">
              <w:t>New Business Tax System (Alienation of Personal Services Income) Act 2000</w:t>
            </w:r>
          </w:p>
        </w:tc>
        <w:tc>
          <w:tcPr>
            <w:tcW w:w="992" w:type="dxa"/>
            <w:tcBorders>
              <w:top w:val="single" w:sz="4" w:space="0" w:color="auto"/>
              <w:bottom w:val="single" w:sz="4" w:space="0" w:color="auto"/>
            </w:tcBorders>
            <w:shd w:val="clear" w:color="auto" w:fill="auto"/>
          </w:tcPr>
          <w:p w14:paraId="5493541E" w14:textId="77777777" w:rsidR="00F168B3" w:rsidRPr="00CB13B0" w:rsidRDefault="00F168B3" w:rsidP="00F776F0">
            <w:pPr>
              <w:pStyle w:val="ENoteTableText"/>
            </w:pPr>
            <w:r w:rsidRPr="00CB13B0">
              <w:t>86, 2000</w:t>
            </w:r>
          </w:p>
        </w:tc>
        <w:tc>
          <w:tcPr>
            <w:tcW w:w="992" w:type="dxa"/>
            <w:tcBorders>
              <w:top w:val="single" w:sz="4" w:space="0" w:color="auto"/>
              <w:bottom w:val="single" w:sz="4" w:space="0" w:color="auto"/>
            </w:tcBorders>
            <w:shd w:val="clear" w:color="auto" w:fill="auto"/>
          </w:tcPr>
          <w:p w14:paraId="330ED971" w14:textId="77777777" w:rsidR="00F168B3" w:rsidRPr="00CB13B0" w:rsidRDefault="0018140A" w:rsidP="00F776F0">
            <w:pPr>
              <w:pStyle w:val="ENoteTableText"/>
            </w:pPr>
            <w:r w:rsidRPr="00CB13B0">
              <w:t>30 June</w:t>
            </w:r>
            <w:r w:rsidR="00F168B3" w:rsidRPr="00CB13B0">
              <w:t xml:space="preserve"> 2000</w:t>
            </w:r>
          </w:p>
        </w:tc>
        <w:tc>
          <w:tcPr>
            <w:tcW w:w="1843" w:type="dxa"/>
            <w:tcBorders>
              <w:top w:val="single" w:sz="4" w:space="0" w:color="auto"/>
              <w:bottom w:val="single" w:sz="4" w:space="0" w:color="auto"/>
            </w:tcBorders>
            <w:shd w:val="clear" w:color="auto" w:fill="auto"/>
          </w:tcPr>
          <w:p w14:paraId="5BB89605" w14:textId="4E54351F" w:rsidR="00F168B3" w:rsidRPr="00CB13B0" w:rsidRDefault="00F168B3" w:rsidP="00F776F0">
            <w:pPr>
              <w:pStyle w:val="ENoteTableText"/>
            </w:pPr>
            <w:r w:rsidRPr="00CB13B0">
              <w:t>Sch 1 (</w:t>
            </w:r>
            <w:r w:rsidR="00410FA5">
              <w:t>items 1</w:t>
            </w:r>
            <w:r w:rsidRPr="00CB13B0">
              <w:t xml:space="preserve">–26): </w:t>
            </w:r>
            <w:r w:rsidR="0018140A" w:rsidRPr="00CB13B0">
              <w:t>30 June</w:t>
            </w:r>
            <w:r w:rsidRPr="00CB13B0">
              <w:t xml:space="preserve"> 2000 (s 2(1))</w:t>
            </w:r>
          </w:p>
        </w:tc>
        <w:tc>
          <w:tcPr>
            <w:tcW w:w="1566" w:type="dxa"/>
            <w:tcBorders>
              <w:top w:val="single" w:sz="4" w:space="0" w:color="auto"/>
              <w:bottom w:val="single" w:sz="4" w:space="0" w:color="auto"/>
            </w:tcBorders>
            <w:shd w:val="clear" w:color="auto" w:fill="auto"/>
          </w:tcPr>
          <w:p w14:paraId="53603314" w14:textId="78CEFDB3" w:rsidR="00F168B3" w:rsidRPr="00CB13B0" w:rsidRDefault="00F168B3" w:rsidP="00F776F0">
            <w:pPr>
              <w:pStyle w:val="ENoteTableText"/>
            </w:pPr>
            <w:r w:rsidRPr="00CB13B0">
              <w:t>Sch 1 (</w:t>
            </w:r>
            <w:r w:rsidR="00410FA5">
              <w:t>item 2</w:t>
            </w:r>
            <w:r w:rsidRPr="00CB13B0">
              <w:t>6)</w:t>
            </w:r>
          </w:p>
        </w:tc>
      </w:tr>
      <w:tr w:rsidR="00F168B3" w:rsidRPr="00CB13B0" w14:paraId="6488300A" w14:textId="77777777" w:rsidTr="00F776F0">
        <w:trPr>
          <w:cantSplit/>
        </w:trPr>
        <w:tc>
          <w:tcPr>
            <w:tcW w:w="1695" w:type="dxa"/>
            <w:tcBorders>
              <w:top w:val="single" w:sz="4" w:space="0" w:color="auto"/>
              <w:bottom w:val="nil"/>
            </w:tcBorders>
            <w:shd w:val="clear" w:color="auto" w:fill="auto"/>
          </w:tcPr>
          <w:p w14:paraId="54C18BC3" w14:textId="77777777" w:rsidR="00F168B3" w:rsidRPr="00CB13B0" w:rsidRDefault="00F168B3" w:rsidP="00F776F0">
            <w:pPr>
              <w:pStyle w:val="ENoteTableText"/>
            </w:pPr>
            <w:r w:rsidRPr="00CB13B0">
              <w:t>New Business Tax System (Miscellaneous) Act (No.</w:t>
            </w:r>
            <w:r w:rsidR="0056271E" w:rsidRPr="00CB13B0">
              <w:t> </w:t>
            </w:r>
            <w:r w:rsidRPr="00CB13B0">
              <w:t>2) 2000</w:t>
            </w:r>
          </w:p>
        </w:tc>
        <w:tc>
          <w:tcPr>
            <w:tcW w:w="992" w:type="dxa"/>
            <w:tcBorders>
              <w:top w:val="single" w:sz="4" w:space="0" w:color="auto"/>
              <w:bottom w:val="nil"/>
            </w:tcBorders>
            <w:shd w:val="clear" w:color="auto" w:fill="auto"/>
          </w:tcPr>
          <w:p w14:paraId="201B9C19" w14:textId="77777777" w:rsidR="00F168B3" w:rsidRPr="00CB13B0" w:rsidRDefault="00F168B3" w:rsidP="00F776F0">
            <w:pPr>
              <w:pStyle w:val="ENoteTableText"/>
            </w:pPr>
            <w:r w:rsidRPr="00CB13B0">
              <w:t>89, 2000</w:t>
            </w:r>
          </w:p>
        </w:tc>
        <w:tc>
          <w:tcPr>
            <w:tcW w:w="992" w:type="dxa"/>
            <w:tcBorders>
              <w:top w:val="single" w:sz="4" w:space="0" w:color="auto"/>
              <w:bottom w:val="nil"/>
            </w:tcBorders>
            <w:shd w:val="clear" w:color="auto" w:fill="auto"/>
          </w:tcPr>
          <w:p w14:paraId="5E401FE8" w14:textId="77777777" w:rsidR="00F168B3" w:rsidRPr="00CB13B0" w:rsidRDefault="0018140A" w:rsidP="00F776F0">
            <w:pPr>
              <w:pStyle w:val="ENoteTableText"/>
            </w:pPr>
            <w:r w:rsidRPr="00CB13B0">
              <w:t>30 June</w:t>
            </w:r>
            <w:r w:rsidR="00F168B3" w:rsidRPr="00CB13B0">
              <w:t xml:space="preserve"> 2000</w:t>
            </w:r>
          </w:p>
        </w:tc>
        <w:tc>
          <w:tcPr>
            <w:tcW w:w="1843" w:type="dxa"/>
            <w:tcBorders>
              <w:top w:val="single" w:sz="4" w:space="0" w:color="auto"/>
              <w:bottom w:val="nil"/>
            </w:tcBorders>
            <w:shd w:val="clear" w:color="auto" w:fill="auto"/>
          </w:tcPr>
          <w:p w14:paraId="5D14E34B" w14:textId="2A69A1CC" w:rsidR="00F168B3" w:rsidRPr="00CB13B0" w:rsidRDefault="00F168B3" w:rsidP="00F776F0">
            <w:pPr>
              <w:pStyle w:val="ENoteTableText"/>
            </w:pPr>
            <w:r w:rsidRPr="00CB13B0">
              <w:t>s 4, Sch 1 (</w:t>
            </w:r>
            <w:r w:rsidR="00410FA5">
              <w:t>items 1</w:t>
            </w:r>
            <w:r w:rsidRPr="00CB13B0">
              <w:t>–17, 19–25, 30–32, 34–65, 65A, 68), Sch 2 (</w:t>
            </w:r>
            <w:r w:rsidR="00410FA5">
              <w:t>items 6</w:t>
            </w:r>
            <w:r w:rsidRPr="00CB13B0">
              <w:t>3–66, 69, 71–79, 79A, 79B, 80–83, 83A, 84), Sch 4, Sch 5 (</w:t>
            </w:r>
            <w:r w:rsidR="00410FA5">
              <w:t>items 1</w:t>
            </w:r>
            <w:r w:rsidRPr="00CB13B0">
              <w:t>–31, 34), Sch 6 and Sch 9 (</w:t>
            </w:r>
            <w:r w:rsidR="00410FA5">
              <w:t>items 5</w:t>
            </w:r>
            <w:r w:rsidRPr="00CB13B0">
              <w:t xml:space="preserve">, 9, 26, 43, 55–57, 62, 63, 66, 67): </w:t>
            </w:r>
            <w:r w:rsidR="0018140A" w:rsidRPr="00CB13B0">
              <w:t>30 June</w:t>
            </w:r>
            <w:r w:rsidRPr="00CB13B0">
              <w:t xml:space="preserve"> 2000 (s 2(1))</w:t>
            </w:r>
            <w:r w:rsidRPr="00CB13B0">
              <w:br/>
              <w:t>Sch 1 (</w:t>
            </w:r>
            <w:r w:rsidR="00410FA5">
              <w:t>item 1</w:t>
            </w:r>
            <w:r w:rsidRPr="00CB13B0">
              <w:t>8): 1 pm (A.C.T.) 11 Nov 1999 (s 2(2))</w:t>
            </w:r>
            <w:r w:rsidRPr="00CB13B0">
              <w:br/>
              <w:t>Sch 1 (</w:t>
            </w:r>
            <w:r w:rsidR="00410FA5">
              <w:t>items 2</w:t>
            </w:r>
            <w:r w:rsidRPr="00CB13B0">
              <w:t xml:space="preserve">6–29, 33): </w:t>
            </w:r>
            <w:r w:rsidR="007E6237" w:rsidRPr="00CB13B0">
              <w:t>31 May</w:t>
            </w:r>
            <w:r w:rsidRPr="00CB13B0">
              <w:t xml:space="preserve"> 2000 (s 2(3))</w:t>
            </w:r>
            <w:r w:rsidRPr="00CB13B0">
              <w:br/>
              <w:t>Sch 2 (</w:t>
            </w:r>
            <w:r w:rsidR="00410FA5">
              <w:t>items 6</w:t>
            </w:r>
            <w:r w:rsidRPr="00CB13B0">
              <w:t xml:space="preserve">7, 68, 70): </w:t>
            </w:r>
            <w:r w:rsidR="00410FA5">
              <w:t>1 July</w:t>
            </w:r>
            <w:r w:rsidRPr="00CB13B0">
              <w:t xml:space="preserve"> 2001 (s 2(5))</w:t>
            </w:r>
            <w:r w:rsidRPr="00CB13B0">
              <w:br/>
              <w:t>Sch 9 (</w:t>
            </w:r>
            <w:r w:rsidR="00410FA5">
              <w:t>items 1</w:t>
            </w:r>
            <w:r w:rsidRPr="00CB13B0">
              <w:t xml:space="preserve">–4, 6–8, 10–25, 27–42, 44–54, 58–61, 64, 65, 68–73): </w:t>
            </w:r>
            <w:r w:rsidR="00410FA5">
              <w:t>1 July</w:t>
            </w:r>
            <w:r w:rsidRPr="00CB13B0">
              <w:t xml:space="preserve"> 2000 (s 2(11))</w:t>
            </w:r>
          </w:p>
        </w:tc>
        <w:tc>
          <w:tcPr>
            <w:tcW w:w="1566" w:type="dxa"/>
            <w:tcBorders>
              <w:top w:val="single" w:sz="4" w:space="0" w:color="auto"/>
              <w:bottom w:val="nil"/>
            </w:tcBorders>
            <w:shd w:val="clear" w:color="auto" w:fill="auto"/>
          </w:tcPr>
          <w:p w14:paraId="05609030" w14:textId="26D38107" w:rsidR="00F168B3" w:rsidRPr="00CB13B0" w:rsidRDefault="00F168B3" w:rsidP="00F776F0">
            <w:pPr>
              <w:pStyle w:val="ENoteTableText"/>
            </w:pPr>
            <w:r w:rsidRPr="00CB13B0">
              <w:t>s 4, Sch 1 (</w:t>
            </w:r>
            <w:r w:rsidR="00410FA5">
              <w:t>item 6</w:t>
            </w:r>
            <w:r w:rsidRPr="00CB13B0">
              <w:t>8), Sch 4 (</w:t>
            </w:r>
            <w:r w:rsidR="00410FA5">
              <w:t>item 6</w:t>
            </w:r>
            <w:r w:rsidRPr="00CB13B0">
              <w:t>), Sch 5 (</w:t>
            </w:r>
            <w:r w:rsidR="00410FA5">
              <w:t>items 3</w:t>
            </w:r>
            <w:r w:rsidRPr="00CB13B0">
              <w:t>1, 34) and Sch 6 (</w:t>
            </w:r>
            <w:r w:rsidR="00410FA5">
              <w:t>item 2</w:t>
            </w:r>
            <w:r w:rsidRPr="00CB13B0">
              <w:t>)</w:t>
            </w:r>
          </w:p>
        </w:tc>
      </w:tr>
      <w:tr w:rsidR="00F168B3" w:rsidRPr="00CB13B0" w14:paraId="5D7148CC" w14:textId="77777777" w:rsidTr="00F776F0">
        <w:trPr>
          <w:cantSplit/>
        </w:trPr>
        <w:tc>
          <w:tcPr>
            <w:tcW w:w="1695" w:type="dxa"/>
            <w:tcBorders>
              <w:top w:val="nil"/>
              <w:bottom w:val="nil"/>
            </w:tcBorders>
            <w:shd w:val="clear" w:color="auto" w:fill="auto"/>
          </w:tcPr>
          <w:p w14:paraId="57A7EF16"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608BF7B5" w14:textId="77777777" w:rsidR="00F168B3" w:rsidRPr="00CB13B0" w:rsidRDefault="00F168B3" w:rsidP="00F776F0">
            <w:pPr>
              <w:pStyle w:val="ENoteTableText"/>
            </w:pPr>
          </w:p>
        </w:tc>
        <w:tc>
          <w:tcPr>
            <w:tcW w:w="992" w:type="dxa"/>
            <w:tcBorders>
              <w:top w:val="nil"/>
              <w:bottom w:val="nil"/>
            </w:tcBorders>
            <w:shd w:val="clear" w:color="auto" w:fill="auto"/>
          </w:tcPr>
          <w:p w14:paraId="74AAB6FD" w14:textId="77777777" w:rsidR="00F168B3" w:rsidRPr="00CB13B0" w:rsidRDefault="00F168B3" w:rsidP="00F776F0">
            <w:pPr>
              <w:pStyle w:val="ENoteTableText"/>
            </w:pPr>
          </w:p>
        </w:tc>
        <w:tc>
          <w:tcPr>
            <w:tcW w:w="1843" w:type="dxa"/>
            <w:tcBorders>
              <w:top w:val="nil"/>
              <w:bottom w:val="nil"/>
            </w:tcBorders>
            <w:shd w:val="clear" w:color="auto" w:fill="auto"/>
          </w:tcPr>
          <w:p w14:paraId="543AF8C0" w14:textId="77777777" w:rsidR="00F168B3" w:rsidRPr="00CB13B0" w:rsidRDefault="00F168B3" w:rsidP="00F776F0">
            <w:pPr>
              <w:pStyle w:val="ENoteTableText"/>
            </w:pPr>
          </w:p>
        </w:tc>
        <w:tc>
          <w:tcPr>
            <w:tcW w:w="1566" w:type="dxa"/>
            <w:tcBorders>
              <w:top w:val="nil"/>
              <w:bottom w:val="nil"/>
            </w:tcBorders>
            <w:shd w:val="clear" w:color="auto" w:fill="auto"/>
          </w:tcPr>
          <w:p w14:paraId="7565CCDE" w14:textId="77777777" w:rsidR="00F168B3" w:rsidRPr="00CB13B0" w:rsidRDefault="00F168B3" w:rsidP="00F776F0">
            <w:pPr>
              <w:pStyle w:val="ENoteTableText"/>
            </w:pPr>
          </w:p>
        </w:tc>
      </w:tr>
      <w:tr w:rsidR="00F168B3" w:rsidRPr="00CB13B0" w14:paraId="2FA048C5" w14:textId="77777777" w:rsidTr="00F776F0">
        <w:trPr>
          <w:cantSplit/>
        </w:trPr>
        <w:tc>
          <w:tcPr>
            <w:tcW w:w="1695" w:type="dxa"/>
            <w:tcBorders>
              <w:top w:val="nil"/>
              <w:bottom w:val="nil"/>
            </w:tcBorders>
            <w:shd w:val="clear" w:color="auto" w:fill="auto"/>
          </w:tcPr>
          <w:p w14:paraId="5E02A687"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2) 2002</w:t>
            </w:r>
          </w:p>
        </w:tc>
        <w:tc>
          <w:tcPr>
            <w:tcW w:w="992" w:type="dxa"/>
            <w:tcBorders>
              <w:top w:val="nil"/>
              <w:bottom w:val="nil"/>
            </w:tcBorders>
            <w:shd w:val="clear" w:color="auto" w:fill="auto"/>
          </w:tcPr>
          <w:p w14:paraId="26BB82E1" w14:textId="77777777" w:rsidR="00F168B3" w:rsidRPr="00CB13B0" w:rsidRDefault="00F168B3" w:rsidP="00F776F0">
            <w:pPr>
              <w:pStyle w:val="ENoteTableText"/>
            </w:pPr>
            <w:r w:rsidRPr="00CB13B0">
              <w:t>57, 2002</w:t>
            </w:r>
          </w:p>
        </w:tc>
        <w:tc>
          <w:tcPr>
            <w:tcW w:w="992" w:type="dxa"/>
            <w:tcBorders>
              <w:top w:val="nil"/>
              <w:bottom w:val="nil"/>
            </w:tcBorders>
            <w:shd w:val="clear" w:color="auto" w:fill="auto"/>
          </w:tcPr>
          <w:p w14:paraId="0298B28E"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nil"/>
            </w:tcBorders>
            <w:shd w:val="clear" w:color="auto" w:fill="auto"/>
          </w:tcPr>
          <w:p w14:paraId="3706A9A2" w14:textId="0F8239A8" w:rsidR="00F168B3" w:rsidRPr="00CB13B0" w:rsidRDefault="00F168B3" w:rsidP="00F776F0">
            <w:pPr>
              <w:pStyle w:val="ENoteTableText"/>
            </w:pPr>
            <w:r w:rsidRPr="00CB13B0">
              <w:t>Sch 12 (</w:t>
            </w:r>
            <w:r w:rsidR="00A13A22">
              <w:t>items 4</w:t>
            </w:r>
            <w:r w:rsidRPr="00CB13B0">
              <w:t xml:space="preserve">7–49): </w:t>
            </w:r>
            <w:r w:rsidR="007E6237" w:rsidRPr="00CB13B0">
              <w:t>31 May</w:t>
            </w:r>
            <w:r w:rsidRPr="00CB13B0">
              <w:t xml:space="preserve"> 2000 (s 2(1) </w:t>
            </w:r>
            <w:r w:rsidR="00410FA5">
              <w:t>item 5</w:t>
            </w:r>
            <w:r w:rsidRPr="00CB13B0">
              <w:t>0)</w:t>
            </w:r>
          </w:p>
        </w:tc>
        <w:tc>
          <w:tcPr>
            <w:tcW w:w="1566" w:type="dxa"/>
            <w:tcBorders>
              <w:top w:val="nil"/>
              <w:bottom w:val="nil"/>
            </w:tcBorders>
            <w:shd w:val="clear" w:color="auto" w:fill="auto"/>
          </w:tcPr>
          <w:p w14:paraId="15A6809A" w14:textId="77777777" w:rsidR="00F168B3" w:rsidRPr="00CB13B0" w:rsidRDefault="00F168B3" w:rsidP="00F776F0">
            <w:pPr>
              <w:pStyle w:val="ENoteTableText"/>
            </w:pPr>
            <w:r w:rsidRPr="00CB13B0">
              <w:t>—</w:t>
            </w:r>
          </w:p>
        </w:tc>
      </w:tr>
      <w:tr w:rsidR="00F168B3" w:rsidRPr="00CB13B0" w14:paraId="5F134492" w14:textId="77777777" w:rsidTr="00F776F0">
        <w:trPr>
          <w:cantSplit/>
        </w:trPr>
        <w:tc>
          <w:tcPr>
            <w:tcW w:w="1695" w:type="dxa"/>
            <w:tcBorders>
              <w:top w:val="nil"/>
              <w:bottom w:val="single" w:sz="4" w:space="0" w:color="auto"/>
            </w:tcBorders>
            <w:shd w:val="clear" w:color="auto" w:fill="auto"/>
          </w:tcPr>
          <w:p w14:paraId="33148994"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35EECEB4"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257CA45C"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39BA3683" w14:textId="0699414A" w:rsidR="00F168B3" w:rsidRPr="00CB13B0" w:rsidRDefault="00F168B3" w:rsidP="00F776F0">
            <w:pPr>
              <w:pStyle w:val="ENoteTableText"/>
              <w:rPr>
                <w:i/>
              </w:rPr>
            </w:pPr>
            <w:r w:rsidRPr="00CB13B0">
              <w:t>Schedule</w:t>
            </w:r>
            <w:r w:rsidR="0056271E" w:rsidRPr="00CB13B0">
              <w:t> </w:t>
            </w:r>
            <w:r w:rsidRPr="00CB13B0">
              <w:t>6 (</w:t>
            </w:r>
            <w:r w:rsidR="00410FA5">
              <w:t>item 1</w:t>
            </w:r>
            <w:r w:rsidRPr="00CB13B0">
              <w:t xml:space="preserve">8): </w:t>
            </w:r>
            <w:r w:rsidR="007E6237" w:rsidRPr="00CB13B0">
              <w:t>29 June</w:t>
            </w:r>
            <w:r w:rsidRPr="00CB13B0">
              <w:t xml:space="preserve"> 2010</w:t>
            </w:r>
          </w:p>
        </w:tc>
        <w:tc>
          <w:tcPr>
            <w:tcW w:w="1566" w:type="dxa"/>
            <w:tcBorders>
              <w:top w:val="nil"/>
              <w:bottom w:val="single" w:sz="4" w:space="0" w:color="auto"/>
            </w:tcBorders>
            <w:shd w:val="clear" w:color="auto" w:fill="auto"/>
          </w:tcPr>
          <w:p w14:paraId="37CA184E" w14:textId="77777777" w:rsidR="00F168B3" w:rsidRPr="00CB13B0" w:rsidRDefault="00F168B3" w:rsidP="00F776F0">
            <w:pPr>
              <w:pStyle w:val="ENoteTableText"/>
            </w:pPr>
            <w:r w:rsidRPr="00CB13B0">
              <w:t>—</w:t>
            </w:r>
          </w:p>
        </w:tc>
      </w:tr>
      <w:tr w:rsidR="00F168B3" w:rsidRPr="00CB13B0" w14:paraId="22875CDB" w14:textId="77777777" w:rsidTr="00F776F0">
        <w:trPr>
          <w:cantSplit/>
        </w:trPr>
        <w:tc>
          <w:tcPr>
            <w:tcW w:w="1695" w:type="dxa"/>
            <w:tcBorders>
              <w:top w:val="single" w:sz="4" w:space="0" w:color="auto"/>
              <w:bottom w:val="single" w:sz="4" w:space="0" w:color="auto"/>
            </w:tcBorders>
            <w:shd w:val="clear" w:color="auto" w:fill="auto"/>
          </w:tcPr>
          <w:p w14:paraId="013A85E3" w14:textId="77777777" w:rsidR="00F168B3" w:rsidRPr="00CB13B0" w:rsidRDefault="00F168B3" w:rsidP="00F776F0">
            <w:pPr>
              <w:pStyle w:val="ENoteTableText"/>
            </w:pPr>
            <w:r w:rsidRPr="00CB13B0">
              <w:t>New Business Tax System (Integrity Measures) Act 2000</w:t>
            </w:r>
          </w:p>
        </w:tc>
        <w:tc>
          <w:tcPr>
            <w:tcW w:w="992" w:type="dxa"/>
            <w:tcBorders>
              <w:top w:val="single" w:sz="4" w:space="0" w:color="auto"/>
              <w:bottom w:val="single" w:sz="4" w:space="0" w:color="auto"/>
            </w:tcBorders>
            <w:shd w:val="clear" w:color="auto" w:fill="auto"/>
          </w:tcPr>
          <w:p w14:paraId="3D2EF7B5" w14:textId="77777777" w:rsidR="00F168B3" w:rsidRPr="00CB13B0" w:rsidRDefault="00F168B3" w:rsidP="00F776F0">
            <w:pPr>
              <w:pStyle w:val="ENoteTableText"/>
            </w:pPr>
            <w:r w:rsidRPr="00CB13B0">
              <w:t>90, 2000</w:t>
            </w:r>
          </w:p>
        </w:tc>
        <w:tc>
          <w:tcPr>
            <w:tcW w:w="992" w:type="dxa"/>
            <w:tcBorders>
              <w:top w:val="single" w:sz="4" w:space="0" w:color="auto"/>
              <w:bottom w:val="single" w:sz="4" w:space="0" w:color="auto"/>
            </w:tcBorders>
            <w:shd w:val="clear" w:color="auto" w:fill="auto"/>
          </w:tcPr>
          <w:p w14:paraId="4DE1B4F8" w14:textId="77777777" w:rsidR="00F168B3" w:rsidRPr="00CB13B0" w:rsidRDefault="0018140A" w:rsidP="00F776F0">
            <w:pPr>
              <w:pStyle w:val="ENoteTableText"/>
            </w:pPr>
            <w:r w:rsidRPr="00CB13B0">
              <w:t>30 June</w:t>
            </w:r>
            <w:r w:rsidR="00F168B3" w:rsidRPr="00CB13B0">
              <w:t xml:space="preserve"> 2000</w:t>
            </w:r>
          </w:p>
        </w:tc>
        <w:tc>
          <w:tcPr>
            <w:tcW w:w="1843" w:type="dxa"/>
            <w:tcBorders>
              <w:top w:val="single" w:sz="4" w:space="0" w:color="auto"/>
              <w:bottom w:val="single" w:sz="4" w:space="0" w:color="auto"/>
            </w:tcBorders>
            <w:shd w:val="clear" w:color="auto" w:fill="auto"/>
          </w:tcPr>
          <w:p w14:paraId="66E867B5" w14:textId="77777777" w:rsidR="00F168B3" w:rsidRPr="00CB13B0" w:rsidRDefault="0018140A" w:rsidP="00F776F0">
            <w:pPr>
              <w:pStyle w:val="ENoteTableText"/>
            </w:pPr>
            <w:r w:rsidRPr="00CB13B0">
              <w:t>30 June</w:t>
            </w:r>
            <w:r w:rsidR="00F168B3" w:rsidRPr="00CB13B0">
              <w:t xml:space="preserve"> 2000</w:t>
            </w:r>
          </w:p>
        </w:tc>
        <w:tc>
          <w:tcPr>
            <w:tcW w:w="1566" w:type="dxa"/>
            <w:tcBorders>
              <w:top w:val="single" w:sz="4" w:space="0" w:color="auto"/>
              <w:bottom w:val="single" w:sz="4" w:space="0" w:color="auto"/>
            </w:tcBorders>
            <w:shd w:val="clear" w:color="auto" w:fill="auto"/>
          </w:tcPr>
          <w:p w14:paraId="7CDF6DE1" w14:textId="31AA4671" w:rsidR="00F168B3" w:rsidRPr="00CB13B0" w:rsidRDefault="00F168B3" w:rsidP="00F776F0">
            <w:pPr>
              <w:pStyle w:val="ENoteTableText"/>
            </w:pPr>
            <w:r w:rsidRPr="00CB13B0">
              <w:t>Sch. 1 (</w:t>
            </w:r>
            <w:r w:rsidR="00410FA5">
              <w:t>item 4</w:t>
            </w:r>
            <w:r w:rsidRPr="00CB13B0">
              <w:t>)</w:t>
            </w:r>
          </w:p>
        </w:tc>
      </w:tr>
      <w:tr w:rsidR="00F168B3" w:rsidRPr="00CB13B0" w14:paraId="06F9080C" w14:textId="77777777" w:rsidTr="00F776F0">
        <w:trPr>
          <w:cantSplit/>
        </w:trPr>
        <w:tc>
          <w:tcPr>
            <w:tcW w:w="1695" w:type="dxa"/>
            <w:tcBorders>
              <w:top w:val="single" w:sz="4" w:space="0" w:color="auto"/>
              <w:bottom w:val="single" w:sz="4" w:space="0" w:color="auto"/>
            </w:tcBorders>
            <w:shd w:val="clear" w:color="auto" w:fill="auto"/>
          </w:tcPr>
          <w:p w14:paraId="3E020ACF" w14:textId="77777777" w:rsidR="00F168B3" w:rsidRPr="00CB13B0" w:rsidRDefault="00F168B3" w:rsidP="00F776F0">
            <w:pPr>
              <w:pStyle w:val="ENoteTableText"/>
            </w:pPr>
            <w:r w:rsidRPr="00CB13B0">
              <w:t>A New Tax System (Tax Administration) Act (No.</w:t>
            </w:r>
            <w:r w:rsidR="0056271E" w:rsidRPr="00CB13B0">
              <w:t> </w:t>
            </w:r>
            <w:r w:rsidRPr="00CB13B0">
              <w:t>2) 2000</w:t>
            </w:r>
          </w:p>
        </w:tc>
        <w:tc>
          <w:tcPr>
            <w:tcW w:w="992" w:type="dxa"/>
            <w:tcBorders>
              <w:top w:val="single" w:sz="4" w:space="0" w:color="auto"/>
              <w:bottom w:val="single" w:sz="4" w:space="0" w:color="auto"/>
            </w:tcBorders>
            <w:shd w:val="clear" w:color="auto" w:fill="auto"/>
          </w:tcPr>
          <w:p w14:paraId="6F658B73" w14:textId="77777777" w:rsidR="00F168B3" w:rsidRPr="00CB13B0" w:rsidRDefault="00F168B3" w:rsidP="00F776F0">
            <w:pPr>
              <w:pStyle w:val="ENoteTableText"/>
            </w:pPr>
            <w:r w:rsidRPr="00CB13B0">
              <w:t>91, 2000</w:t>
            </w:r>
          </w:p>
        </w:tc>
        <w:tc>
          <w:tcPr>
            <w:tcW w:w="992" w:type="dxa"/>
            <w:tcBorders>
              <w:top w:val="single" w:sz="4" w:space="0" w:color="auto"/>
              <w:bottom w:val="single" w:sz="4" w:space="0" w:color="auto"/>
            </w:tcBorders>
            <w:shd w:val="clear" w:color="auto" w:fill="auto"/>
          </w:tcPr>
          <w:p w14:paraId="25A3BC55" w14:textId="77777777" w:rsidR="00F168B3" w:rsidRPr="00CB13B0" w:rsidRDefault="0018140A" w:rsidP="00F776F0">
            <w:pPr>
              <w:pStyle w:val="ENoteTableText"/>
            </w:pPr>
            <w:r w:rsidRPr="00CB13B0">
              <w:t>30 June</w:t>
            </w:r>
            <w:r w:rsidR="00F168B3" w:rsidRPr="00CB13B0">
              <w:t xml:space="preserve"> 2000</w:t>
            </w:r>
          </w:p>
        </w:tc>
        <w:tc>
          <w:tcPr>
            <w:tcW w:w="1843" w:type="dxa"/>
            <w:tcBorders>
              <w:top w:val="single" w:sz="4" w:space="0" w:color="auto"/>
              <w:bottom w:val="single" w:sz="4" w:space="0" w:color="auto"/>
            </w:tcBorders>
            <w:shd w:val="clear" w:color="auto" w:fill="auto"/>
          </w:tcPr>
          <w:p w14:paraId="157CBE9B" w14:textId="53100AAC" w:rsidR="00F168B3" w:rsidRPr="00CB13B0" w:rsidRDefault="00F168B3" w:rsidP="00F776F0">
            <w:pPr>
              <w:pStyle w:val="ENoteTableText"/>
            </w:pPr>
            <w:r w:rsidRPr="00CB13B0">
              <w:t>Sch 2 (</w:t>
            </w:r>
            <w:r w:rsidR="00A13A22">
              <w:t>items 4</w:t>
            </w:r>
            <w:r w:rsidRPr="00CB13B0">
              <w:t xml:space="preserve">9–53), Sch 4A and Sch 5: </w:t>
            </w:r>
            <w:r w:rsidR="00410FA5">
              <w:t>1 July</w:t>
            </w:r>
            <w:r w:rsidRPr="00CB13B0">
              <w:t xml:space="preserve"> 2000 (s 3(1), (6))</w:t>
            </w:r>
          </w:p>
        </w:tc>
        <w:tc>
          <w:tcPr>
            <w:tcW w:w="1566" w:type="dxa"/>
            <w:tcBorders>
              <w:top w:val="single" w:sz="4" w:space="0" w:color="auto"/>
              <w:bottom w:val="single" w:sz="4" w:space="0" w:color="auto"/>
            </w:tcBorders>
            <w:shd w:val="clear" w:color="auto" w:fill="auto"/>
          </w:tcPr>
          <w:p w14:paraId="6DA8FCD9" w14:textId="77777777" w:rsidR="00F168B3" w:rsidRPr="00CB13B0" w:rsidRDefault="00F168B3" w:rsidP="00F776F0">
            <w:pPr>
              <w:pStyle w:val="ENoteTableText"/>
            </w:pPr>
            <w:r w:rsidRPr="00CB13B0">
              <w:t>—</w:t>
            </w:r>
          </w:p>
        </w:tc>
      </w:tr>
      <w:tr w:rsidR="00F168B3" w:rsidRPr="00CB13B0" w14:paraId="54563292" w14:textId="77777777" w:rsidTr="00F776F0">
        <w:trPr>
          <w:cantSplit/>
        </w:trPr>
        <w:tc>
          <w:tcPr>
            <w:tcW w:w="1695" w:type="dxa"/>
            <w:tcBorders>
              <w:top w:val="single" w:sz="4" w:space="0" w:color="auto"/>
              <w:bottom w:val="single" w:sz="4" w:space="0" w:color="auto"/>
            </w:tcBorders>
            <w:shd w:val="clear" w:color="auto" w:fill="auto"/>
          </w:tcPr>
          <w:p w14:paraId="1AB6678A" w14:textId="77777777" w:rsidR="00F168B3" w:rsidRPr="00CB13B0" w:rsidRDefault="00F168B3" w:rsidP="00F776F0">
            <w:pPr>
              <w:pStyle w:val="ENoteTableText"/>
            </w:pPr>
            <w:r w:rsidRPr="00CB13B0">
              <w:t>Indirect Tax Legislation Amendment Act 2000</w:t>
            </w:r>
          </w:p>
        </w:tc>
        <w:tc>
          <w:tcPr>
            <w:tcW w:w="992" w:type="dxa"/>
            <w:tcBorders>
              <w:top w:val="single" w:sz="4" w:space="0" w:color="auto"/>
              <w:bottom w:val="single" w:sz="4" w:space="0" w:color="auto"/>
            </w:tcBorders>
            <w:shd w:val="clear" w:color="auto" w:fill="auto"/>
          </w:tcPr>
          <w:p w14:paraId="62AECEEE" w14:textId="77777777" w:rsidR="00F168B3" w:rsidRPr="00CB13B0" w:rsidRDefault="00F168B3" w:rsidP="00F776F0">
            <w:pPr>
              <w:pStyle w:val="ENoteTableText"/>
            </w:pPr>
            <w:r w:rsidRPr="00CB13B0">
              <w:t>92, 2000</w:t>
            </w:r>
          </w:p>
        </w:tc>
        <w:tc>
          <w:tcPr>
            <w:tcW w:w="992" w:type="dxa"/>
            <w:tcBorders>
              <w:top w:val="single" w:sz="4" w:space="0" w:color="auto"/>
              <w:bottom w:val="single" w:sz="4" w:space="0" w:color="auto"/>
            </w:tcBorders>
            <w:shd w:val="clear" w:color="auto" w:fill="auto"/>
          </w:tcPr>
          <w:p w14:paraId="67456A55" w14:textId="77777777" w:rsidR="00F168B3" w:rsidRPr="00CB13B0" w:rsidRDefault="0018140A" w:rsidP="00F776F0">
            <w:pPr>
              <w:pStyle w:val="ENoteTableText"/>
            </w:pPr>
            <w:r w:rsidRPr="00CB13B0">
              <w:t>30 June</w:t>
            </w:r>
            <w:r w:rsidR="00F168B3" w:rsidRPr="00CB13B0">
              <w:t xml:space="preserve"> 2000</w:t>
            </w:r>
          </w:p>
        </w:tc>
        <w:tc>
          <w:tcPr>
            <w:tcW w:w="1843" w:type="dxa"/>
            <w:tcBorders>
              <w:top w:val="single" w:sz="4" w:space="0" w:color="auto"/>
              <w:bottom w:val="single" w:sz="4" w:space="0" w:color="auto"/>
            </w:tcBorders>
            <w:shd w:val="clear" w:color="auto" w:fill="auto"/>
          </w:tcPr>
          <w:p w14:paraId="6D0D31F7" w14:textId="3C2855CE" w:rsidR="00F168B3" w:rsidRPr="00CB13B0" w:rsidRDefault="00F168B3" w:rsidP="00F776F0">
            <w:pPr>
              <w:pStyle w:val="ENoteTableText"/>
            </w:pPr>
            <w:r w:rsidRPr="00CB13B0">
              <w:t>Sch 7 (</w:t>
            </w:r>
            <w:r w:rsidR="00410FA5">
              <w:t>items 2</w:t>
            </w:r>
            <w:r w:rsidRPr="00CB13B0">
              <w:t xml:space="preserve">8–30): </w:t>
            </w:r>
            <w:r w:rsidR="00410FA5">
              <w:t>1 July</w:t>
            </w:r>
            <w:r w:rsidRPr="00CB13B0">
              <w:t xml:space="preserve"> 2000 (s 2(1))</w:t>
            </w:r>
          </w:p>
        </w:tc>
        <w:tc>
          <w:tcPr>
            <w:tcW w:w="1566" w:type="dxa"/>
            <w:tcBorders>
              <w:top w:val="single" w:sz="4" w:space="0" w:color="auto"/>
              <w:bottom w:val="single" w:sz="4" w:space="0" w:color="auto"/>
            </w:tcBorders>
            <w:shd w:val="clear" w:color="auto" w:fill="auto"/>
          </w:tcPr>
          <w:p w14:paraId="2E42D0EF" w14:textId="77777777" w:rsidR="00F168B3" w:rsidRPr="00CB13B0" w:rsidRDefault="00F168B3" w:rsidP="00F776F0">
            <w:pPr>
              <w:pStyle w:val="ENoteTableText"/>
            </w:pPr>
            <w:r w:rsidRPr="00CB13B0">
              <w:t>—</w:t>
            </w:r>
          </w:p>
        </w:tc>
      </w:tr>
      <w:tr w:rsidR="00F168B3" w:rsidRPr="00CB13B0" w14:paraId="7D79D250" w14:textId="77777777" w:rsidTr="00F776F0">
        <w:trPr>
          <w:cantSplit/>
        </w:trPr>
        <w:tc>
          <w:tcPr>
            <w:tcW w:w="1695" w:type="dxa"/>
            <w:tcBorders>
              <w:top w:val="single" w:sz="4" w:space="0" w:color="auto"/>
              <w:bottom w:val="nil"/>
            </w:tcBorders>
            <w:shd w:val="clear" w:color="auto" w:fill="auto"/>
          </w:tcPr>
          <w:p w14:paraId="09DEEB67" w14:textId="77777777" w:rsidR="00F168B3" w:rsidRPr="00CB13B0" w:rsidRDefault="00F168B3" w:rsidP="00F776F0">
            <w:pPr>
              <w:pStyle w:val="ENoteTableText"/>
            </w:pPr>
            <w:r w:rsidRPr="00CB13B0">
              <w:t>Taxation Laws Amendment Act (No.</w:t>
            </w:r>
            <w:r w:rsidR="0056271E" w:rsidRPr="00CB13B0">
              <w:t> </w:t>
            </w:r>
            <w:r w:rsidRPr="00CB13B0">
              <w:t>4) 2000</w:t>
            </w:r>
          </w:p>
        </w:tc>
        <w:tc>
          <w:tcPr>
            <w:tcW w:w="992" w:type="dxa"/>
            <w:tcBorders>
              <w:top w:val="single" w:sz="4" w:space="0" w:color="auto"/>
              <w:bottom w:val="nil"/>
            </w:tcBorders>
            <w:shd w:val="clear" w:color="auto" w:fill="auto"/>
          </w:tcPr>
          <w:p w14:paraId="47F97229" w14:textId="77777777" w:rsidR="00F168B3" w:rsidRPr="00CB13B0" w:rsidRDefault="00F168B3" w:rsidP="00F776F0">
            <w:pPr>
              <w:pStyle w:val="ENoteTableText"/>
            </w:pPr>
            <w:r w:rsidRPr="00CB13B0">
              <w:t>114, 2000</w:t>
            </w:r>
          </w:p>
        </w:tc>
        <w:tc>
          <w:tcPr>
            <w:tcW w:w="992" w:type="dxa"/>
            <w:tcBorders>
              <w:top w:val="single" w:sz="4" w:space="0" w:color="auto"/>
              <w:bottom w:val="nil"/>
            </w:tcBorders>
            <w:shd w:val="clear" w:color="auto" w:fill="auto"/>
          </w:tcPr>
          <w:p w14:paraId="479D5B06" w14:textId="77777777" w:rsidR="00F168B3" w:rsidRPr="00CB13B0" w:rsidRDefault="00F168B3" w:rsidP="00F776F0">
            <w:pPr>
              <w:pStyle w:val="ENoteTableText"/>
            </w:pPr>
            <w:smartTag w:uri="urn:schemas-microsoft-com:office:smarttags" w:element="date">
              <w:smartTagPr>
                <w:attr w:name="Month" w:val="9"/>
                <w:attr w:name="Day" w:val="5"/>
                <w:attr w:name="Year" w:val="2000"/>
              </w:smartTagPr>
              <w:r w:rsidRPr="00CB13B0">
                <w:t>5 Sept 2000</w:t>
              </w:r>
            </w:smartTag>
          </w:p>
        </w:tc>
        <w:tc>
          <w:tcPr>
            <w:tcW w:w="1843" w:type="dxa"/>
            <w:tcBorders>
              <w:top w:val="single" w:sz="4" w:space="0" w:color="auto"/>
              <w:bottom w:val="nil"/>
            </w:tcBorders>
            <w:shd w:val="clear" w:color="auto" w:fill="auto"/>
          </w:tcPr>
          <w:p w14:paraId="7AB9BDA2" w14:textId="615A7AD5" w:rsidR="00F168B3" w:rsidRPr="00CB13B0" w:rsidRDefault="00F168B3" w:rsidP="00F776F0">
            <w:pPr>
              <w:pStyle w:val="ENoteTableText"/>
            </w:pPr>
            <w:r w:rsidRPr="00CB13B0">
              <w:t>Schedule</w:t>
            </w:r>
            <w:r w:rsidR="0056271E" w:rsidRPr="00CB13B0">
              <w:t> </w:t>
            </w:r>
            <w:r w:rsidRPr="00CB13B0">
              <w:t>4 (</w:t>
            </w:r>
            <w:r w:rsidR="00A13A22">
              <w:t>items 4</w:t>
            </w:r>
            <w:r w:rsidRPr="00CB13B0">
              <w:t xml:space="preserve">3, 44): </w:t>
            </w:r>
            <w:r w:rsidR="00410FA5">
              <w:t>1 July</w:t>
            </w:r>
            <w:r w:rsidRPr="00CB13B0">
              <w:t xml:space="preserve"> 1998</w:t>
            </w:r>
            <w:r w:rsidRPr="00CB13B0">
              <w:br/>
              <w:t>Remainder: Royal Assent</w:t>
            </w:r>
          </w:p>
        </w:tc>
        <w:tc>
          <w:tcPr>
            <w:tcW w:w="1566" w:type="dxa"/>
            <w:tcBorders>
              <w:top w:val="single" w:sz="4" w:space="0" w:color="auto"/>
              <w:bottom w:val="nil"/>
            </w:tcBorders>
            <w:shd w:val="clear" w:color="auto" w:fill="auto"/>
          </w:tcPr>
          <w:p w14:paraId="42ACE27E" w14:textId="13EA5697" w:rsidR="00F168B3" w:rsidRPr="00CB13B0" w:rsidRDefault="00F168B3" w:rsidP="00F776F0">
            <w:pPr>
              <w:pStyle w:val="ENoteTableText"/>
            </w:pPr>
            <w:r w:rsidRPr="00CB13B0">
              <w:t>s 4 and Sch. 4 (</w:t>
            </w:r>
            <w:r w:rsidR="00410FA5">
              <w:t>item 8</w:t>
            </w:r>
            <w:r w:rsidRPr="00CB13B0">
              <w:t>2)</w:t>
            </w:r>
          </w:p>
        </w:tc>
      </w:tr>
      <w:tr w:rsidR="00F168B3" w:rsidRPr="00CB13B0" w14:paraId="668A1C84" w14:textId="77777777" w:rsidTr="00F776F0">
        <w:trPr>
          <w:cantSplit/>
        </w:trPr>
        <w:tc>
          <w:tcPr>
            <w:tcW w:w="1695" w:type="dxa"/>
            <w:tcBorders>
              <w:top w:val="nil"/>
              <w:bottom w:val="nil"/>
            </w:tcBorders>
            <w:shd w:val="clear" w:color="auto" w:fill="auto"/>
          </w:tcPr>
          <w:p w14:paraId="45863F66"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A3AFB1B" w14:textId="77777777" w:rsidR="00F168B3" w:rsidRPr="00CB13B0" w:rsidRDefault="00F168B3" w:rsidP="00F776F0">
            <w:pPr>
              <w:pStyle w:val="ENoteTableText"/>
            </w:pPr>
          </w:p>
        </w:tc>
        <w:tc>
          <w:tcPr>
            <w:tcW w:w="992" w:type="dxa"/>
            <w:tcBorders>
              <w:top w:val="nil"/>
              <w:bottom w:val="nil"/>
            </w:tcBorders>
            <w:shd w:val="clear" w:color="auto" w:fill="auto"/>
          </w:tcPr>
          <w:p w14:paraId="53C0067C" w14:textId="77777777" w:rsidR="00F168B3" w:rsidRPr="00CB13B0" w:rsidRDefault="00F168B3" w:rsidP="00F776F0">
            <w:pPr>
              <w:pStyle w:val="ENoteTableText"/>
            </w:pPr>
          </w:p>
        </w:tc>
        <w:tc>
          <w:tcPr>
            <w:tcW w:w="1843" w:type="dxa"/>
            <w:tcBorders>
              <w:top w:val="nil"/>
              <w:bottom w:val="nil"/>
            </w:tcBorders>
            <w:shd w:val="clear" w:color="auto" w:fill="auto"/>
          </w:tcPr>
          <w:p w14:paraId="08C5AE6C" w14:textId="77777777" w:rsidR="00F168B3" w:rsidRPr="00CB13B0" w:rsidRDefault="00F168B3" w:rsidP="00F776F0">
            <w:pPr>
              <w:pStyle w:val="ENoteTableText"/>
            </w:pPr>
          </w:p>
        </w:tc>
        <w:tc>
          <w:tcPr>
            <w:tcW w:w="1566" w:type="dxa"/>
            <w:tcBorders>
              <w:top w:val="nil"/>
              <w:bottom w:val="nil"/>
            </w:tcBorders>
            <w:shd w:val="clear" w:color="auto" w:fill="auto"/>
          </w:tcPr>
          <w:p w14:paraId="22C123E0" w14:textId="77777777" w:rsidR="00F168B3" w:rsidRPr="00CB13B0" w:rsidRDefault="00F168B3" w:rsidP="00F776F0">
            <w:pPr>
              <w:pStyle w:val="ENoteTableText"/>
            </w:pPr>
          </w:p>
        </w:tc>
      </w:tr>
      <w:tr w:rsidR="00F168B3" w:rsidRPr="00CB13B0" w14:paraId="7B870406" w14:textId="77777777" w:rsidTr="00F776F0">
        <w:trPr>
          <w:cantSplit/>
        </w:trPr>
        <w:tc>
          <w:tcPr>
            <w:tcW w:w="1695" w:type="dxa"/>
            <w:tcBorders>
              <w:top w:val="nil"/>
              <w:bottom w:val="nil"/>
            </w:tcBorders>
            <w:shd w:val="clear" w:color="auto" w:fill="auto"/>
          </w:tcPr>
          <w:p w14:paraId="5B74F37B"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3) 2003</w:t>
            </w:r>
          </w:p>
        </w:tc>
        <w:tc>
          <w:tcPr>
            <w:tcW w:w="992" w:type="dxa"/>
            <w:tcBorders>
              <w:top w:val="nil"/>
              <w:bottom w:val="nil"/>
            </w:tcBorders>
            <w:shd w:val="clear" w:color="auto" w:fill="auto"/>
          </w:tcPr>
          <w:p w14:paraId="30AD955E" w14:textId="77777777" w:rsidR="00F168B3" w:rsidRPr="00CB13B0" w:rsidRDefault="00F168B3" w:rsidP="00F776F0">
            <w:pPr>
              <w:pStyle w:val="ENoteTableText"/>
            </w:pPr>
            <w:r w:rsidRPr="00CB13B0">
              <w:t>101, 2003</w:t>
            </w:r>
          </w:p>
        </w:tc>
        <w:tc>
          <w:tcPr>
            <w:tcW w:w="992" w:type="dxa"/>
            <w:tcBorders>
              <w:top w:val="nil"/>
              <w:bottom w:val="nil"/>
            </w:tcBorders>
            <w:shd w:val="clear" w:color="auto" w:fill="auto"/>
          </w:tcPr>
          <w:p w14:paraId="0E480F44" w14:textId="77777777" w:rsidR="00F168B3" w:rsidRPr="00CB13B0" w:rsidRDefault="00F168B3" w:rsidP="00F776F0">
            <w:pPr>
              <w:pStyle w:val="ENoteTableText"/>
            </w:pPr>
            <w:smartTag w:uri="urn:schemas-microsoft-com:office:smarttags" w:element="date">
              <w:smartTagPr>
                <w:attr w:name="Month" w:val="10"/>
                <w:attr w:name="Day" w:val="14"/>
                <w:attr w:name="Year" w:val="2003"/>
              </w:smartTagPr>
              <w:r w:rsidRPr="00CB13B0">
                <w:t>14 Oct 2003</w:t>
              </w:r>
            </w:smartTag>
          </w:p>
        </w:tc>
        <w:tc>
          <w:tcPr>
            <w:tcW w:w="1843" w:type="dxa"/>
            <w:tcBorders>
              <w:top w:val="nil"/>
              <w:bottom w:val="nil"/>
            </w:tcBorders>
            <w:shd w:val="clear" w:color="auto" w:fill="auto"/>
          </w:tcPr>
          <w:p w14:paraId="7D7E6E8E" w14:textId="60A4D7C1" w:rsidR="00F168B3" w:rsidRPr="00CB13B0" w:rsidRDefault="00F168B3" w:rsidP="00F776F0">
            <w:pPr>
              <w:pStyle w:val="ENoteTableText"/>
            </w:pPr>
            <w:r w:rsidRPr="00CB13B0">
              <w:t>Sch 6 (</w:t>
            </w:r>
            <w:r w:rsidR="00A13A22">
              <w:t>items 4</w:t>
            </w:r>
            <w:r w:rsidRPr="00CB13B0">
              <w:t xml:space="preserve">1, 42): 5 Sept 2000 (s 2(1) </w:t>
            </w:r>
            <w:r w:rsidR="00410FA5">
              <w:t>items 3</w:t>
            </w:r>
            <w:r w:rsidRPr="00CB13B0">
              <w:t>6, 37)</w:t>
            </w:r>
          </w:p>
        </w:tc>
        <w:tc>
          <w:tcPr>
            <w:tcW w:w="1566" w:type="dxa"/>
            <w:tcBorders>
              <w:top w:val="nil"/>
              <w:bottom w:val="nil"/>
            </w:tcBorders>
            <w:shd w:val="clear" w:color="auto" w:fill="auto"/>
          </w:tcPr>
          <w:p w14:paraId="76642908" w14:textId="77777777" w:rsidR="00F168B3" w:rsidRPr="00CB13B0" w:rsidRDefault="00F168B3" w:rsidP="00F776F0">
            <w:pPr>
              <w:pStyle w:val="ENoteTableText"/>
            </w:pPr>
            <w:r w:rsidRPr="00CB13B0">
              <w:t>—</w:t>
            </w:r>
          </w:p>
        </w:tc>
      </w:tr>
      <w:tr w:rsidR="00F168B3" w:rsidRPr="00CB13B0" w14:paraId="4B77F3BB" w14:textId="77777777" w:rsidTr="00F776F0">
        <w:trPr>
          <w:cantSplit/>
        </w:trPr>
        <w:tc>
          <w:tcPr>
            <w:tcW w:w="1695" w:type="dxa"/>
            <w:tcBorders>
              <w:top w:val="nil"/>
              <w:bottom w:val="single" w:sz="4" w:space="0" w:color="auto"/>
            </w:tcBorders>
            <w:shd w:val="clear" w:color="auto" w:fill="auto"/>
          </w:tcPr>
          <w:p w14:paraId="05B25E95"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26E32C1C"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741FE790"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070384C3" w14:textId="77777777" w:rsidR="00F168B3" w:rsidRPr="00CB13B0" w:rsidRDefault="00F168B3" w:rsidP="00F776F0">
            <w:pPr>
              <w:pStyle w:val="ENoteTableText"/>
              <w:rPr>
                <w:i/>
              </w:rPr>
            </w:pPr>
            <w:r w:rsidRPr="00CB13B0">
              <w:t>Schedule</w:t>
            </w:r>
            <w:r w:rsidR="0056271E" w:rsidRPr="00CB13B0">
              <w:t> </w:t>
            </w:r>
            <w:r w:rsidRPr="00CB13B0">
              <w:t>6 (</w:t>
            </w:r>
            <w:r w:rsidR="00A13A22">
              <w:t>item 7</w:t>
            </w:r>
            <w:r w:rsidRPr="00CB13B0">
              <w:t xml:space="preserve">9): </w:t>
            </w:r>
            <w:r w:rsidR="007E6237" w:rsidRPr="00CB13B0">
              <w:t>29 June</w:t>
            </w:r>
            <w:r w:rsidRPr="00CB13B0">
              <w:t xml:space="preserve"> 2010</w:t>
            </w:r>
          </w:p>
        </w:tc>
        <w:tc>
          <w:tcPr>
            <w:tcW w:w="1566" w:type="dxa"/>
            <w:tcBorders>
              <w:top w:val="nil"/>
              <w:bottom w:val="single" w:sz="4" w:space="0" w:color="auto"/>
            </w:tcBorders>
            <w:shd w:val="clear" w:color="auto" w:fill="auto"/>
          </w:tcPr>
          <w:p w14:paraId="2D08F3A6" w14:textId="77777777" w:rsidR="00F168B3" w:rsidRPr="00CB13B0" w:rsidRDefault="00F168B3" w:rsidP="00F776F0">
            <w:pPr>
              <w:pStyle w:val="ENoteTableText"/>
            </w:pPr>
            <w:r w:rsidRPr="00CB13B0">
              <w:t>—</w:t>
            </w:r>
          </w:p>
        </w:tc>
      </w:tr>
      <w:tr w:rsidR="00F168B3" w:rsidRPr="00CB13B0" w14:paraId="102FD937" w14:textId="77777777" w:rsidTr="00F776F0">
        <w:trPr>
          <w:cantSplit/>
        </w:trPr>
        <w:tc>
          <w:tcPr>
            <w:tcW w:w="1695" w:type="dxa"/>
            <w:tcBorders>
              <w:top w:val="single" w:sz="4" w:space="0" w:color="auto"/>
              <w:bottom w:val="single" w:sz="4" w:space="0" w:color="auto"/>
            </w:tcBorders>
            <w:shd w:val="clear" w:color="auto" w:fill="auto"/>
          </w:tcPr>
          <w:p w14:paraId="53CE3143" w14:textId="77777777" w:rsidR="00F168B3" w:rsidRPr="00CB13B0" w:rsidRDefault="00F168B3" w:rsidP="00F776F0">
            <w:pPr>
              <w:pStyle w:val="ENoteTableText"/>
            </w:pPr>
            <w:r w:rsidRPr="00CB13B0">
              <w:t>Patents Amendment (Innovation Patents) Act 2000</w:t>
            </w:r>
          </w:p>
        </w:tc>
        <w:tc>
          <w:tcPr>
            <w:tcW w:w="992" w:type="dxa"/>
            <w:tcBorders>
              <w:top w:val="single" w:sz="4" w:space="0" w:color="auto"/>
              <w:bottom w:val="single" w:sz="4" w:space="0" w:color="auto"/>
            </w:tcBorders>
            <w:shd w:val="clear" w:color="auto" w:fill="auto"/>
          </w:tcPr>
          <w:p w14:paraId="2844B97F" w14:textId="77777777" w:rsidR="00F168B3" w:rsidRPr="00CB13B0" w:rsidRDefault="00F168B3" w:rsidP="00F776F0">
            <w:pPr>
              <w:pStyle w:val="ENoteTableText"/>
            </w:pPr>
            <w:r w:rsidRPr="00CB13B0">
              <w:t>140, 2000</w:t>
            </w:r>
          </w:p>
        </w:tc>
        <w:tc>
          <w:tcPr>
            <w:tcW w:w="992" w:type="dxa"/>
            <w:tcBorders>
              <w:top w:val="single" w:sz="4" w:space="0" w:color="auto"/>
              <w:bottom w:val="single" w:sz="4" w:space="0" w:color="auto"/>
            </w:tcBorders>
            <w:shd w:val="clear" w:color="auto" w:fill="auto"/>
          </w:tcPr>
          <w:p w14:paraId="6F8D1506" w14:textId="77777777" w:rsidR="00F168B3" w:rsidRPr="00CB13B0" w:rsidRDefault="00F168B3" w:rsidP="00F776F0">
            <w:pPr>
              <w:pStyle w:val="ENoteTableText"/>
            </w:pPr>
            <w:smartTag w:uri="urn:schemas-microsoft-com:office:smarttags" w:element="date">
              <w:smartTagPr>
                <w:attr w:name="Month" w:val="11"/>
                <w:attr w:name="Day" w:val="24"/>
                <w:attr w:name="Year" w:val="2000"/>
              </w:smartTagPr>
              <w:r w:rsidRPr="00CB13B0">
                <w:t>24 Nov 2000</w:t>
              </w:r>
            </w:smartTag>
          </w:p>
        </w:tc>
        <w:tc>
          <w:tcPr>
            <w:tcW w:w="1843" w:type="dxa"/>
            <w:tcBorders>
              <w:top w:val="single" w:sz="4" w:space="0" w:color="auto"/>
              <w:bottom w:val="single" w:sz="4" w:space="0" w:color="auto"/>
            </w:tcBorders>
            <w:shd w:val="clear" w:color="auto" w:fill="auto"/>
          </w:tcPr>
          <w:p w14:paraId="126C89DC" w14:textId="77777777" w:rsidR="00F168B3" w:rsidRPr="00CB13B0" w:rsidRDefault="00F168B3" w:rsidP="00F776F0">
            <w:pPr>
              <w:pStyle w:val="ENoteTableText"/>
            </w:pPr>
            <w:r w:rsidRPr="00CB13B0">
              <w:t>24</w:t>
            </w:r>
            <w:r w:rsidR="0056271E" w:rsidRPr="00CB13B0">
              <w:t> </w:t>
            </w:r>
            <w:r w:rsidRPr="00CB13B0">
              <w:t>May 2001</w:t>
            </w:r>
          </w:p>
        </w:tc>
        <w:tc>
          <w:tcPr>
            <w:tcW w:w="1566" w:type="dxa"/>
            <w:tcBorders>
              <w:top w:val="single" w:sz="4" w:space="0" w:color="auto"/>
              <w:bottom w:val="single" w:sz="4" w:space="0" w:color="auto"/>
            </w:tcBorders>
            <w:shd w:val="clear" w:color="auto" w:fill="auto"/>
          </w:tcPr>
          <w:p w14:paraId="68F16801" w14:textId="77777777" w:rsidR="00F168B3" w:rsidRPr="00CB13B0" w:rsidRDefault="00F168B3" w:rsidP="00F776F0">
            <w:pPr>
              <w:pStyle w:val="ENoteTableText"/>
            </w:pPr>
            <w:r w:rsidRPr="00CB13B0">
              <w:t>—</w:t>
            </w:r>
          </w:p>
        </w:tc>
      </w:tr>
      <w:tr w:rsidR="00F168B3" w:rsidRPr="00CB13B0" w14:paraId="17D8A26E" w14:textId="77777777" w:rsidTr="00F776F0">
        <w:trPr>
          <w:cantSplit/>
        </w:trPr>
        <w:tc>
          <w:tcPr>
            <w:tcW w:w="1695" w:type="dxa"/>
            <w:tcBorders>
              <w:top w:val="single" w:sz="4" w:space="0" w:color="auto"/>
              <w:bottom w:val="single" w:sz="4" w:space="0" w:color="auto"/>
            </w:tcBorders>
            <w:shd w:val="clear" w:color="auto" w:fill="auto"/>
          </w:tcPr>
          <w:p w14:paraId="16ACC735" w14:textId="77777777" w:rsidR="00F168B3" w:rsidRPr="00CB13B0" w:rsidRDefault="00F168B3" w:rsidP="00F776F0">
            <w:pPr>
              <w:pStyle w:val="ENoteTableText"/>
            </w:pPr>
            <w:r w:rsidRPr="00CB13B0">
              <w:lastRenderedPageBreak/>
              <w:t>Farm Household Support Amendment Act 2000</w:t>
            </w:r>
          </w:p>
        </w:tc>
        <w:tc>
          <w:tcPr>
            <w:tcW w:w="992" w:type="dxa"/>
            <w:tcBorders>
              <w:top w:val="single" w:sz="4" w:space="0" w:color="auto"/>
              <w:bottom w:val="single" w:sz="4" w:space="0" w:color="auto"/>
            </w:tcBorders>
            <w:shd w:val="clear" w:color="auto" w:fill="auto"/>
          </w:tcPr>
          <w:p w14:paraId="7D6306E1" w14:textId="77777777" w:rsidR="00F168B3" w:rsidRPr="00CB13B0" w:rsidRDefault="00F168B3" w:rsidP="00F776F0">
            <w:pPr>
              <w:pStyle w:val="ENoteTableText"/>
            </w:pPr>
            <w:r w:rsidRPr="00CB13B0">
              <w:t>144, 2000</w:t>
            </w:r>
          </w:p>
        </w:tc>
        <w:tc>
          <w:tcPr>
            <w:tcW w:w="992" w:type="dxa"/>
            <w:tcBorders>
              <w:top w:val="single" w:sz="4" w:space="0" w:color="auto"/>
              <w:bottom w:val="single" w:sz="4" w:space="0" w:color="auto"/>
            </w:tcBorders>
            <w:shd w:val="clear" w:color="auto" w:fill="auto"/>
          </w:tcPr>
          <w:p w14:paraId="5B0BE2A4" w14:textId="77777777" w:rsidR="00F168B3" w:rsidRPr="00CB13B0" w:rsidRDefault="00F168B3" w:rsidP="00F776F0">
            <w:pPr>
              <w:pStyle w:val="ENoteTableText"/>
            </w:pPr>
            <w:smartTag w:uri="urn:schemas-microsoft-com:office:smarttags" w:element="date">
              <w:smartTagPr>
                <w:attr w:name="Month" w:val="12"/>
                <w:attr w:name="Day" w:val="7"/>
                <w:attr w:name="Year" w:val="2000"/>
              </w:smartTagPr>
              <w:r w:rsidRPr="00CB13B0">
                <w:t>7 Dec 2000</w:t>
              </w:r>
            </w:smartTag>
          </w:p>
        </w:tc>
        <w:tc>
          <w:tcPr>
            <w:tcW w:w="1843" w:type="dxa"/>
            <w:tcBorders>
              <w:top w:val="single" w:sz="4" w:space="0" w:color="auto"/>
              <w:bottom w:val="single" w:sz="4" w:space="0" w:color="auto"/>
            </w:tcBorders>
            <w:shd w:val="clear" w:color="auto" w:fill="auto"/>
          </w:tcPr>
          <w:p w14:paraId="7202A5FC" w14:textId="77777777" w:rsidR="00F168B3" w:rsidRPr="00CB13B0" w:rsidRDefault="00F168B3" w:rsidP="00F776F0">
            <w:pPr>
              <w:pStyle w:val="ENoteTableText"/>
            </w:pPr>
            <w:r w:rsidRPr="00CB13B0">
              <w:t>Sch 2 (</w:t>
            </w:r>
            <w:r w:rsidR="007E553F" w:rsidRPr="00CB13B0">
              <w:t>items 7</w:t>
            </w:r>
            <w:r w:rsidRPr="00CB13B0">
              <w:t>–19) and Sch 3 (</w:t>
            </w:r>
            <w:r w:rsidR="007E553F" w:rsidRPr="00CB13B0">
              <w:t>items 7</w:t>
            </w:r>
            <w:r w:rsidRPr="00CB13B0">
              <w:t xml:space="preserve">(3), 8): </w:t>
            </w:r>
            <w:smartTag w:uri="urn:schemas-microsoft-com:office:smarttags" w:element="date">
              <w:smartTagPr>
                <w:attr w:name="Year" w:val="2000"/>
                <w:attr w:name="Day" w:val="18"/>
                <w:attr w:name="Month" w:val="12"/>
              </w:smartTagPr>
              <w:r w:rsidRPr="00CB13B0">
                <w:t>18 Dec 2000</w:t>
              </w:r>
            </w:smartTag>
            <w:r w:rsidRPr="00CB13B0">
              <w:t xml:space="preserve"> (s 2(2) and gaz 2000, No S634)</w:t>
            </w:r>
          </w:p>
        </w:tc>
        <w:tc>
          <w:tcPr>
            <w:tcW w:w="1566" w:type="dxa"/>
            <w:tcBorders>
              <w:top w:val="single" w:sz="4" w:space="0" w:color="auto"/>
              <w:bottom w:val="single" w:sz="4" w:space="0" w:color="auto"/>
            </w:tcBorders>
            <w:shd w:val="clear" w:color="auto" w:fill="auto"/>
          </w:tcPr>
          <w:p w14:paraId="6AA6B0C7" w14:textId="77777777" w:rsidR="00F168B3" w:rsidRPr="00CB13B0" w:rsidRDefault="00F168B3" w:rsidP="00F776F0">
            <w:pPr>
              <w:pStyle w:val="ENoteTableText"/>
            </w:pPr>
            <w:r w:rsidRPr="00CB13B0">
              <w:t>Sch 3 (</w:t>
            </w:r>
            <w:r w:rsidR="007E553F" w:rsidRPr="00CB13B0">
              <w:t>items 7</w:t>
            </w:r>
            <w:r w:rsidRPr="00CB13B0">
              <w:t>(3), 8)</w:t>
            </w:r>
          </w:p>
        </w:tc>
      </w:tr>
      <w:tr w:rsidR="00F168B3" w:rsidRPr="00CB13B0" w14:paraId="1A9B44BF" w14:textId="77777777" w:rsidTr="00F776F0">
        <w:trPr>
          <w:cantSplit/>
        </w:trPr>
        <w:tc>
          <w:tcPr>
            <w:tcW w:w="1695" w:type="dxa"/>
            <w:tcBorders>
              <w:top w:val="single" w:sz="4" w:space="0" w:color="auto"/>
              <w:bottom w:val="single" w:sz="4" w:space="0" w:color="auto"/>
            </w:tcBorders>
            <w:shd w:val="clear" w:color="auto" w:fill="auto"/>
          </w:tcPr>
          <w:p w14:paraId="6CDC0B28" w14:textId="77777777" w:rsidR="00F168B3" w:rsidRPr="00CB13B0" w:rsidRDefault="00F168B3" w:rsidP="00F776F0">
            <w:pPr>
              <w:pStyle w:val="ENoteTableText"/>
            </w:pPr>
            <w:r w:rsidRPr="00CB13B0">
              <w:t>Taxation Laws Amendment Act (No.</w:t>
            </w:r>
            <w:r w:rsidR="0056271E" w:rsidRPr="00CB13B0">
              <w:t> </w:t>
            </w:r>
            <w:r w:rsidRPr="00CB13B0">
              <w:t>8) 2000</w:t>
            </w:r>
          </w:p>
        </w:tc>
        <w:tc>
          <w:tcPr>
            <w:tcW w:w="992" w:type="dxa"/>
            <w:tcBorders>
              <w:top w:val="single" w:sz="4" w:space="0" w:color="auto"/>
              <w:bottom w:val="single" w:sz="4" w:space="0" w:color="auto"/>
            </w:tcBorders>
            <w:shd w:val="clear" w:color="auto" w:fill="auto"/>
          </w:tcPr>
          <w:p w14:paraId="50A4FC62" w14:textId="77777777" w:rsidR="00F168B3" w:rsidRPr="00CB13B0" w:rsidRDefault="00F168B3" w:rsidP="00F776F0">
            <w:pPr>
              <w:pStyle w:val="ENoteTableText"/>
            </w:pPr>
            <w:r w:rsidRPr="00CB13B0">
              <w:t>156, 2000</w:t>
            </w:r>
          </w:p>
        </w:tc>
        <w:tc>
          <w:tcPr>
            <w:tcW w:w="992" w:type="dxa"/>
            <w:tcBorders>
              <w:top w:val="single" w:sz="4" w:space="0" w:color="auto"/>
              <w:bottom w:val="single" w:sz="4" w:space="0" w:color="auto"/>
            </w:tcBorders>
            <w:shd w:val="clear" w:color="auto" w:fill="auto"/>
          </w:tcPr>
          <w:p w14:paraId="6473295F" w14:textId="77777777" w:rsidR="00F168B3" w:rsidRPr="00CB13B0" w:rsidRDefault="00F168B3" w:rsidP="00F776F0">
            <w:pPr>
              <w:pStyle w:val="ENoteTableText"/>
            </w:pPr>
            <w:smartTag w:uri="urn:schemas-microsoft-com:office:smarttags" w:element="date">
              <w:smartTagPr>
                <w:attr w:name="Month" w:val="12"/>
                <w:attr w:name="Day" w:val="21"/>
                <w:attr w:name="Year" w:val="2000"/>
              </w:smartTagPr>
              <w:r w:rsidRPr="00CB13B0">
                <w:t>21 Dec 2000</w:t>
              </w:r>
            </w:smartTag>
          </w:p>
        </w:tc>
        <w:tc>
          <w:tcPr>
            <w:tcW w:w="1843" w:type="dxa"/>
            <w:tcBorders>
              <w:top w:val="single" w:sz="4" w:space="0" w:color="auto"/>
              <w:bottom w:val="single" w:sz="4" w:space="0" w:color="auto"/>
            </w:tcBorders>
            <w:shd w:val="clear" w:color="auto" w:fill="auto"/>
          </w:tcPr>
          <w:p w14:paraId="3106FF53" w14:textId="4AD2DFB3" w:rsidR="00F168B3" w:rsidRPr="00CB13B0" w:rsidRDefault="00F168B3" w:rsidP="00F776F0">
            <w:pPr>
              <w:pStyle w:val="ENoteTableText"/>
            </w:pPr>
            <w:r w:rsidRPr="00CB13B0">
              <w:t>Sch 6 (</w:t>
            </w:r>
            <w:r w:rsidR="00A13A22">
              <w:t>items 4</w:t>
            </w:r>
            <w:r w:rsidRPr="00CB13B0">
              <w:t>7, 48, 49(3)) and Sch 7 (</w:t>
            </w:r>
            <w:r w:rsidR="00410FA5">
              <w:t>item 1</w:t>
            </w:r>
            <w:r w:rsidRPr="00CB13B0">
              <w:t xml:space="preserve">5): </w:t>
            </w:r>
            <w:smartTag w:uri="urn:schemas-microsoft-com:office:smarttags" w:element="date">
              <w:smartTagPr>
                <w:attr w:name="Month" w:val="12"/>
                <w:attr w:name="Day" w:val="21"/>
                <w:attr w:name="Year" w:val="2000"/>
              </w:smartTagPr>
              <w:r w:rsidRPr="00CB13B0">
                <w:t>21 Dec 2000 (s 2(1))</w:t>
              </w:r>
            </w:smartTag>
          </w:p>
        </w:tc>
        <w:tc>
          <w:tcPr>
            <w:tcW w:w="1566" w:type="dxa"/>
            <w:tcBorders>
              <w:top w:val="single" w:sz="4" w:space="0" w:color="auto"/>
              <w:bottom w:val="single" w:sz="4" w:space="0" w:color="auto"/>
            </w:tcBorders>
            <w:shd w:val="clear" w:color="auto" w:fill="auto"/>
          </w:tcPr>
          <w:p w14:paraId="747DD683" w14:textId="4EED1C0D" w:rsidR="00F168B3" w:rsidRPr="00CB13B0" w:rsidRDefault="00F168B3" w:rsidP="00F776F0">
            <w:pPr>
              <w:pStyle w:val="ENoteTableText"/>
            </w:pPr>
            <w:r w:rsidRPr="00CB13B0">
              <w:t>Sch 6 (</w:t>
            </w:r>
            <w:r w:rsidR="00410FA5">
              <w:t>item 4</w:t>
            </w:r>
            <w:r w:rsidRPr="00CB13B0">
              <w:t>9(3))</w:t>
            </w:r>
          </w:p>
        </w:tc>
      </w:tr>
      <w:tr w:rsidR="00F168B3" w:rsidRPr="00CB13B0" w14:paraId="0BD4E134" w14:textId="77777777" w:rsidTr="00F776F0">
        <w:trPr>
          <w:cantSplit/>
        </w:trPr>
        <w:tc>
          <w:tcPr>
            <w:tcW w:w="1695" w:type="dxa"/>
            <w:tcBorders>
              <w:top w:val="single" w:sz="4" w:space="0" w:color="auto"/>
              <w:bottom w:val="nil"/>
            </w:tcBorders>
            <w:shd w:val="clear" w:color="auto" w:fill="auto"/>
          </w:tcPr>
          <w:p w14:paraId="51A90F41" w14:textId="77777777" w:rsidR="00F168B3" w:rsidRPr="00CB13B0" w:rsidRDefault="00F168B3" w:rsidP="00F776F0">
            <w:pPr>
              <w:pStyle w:val="ENoteTableText"/>
            </w:pPr>
            <w:r w:rsidRPr="00CB13B0">
              <w:t>Taxation Laws Amendment Act (No.</w:t>
            </w:r>
            <w:r w:rsidR="0056271E" w:rsidRPr="00CB13B0">
              <w:t> </w:t>
            </w:r>
            <w:r w:rsidRPr="00CB13B0">
              <w:t>7) 2000</w:t>
            </w:r>
          </w:p>
        </w:tc>
        <w:tc>
          <w:tcPr>
            <w:tcW w:w="992" w:type="dxa"/>
            <w:tcBorders>
              <w:top w:val="single" w:sz="4" w:space="0" w:color="auto"/>
              <w:bottom w:val="nil"/>
            </w:tcBorders>
            <w:shd w:val="clear" w:color="auto" w:fill="auto"/>
          </w:tcPr>
          <w:p w14:paraId="5DBB0F79" w14:textId="77777777" w:rsidR="00F168B3" w:rsidRPr="00CB13B0" w:rsidRDefault="00F168B3" w:rsidP="00F776F0">
            <w:pPr>
              <w:pStyle w:val="ENoteTableText"/>
            </w:pPr>
            <w:r w:rsidRPr="00CB13B0">
              <w:t>173, 2000</w:t>
            </w:r>
          </w:p>
        </w:tc>
        <w:tc>
          <w:tcPr>
            <w:tcW w:w="992" w:type="dxa"/>
            <w:tcBorders>
              <w:top w:val="single" w:sz="4" w:space="0" w:color="auto"/>
              <w:bottom w:val="nil"/>
            </w:tcBorders>
            <w:shd w:val="clear" w:color="auto" w:fill="auto"/>
          </w:tcPr>
          <w:p w14:paraId="6C4D6D25" w14:textId="77777777" w:rsidR="00F168B3" w:rsidRPr="00CB13B0" w:rsidRDefault="00F168B3" w:rsidP="00F776F0">
            <w:pPr>
              <w:pStyle w:val="ENoteTableText"/>
            </w:pPr>
            <w:smartTag w:uri="urn:schemas-microsoft-com:office:smarttags" w:element="date">
              <w:smartTagPr>
                <w:attr w:name="Month" w:val="12"/>
                <w:attr w:name="Day" w:val="21"/>
                <w:attr w:name="Year" w:val="2000"/>
              </w:smartTagPr>
              <w:r w:rsidRPr="00CB13B0">
                <w:t>21 Dec 2000</w:t>
              </w:r>
            </w:smartTag>
          </w:p>
        </w:tc>
        <w:tc>
          <w:tcPr>
            <w:tcW w:w="1843" w:type="dxa"/>
            <w:tcBorders>
              <w:top w:val="single" w:sz="4" w:space="0" w:color="auto"/>
              <w:bottom w:val="nil"/>
            </w:tcBorders>
            <w:shd w:val="clear" w:color="auto" w:fill="auto"/>
          </w:tcPr>
          <w:p w14:paraId="71611CA0" w14:textId="656CE614" w:rsidR="00F168B3" w:rsidRPr="00CB13B0" w:rsidRDefault="00F168B3" w:rsidP="00F776F0">
            <w:pPr>
              <w:pStyle w:val="ENoteTableText"/>
            </w:pPr>
            <w:r w:rsidRPr="00CB13B0">
              <w:t>s 4, Sch 1, Sch 3 (</w:t>
            </w:r>
            <w:r w:rsidR="00410FA5">
              <w:t>items 1</w:t>
            </w:r>
            <w:r w:rsidRPr="00CB13B0">
              <w:t>–15, 17), Sch 4 (</w:t>
            </w:r>
            <w:r w:rsidR="00410FA5">
              <w:t>items 6</w:t>
            </w:r>
            <w:r w:rsidRPr="00CB13B0">
              <w:t>–45, 47–49, 51–59, 65(1), (3)) and Sch 6: 21 Dec 2000 (s 2(1))</w:t>
            </w:r>
            <w:r w:rsidRPr="00CB13B0">
              <w:br/>
              <w:t>Sch 4 (</w:t>
            </w:r>
            <w:r w:rsidR="00A13A22">
              <w:t>items 4</w:t>
            </w:r>
            <w:r w:rsidRPr="00CB13B0">
              <w:t xml:space="preserve">6, 50): </w:t>
            </w:r>
            <w:r w:rsidR="00410FA5">
              <w:t>1 July</w:t>
            </w:r>
            <w:r w:rsidRPr="00CB13B0">
              <w:t xml:space="preserve"> 1998 (s 2(3))</w:t>
            </w:r>
            <w:r w:rsidRPr="00CB13B0">
              <w:br/>
              <w:t xml:space="preserve">Sch 5: </w:t>
            </w:r>
            <w:r w:rsidR="007E6237" w:rsidRPr="00CB13B0">
              <w:t>31 May</w:t>
            </w:r>
            <w:r w:rsidRPr="00CB13B0">
              <w:t xml:space="preserve"> 2000 (s 2(4))</w:t>
            </w:r>
          </w:p>
        </w:tc>
        <w:tc>
          <w:tcPr>
            <w:tcW w:w="1566" w:type="dxa"/>
            <w:tcBorders>
              <w:top w:val="single" w:sz="4" w:space="0" w:color="auto"/>
              <w:bottom w:val="nil"/>
            </w:tcBorders>
            <w:shd w:val="clear" w:color="auto" w:fill="auto"/>
          </w:tcPr>
          <w:p w14:paraId="35940D74" w14:textId="14BD4447" w:rsidR="00F168B3" w:rsidRPr="00CB13B0" w:rsidRDefault="00F168B3" w:rsidP="00F776F0">
            <w:pPr>
              <w:pStyle w:val="ENoteTableText"/>
            </w:pPr>
            <w:r w:rsidRPr="00CB13B0">
              <w:t>s 4, Sch 3 (</w:t>
            </w:r>
            <w:r w:rsidR="00410FA5">
              <w:t>item 1</w:t>
            </w:r>
            <w:r w:rsidRPr="00CB13B0">
              <w:t>7), Sch 4 (</w:t>
            </w:r>
            <w:r w:rsidR="00410FA5">
              <w:t>item 6</w:t>
            </w:r>
            <w:r w:rsidRPr="00CB13B0">
              <w:t>5(1), (3)) and Sch 6 (</w:t>
            </w:r>
            <w:r w:rsidR="00410FA5">
              <w:t>item 6</w:t>
            </w:r>
            <w:r w:rsidRPr="00CB13B0">
              <w:t>)</w:t>
            </w:r>
          </w:p>
        </w:tc>
      </w:tr>
      <w:tr w:rsidR="00F168B3" w:rsidRPr="00CB13B0" w14:paraId="1FC10541" w14:textId="77777777" w:rsidTr="00F776F0">
        <w:trPr>
          <w:cantSplit/>
        </w:trPr>
        <w:tc>
          <w:tcPr>
            <w:tcW w:w="1695" w:type="dxa"/>
            <w:tcBorders>
              <w:top w:val="nil"/>
              <w:bottom w:val="nil"/>
            </w:tcBorders>
            <w:shd w:val="clear" w:color="auto" w:fill="auto"/>
          </w:tcPr>
          <w:p w14:paraId="00D03500"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E8E01D0" w14:textId="77777777" w:rsidR="00F168B3" w:rsidRPr="00CB13B0" w:rsidRDefault="00F168B3" w:rsidP="00F776F0">
            <w:pPr>
              <w:pStyle w:val="ENoteTableText"/>
              <w:keepNext/>
            </w:pPr>
          </w:p>
        </w:tc>
        <w:tc>
          <w:tcPr>
            <w:tcW w:w="992" w:type="dxa"/>
            <w:tcBorders>
              <w:top w:val="nil"/>
              <w:bottom w:val="nil"/>
            </w:tcBorders>
            <w:shd w:val="clear" w:color="auto" w:fill="auto"/>
          </w:tcPr>
          <w:p w14:paraId="38E866F9" w14:textId="77777777" w:rsidR="00F168B3" w:rsidRPr="00CB13B0" w:rsidRDefault="00F168B3" w:rsidP="00F776F0">
            <w:pPr>
              <w:pStyle w:val="ENoteTableText"/>
              <w:keepNext/>
            </w:pPr>
          </w:p>
        </w:tc>
        <w:tc>
          <w:tcPr>
            <w:tcW w:w="1843" w:type="dxa"/>
            <w:tcBorders>
              <w:top w:val="nil"/>
              <w:bottom w:val="nil"/>
            </w:tcBorders>
            <w:shd w:val="clear" w:color="auto" w:fill="auto"/>
          </w:tcPr>
          <w:p w14:paraId="46C33EAA" w14:textId="77777777" w:rsidR="00F168B3" w:rsidRPr="00CB13B0" w:rsidRDefault="00F168B3" w:rsidP="00F776F0">
            <w:pPr>
              <w:pStyle w:val="ENoteTableText"/>
              <w:keepNext/>
            </w:pPr>
          </w:p>
        </w:tc>
        <w:tc>
          <w:tcPr>
            <w:tcW w:w="1566" w:type="dxa"/>
            <w:tcBorders>
              <w:top w:val="nil"/>
              <w:bottom w:val="nil"/>
            </w:tcBorders>
            <w:shd w:val="clear" w:color="auto" w:fill="auto"/>
          </w:tcPr>
          <w:p w14:paraId="4B47E24A" w14:textId="77777777" w:rsidR="00F168B3" w:rsidRPr="00CB13B0" w:rsidRDefault="00F168B3" w:rsidP="00F776F0">
            <w:pPr>
              <w:pStyle w:val="ENoteTableText"/>
              <w:keepNext/>
            </w:pPr>
          </w:p>
        </w:tc>
      </w:tr>
      <w:tr w:rsidR="00F168B3" w:rsidRPr="00CB13B0" w14:paraId="71DC02ED" w14:textId="77777777" w:rsidTr="00F776F0">
        <w:trPr>
          <w:cantSplit/>
        </w:trPr>
        <w:tc>
          <w:tcPr>
            <w:tcW w:w="1695" w:type="dxa"/>
            <w:tcBorders>
              <w:top w:val="nil"/>
              <w:bottom w:val="nil"/>
            </w:tcBorders>
            <w:shd w:val="clear" w:color="auto" w:fill="auto"/>
          </w:tcPr>
          <w:p w14:paraId="4AF35652"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3) 2003</w:t>
            </w:r>
          </w:p>
        </w:tc>
        <w:tc>
          <w:tcPr>
            <w:tcW w:w="992" w:type="dxa"/>
            <w:tcBorders>
              <w:top w:val="nil"/>
              <w:bottom w:val="nil"/>
            </w:tcBorders>
            <w:shd w:val="clear" w:color="auto" w:fill="auto"/>
          </w:tcPr>
          <w:p w14:paraId="74435B1B" w14:textId="77777777" w:rsidR="00F168B3" w:rsidRPr="00CB13B0" w:rsidRDefault="00F168B3" w:rsidP="00F776F0">
            <w:pPr>
              <w:pStyle w:val="ENoteTableText"/>
              <w:keepNext/>
            </w:pPr>
            <w:r w:rsidRPr="00CB13B0">
              <w:t>101, 2003</w:t>
            </w:r>
          </w:p>
        </w:tc>
        <w:tc>
          <w:tcPr>
            <w:tcW w:w="992" w:type="dxa"/>
            <w:tcBorders>
              <w:top w:val="nil"/>
              <w:bottom w:val="nil"/>
            </w:tcBorders>
            <w:shd w:val="clear" w:color="auto" w:fill="auto"/>
          </w:tcPr>
          <w:p w14:paraId="570B1A69" w14:textId="77777777" w:rsidR="00F168B3" w:rsidRPr="00CB13B0" w:rsidRDefault="00F168B3" w:rsidP="00F776F0">
            <w:pPr>
              <w:pStyle w:val="ENoteTableText"/>
              <w:keepNext/>
            </w:pPr>
            <w:smartTag w:uri="urn:schemas-microsoft-com:office:smarttags" w:element="date">
              <w:smartTagPr>
                <w:attr w:name="Year" w:val="2003"/>
                <w:attr w:name="Day" w:val="14"/>
                <w:attr w:name="Month" w:val="10"/>
              </w:smartTagPr>
              <w:r w:rsidRPr="00CB13B0">
                <w:t>14 Oct 2003</w:t>
              </w:r>
            </w:smartTag>
          </w:p>
        </w:tc>
        <w:tc>
          <w:tcPr>
            <w:tcW w:w="1843" w:type="dxa"/>
            <w:tcBorders>
              <w:top w:val="nil"/>
              <w:bottom w:val="nil"/>
            </w:tcBorders>
            <w:shd w:val="clear" w:color="auto" w:fill="auto"/>
          </w:tcPr>
          <w:p w14:paraId="600114DF" w14:textId="0D3F6B5D" w:rsidR="00F168B3" w:rsidRPr="00CB13B0" w:rsidRDefault="00F168B3" w:rsidP="00F776F0">
            <w:pPr>
              <w:pStyle w:val="ENoteTableText"/>
              <w:keepNext/>
            </w:pPr>
            <w:r w:rsidRPr="00CB13B0">
              <w:t>Sch 6 (</w:t>
            </w:r>
            <w:r w:rsidR="00410FA5">
              <w:t>item 4</w:t>
            </w:r>
            <w:r w:rsidRPr="00CB13B0">
              <w:t xml:space="preserve">3): 21 Dec 2000 (s 2(1) </w:t>
            </w:r>
            <w:r w:rsidR="00410FA5">
              <w:t>item 3</w:t>
            </w:r>
            <w:r w:rsidRPr="00CB13B0">
              <w:t>8)</w:t>
            </w:r>
          </w:p>
        </w:tc>
        <w:tc>
          <w:tcPr>
            <w:tcW w:w="1566" w:type="dxa"/>
            <w:tcBorders>
              <w:top w:val="nil"/>
              <w:bottom w:val="nil"/>
            </w:tcBorders>
            <w:shd w:val="clear" w:color="auto" w:fill="auto"/>
          </w:tcPr>
          <w:p w14:paraId="248A89FA" w14:textId="77777777" w:rsidR="00F168B3" w:rsidRPr="00CB13B0" w:rsidRDefault="00F168B3" w:rsidP="00F776F0">
            <w:pPr>
              <w:pStyle w:val="ENoteTableText"/>
              <w:keepNext/>
            </w:pPr>
            <w:r w:rsidRPr="00CB13B0">
              <w:t>—</w:t>
            </w:r>
          </w:p>
        </w:tc>
      </w:tr>
      <w:tr w:rsidR="00F168B3" w:rsidRPr="00CB13B0" w14:paraId="3300A2EB" w14:textId="77777777" w:rsidTr="00F776F0">
        <w:trPr>
          <w:cantSplit/>
        </w:trPr>
        <w:tc>
          <w:tcPr>
            <w:tcW w:w="1695" w:type="dxa"/>
            <w:tcBorders>
              <w:top w:val="nil"/>
              <w:bottom w:val="nil"/>
            </w:tcBorders>
            <w:shd w:val="clear" w:color="auto" w:fill="auto"/>
          </w:tcPr>
          <w:p w14:paraId="20692666"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5) 2003</w:t>
            </w:r>
          </w:p>
        </w:tc>
        <w:tc>
          <w:tcPr>
            <w:tcW w:w="992" w:type="dxa"/>
            <w:tcBorders>
              <w:top w:val="nil"/>
              <w:bottom w:val="nil"/>
            </w:tcBorders>
            <w:shd w:val="clear" w:color="auto" w:fill="auto"/>
          </w:tcPr>
          <w:p w14:paraId="7CF2EAE5" w14:textId="77777777" w:rsidR="00F168B3" w:rsidRPr="00CB13B0" w:rsidRDefault="00F168B3" w:rsidP="00F776F0">
            <w:pPr>
              <w:pStyle w:val="ENoteTableText"/>
              <w:keepNext/>
            </w:pPr>
            <w:r w:rsidRPr="00CB13B0">
              <w:t>142, 2003</w:t>
            </w:r>
          </w:p>
        </w:tc>
        <w:tc>
          <w:tcPr>
            <w:tcW w:w="992" w:type="dxa"/>
            <w:tcBorders>
              <w:top w:val="nil"/>
              <w:bottom w:val="nil"/>
            </w:tcBorders>
            <w:shd w:val="clear" w:color="auto" w:fill="auto"/>
          </w:tcPr>
          <w:p w14:paraId="0E2A5D36" w14:textId="77777777" w:rsidR="00F168B3" w:rsidRPr="00CB13B0" w:rsidRDefault="00F168B3" w:rsidP="00F776F0">
            <w:pPr>
              <w:pStyle w:val="ENoteTableText"/>
              <w:keepNext/>
            </w:pPr>
            <w:smartTag w:uri="urn:schemas-microsoft-com:office:smarttags" w:element="date">
              <w:smartTagPr>
                <w:attr w:name="Year" w:val="2003"/>
                <w:attr w:name="Day" w:val="17"/>
                <w:attr w:name="Month" w:val="12"/>
              </w:smartTagPr>
              <w:r w:rsidRPr="00CB13B0">
                <w:t>17 Dec 2003</w:t>
              </w:r>
            </w:smartTag>
          </w:p>
        </w:tc>
        <w:tc>
          <w:tcPr>
            <w:tcW w:w="1843" w:type="dxa"/>
            <w:tcBorders>
              <w:top w:val="nil"/>
              <w:bottom w:val="nil"/>
            </w:tcBorders>
            <w:shd w:val="clear" w:color="auto" w:fill="auto"/>
          </w:tcPr>
          <w:p w14:paraId="0A46AA93" w14:textId="7E0CBCE0" w:rsidR="00F168B3" w:rsidRPr="00CB13B0" w:rsidRDefault="00F168B3" w:rsidP="00F776F0">
            <w:pPr>
              <w:pStyle w:val="ENoteTableText"/>
              <w:keepNext/>
            </w:pPr>
            <w:r w:rsidRPr="00CB13B0">
              <w:t>Schedule</w:t>
            </w:r>
            <w:r w:rsidR="0056271E" w:rsidRPr="00CB13B0">
              <w:t> </w:t>
            </w:r>
            <w:r w:rsidRPr="00CB13B0">
              <w:t>2 (</w:t>
            </w:r>
            <w:r w:rsidR="00410FA5">
              <w:t>items 5</w:t>
            </w:r>
            <w:r w:rsidRPr="00CB13B0">
              <w:t>0, 51): Royal Assent</w:t>
            </w:r>
          </w:p>
        </w:tc>
        <w:tc>
          <w:tcPr>
            <w:tcW w:w="1566" w:type="dxa"/>
            <w:tcBorders>
              <w:top w:val="nil"/>
              <w:bottom w:val="nil"/>
            </w:tcBorders>
            <w:shd w:val="clear" w:color="auto" w:fill="auto"/>
          </w:tcPr>
          <w:p w14:paraId="540A8798" w14:textId="71425934" w:rsidR="00F168B3" w:rsidRPr="00CB13B0" w:rsidRDefault="00F168B3" w:rsidP="00F776F0">
            <w:pPr>
              <w:pStyle w:val="ENoteTableText"/>
              <w:keepNext/>
            </w:pPr>
            <w:r w:rsidRPr="00CB13B0">
              <w:t>Sch. 2 (</w:t>
            </w:r>
            <w:r w:rsidR="00410FA5">
              <w:t>item 5</w:t>
            </w:r>
            <w:r w:rsidRPr="00CB13B0">
              <w:t>1)</w:t>
            </w:r>
          </w:p>
        </w:tc>
      </w:tr>
      <w:tr w:rsidR="00F168B3" w:rsidRPr="00CB13B0" w14:paraId="3F2446A6" w14:textId="77777777" w:rsidTr="00F776F0">
        <w:trPr>
          <w:cantSplit/>
        </w:trPr>
        <w:tc>
          <w:tcPr>
            <w:tcW w:w="1695" w:type="dxa"/>
            <w:tcBorders>
              <w:top w:val="nil"/>
              <w:bottom w:val="single" w:sz="4" w:space="0" w:color="auto"/>
            </w:tcBorders>
            <w:shd w:val="clear" w:color="auto" w:fill="auto"/>
          </w:tcPr>
          <w:p w14:paraId="3A76DCE6" w14:textId="77777777" w:rsidR="00F168B3" w:rsidRPr="00CB13B0" w:rsidRDefault="00F168B3" w:rsidP="00F776F0">
            <w:pPr>
              <w:pStyle w:val="ENoteTTi"/>
              <w:keepNext w:val="0"/>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7D0540FD"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4D9B1728"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51D42D13" w14:textId="77777777" w:rsidR="00F168B3" w:rsidRPr="00CB13B0" w:rsidRDefault="00F168B3" w:rsidP="00F776F0">
            <w:pPr>
              <w:pStyle w:val="ENoteTableText"/>
              <w:rPr>
                <w:i/>
              </w:rPr>
            </w:pPr>
            <w:r w:rsidRPr="00CB13B0">
              <w:t>Schedule</w:t>
            </w:r>
            <w:r w:rsidR="0056271E" w:rsidRPr="00CB13B0">
              <w:t> </w:t>
            </w:r>
            <w:r w:rsidRPr="00CB13B0">
              <w:t>6 (</w:t>
            </w:r>
            <w:r w:rsidR="00222892" w:rsidRPr="00CB13B0">
              <w:t>item 9</w:t>
            </w:r>
            <w:r w:rsidRPr="00CB13B0">
              <w:t xml:space="preserve">4): </w:t>
            </w:r>
            <w:r w:rsidR="007E6237" w:rsidRPr="00CB13B0">
              <w:t>29 June</w:t>
            </w:r>
            <w:r w:rsidRPr="00CB13B0">
              <w:t xml:space="preserve"> 2010</w:t>
            </w:r>
          </w:p>
        </w:tc>
        <w:tc>
          <w:tcPr>
            <w:tcW w:w="1566" w:type="dxa"/>
            <w:tcBorders>
              <w:top w:val="nil"/>
              <w:bottom w:val="single" w:sz="4" w:space="0" w:color="auto"/>
            </w:tcBorders>
            <w:shd w:val="clear" w:color="auto" w:fill="auto"/>
          </w:tcPr>
          <w:p w14:paraId="53D2200C" w14:textId="77777777" w:rsidR="00F168B3" w:rsidRPr="00CB13B0" w:rsidRDefault="00F168B3" w:rsidP="00F776F0">
            <w:pPr>
              <w:pStyle w:val="ENoteTableText"/>
            </w:pPr>
            <w:r w:rsidRPr="00CB13B0">
              <w:t>—</w:t>
            </w:r>
          </w:p>
        </w:tc>
      </w:tr>
      <w:tr w:rsidR="00F168B3" w:rsidRPr="00CB13B0" w14:paraId="51AF245B" w14:textId="77777777" w:rsidTr="00F776F0">
        <w:trPr>
          <w:cantSplit/>
        </w:trPr>
        <w:tc>
          <w:tcPr>
            <w:tcW w:w="1695" w:type="dxa"/>
            <w:tcBorders>
              <w:top w:val="single" w:sz="4" w:space="0" w:color="auto"/>
              <w:bottom w:val="single" w:sz="4" w:space="0" w:color="auto"/>
            </w:tcBorders>
            <w:shd w:val="clear" w:color="auto" w:fill="auto"/>
          </w:tcPr>
          <w:p w14:paraId="6DB7236C" w14:textId="77777777" w:rsidR="00F168B3" w:rsidRPr="00CB13B0" w:rsidRDefault="00F168B3" w:rsidP="00F776F0">
            <w:pPr>
              <w:pStyle w:val="ENoteTableText"/>
            </w:pPr>
            <w:r w:rsidRPr="00CB13B0">
              <w:lastRenderedPageBreak/>
              <w:t>Defence Legislation Amendment (Enhancement of the Reserves and Modernisation) Act 2001</w:t>
            </w:r>
          </w:p>
        </w:tc>
        <w:tc>
          <w:tcPr>
            <w:tcW w:w="992" w:type="dxa"/>
            <w:tcBorders>
              <w:top w:val="single" w:sz="4" w:space="0" w:color="auto"/>
              <w:bottom w:val="single" w:sz="4" w:space="0" w:color="auto"/>
            </w:tcBorders>
            <w:shd w:val="clear" w:color="auto" w:fill="auto"/>
          </w:tcPr>
          <w:p w14:paraId="25D6CD43" w14:textId="77777777" w:rsidR="00F168B3" w:rsidRPr="00CB13B0" w:rsidRDefault="00F168B3" w:rsidP="00F776F0">
            <w:pPr>
              <w:pStyle w:val="ENoteTableText"/>
            </w:pPr>
            <w:r w:rsidRPr="00CB13B0">
              <w:t>10, 2001</w:t>
            </w:r>
          </w:p>
        </w:tc>
        <w:tc>
          <w:tcPr>
            <w:tcW w:w="992" w:type="dxa"/>
            <w:tcBorders>
              <w:top w:val="single" w:sz="4" w:space="0" w:color="auto"/>
              <w:bottom w:val="single" w:sz="4" w:space="0" w:color="auto"/>
            </w:tcBorders>
            <w:shd w:val="clear" w:color="auto" w:fill="auto"/>
          </w:tcPr>
          <w:p w14:paraId="3C8D53E3" w14:textId="77777777" w:rsidR="00F168B3" w:rsidRPr="00CB13B0" w:rsidRDefault="00F168B3" w:rsidP="00F776F0">
            <w:pPr>
              <w:pStyle w:val="ENoteTableText"/>
            </w:pPr>
            <w:smartTag w:uri="urn:schemas-microsoft-com:office:smarttags" w:element="date">
              <w:smartTagPr>
                <w:attr w:name="Month" w:val="3"/>
                <w:attr w:name="Day" w:val="22"/>
                <w:attr w:name="Year" w:val="2001"/>
              </w:smartTagPr>
              <w:r w:rsidRPr="00CB13B0">
                <w:t>22 Mar 2001</w:t>
              </w:r>
            </w:smartTag>
            <w:r w:rsidRPr="00CB13B0">
              <w:t xml:space="preserve"> </w:t>
            </w:r>
          </w:p>
        </w:tc>
        <w:tc>
          <w:tcPr>
            <w:tcW w:w="1843" w:type="dxa"/>
            <w:tcBorders>
              <w:top w:val="single" w:sz="4" w:space="0" w:color="auto"/>
              <w:bottom w:val="single" w:sz="4" w:space="0" w:color="auto"/>
            </w:tcBorders>
            <w:shd w:val="clear" w:color="auto" w:fill="auto"/>
          </w:tcPr>
          <w:p w14:paraId="14D80F6C" w14:textId="0A3A9DD0" w:rsidR="00F168B3" w:rsidRPr="00CB13B0" w:rsidRDefault="00F168B3" w:rsidP="00F776F0">
            <w:pPr>
              <w:pStyle w:val="ENoteTableText"/>
            </w:pPr>
            <w:r w:rsidRPr="00CB13B0">
              <w:t>Sch 2 (</w:t>
            </w:r>
            <w:r w:rsidR="00410FA5">
              <w:t>items 6</w:t>
            </w:r>
            <w:r w:rsidRPr="00CB13B0">
              <w:t xml:space="preserve">2, 94, 95): </w:t>
            </w:r>
            <w:smartTag w:uri="urn:schemas-microsoft-com:office:smarttags" w:element="date">
              <w:smartTagPr>
                <w:attr w:name="Month" w:val="4"/>
                <w:attr w:name="Day" w:val="19"/>
                <w:attr w:name="Year" w:val="2001"/>
              </w:smartTagPr>
              <w:r w:rsidRPr="00CB13B0">
                <w:t>19 Apr 2001</w:t>
              </w:r>
            </w:smartTag>
            <w:r w:rsidRPr="00CB13B0">
              <w:t xml:space="preserve"> (s 2(1))</w:t>
            </w:r>
          </w:p>
        </w:tc>
        <w:tc>
          <w:tcPr>
            <w:tcW w:w="1566" w:type="dxa"/>
            <w:tcBorders>
              <w:top w:val="single" w:sz="4" w:space="0" w:color="auto"/>
              <w:bottom w:val="single" w:sz="4" w:space="0" w:color="auto"/>
            </w:tcBorders>
            <w:shd w:val="clear" w:color="auto" w:fill="auto"/>
          </w:tcPr>
          <w:p w14:paraId="3FD4618D" w14:textId="77777777" w:rsidR="00F168B3" w:rsidRPr="00CB13B0" w:rsidRDefault="00F168B3" w:rsidP="00F776F0">
            <w:pPr>
              <w:pStyle w:val="ENoteTableText"/>
            </w:pPr>
            <w:r w:rsidRPr="00CB13B0">
              <w:t>Sch 2 (</w:t>
            </w:r>
            <w:r w:rsidR="00081BC2" w:rsidRPr="00CB13B0">
              <w:t>items 9</w:t>
            </w:r>
            <w:r w:rsidRPr="00CB13B0">
              <w:t>4, 95)</w:t>
            </w:r>
          </w:p>
        </w:tc>
      </w:tr>
      <w:tr w:rsidR="00F168B3" w:rsidRPr="00CB13B0" w14:paraId="717B192F" w14:textId="77777777" w:rsidTr="00F776F0">
        <w:trPr>
          <w:cantSplit/>
        </w:trPr>
        <w:tc>
          <w:tcPr>
            <w:tcW w:w="1695" w:type="dxa"/>
            <w:tcBorders>
              <w:top w:val="single" w:sz="4" w:space="0" w:color="auto"/>
              <w:bottom w:val="single" w:sz="4" w:space="0" w:color="auto"/>
            </w:tcBorders>
            <w:shd w:val="clear" w:color="auto" w:fill="auto"/>
          </w:tcPr>
          <w:p w14:paraId="4712917F" w14:textId="3FFDC1A4" w:rsidR="00F168B3" w:rsidRPr="00CB13B0" w:rsidRDefault="00F168B3" w:rsidP="00F776F0">
            <w:pPr>
              <w:pStyle w:val="ENoteTableText"/>
            </w:pPr>
            <w:r w:rsidRPr="00CB13B0">
              <w:t>Family and Community Services Legislation Amendment (One</w:t>
            </w:r>
            <w:r w:rsidR="00410FA5">
              <w:noBreakHyphen/>
            </w:r>
            <w:r w:rsidRPr="00CB13B0">
              <w:t>off Payment to the Aged) Act 2001</w:t>
            </w:r>
          </w:p>
        </w:tc>
        <w:tc>
          <w:tcPr>
            <w:tcW w:w="992" w:type="dxa"/>
            <w:tcBorders>
              <w:top w:val="single" w:sz="4" w:space="0" w:color="auto"/>
              <w:bottom w:val="single" w:sz="4" w:space="0" w:color="auto"/>
            </w:tcBorders>
            <w:shd w:val="clear" w:color="auto" w:fill="auto"/>
          </w:tcPr>
          <w:p w14:paraId="2E649831" w14:textId="77777777" w:rsidR="00F168B3" w:rsidRPr="00CB13B0" w:rsidRDefault="00F168B3" w:rsidP="00F776F0">
            <w:pPr>
              <w:pStyle w:val="ENoteTableText"/>
            </w:pPr>
            <w:r w:rsidRPr="00CB13B0">
              <w:t>43, 2001</w:t>
            </w:r>
          </w:p>
        </w:tc>
        <w:tc>
          <w:tcPr>
            <w:tcW w:w="992" w:type="dxa"/>
            <w:tcBorders>
              <w:top w:val="single" w:sz="4" w:space="0" w:color="auto"/>
              <w:bottom w:val="single" w:sz="4" w:space="0" w:color="auto"/>
            </w:tcBorders>
            <w:shd w:val="clear" w:color="auto" w:fill="auto"/>
          </w:tcPr>
          <w:p w14:paraId="642F6E95" w14:textId="77777777" w:rsidR="00F168B3" w:rsidRPr="00CB13B0" w:rsidRDefault="001B5B3F" w:rsidP="00F776F0">
            <w:pPr>
              <w:pStyle w:val="ENoteTableText"/>
            </w:pPr>
            <w:r w:rsidRPr="00CB13B0">
              <w:t>25 May</w:t>
            </w:r>
            <w:r w:rsidR="00F168B3" w:rsidRPr="00CB13B0">
              <w:t xml:space="preserve"> 2001</w:t>
            </w:r>
          </w:p>
        </w:tc>
        <w:tc>
          <w:tcPr>
            <w:tcW w:w="1843" w:type="dxa"/>
            <w:tcBorders>
              <w:top w:val="single" w:sz="4" w:space="0" w:color="auto"/>
              <w:bottom w:val="single" w:sz="4" w:space="0" w:color="auto"/>
            </w:tcBorders>
            <w:shd w:val="clear" w:color="auto" w:fill="auto"/>
          </w:tcPr>
          <w:p w14:paraId="0AB241B8" w14:textId="77777777" w:rsidR="00F168B3" w:rsidRPr="00CB13B0" w:rsidRDefault="001B5B3F" w:rsidP="00F776F0">
            <w:pPr>
              <w:pStyle w:val="ENoteTableText"/>
            </w:pPr>
            <w:r w:rsidRPr="00CB13B0">
              <w:t>25 May</w:t>
            </w:r>
            <w:r w:rsidR="00F168B3" w:rsidRPr="00CB13B0">
              <w:t xml:space="preserve"> 2001</w:t>
            </w:r>
          </w:p>
        </w:tc>
        <w:tc>
          <w:tcPr>
            <w:tcW w:w="1566" w:type="dxa"/>
            <w:tcBorders>
              <w:top w:val="single" w:sz="4" w:space="0" w:color="auto"/>
              <w:bottom w:val="single" w:sz="4" w:space="0" w:color="auto"/>
            </w:tcBorders>
            <w:shd w:val="clear" w:color="auto" w:fill="auto"/>
          </w:tcPr>
          <w:p w14:paraId="738FDF6C" w14:textId="77777777" w:rsidR="00F168B3" w:rsidRPr="00CB13B0" w:rsidRDefault="00F168B3" w:rsidP="00F776F0">
            <w:pPr>
              <w:pStyle w:val="ENoteTableText"/>
            </w:pPr>
            <w:r w:rsidRPr="00CB13B0">
              <w:t>—</w:t>
            </w:r>
          </w:p>
        </w:tc>
      </w:tr>
      <w:tr w:rsidR="00F168B3" w:rsidRPr="00CB13B0" w14:paraId="5F225E50" w14:textId="77777777" w:rsidTr="00F776F0">
        <w:trPr>
          <w:cantSplit/>
        </w:trPr>
        <w:tc>
          <w:tcPr>
            <w:tcW w:w="1695" w:type="dxa"/>
            <w:tcBorders>
              <w:top w:val="single" w:sz="4" w:space="0" w:color="auto"/>
              <w:bottom w:val="single" w:sz="4" w:space="0" w:color="auto"/>
            </w:tcBorders>
            <w:shd w:val="clear" w:color="auto" w:fill="auto"/>
          </w:tcPr>
          <w:p w14:paraId="1A821018" w14:textId="77777777" w:rsidR="00F168B3" w:rsidRPr="00CB13B0" w:rsidRDefault="00F168B3" w:rsidP="00F776F0">
            <w:pPr>
              <w:pStyle w:val="ENoteTableText"/>
            </w:pPr>
            <w:r w:rsidRPr="00CB13B0">
              <w:t>Taxation Laws Amendment (Changes for Senior Australians) Act 2001</w:t>
            </w:r>
          </w:p>
        </w:tc>
        <w:tc>
          <w:tcPr>
            <w:tcW w:w="992" w:type="dxa"/>
            <w:tcBorders>
              <w:top w:val="single" w:sz="4" w:space="0" w:color="auto"/>
              <w:bottom w:val="single" w:sz="4" w:space="0" w:color="auto"/>
            </w:tcBorders>
            <w:shd w:val="clear" w:color="auto" w:fill="auto"/>
          </w:tcPr>
          <w:p w14:paraId="0AB0317A" w14:textId="77777777" w:rsidR="00F168B3" w:rsidRPr="00CB13B0" w:rsidRDefault="00F168B3" w:rsidP="00F776F0">
            <w:pPr>
              <w:pStyle w:val="ENoteTableText"/>
            </w:pPr>
            <w:r w:rsidRPr="00CB13B0">
              <w:t>44, 2001</w:t>
            </w:r>
          </w:p>
        </w:tc>
        <w:tc>
          <w:tcPr>
            <w:tcW w:w="992" w:type="dxa"/>
            <w:tcBorders>
              <w:top w:val="single" w:sz="4" w:space="0" w:color="auto"/>
              <w:bottom w:val="single" w:sz="4" w:space="0" w:color="auto"/>
            </w:tcBorders>
            <w:shd w:val="clear" w:color="auto" w:fill="auto"/>
          </w:tcPr>
          <w:p w14:paraId="2466D71C" w14:textId="77777777" w:rsidR="00F168B3" w:rsidRPr="00CB13B0" w:rsidRDefault="001B5B3F" w:rsidP="00F776F0">
            <w:pPr>
              <w:pStyle w:val="ENoteTableText"/>
            </w:pPr>
            <w:r w:rsidRPr="00CB13B0">
              <w:t>25 May</w:t>
            </w:r>
            <w:r w:rsidR="00F168B3" w:rsidRPr="00CB13B0">
              <w:t xml:space="preserve"> 2001</w:t>
            </w:r>
          </w:p>
        </w:tc>
        <w:tc>
          <w:tcPr>
            <w:tcW w:w="1843" w:type="dxa"/>
            <w:tcBorders>
              <w:top w:val="single" w:sz="4" w:space="0" w:color="auto"/>
              <w:bottom w:val="single" w:sz="4" w:space="0" w:color="auto"/>
            </w:tcBorders>
            <w:shd w:val="clear" w:color="auto" w:fill="auto"/>
          </w:tcPr>
          <w:p w14:paraId="18571315" w14:textId="77777777" w:rsidR="00F168B3" w:rsidRPr="00CB13B0" w:rsidRDefault="001B5B3F" w:rsidP="00F776F0">
            <w:pPr>
              <w:pStyle w:val="ENoteTableText"/>
            </w:pPr>
            <w:r w:rsidRPr="00CB13B0">
              <w:t>25 May</w:t>
            </w:r>
            <w:r w:rsidR="00F168B3" w:rsidRPr="00CB13B0">
              <w:t xml:space="preserve"> 2001</w:t>
            </w:r>
          </w:p>
        </w:tc>
        <w:tc>
          <w:tcPr>
            <w:tcW w:w="1566" w:type="dxa"/>
            <w:tcBorders>
              <w:top w:val="single" w:sz="4" w:space="0" w:color="auto"/>
              <w:bottom w:val="single" w:sz="4" w:space="0" w:color="auto"/>
            </w:tcBorders>
            <w:shd w:val="clear" w:color="auto" w:fill="auto"/>
          </w:tcPr>
          <w:p w14:paraId="5F83D229" w14:textId="1808ABB9" w:rsidR="00F168B3" w:rsidRPr="00CB13B0" w:rsidRDefault="00F168B3" w:rsidP="00F776F0">
            <w:pPr>
              <w:pStyle w:val="ENoteTableText"/>
            </w:pPr>
            <w:r w:rsidRPr="00CB13B0">
              <w:t>Sch. 3 (</w:t>
            </w:r>
            <w:r w:rsidR="00410FA5">
              <w:t>item 2</w:t>
            </w:r>
            <w:r w:rsidRPr="00CB13B0">
              <w:t>)</w:t>
            </w:r>
          </w:p>
        </w:tc>
      </w:tr>
      <w:tr w:rsidR="00F168B3" w:rsidRPr="00CB13B0" w14:paraId="624BEEF5" w14:textId="77777777" w:rsidTr="00F776F0">
        <w:trPr>
          <w:cantSplit/>
        </w:trPr>
        <w:tc>
          <w:tcPr>
            <w:tcW w:w="1695" w:type="dxa"/>
            <w:tcBorders>
              <w:top w:val="single" w:sz="4" w:space="0" w:color="auto"/>
              <w:bottom w:val="single" w:sz="4" w:space="0" w:color="auto"/>
            </w:tcBorders>
            <w:shd w:val="clear" w:color="auto" w:fill="auto"/>
          </w:tcPr>
          <w:p w14:paraId="448900B9" w14:textId="77777777" w:rsidR="00F168B3" w:rsidRPr="00CB13B0" w:rsidRDefault="00F168B3" w:rsidP="00F776F0">
            <w:pPr>
              <w:pStyle w:val="ENoteTableText"/>
            </w:pPr>
            <w:r w:rsidRPr="00CB13B0">
              <w:t>Corporations (Repeals, Consequentials and Transitionals) Act 2001</w:t>
            </w:r>
          </w:p>
        </w:tc>
        <w:tc>
          <w:tcPr>
            <w:tcW w:w="992" w:type="dxa"/>
            <w:tcBorders>
              <w:top w:val="single" w:sz="4" w:space="0" w:color="auto"/>
              <w:bottom w:val="single" w:sz="4" w:space="0" w:color="auto"/>
            </w:tcBorders>
            <w:shd w:val="clear" w:color="auto" w:fill="auto"/>
          </w:tcPr>
          <w:p w14:paraId="56ED94FE" w14:textId="77777777" w:rsidR="00F168B3" w:rsidRPr="00CB13B0" w:rsidRDefault="00F168B3" w:rsidP="00F776F0">
            <w:pPr>
              <w:pStyle w:val="ENoteTableText"/>
            </w:pPr>
            <w:r w:rsidRPr="00CB13B0">
              <w:t>55, 2001</w:t>
            </w:r>
          </w:p>
        </w:tc>
        <w:tc>
          <w:tcPr>
            <w:tcW w:w="992" w:type="dxa"/>
            <w:tcBorders>
              <w:top w:val="single" w:sz="4" w:space="0" w:color="auto"/>
              <w:bottom w:val="single" w:sz="4" w:space="0" w:color="auto"/>
            </w:tcBorders>
            <w:shd w:val="clear" w:color="auto" w:fill="auto"/>
          </w:tcPr>
          <w:p w14:paraId="7379C1AA" w14:textId="77777777" w:rsidR="00F168B3" w:rsidRPr="00CB13B0" w:rsidRDefault="007E6237" w:rsidP="00F776F0">
            <w:pPr>
              <w:pStyle w:val="ENoteTableText"/>
            </w:pPr>
            <w:r w:rsidRPr="00CB13B0">
              <w:t>28 June</w:t>
            </w:r>
            <w:r w:rsidR="00F168B3" w:rsidRPr="00CB13B0">
              <w:t xml:space="preserve"> 2001</w:t>
            </w:r>
          </w:p>
        </w:tc>
        <w:tc>
          <w:tcPr>
            <w:tcW w:w="1843" w:type="dxa"/>
            <w:tcBorders>
              <w:top w:val="single" w:sz="4" w:space="0" w:color="auto"/>
              <w:bottom w:val="single" w:sz="4" w:space="0" w:color="auto"/>
            </w:tcBorders>
            <w:shd w:val="clear" w:color="auto" w:fill="auto"/>
          </w:tcPr>
          <w:p w14:paraId="21079E75" w14:textId="205FC25B" w:rsidR="00F168B3" w:rsidRPr="00CB13B0" w:rsidRDefault="00F168B3" w:rsidP="00F776F0">
            <w:pPr>
              <w:pStyle w:val="ENoteTableText"/>
            </w:pPr>
            <w:r w:rsidRPr="00CB13B0">
              <w:t>s 4–14 and Sch 3 (</w:t>
            </w:r>
            <w:r w:rsidR="00410FA5">
              <w:t>items 2</w:t>
            </w:r>
            <w:r w:rsidRPr="00CB13B0">
              <w:t>64–275): 15</w:t>
            </w:r>
            <w:r w:rsidR="0056271E" w:rsidRPr="00CB13B0">
              <w:t> </w:t>
            </w:r>
            <w:r w:rsidRPr="00CB13B0">
              <w:t>July 2001 (s 2(1), (3))</w:t>
            </w:r>
          </w:p>
        </w:tc>
        <w:tc>
          <w:tcPr>
            <w:tcW w:w="1566" w:type="dxa"/>
            <w:tcBorders>
              <w:top w:val="single" w:sz="4" w:space="0" w:color="auto"/>
              <w:bottom w:val="single" w:sz="4" w:space="0" w:color="auto"/>
            </w:tcBorders>
            <w:shd w:val="clear" w:color="auto" w:fill="auto"/>
          </w:tcPr>
          <w:p w14:paraId="3C56A02F" w14:textId="77777777" w:rsidR="00F168B3" w:rsidRPr="00CB13B0" w:rsidRDefault="00F168B3" w:rsidP="00F776F0">
            <w:pPr>
              <w:pStyle w:val="ENoteTableText"/>
            </w:pPr>
            <w:r w:rsidRPr="00CB13B0">
              <w:t>s 4–14</w:t>
            </w:r>
          </w:p>
        </w:tc>
      </w:tr>
      <w:tr w:rsidR="00F168B3" w:rsidRPr="00CB13B0" w14:paraId="300FB5D8" w14:textId="77777777" w:rsidTr="00F776F0">
        <w:trPr>
          <w:cantSplit/>
        </w:trPr>
        <w:tc>
          <w:tcPr>
            <w:tcW w:w="1695" w:type="dxa"/>
            <w:tcBorders>
              <w:top w:val="single" w:sz="4" w:space="0" w:color="auto"/>
              <w:bottom w:val="single" w:sz="4" w:space="0" w:color="auto"/>
            </w:tcBorders>
            <w:shd w:val="clear" w:color="auto" w:fill="auto"/>
          </w:tcPr>
          <w:p w14:paraId="161B1C93" w14:textId="1C54DFC3" w:rsidR="00F168B3" w:rsidRPr="00CB13B0" w:rsidRDefault="00F168B3" w:rsidP="00F776F0">
            <w:pPr>
              <w:pStyle w:val="ENoteTableText"/>
            </w:pPr>
            <w:r w:rsidRPr="00CB13B0">
              <w:t>Governor</w:t>
            </w:r>
            <w:r w:rsidR="00410FA5">
              <w:noBreakHyphen/>
            </w:r>
            <w:r w:rsidRPr="00CB13B0">
              <w:t>General Legislation Amendment Act 2001</w:t>
            </w:r>
          </w:p>
        </w:tc>
        <w:tc>
          <w:tcPr>
            <w:tcW w:w="992" w:type="dxa"/>
            <w:tcBorders>
              <w:top w:val="single" w:sz="4" w:space="0" w:color="auto"/>
              <w:bottom w:val="single" w:sz="4" w:space="0" w:color="auto"/>
            </w:tcBorders>
            <w:shd w:val="clear" w:color="auto" w:fill="auto"/>
          </w:tcPr>
          <w:p w14:paraId="2923F8A3" w14:textId="77777777" w:rsidR="00F168B3" w:rsidRPr="00CB13B0" w:rsidRDefault="00F168B3" w:rsidP="00F776F0">
            <w:pPr>
              <w:pStyle w:val="ENoteTableText"/>
            </w:pPr>
            <w:r w:rsidRPr="00CB13B0">
              <w:t>57, 2001</w:t>
            </w:r>
          </w:p>
        </w:tc>
        <w:tc>
          <w:tcPr>
            <w:tcW w:w="992" w:type="dxa"/>
            <w:tcBorders>
              <w:top w:val="single" w:sz="4" w:space="0" w:color="auto"/>
              <w:bottom w:val="single" w:sz="4" w:space="0" w:color="auto"/>
            </w:tcBorders>
            <w:shd w:val="clear" w:color="auto" w:fill="auto"/>
          </w:tcPr>
          <w:p w14:paraId="640658C2" w14:textId="77777777" w:rsidR="00F168B3" w:rsidRPr="00CB13B0" w:rsidRDefault="007E6237" w:rsidP="00F776F0">
            <w:pPr>
              <w:pStyle w:val="ENoteTableText"/>
            </w:pPr>
            <w:r w:rsidRPr="00CB13B0">
              <w:t>28 June</w:t>
            </w:r>
            <w:r w:rsidR="00F168B3" w:rsidRPr="00CB13B0">
              <w:t xml:space="preserve"> 2001</w:t>
            </w:r>
          </w:p>
        </w:tc>
        <w:tc>
          <w:tcPr>
            <w:tcW w:w="1843" w:type="dxa"/>
            <w:tcBorders>
              <w:top w:val="single" w:sz="4" w:space="0" w:color="auto"/>
              <w:bottom w:val="single" w:sz="4" w:space="0" w:color="auto"/>
            </w:tcBorders>
            <w:shd w:val="clear" w:color="auto" w:fill="auto"/>
          </w:tcPr>
          <w:p w14:paraId="6287F89F" w14:textId="77777777" w:rsidR="00F168B3" w:rsidRPr="00CB13B0" w:rsidRDefault="007E6237" w:rsidP="00F776F0">
            <w:pPr>
              <w:pStyle w:val="ENoteTableText"/>
            </w:pPr>
            <w:r w:rsidRPr="00CB13B0">
              <w:t>28 June</w:t>
            </w:r>
            <w:r w:rsidR="00F168B3" w:rsidRPr="00CB13B0">
              <w:t xml:space="preserve"> 2001</w:t>
            </w:r>
          </w:p>
        </w:tc>
        <w:tc>
          <w:tcPr>
            <w:tcW w:w="1566" w:type="dxa"/>
            <w:tcBorders>
              <w:top w:val="single" w:sz="4" w:space="0" w:color="auto"/>
              <w:bottom w:val="single" w:sz="4" w:space="0" w:color="auto"/>
            </w:tcBorders>
            <w:shd w:val="clear" w:color="auto" w:fill="auto"/>
          </w:tcPr>
          <w:p w14:paraId="1559C60E" w14:textId="78C27359" w:rsidR="00F168B3" w:rsidRPr="00CB13B0" w:rsidRDefault="00F168B3" w:rsidP="00F776F0">
            <w:pPr>
              <w:pStyle w:val="ENoteTableText"/>
            </w:pPr>
            <w:r w:rsidRPr="00CB13B0">
              <w:t>Sch. 2 (</w:t>
            </w:r>
            <w:r w:rsidR="00410FA5">
              <w:t>item 4</w:t>
            </w:r>
            <w:r w:rsidRPr="00CB13B0">
              <w:t>)</w:t>
            </w:r>
          </w:p>
        </w:tc>
      </w:tr>
      <w:tr w:rsidR="00F168B3" w:rsidRPr="00CB13B0" w14:paraId="07A5F695" w14:textId="77777777" w:rsidTr="00F776F0">
        <w:trPr>
          <w:cantSplit/>
        </w:trPr>
        <w:tc>
          <w:tcPr>
            <w:tcW w:w="1695" w:type="dxa"/>
            <w:tcBorders>
              <w:top w:val="single" w:sz="4" w:space="0" w:color="auto"/>
              <w:bottom w:val="nil"/>
            </w:tcBorders>
            <w:shd w:val="clear" w:color="auto" w:fill="auto"/>
          </w:tcPr>
          <w:p w14:paraId="65BFE021" w14:textId="77777777" w:rsidR="00F168B3" w:rsidRPr="00CB13B0" w:rsidRDefault="00F168B3" w:rsidP="00F776F0">
            <w:pPr>
              <w:pStyle w:val="ENoteTableText"/>
            </w:pPr>
            <w:r w:rsidRPr="00CB13B0">
              <w:t>Taxation Laws Amendment Act (No.</w:t>
            </w:r>
            <w:r w:rsidR="0056271E" w:rsidRPr="00CB13B0">
              <w:t> </w:t>
            </w:r>
            <w:r w:rsidRPr="00CB13B0">
              <w:t>1) 2001</w:t>
            </w:r>
          </w:p>
        </w:tc>
        <w:tc>
          <w:tcPr>
            <w:tcW w:w="992" w:type="dxa"/>
            <w:tcBorders>
              <w:top w:val="single" w:sz="4" w:space="0" w:color="auto"/>
              <w:bottom w:val="nil"/>
            </w:tcBorders>
            <w:shd w:val="clear" w:color="auto" w:fill="auto"/>
          </w:tcPr>
          <w:p w14:paraId="0D0648D4" w14:textId="77777777" w:rsidR="00F168B3" w:rsidRPr="00CB13B0" w:rsidRDefault="00F168B3" w:rsidP="00F776F0">
            <w:pPr>
              <w:pStyle w:val="ENoteTableText"/>
            </w:pPr>
            <w:r w:rsidRPr="00CB13B0">
              <w:t>72, 2001</w:t>
            </w:r>
          </w:p>
        </w:tc>
        <w:tc>
          <w:tcPr>
            <w:tcW w:w="992" w:type="dxa"/>
            <w:tcBorders>
              <w:top w:val="single" w:sz="4" w:space="0" w:color="auto"/>
              <w:bottom w:val="nil"/>
            </w:tcBorders>
            <w:shd w:val="clear" w:color="auto" w:fill="auto"/>
          </w:tcPr>
          <w:p w14:paraId="4524A3A3" w14:textId="77777777" w:rsidR="00F168B3" w:rsidRPr="00CB13B0" w:rsidRDefault="0018140A" w:rsidP="00F776F0">
            <w:pPr>
              <w:pStyle w:val="ENoteTableText"/>
            </w:pPr>
            <w:r w:rsidRPr="00CB13B0">
              <w:t>30 June</w:t>
            </w:r>
            <w:r w:rsidR="00F168B3" w:rsidRPr="00CB13B0">
              <w:t xml:space="preserve"> 2001</w:t>
            </w:r>
          </w:p>
        </w:tc>
        <w:tc>
          <w:tcPr>
            <w:tcW w:w="1843" w:type="dxa"/>
            <w:tcBorders>
              <w:top w:val="single" w:sz="4" w:space="0" w:color="auto"/>
              <w:bottom w:val="nil"/>
            </w:tcBorders>
            <w:shd w:val="clear" w:color="auto" w:fill="auto"/>
          </w:tcPr>
          <w:p w14:paraId="29A68E04" w14:textId="77777777" w:rsidR="00F168B3" w:rsidRPr="00CB13B0" w:rsidRDefault="0018140A" w:rsidP="00F776F0">
            <w:pPr>
              <w:pStyle w:val="ENoteTableText"/>
            </w:pPr>
            <w:r w:rsidRPr="00CB13B0">
              <w:t>30 June</w:t>
            </w:r>
            <w:r w:rsidR="00F168B3" w:rsidRPr="00CB13B0">
              <w:t xml:space="preserve"> 2001</w:t>
            </w:r>
          </w:p>
        </w:tc>
        <w:tc>
          <w:tcPr>
            <w:tcW w:w="1566" w:type="dxa"/>
            <w:tcBorders>
              <w:top w:val="single" w:sz="4" w:space="0" w:color="auto"/>
              <w:bottom w:val="nil"/>
            </w:tcBorders>
            <w:shd w:val="clear" w:color="auto" w:fill="auto"/>
          </w:tcPr>
          <w:p w14:paraId="75A2F535" w14:textId="5E5AE2E2" w:rsidR="00F168B3" w:rsidRPr="00CB13B0" w:rsidRDefault="00F168B3" w:rsidP="00F776F0">
            <w:pPr>
              <w:pStyle w:val="ENoteTableText"/>
            </w:pPr>
            <w:r w:rsidRPr="00CB13B0">
              <w:t>Sch. 2 (</w:t>
            </w:r>
            <w:r w:rsidR="00410FA5">
              <w:t>items 1</w:t>
            </w:r>
            <w:r w:rsidRPr="00CB13B0">
              <w:t>08–110)</w:t>
            </w:r>
          </w:p>
        </w:tc>
      </w:tr>
      <w:tr w:rsidR="00F168B3" w:rsidRPr="00CB13B0" w14:paraId="751193FA" w14:textId="77777777" w:rsidTr="00F776F0">
        <w:trPr>
          <w:cantSplit/>
        </w:trPr>
        <w:tc>
          <w:tcPr>
            <w:tcW w:w="1695" w:type="dxa"/>
            <w:tcBorders>
              <w:top w:val="nil"/>
              <w:bottom w:val="nil"/>
            </w:tcBorders>
            <w:shd w:val="clear" w:color="auto" w:fill="auto"/>
          </w:tcPr>
          <w:p w14:paraId="04F15D37"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3A91CB77" w14:textId="77777777" w:rsidR="00F168B3" w:rsidRPr="00CB13B0" w:rsidRDefault="00F168B3" w:rsidP="00F776F0">
            <w:pPr>
              <w:pStyle w:val="ENoteTableText"/>
              <w:keepNext/>
            </w:pPr>
          </w:p>
        </w:tc>
        <w:tc>
          <w:tcPr>
            <w:tcW w:w="992" w:type="dxa"/>
            <w:tcBorders>
              <w:top w:val="nil"/>
              <w:bottom w:val="nil"/>
            </w:tcBorders>
            <w:shd w:val="clear" w:color="auto" w:fill="auto"/>
          </w:tcPr>
          <w:p w14:paraId="06376ED3" w14:textId="77777777" w:rsidR="00F168B3" w:rsidRPr="00CB13B0" w:rsidRDefault="00F168B3" w:rsidP="00F776F0">
            <w:pPr>
              <w:pStyle w:val="ENoteTableText"/>
              <w:keepNext/>
            </w:pPr>
          </w:p>
        </w:tc>
        <w:tc>
          <w:tcPr>
            <w:tcW w:w="1843" w:type="dxa"/>
            <w:tcBorders>
              <w:top w:val="nil"/>
              <w:bottom w:val="nil"/>
            </w:tcBorders>
            <w:shd w:val="clear" w:color="auto" w:fill="auto"/>
          </w:tcPr>
          <w:p w14:paraId="17A338EC" w14:textId="77777777" w:rsidR="00F168B3" w:rsidRPr="00CB13B0" w:rsidRDefault="00F168B3" w:rsidP="00F776F0">
            <w:pPr>
              <w:pStyle w:val="ENoteTableText"/>
              <w:keepNext/>
            </w:pPr>
          </w:p>
        </w:tc>
        <w:tc>
          <w:tcPr>
            <w:tcW w:w="1566" w:type="dxa"/>
            <w:tcBorders>
              <w:top w:val="nil"/>
              <w:bottom w:val="nil"/>
            </w:tcBorders>
            <w:shd w:val="clear" w:color="auto" w:fill="auto"/>
          </w:tcPr>
          <w:p w14:paraId="6BCB65E9" w14:textId="77777777" w:rsidR="00F168B3" w:rsidRPr="00CB13B0" w:rsidRDefault="00F168B3" w:rsidP="00F776F0">
            <w:pPr>
              <w:pStyle w:val="ENoteTableText"/>
              <w:keepNext/>
            </w:pPr>
          </w:p>
        </w:tc>
      </w:tr>
      <w:tr w:rsidR="00F168B3" w:rsidRPr="00CB13B0" w14:paraId="68D31D66" w14:textId="77777777" w:rsidTr="00F776F0">
        <w:trPr>
          <w:cantSplit/>
        </w:trPr>
        <w:tc>
          <w:tcPr>
            <w:tcW w:w="1695" w:type="dxa"/>
            <w:tcBorders>
              <w:top w:val="nil"/>
              <w:bottom w:val="nil"/>
            </w:tcBorders>
            <w:shd w:val="clear" w:color="auto" w:fill="auto"/>
          </w:tcPr>
          <w:p w14:paraId="3E66D33C" w14:textId="77777777" w:rsidR="00F168B3" w:rsidRPr="00CB13B0" w:rsidRDefault="00F168B3" w:rsidP="00F776F0">
            <w:pPr>
              <w:pStyle w:val="ENoteTTi"/>
              <w:keepNext w:val="0"/>
            </w:pPr>
            <w:r w:rsidRPr="00CB13B0">
              <w:t>New Business Tax System (Capital Allowances—Transitional and Consequential) Act 2001</w:t>
            </w:r>
          </w:p>
        </w:tc>
        <w:tc>
          <w:tcPr>
            <w:tcW w:w="992" w:type="dxa"/>
            <w:tcBorders>
              <w:top w:val="nil"/>
              <w:bottom w:val="nil"/>
            </w:tcBorders>
            <w:shd w:val="clear" w:color="auto" w:fill="auto"/>
          </w:tcPr>
          <w:p w14:paraId="09C2708E" w14:textId="77777777" w:rsidR="00F168B3" w:rsidRPr="00CB13B0" w:rsidRDefault="00F168B3" w:rsidP="00F776F0">
            <w:pPr>
              <w:pStyle w:val="ENoteTableText"/>
              <w:keepNext/>
            </w:pPr>
            <w:r w:rsidRPr="00CB13B0">
              <w:t>77, 2001</w:t>
            </w:r>
          </w:p>
        </w:tc>
        <w:tc>
          <w:tcPr>
            <w:tcW w:w="992" w:type="dxa"/>
            <w:tcBorders>
              <w:top w:val="nil"/>
              <w:bottom w:val="nil"/>
            </w:tcBorders>
            <w:shd w:val="clear" w:color="auto" w:fill="auto"/>
          </w:tcPr>
          <w:p w14:paraId="03649D34" w14:textId="77777777" w:rsidR="00F168B3" w:rsidRPr="00CB13B0" w:rsidRDefault="0018140A" w:rsidP="00F776F0">
            <w:pPr>
              <w:pStyle w:val="ENoteTableText"/>
              <w:keepNext/>
            </w:pPr>
            <w:r w:rsidRPr="00CB13B0">
              <w:t>30 June</w:t>
            </w:r>
            <w:r w:rsidR="00F168B3" w:rsidRPr="00CB13B0">
              <w:t xml:space="preserve"> 2001</w:t>
            </w:r>
          </w:p>
        </w:tc>
        <w:tc>
          <w:tcPr>
            <w:tcW w:w="1843" w:type="dxa"/>
            <w:tcBorders>
              <w:top w:val="nil"/>
              <w:bottom w:val="nil"/>
            </w:tcBorders>
            <w:shd w:val="clear" w:color="auto" w:fill="auto"/>
          </w:tcPr>
          <w:p w14:paraId="45EF8E69" w14:textId="77777777" w:rsidR="00F168B3" w:rsidRPr="00CB13B0" w:rsidRDefault="00F168B3" w:rsidP="00F776F0">
            <w:pPr>
              <w:pStyle w:val="ENoteTableText"/>
              <w:keepNext/>
            </w:pPr>
            <w:r w:rsidRPr="00CB13B0">
              <w:t xml:space="preserve">Sch 3: </w:t>
            </w:r>
            <w:r w:rsidR="0018140A" w:rsidRPr="00CB13B0">
              <w:t>30 June</w:t>
            </w:r>
            <w:r w:rsidRPr="00CB13B0">
              <w:t xml:space="preserve"> 2001 (s 2(2))</w:t>
            </w:r>
          </w:p>
        </w:tc>
        <w:tc>
          <w:tcPr>
            <w:tcW w:w="1566" w:type="dxa"/>
            <w:tcBorders>
              <w:top w:val="nil"/>
              <w:bottom w:val="nil"/>
            </w:tcBorders>
            <w:shd w:val="clear" w:color="auto" w:fill="auto"/>
          </w:tcPr>
          <w:p w14:paraId="123726AB" w14:textId="2969C651" w:rsidR="00F168B3" w:rsidRPr="00CB13B0" w:rsidRDefault="00F168B3" w:rsidP="00F776F0">
            <w:pPr>
              <w:pStyle w:val="ENoteTableText"/>
              <w:keepNext/>
            </w:pPr>
            <w:r w:rsidRPr="00CB13B0">
              <w:t>Sch 3 (</w:t>
            </w:r>
            <w:r w:rsidR="00410FA5">
              <w:t>item 6</w:t>
            </w:r>
            <w:r w:rsidRPr="00CB13B0">
              <w:t>)</w:t>
            </w:r>
          </w:p>
        </w:tc>
      </w:tr>
      <w:tr w:rsidR="00F168B3" w:rsidRPr="00CB13B0" w14:paraId="67B37768" w14:textId="77777777" w:rsidTr="00F776F0">
        <w:trPr>
          <w:cantSplit/>
        </w:trPr>
        <w:tc>
          <w:tcPr>
            <w:tcW w:w="1695" w:type="dxa"/>
            <w:tcBorders>
              <w:top w:val="nil"/>
              <w:bottom w:val="single" w:sz="4" w:space="0" w:color="auto"/>
            </w:tcBorders>
            <w:shd w:val="clear" w:color="auto" w:fill="auto"/>
          </w:tcPr>
          <w:p w14:paraId="061BC380" w14:textId="77777777" w:rsidR="00F168B3" w:rsidRPr="00CB13B0" w:rsidRDefault="00F168B3" w:rsidP="00F776F0">
            <w:pPr>
              <w:pStyle w:val="ENoteTTi"/>
            </w:pPr>
            <w:r w:rsidRPr="00CB13B0">
              <w:lastRenderedPageBreak/>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7227B91F"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78F5E03B"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0BA82EF3" w14:textId="08D7D7A6" w:rsidR="00F168B3" w:rsidRPr="00CB13B0" w:rsidRDefault="00F168B3" w:rsidP="00F776F0">
            <w:pPr>
              <w:pStyle w:val="ENoteTableText"/>
              <w:rPr>
                <w:i/>
              </w:rPr>
            </w:pPr>
            <w:r w:rsidRPr="00CB13B0">
              <w:t>Sch 12 (</w:t>
            </w:r>
            <w:r w:rsidR="00410FA5">
              <w:t>items 5</w:t>
            </w:r>
            <w:r w:rsidRPr="00CB13B0">
              <w:t xml:space="preserve">1, 52): </w:t>
            </w:r>
            <w:r w:rsidR="0018140A" w:rsidRPr="00CB13B0">
              <w:t>30 June</w:t>
            </w:r>
            <w:r w:rsidRPr="00CB13B0">
              <w:t xml:space="preserve"> 2001 (s 2(1) </w:t>
            </w:r>
            <w:r w:rsidR="00410FA5">
              <w:t>item 5</w:t>
            </w:r>
            <w:r w:rsidRPr="00CB13B0">
              <w:t>2)</w:t>
            </w:r>
          </w:p>
        </w:tc>
        <w:tc>
          <w:tcPr>
            <w:tcW w:w="1566" w:type="dxa"/>
            <w:tcBorders>
              <w:top w:val="nil"/>
              <w:bottom w:val="single" w:sz="4" w:space="0" w:color="auto"/>
            </w:tcBorders>
            <w:shd w:val="clear" w:color="auto" w:fill="auto"/>
          </w:tcPr>
          <w:p w14:paraId="4E1DC8F6" w14:textId="77777777" w:rsidR="00F168B3" w:rsidRPr="00CB13B0" w:rsidRDefault="00F168B3" w:rsidP="00F776F0">
            <w:pPr>
              <w:pStyle w:val="ENoteTableText"/>
            </w:pPr>
            <w:r w:rsidRPr="00CB13B0">
              <w:t>—</w:t>
            </w:r>
          </w:p>
        </w:tc>
      </w:tr>
      <w:tr w:rsidR="00F168B3" w:rsidRPr="00CB13B0" w14:paraId="0769D651" w14:textId="77777777" w:rsidTr="00F776F0">
        <w:trPr>
          <w:cantSplit/>
        </w:trPr>
        <w:tc>
          <w:tcPr>
            <w:tcW w:w="1695" w:type="dxa"/>
            <w:tcBorders>
              <w:top w:val="single" w:sz="4" w:space="0" w:color="auto"/>
              <w:bottom w:val="single" w:sz="4" w:space="0" w:color="auto"/>
            </w:tcBorders>
            <w:shd w:val="clear" w:color="auto" w:fill="auto"/>
          </w:tcPr>
          <w:p w14:paraId="6AF8BC27" w14:textId="77777777" w:rsidR="00F168B3" w:rsidRPr="00CB13B0" w:rsidRDefault="00F168B3" w:rsidP="00F776F0">
            <w:pPr>
              <w:pStyle w:val="ENoteTableText"/>
            </w:pPr>
            <w:r w:rsidRPr="00CB13B0">
              <w:t>Taxation Laws Amendment Act (No.</w:t>
            </w:r>
            <w:r w:rsidR="0056271E" w:rsidRPr="00CB13B0">
              <w:t> </w:t>
            </w:r>
            <w:r w:rsidRPr="00CB13B0">
              <w:t>3) 2001</w:t>
            </w:r>
          </w:p>
        </w:tc>
        <w:tc>
          <w:tcPr>
            <w:tcW w:w="992" w:type="dxa"/>
            <w:tcBorders>
              <w:top w:val="single" w:sz="4" w:space="0" w:color="auto"/>
              <w:bottom w:val="single" w:sz="4" w:space="0" w:color="auto"/>
            </w:tcBorders>
            <w:shd w:val="clear" w:color="auto" w:fill="auto"/>
          </w:tcPr>
          <w:p w14:paraId="6357092B" w14:textId="77777777" w:rsidR="00F168B3" w:rsidRPr="00CB13B0" w:rsidRDefault="00F168B3" w:rsidP="00F776F0">
            <w:pPr>
              <w:pStyle w:val="ENoteTableText"/>
            </w:pPr>
            <w:r w:rsidRPr="00CB13B0">
              <w:t>73, 2001</w:t>
            </w:r>
          </w:p>
        </w:tc>
        <w:tc>
          <w:tcPr>
            <w:tcW w:w="992" w:type="dxa"/>
            <w:tcBorders>
              <w:top w:val="single" w:sz="4" w:space="0" w:color="auto"/>
              <w:bottom w:val="single" w:sz="4" w:space="0" w:color="auto"/>
            </w:tcBorders>
            <w:shd w:val="clear" w:color="auto" w:fill="auto"/>
          </w:tcPr>
          <w:p w14:paraId="1D07B122" w14:textId="77777777" w:rsidR="00F168B3" w:rsidRPr="00CB13B0" w:rsidRDefault="0018140A" w:rsidP="00F776F0">
            <w:pPr>
              <w:pStyle w:val="ENoteTableText"/>
            </w:pPr>
            <w:r w:rsidRPr="00CB13B0">
              <w:t>30 June</w:t>
            </w:r>
            <w:r w:rsidR="00F168B3" w:rsidRPr="00CB13B0">
              <w:t xml:space="preserve"> 2001</w:t>
            </w:r>
          </w:p>
        </w:tc>
        <w:tc>
          <w:tcPr>
            <w:tcW w:w="1843" w:type="dxa"/>
            <w:tcBorders>
              <w:top w:val="single" w:sz="4" w:space="0" w:color="auto"/>
              <w:bottom w:val="single" w:sz="4" w:space="0" w:color="auto"/>
            </w:tcBorders>
            <w:shd w:val="clear" w:color="auto" w:fill="auto"/>
          </w:tcPr>
          <w:p w14:paraId="4B231827" w14:textId="2CF9DD54" w:rsidR="00F168B3" w:rsidRPr="00CB13B0" w:rsidRDefault="00F168B3" w:rsidP="00F776F0">
            <w:pPr>
              <w:pStyle w:val="ENoteTableText"/>
            </w:pPr>
            <w:r w:rsidRPr="00CB13B0">
              <w:t>Schedule</w:t>
            </w:r>
            <w:r w:rsidR="0056271E" w:rsidRPr="00CB13B0">
              <w:t> </w:t>
            </w:r>
            <w:r w:rsidRPr="00CB13B0">
              <w:t>1 (</w:t>
            </w:r>
            <w:r w:rsidR="00410FA5">
              <w:t>items 6</w:t>
            </w:r>
            <w:r w:rsidRPr="00CB13B0">
              <w:t>9–78): 23</w:t>
            </w:r>
            <w:r w:rsidR="0056271E" w:rsidRPr="00CB13B0">
              <w:t> </w:t>
            </w:r>
            <w:r w:rsidRPr="00CB13B0">
              <w:t>May 2001</w:t>
            </w:r>
            <w:r w:rsidRPr="00CB13B0">
              <w:br/>
              <w:t>Schedule</w:t>
            </w:r>
            <w:r w:rsidR="0056271E" w:rsidRPr="00CB13B0">
              <w:t> </w:t>
            </w:r>
            <w:r w:rsidRPr="00CB13B0">
              <w:t>2 (</w:t>
            </w:r>
            <w:r w:rsidR="00A13A22">
              <w:t>items 4</w:t>
            </w:r>
            <w:r w:rsidRPr="00CB13B0">
              <w:t xml:space="preserve">8–52): </w:t>
            </w:r>
            <w:smartTag w:uri="urn:schemas-microsoft-com:office:smarttags" w:element="date">
              <w:smartTagPr>
                <w:attr w:name="Month" w:val="1"/>
                <w:attr w:name="Day" w:val="1"/>
                <w:attr w:name="Year" w:val="2001"/>
              </w:smartTagPr>
              <w:r w:rsidRPr="00CB13B0">
                <w:t>1 Jan 2001</w:t>
              </w:r>
            </w:smartTag>
            <w:r w:rsidRPr="00CB13B0">
              <w:br/>
              <w:t>Schedule</w:t>
            </w:r>
            <w:r w:rsidR="0056271E" w:rsidRPr="00CB13B0">
              <w:t> </w:t>
            </w:r>
            <w:r w:rsidRPr="00CB13B0">
              <w:t>3 (</w:t>
            </w:r>
            <w:r w:rsidR="00410FA5">
              <w:t>items 3</w:t>
            </w:r>
            <w:r w:rsidRPr="00CB13B0">
              <w:t xml:space="preserve">4–36): </w:t>
            </w:r>
            <w:smartTag w:uri="urn:schemas-microsoft-com:office:smarttags" w:element="date">
              <w:smartTagPr>
                <w:attr w:name="Month" w:val="4"/>
                <w:attr w:name="Day" w:val="1"/>
                <w:attr w:name="Year" w:val="2001"/>
              </w:smartTagPr>
              <w:r w:rsidRPr="00CB13B0">
                <w:t>1 Apr 2001</w:t>
              </w:r>
            </w:smartTag>
            <w:r w:rsidRPr="00CB13B0">
              <w:br/>
              <w:t>Remainder: Royal Assent</w:t>
            </w:r>
          </w:p>
        </w:tc>
        <w:tc>
          <w:tcPr>
            <w:tcW w:w="1566" w:type="dxa"/>
            <w:tcBorders>
              <w:top w:val="single" w:sz="4" w:space="0" w:color="auto"/>
              <w:bottom w:val="single" w:sz="4" w:space="0" w:color="auto"/>
            </w:tcBorders>
            <w:shd w:val="clear" w:color="auto" w:fill="auto"/>
          </w:tcPr>
          <w:p w14:paraId="1C626FDB" w14:textId="7CD6CE2D" w:rsidR="00F168B3" w:rsidRPr="00CB13B0" w:rsidRDefault="00F168B3" w:rsidP="00F776F0">
            <w:pPr>
              <w:pStyle w:val="ENoteTableText"/>
            </w:pPr>
            <w:r w:rsidRPr="00CB13B0">
              <w:t>Sch. 1 (</w:t>
            </w:r>
            <w:r w:rsidR="00410FA5">
              <w:t>item 6</w:t>
            </w:r>
            <w:r w:rsidRPr="00CB13B0">
              <w:t>2(2)), Sch. 2 (</w:t>
            </w:r>
            <w:r w:rsidR="00A13A22">
              <w:t>items 4</w:t>
            </w:r>
            <w:r w:rsidRPr="00CB13B0">
              <w:t>7, 48) and Sch. 3 (</w:t>
            </w:r>
            <w:r w:rsidR="00410FA5">
              <w:t>item 1</w:t>
            </w:r>
            <w:r w:rsidRPr="00CB13B0">
              <w:t>9)</w:t>
            </w:r>
          </w:p>
        </w:tc>
      </w:tr>
      <w:tr w:rsidR="00F168B3" w:rsidRPr="00CB13B0" w14:paraId="7CF12A01" w14:textId="77777777" w:rsidTr="00F776F0">
        <w:trPr>
          <w:cantSplit/>
        </w:trPr>
        <w:tc>
          <w:tcPr>
            <w:tcW w:w="1695" w:type="dxa"/>
            <w:tcBorders>
              <w:top w:val="single" w:sz="4" w:space="0" w:color="auto"/>
              <w:bottom w:val="single" w:sz="4" w:space="0" w:color="auto"/>
            </w:tcBorders>
            <w:shd w:val="clear" w:color="auto" w:fill="auto"/>
          </w:tcPr>
          <w:p w14:paraId="024F85EC" w14:textId="77777777" w:rsidR="00F168B3" w:rsidRPr="00CB13B0" w:rsidRDefault="00F168B3" w:rsidP="00F776F0">
            <w:pPr>
              <w:pStyle w:val="ENoteTableText"/>
            </w:pPr>
            <w:r w:rsidRPr="00CB13B0">
              <w:t>New Business Tax System (Capital Allowances) Act 2001</w:t>
            </w:r>
          </w:p>
        </w:tc>
        <w:tc>
          <w:tcPr>
            <w:tcW w:w="992" w:type="dxa"/>
            <w:tcBorders>
              <w:top w:val="single" w:sz="4" w:space="0" w:color="auto"/>
              <w:bottom w:val="single" w:sz="4" w:space="0" w:color="auto"/>
            </w:tcBorders>
            <w:shd w:val="clear" w:color="auto" w:fill="auto"/>
          </w:tcPr>
          <w:p w14:paraId="3FD14D75" w14:textId="77777777" w:rsidR="00F168B3" w:rsidRPr="00CB13B0" w:rsidRDefault="00F168B3" w:rsidP="00F776F0">
            <w:pPr>
              <w:pStyle w:val="ENoteTableText"/>
            </w:pPr>
            <w:r w:rsidRPr="00CB13B0">
              <w:t>76, 2001</w:t>
            </w:r>
          </w:p>
        </w:tc>
        <w:tc>
          <w:tcPr>
            <w:tcW w:w="992" w:type="dxa"/>
            <w:tcBorders>
              <w:top w:val="single" w:sz="4" w:space="0" w:color="auto"/>
              <w:bottom w:val="single" w:sz="4" w:space="0" w:color="auto"/>
            </w:tcBorders>
            <w:shd w:val="clear" w:color="auto" w:fill="auto"/>
          </w:tcPr>
          <w:p w14:paraId="5B95471D" w14:textId="77777777" w:rsidR="00F168B3" w:rsidRPr="00CB13B0" w:rsidRDefault="0018140A" w:rsidP="00F776F0">
            <w:pPr>
              <w:pStyle w:val="ENoteTableText"/>
            </w:pPr>
            <w:r w:rsidRPr="00CB13B0">
              <w:t>30 June</w:t>
            </w:r>
            <w:r w:rsidR="00F168B3" w:rsidRPr="00CB13B0">
              <w:t xml:space="preserve"> 2001</w:t>
            </w:r>
          </w:p>
        </w:tc>
        <w:tc>
          <w:tcPr>
            <w:tcW w:w="1843" w:type="dxa"/>
            <w:tcBorders>
              <w:top w:val="single" w:sz="4" w:space="0" w:color="auto"/>
              <w:bottom w:val="single" w:sz="4" w:space="0" w:color="auto"/>
            </w:tcBorders>
            <w:shd w:val="clear" w:color="auto" w:fill="auto"/>
          </w:tcPr>
          <w:p w14:paraId="08D60A91" w14:textId="6E347303" w:rsidR="00F168B3" w:rsidRPr="00CB13B0" w:rsidRDefault="00F168B3" w:rsidP="00F776F0">
            <w:pPr>
              <w:pStyle w:val="ENoteTableText"/>
            </w:pPr>
            <w:r w:rsidRPr="00CB13B0">
              <w:t>Schedule</w:t>
            </w:r>
            <w:r w:rsidR="0056271E" w:rsidRPr="00CB13B0">
              <w:t> </w:t>
            </w:r>
            <w:r w:rsidRPr="00CB13B0">
              <w:t xml:space="preserve">2: </w:t>
            </w:r>
            <w:r w:rsidR="00410FA5">
              <w:t>1 July</w:t>
            </w:r>
            <w:r w:rsidRPr="00CB13B0">
              <w:t xml:space="preserve"> 2000</w:t>
            </w:r>
            <w:r w:rsidRPr="00CB13B0">
              <w:br/>
              <w:t>Schedule</w:t>
            </w:r>
            <w:r w:rsidR="0056271E" w:rsidRPr="00CB13B0">
              <w:t> </w:t>
            </w:r>
            <w:r w:rsidRPr="00CB13B0">
              <w:t>3: 9</w:t>
            </w:r>
            <w:r w:rsidR="0056271E" w:rsidRPr="00CB13B0">
              <w:t> </w:t>
            </w:r>
            <w:r w:rsidRPr="00CB13B0">
              <w:t>May 2001</w:t>
            </w:r>
            <w:r w:rsidRPr="00CB13B0">
              <w:br/>
              <w:t>Remainder: Royal Assent</w:t>
            </w:r>
          </w:p>
        </w:tc>
        <w:tc>
          <w:tcPr>
            <w:tcW w:w="1566" w:type="dxa"/>
            <w:tcBorders>
              <w:top w:val="single" w:sz="4" w:space="0" w:color="auto"/>
              <w:bottom w:val="single" w:sz="4" w:space="0" w:color="auto"/>
            </w:tcBorders>
            <w:shd w:val="clear" w:color="auto" w:fill="auto"/>
          </w:tcPr>
          <w:p w14:paraId="166006CA" w14:textId="0A2F1554" w:rsidR="00F168B3" w:rsidRPr="00CB13B0" w:rsidRDefault="00F168B3" w:rsidP="00F776F0">
            <w:pPr>
              <w:pStyle w:val="ENoteTableText"/>
            </w:pPr>
            <w:r w:rsidRPr="00CB13B0">
              <w:t>Sch. 1 (</w:t>
            </w:r>
            <w:r w:rsidR="00410FA5">
              <w:t>item 2</w:t>
            </w:r>
            <w:r w:rsidRPr="00CB13B0">
              <w:t>), Sch. 2 (</w:t>
            </w:r>
            <w:r w:rsidR="00410FA5">
              <w:t>item 4</w:t>
            </w:r>
            <w:r w:rsidRPr="00CB13B0">
              <w:t>) and Sch. 3 (</w:t>
            </w:r>
            <w:r w:rsidR="00410FA5">
              <w:t>item 3</w:t>
            </w:r>
            <w:r w:rsidRPr="00CB13B0">
              <w:t>)</w:t>
            </w:r>
          </w:p>
        </w:tc>
      </w:tr>
      <w:tr w:rsidR="00F168B3" w:rsidRPr="00CB13B0" w14:paraId="00A61A39" w14:textId="77777777" w:rsidTr="00F776F0">
        <w:trPr>
          <w:cantSplit/>
        </w:trPr>
        <w:tc>
          <w:tcPr>
            <w:tcW w:w="1695" w:type="dxa"/>
            <w:tcBorders>
              <w:top w:val="single" w:sz="4" w:space="0" w:color="auto"/>
              <w:bottom w:val="nil"/>
            </w:tcBorders>
            <w:shd w:val="clear" w:color="auto" w:fill="auto"/>
          </w:tcPr>
          <w:p w14:paraId="4AE55229" w14:textId="77777777" w:rsidR="00F168B3" w:rsidRPr="00CB13B0" w:rsidRDefault="00F168B3" w:rsidP="00F776F0">
            <w:pPr>
              <w:pStyle w:val="ENoteTableText"/>
            </w:pPr>
            <w:r w:rsidRPr="00CB13B0">
              <w:t>New Business Tax System (Capital Allowances—Transitional and Consequential) Act 2001</w:t>
            </w:r>
          </w:p>
        </w:tc>
        <w:tc>
          <w:tcPr>
            <w:tcW w:w="992" w:type="dxa"/>
            <w:tcBorders>
              <w:top w:val="single" w:sz="4" w:space="0" w:color="auto"/>
              <w:bottom w:val="nil"/>
            </w:tcBorders>
            <w:shd w:val="clear" w:color="auto" w:fill="auto"/>
          </w:tcPr>
          <w:p w14:paraId="5A8DDB04" w14:textId="77777777" w:rsidR="00F168B3" w:rsidRPr="00CB13B0" w:rsidRDefault="00F168B3" w:rsidP="00F776F0">
            <w:pPr>
              <w:pStyle w:val="ENoteTableText"/>
            </w:pPr>
            <w:r w:rsidRPr="00CB13B0">
              <w:t>77, 2001</w:t>
            </w:r>
          </w:p>
        </w:tc>
        <w:tc>
          <w:tcPr>
            <w:tcW w:w="992" w:type="dxa"/>
            <w:tcBorders>
              <w:top w:val="single" w:sz="4" w:space="0" w:color="auto"/>
              <w:bottom w:val="nil"/>
            </w:tcBorders>
            <w:shd w:val="clear" w:color="auto" w:fill="auto"/>
          </w:tcPr>
          <w:p w14:paraId="0F18066B" w14:textId="77777777" w:rsidR="00F168B3" w:rsidRPr="00CB13B0" w:rsidRDefault="0018140A" w:rsidP="00F776F0">
            <w:pPr>
              <w:pStyle w:val="ENoteTableText"/>
            </w:pPr>
            <w:r w:rsidRPr="00CB13B0">
              <w:t>30 June</w:t>
            </w:r>
            <w:r w:rsidR="00F168B3" w:rsidRPr="00CB13B0">
              <w:t xml:space="preserve"> 2001</w:t>
            </w:r>
          </w:p>
        </w:tc>
        <w:tc>
          <w:tcPr>
            <w:tcW w:w="1843" w:type="dxa"/>
            <w:tcBorders>
              <w:top w:val="single" w:sz="4" w:space="0" w:color="auto"/>
              <w:bottom w:val="nil"/>
            </w:tcBorders>
            <w:shd w:val="clear" w:color="auto" w:fill="auto"/>
          </w:tcPr>
          <w:p w14:paraId="27BAE1CF" w14:textId="386606C1" w:rsidR="00F168B3" w:rsidRPr="00CB13B0" w:rsidRDefault="00F168B3" w:rsidP="00F776F0">
            <w:pPr>
              <w:pStyle w:val="ENoteTableText"/>
            </w:pPr>
            <w:r w:rsidRPr="00CB13B0">
              <w:t>Sch 2 (</w:t>
            </w:r>
            <w:r w:rsidR="00410FA5">
              <w:t>items 1</w:t>
            </w:r>
            <w:r w:rsidRPr="00CB13B0">
              <w:t xml:space="preserve">49–476, 488): </w:t>
            </w:r>
            <w:r w:rsidR="0018140A" w:rsidRPr="00CB13B0">
              <w:t>30 June</w:t>
            </w:r>
            <w:r w:rsidRPr="00CB13B0">
              <w:t xml:space="preserve"> 2001 (s 2(1))</w:t>
            </w:r>
          </w:p>
        </w:tc>
        <w:tc>
          <w:tcPr>
            <w:tcW w:w="1566" w:type="dxa"/>
            <w:tcBorders>
              <w:top w:val="single" w:sz="4" w:space="0" w:color="auto"/>
              <w:bottom w:val="nil"/>
            </w:tcBorders>
            <w:shd w:val="clear" w:color="auto" w:fill="auto"/>
          </w:tcPr>
          <w:p w14:paraId="477578BF" w14:textId="21EA35DA" w:rsidR="00F168B3" w:rsidRPr="00CB13B0" w:rsidRDefault="00F168B3" w:rsidP="00F776F0">
            <w:pPr>
              <w:pStyle w:val="ENoteTableText"/>
            </w:pPr>
            <w:r w:rsidRPr="00CB13B0">
              <w:t>Sch 2 (</w:t>
            </w:r>
            <w:r w:rsidR="00410FA5">
              <w:t>item 4</w:t>
            </w:r>
            <w:r w:rsidRPr="00CB13B0">
              <w:t>88)</w:t>
            </w:r>
          </w:p>
        </w:tc>
      </w:tr>
      <w:tr w:rsidR="00F168B3" w:rsidRPr="00CB13B0" w14:paraId="061A78E1" w14:textId="77777777" w:rsidTr="00F776F0">
        <w:trPr>
          <w:cantSplit/>
        </w:trPr>
        <w:tc>
          <w:tcPr>
            <w:tcW w:w="1695" w:type="dxa"/>
            <w:tcBorders>
              <w:top w:val="nil"/>
              <w:bottom w:val="nil"/>
            </w:tcBorders>
            <w:shd w:val="clear" w:color="auto" w:fill="auto"/>
          </w:tcPr>
          <w:p w14:paraId="7F48A038"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037884C" w14:textId="77777777" w:rsidR="00F168B3" w:rsidRPr="00CB13B0" w:rsidRDefault="00F168B3" w:rsidP="00F776F0">
            <w:pPr>
              <w:pStyle w:val="ENoteTableText"/>
            </w:pPr>
          </w:p>
        </w:tc>
        <w:tc>
          <w:tcPr>
            <w:tcW w:w="992" w:type="dxa"/>
            <w:tcBorders>
              <w:top w:val="nil"/>
              <w:bottom w:val="nil"/>
            </w:tcBorders>
            <w:shd w:val="clear" w:color="auto" w:fill="auto"/>
          </w:tcPr>
          <w:p w14:paraId="0D7485AF" w14:textId="77777777" w:rsidR="00F168B3" w:rsidRPr="00CB13B0" w:rsidRDefault="00F168B3" w:rsidP="00F776F0">
            <w:pPr>
              <w:pStyle w:val="ENoteTableText"/>
            </w:pPr>
          </w:p>
        </w:tc>
        <w:tc>
          <w:tcPr>
            <w:tcW w:w="1843" w:type="dxa"/>
            <w:tcBorders>
              <w:top w:val="nil"/>
              <w:bottom w:val="nil"/>
            </w:tcBorders>
            <w:shd w:val="clear" w:color="auto" w:fill="auto"/>
          </w:tcPr>
          <w:p w14:paraId="4A393548" w14:textId="77777777" w:rsidR="00F168B3" w:rsidRPr="00CB13B0" w:rsidRDefault="00F168B3" w:rsidP="00F776F0">
            <w:pPr>
              <w:pStyle w:val="ENoteTableText"/>
            </w:pPr>
          </w:p>
        </w:tc>
        <w:tc>
          <w:tcPr>
            <w:tcW w:w="1566" w:type="dxa"/>
            <w:tcBorders>
              <w:top w:val="nil"/>
              <w:bottom w:val="nil"/>
            </w:tcBorders>
            <w:shd w:val="clear" w:color="auto" w:fill="auto"/>
          </w:tcPr>
          <w:p w14:paraId="0FBDF987" w14:textId="77777777" w:rsidR="00F168B3" w:rsidRPr="00CB13B0" w:rsidRDefault="00F168B3" w:rsidP="00F776F0">
            <w:pPr>
              <w:pStyle w:val="ENoteTableText"/>
            </w:pPr>
          </w:p>
        </w:tc>
      </w:tr>
      <w:tr w:rsidR="00F168B3" w:rsidRPr="00CB13B0" w14:paraId="6B75C7B7" w14:textId="77777777" w:rsidTr="00F776F0">
        <w:trPr>
          <w:cantSplit/>
        </w:trPr>
        <w:tc>
          <w:tcPr>
            <w:tcW w:w="1695" w:type="dxa"/>
            <w:tcBorders>
              <w:top w:val="nil"/>
              <w:bottom w:val="nil"/>
            </w:tcBorders>
            <w:shd w:val="clear" w:color="auto" w:fill="auto"/>
          </w:tcPr>
          <w:p w14:paraId="409BF221"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2) 2002</w:t>
            </w:r>
          </w:p>
        </w:tc>
        <w:tc>
          <w:tcPr>
            <w:tcW w:w="992" w:type="dxa"/>
            <w:tcBorders>
              <w:top w:val="nil"/>
              <w:bottom w:val="nil"/>
            </w:tcBorders>
            <w:shd w:val="clear" w:color="auto" w:fill="auto"/>
          </w:tcPr>
          <w:p w14:paraId="39A4C424" w14:textId="77777777" w:rsidR="00F168B3" w:rsidRPr="00CB13B0" w:rsidRDefault="00F168B3" w:rsidP="00F776F0">
            <w:pPr>
              <w:pStyle w:val="ENoteTableText"/>
            </w:pPr>
            <w:r w:rsidRPr="00CB13B0">
              <w:t>57, 2002</w:t>
            </w:r>
          </w:p>
        </w:tc>
        <w:tc>
          <w:tcPr>
            <w:tcW w:w="992" w:type="dxa"/>
            <w:tcBorders>
              <w:top w:val="nil"/>
              <w:bottom w:val="nil"/>
            </w:tcBorders>
            <w:shd w:val="clear" w:color="auto" w:fill="auto"/>
          </w:tcPr>
          <w:p w14:paraId="01055EFE"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nil"/>
            </w:tcBorders>
            <w:shd w:val="clear" w:color="auto" w:fill="auto"/>
          </w:tcPr>
          <w:p w14:paraId="4619D572" w14:textId="4D3568AA" w:rsidR="00F168B3" w:rsidRPr="00CB13B0" w:rsidRDefault="00F168B3" w:rsidP="00F776F0">
            <w:pPr>
              <w:pStyle w:val="ENoteTableText"/>
            </w:pPr>
            <w:r w:rsidRPr="00CB13B0">
              <w:t>Sch 12 (</w:t>
            </w:r>
            <w:r w:rsidR="00A13A22">
              <w:t>items 4</w:t>
            </w:r>
            <w:r w:rsidRPr="00CB13B0">
              <w:t xml:space="preserve">4, 45): </w:t>
            </w:r>
            <w:r w:rsidR="0018140A" w:rsidRPr="00CB13B0">
              <w:t>30 June</w:t>
            </w:r>
            <w:r w:rsidRPr="00CB13B0">
              <w:t xml:space="preserve"> 2001 (s 2(1) </w:t>
            </w:r>
            <w:r w:rsidR="00410FA5">
              <w:t>item 4</w:t>
            </w:r>
            <w:r w:rsidRPr="00CB13B0">
              <w:t>8)</w:t>
            </w:r>
          </w:p>
        </w:tc>
        <w:tc>
          <w:tcPr>
            <w:tcW w:w="1566" w:type="dxa"/>
            <w:tcBorders>
              <w:top w:val="nil"/>
              <w:bottom w:val="nil"/>
            </w:tcBorders>
            <w:shd w:val="clear" w:color="auto" w:fill="auto"/>
          </w:tcPr>
          <w:p w14:paraId="681E3F78" w14:textId="77777777" w:rsidR="00F168B3" w:rsidRPr="00CB13B0" w:rsidRDefault="00F168B3" w:rsidP="00F776F0">
            <w:pPr>
              <w:pStyle w:val="ENoteTableText"/>
            </w:pPr>
            <w:r w:rsidRPr="00CB13B0">
              <w:t>—</w:t>
            </w:r>
          </w:p>
        </w:tc>
      </w:tr>
      <w:tr w:rsidR="00F168B3" w:rsidRPr="00CB13B0" w14:paraId="37A20955" w14:textId="77777777" w:rsidTr="00F776F0">
        <w:trPr>
          <w:cantSplit/>
        </w:trPr>
        <w:tc>
          <w:tcPr>
            <w:tcW w:w="1695" w:type="dxa"/>
            <w:tcBorders>
              <w:top w:val="nil"/>
              <w:bottom w:val="single" w:sz="4" w:space="0" w:color="auto"/>
            </w:tcBorders>
            <w:shd w:val="clear" w:color="auto" w:fill="auto"/>
          </w:tcPr>
          <w:p w14:paraId="207BB19E"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5) 2002</w:t>
            </w:r>
          </w:p>
        </w:tc>
        <w:tc>
          <w:tcPr>
            <w:tcW w:w="992" w:type="dxa"/>
            <w:tcBorders>
              <w:top w:val="nil"/>
              <w:bottom w:val="single" w:sz="4" w:space="0" w:color="auto"/>
            </w:tcBorders>
            <w:shd w:val="clear" w:color="auto" w:fill="auto"/>
          </w:tcPr>
          <w:p w14:paraId="4459B0DF" w14:textId="77777777" w:rsidR="00F168B3" w:rsidRPr="00CB13B0" w:rsidRDefault="00F168B3" w:rsidP="00F776F0">
            <w:pPr>
              <w:pStyle w:val="ENoteTableText"/>
            </w:pPr>
            <w:r w:rsidRPr="00CB13B0">
              <w:t>119, 2002</w:t>
            </w:r>
          </w:p>
        </w:tc>
        <w:tc>
          <w:tcPr>
            <w:tcW w:w="992" w:type="dxa"/>
            <w:tcBorders>
              <w:top w:val="nil"/>
              <w:bottom w:val="single" w:sz="4" w:space="0" w:color="auto"/>
            </w:tcBorders>
            <w:shd w:val="clear" w:color="auto" w:fill="auto"/>
          </w:tcPr>
          <w:p w14:paraId="3FE336E0" w14:textId="77777777" w:rsidR="00F168B3" w:rsidRPr="00CB13B0" w:rsidRDefault="00F168B3" w:rsidP="00F776F0">
            <w:pPr>
              <w:pStyle w:val="ENoteTableText"/>
            </w:pPr>
            <w:smartTag w:uri="urn:schemas-microsoft-com:office:smarttags" w:element="date">
              <w:smartTagPr>
                <w:attr w:name="Month" w:val="12"/>
                <w:attr w:name="Day" w:val="2"/>
                <w:attr w:name="Year" w:val="2002"/>
              </w:smartTagPr>
              <w:r w:rsidRPr="00CB13B0">
                <w:t>2 Dec 2002</w:t>
              </w:r>
            </w:smartTag>
          </w:p>
        </w:tc>
        <w:tc>
          <w:tcPr>
            <w:tcW w:w="1843" w:type="dxa"/>
            <w:tcBorders>
              <w:top w:val="nil"/>
              <w:bottom w:val="single" w:sz="4" w:space="0" w:color="auto"/>
            </w:tcBorders>
            <w:shd w:val="clear" w:color="auto" w:fill="auto"/>
          </w:tcPr>
          <w:p w14:paraId="0ABCFD61" w14:textId="77777777" w:rsidR="00F168B3" w:rsidRPr="00CB13B0" w:rsidRDefault="00F168B3" w:rsidP="00F776F0">
            <w:pPr>
              <w:pStyle w:val="ENoteTableText"/>
            </w:pPr>
            <w:r w:rsidRPr="00CB13B0">
              <w:t>Sch 3 (</w:t>
            </w:r>
            <w:r w:rsidR="00081BC2" w:rsidRPr="00CB13B0">
              <w:t>items 9</w:t>
            </w:r>
            <w:r w:rsidRPr="00CB13B0">
              <w:t xml:space="preserve">7–99): </w:t>
            </w:r>
            <w:r w:rsidR="0018140A" w:rsidRPr="00CB13B0">
              <w:t>30 June</w:t>
            </w:r>
            <w:r w:rsidRPr="00CB13B0">
              <w:t xml:space="preserve"> 2001 (s 2(1) </w:t>
            </w:r>
            <w:r w:rsidR="00222892" w:rsidRPr="00CB13B0">
              <w:t>item 9</w:t>
            </w:r>
            <w:r w:rsidRPr="00CB13B0">
              <w:t>)</w:t>
            </w:r>
          </w:p>
        </w:tc>
        <w:tc>
          <w:tcPr>
            <w:tcW w:w="1566" w:type="dxa"/>
            <w:tcBorders>
              <w:top w:val="nil"/>
              <w:bottom w:val="single" w:sz="4" w:space="0" w:color="auto"/>
            </w:tcBorders>
            <w:shd w:val="clear" w:color="auto" w:fill="auto"/>
          </w:tcPr>
          <w:p w14:paraId="0F512917" w14:textId="77777777" w:rsidR="00F168B3" w:rsidRPr="00CB13B0" w:rsidRDefault="00F168B3" w:rsidP="00F776F0">
            <w:pPr>
              <w:pStyle w:val="ENoteTableText"/>
            </w:pPr>
            <w:r w:rsidRPr="00CB13B0">
              <w:t>—</w:t>
            </w:r>
          </w:p>
        </w:tc>
      </w:tr>
      <w:tr w:rsidR="00F168B3" w:rsidRPr="00CB13B0" w14:paraId="027D241C" w14:textId="77777777" w:rsidTr="00F776F0">
        <w:trPr>
          <w:cantSplit/>
        </w:trPr>
        <w:tc>
          <w:tcPr>
            <w:tcW w:w="1695" w:type="dxa"/>
            <w:tcBorders>
              <w:top w:val="single" w:sz="4" w:space="0" w:color="auto"/>
              <w:bottom w:val="single" w:sz="4" w:space="0" w:color="auto"/>
            </w:tcBorders>
            <w:shd w:val="clear" w:color="auto" w:fill="auto"/>
          </w:tcPr>
          <w:p w14:paraId="5E4CE1A3" w14:textId="77777777" w:rsidR="00F168B3" w:rsidRPr="00CB13B0" w:rsidRDefault="00F168B3" w:rsidP="00F776F0">
            <w:pPr>
              <w:pStyle w:val="ENoteTableText"/>
            </w:pPr>
            <w:r w:rsidRPr="00CB13B0">
              <w:t>New Business Tax System (Simplified Tax System) Act 2001</w:t>
            </w:r>
          </w:p>
        </w:tc>
        <w:tc>
          <w:tcPr>
            <w:tcW w:w="992" w:type="dxa"/>
            <w:tcBorders>
              <w:top w:val="single" w:sz="4" w:space="0" w:color="auto"/>
              <w:bottom w:val="single" w:sz="4" w:space="0" w:color="auto"/>
            </w:tcBorders>
            <w:shd w:val="clear" w:color="auto" w:fill="auto"/>
          </w:tcPr>
          <w:p w14:paraId="4679094C" w14:textId="77777777" w:rsidR="00F168B3" w:rsidRPr="00CB13B0" w:rsidRDefault="00F168B3" w:rsidP="00F776F0">
            <w:pPr>
              <w:pStyle w:val="ENoteTableText"/>
            </w:pPr>
            <w:r w:rsidRPr="00CB13B0">
              <w:t>78, 2001</w:t>
            </w:r>
          </w:p>
        </w:tc>
        <w:tc>
          <w:tcPr>
            <w:tcW w:w="992" w:type="dxa"/>
            <w:tcBorders>
              <w:top w:val="single" w:sz="4" w:space="0" w:color="auto"/>
              <w:bottom w:val="single" w:sz="4" w:space="0" w:color="auto"/>
            </w:tcBorders>
            <w:shd w:val="clear" w:color="auto" w:fill="auto"/>
          </w:tcPr>
          <w:p w14:paraId="2C6695B5" w14:textId="77777777" w:rsidR="00F168B3" w:rsidRPr="00CB13B0" w:rsidRDefault="0018140A" w:rsidP="00F776F0">
            <w:pPr>
              <w:pStyle w:val="ENoteTableText"/>
            </w:pPr>
            <w:r w:rsidRPr="00CB13B0">
              <w:t>30 June</w:t>
            </w:r>
            <w:r w:rsidR="00F168B3" w:rsidRPr="00CB13B0">
              <w:t xml:space="preserve"> 2001</w:t>
            </w:r>
          </w:p>
        </w:tc>
        <w:tc>
          <w:tcPr>
            <w:tcW w:w="1843" w:type="dxa"/>
            <w:tcBorders>
              <w:top w:val="single" w:sz="4" w:space="0" w:color="auto"/>
              <w:bottom w:val="single" w:sz="4" w:space="0" w:color="auto"/>
            </w:tcBorders>
            <w:shd w:val="clear" w:color="auto" w:fill="auto"/>
          </w:tcPr>
          <w:p w14:paraId="768A0636" w14:textId="77777777" w:rsidR="00F168B3" w:rsidRPr="00CB13B0" w:rsidRDefault="00F168B3" w:rsidP="00F776F0">
            <w:pPr>
              <w:pStyle w:val="ENoteTableText"/>
              <w:rPr>
                <w:i/>
              </w:rPr>
            </w:pPr>
            <w:r w:rsidRPr="00CB13B0">
              <w:t xml:space="preserve">Sch 1 and 2: </w:t>
            </w:r>
            <w:r w:rsidR="0018140A" w:rsidRPr="00CB13B0">
              <w:t>30 June</w:t>
            </w:r>
            <w:r w:rsidRPr="00CB13B0">
              <w:t xml:space="preserve"> 2001 (s 2(1))</w:t>
            </w:r>
          </w:p>
        </w:tc>
        <w:tc>
          <w:tcPr>
            <w:tcW w:w="1566" w:type="dxa"/>
            <w:tcBorders>
              <w:top w:val="single" w:sz="4" w:space="0" w:color="auto"/>
              <w:bottom w:val="single" w:sz="4" w:space="0" w:color="auto"/>
            </w:tcBorders>
            <w:shd w:val="clear" w:color="auto" w:fill="auto"/>
          </w:tcPr>
          <w:p w14:paraId="281D2E12" w14:textId="190280B8" w:rsidR="00F168B3" w:rsidRPr="00CB13B0" w:rsidRDefault="00F168B3" w:rsidP="00F776F0">
            <w:pPr>
              <w:pStyle w:val="ENoteTableText"/>
            </w:pPr>
            <w:r w:rsidRPr="00CB13B0">
              <w:t>Sch 1 (</w:t>
            </w:r>
            <w:r w:rsidR="00410FA5">
              <w:t>item 2</w:t>
            </w:r>
            <w:r w:rsidRPr="00CB13B0">
              <w:t>) and Sch 2 (</w:t>
            </w:r>
            <w:r w:rsidR="00410FA5">
              <w:t>item 2</w:t>
            </w:r>
            <w:r w:rsidRPr="00CB13B0">
              <w:t>4)</w:t>
            </w:r>
          </w:p>
        </w:tc>
      </w:tr>
      <w:tr w:rsidR="00F168B3" w:rsidRPr="00CB13B0" w14:paraId="30274391" w14:textId="77777777" w:rsidTr="00F776F0">
        <w:trPr>
          <w:cantSplit/>
        </w:trPr>
        <w:tc>
          <w:tcPr>
            <w:tcW w:w="1695" w:type="dxa"/>
            <w:tcBorders>
              <w:top w:val="single" w:sz="4" w:space="0" w:color="auto"/>
              <w:bottom w:val="single" w:sz="4" w:space="0" w:color="auto"/>
            </w:tcBorders>
            <w:shd w:val="clear" w:color="auto" w:fill="auto"/>
          </w:tcPr>
          <w:p w14:paraId="15DF0929" w14:textId="77777777" w:rsidR="00F168B3" w:rsidRPr="00CB13B0" w:rsidRDefault="00F168B3" w:rsidP="00F776F0">
            <w:pPr>
              <w:pStyle w:val="ENoteTableText"/>
            </w:pPr>
            <w:r w:rsidRPr="00CB13B0">
              <w:lastRenderedPageBreak/>
              <w:t>Taxation Laws Amendment (Superannuation Contributions) Act 2001</w:t>
            </w:r>
          </w:p>
        </w:tc>
        <w:tc>
          <w:tcPr>
            <w:tcW w:w="992" w:type="dxa"/>
            <w:tcBorders>
              <w:top w:val="single" w:sz="4" w:space="0" w:color="auto"/>
              <w:bottom w:val="single" w:sz="4" w:space="0" w:color="auto"/>
            </w:tcBorders>
            <w:shd w:val="clear" w:color="auto" w:fill="auto"/>
          </w:tcPr>
          <w:p w14:paraId="286F2C36" w14:textId="77777777" w:rsidR="00F168B3" w:rsidRPr="00CB13B0" w:rsidRDefault="00F168B3" w:rsidP="00F776F0">
            <w:pPr>
              <w:pStyle w:val="ENoteTableText"/>
            </w:pPr>
            <w:r w:rsidRPr="00CB13B0">
              <w:t>89, 2001</w:t>
            </w:r>
          </w:p>
        </w:tc>
        <w:tc>
          <w:tcPr>
            <w:tcW w:w="992" w:type="dxa"/>
            <w:tcBorders>
              <w:top w:val="single" w:sz="4" w:space="0" w:color="auto"/>
              <w:bottom w:val="single" w:sz="4" w:space="0" w:color="auto"/>
            </w:tcBorders>
            <w:shd w:val="clear" w:color="auto" w:fill="auto"/>
          </w:tcPr>
          <w:p w14:paraId="4BFFD494" w14:textId="77777777" w:rsidR="00F168B3" w:rsidRPr="00CB13B0" w:rsidRDefault="00F168B3" w:rsidP="00F776F0">
            <w:pPr>
              <w:pStyle w:val="ENoteTableText"/>
            </w:pPr>
            <w:r w:rsidRPr="00CB13B0">
              <w:t>18</w:t>
            </w:r>
            <w:r w:rsidR="0056271E" w:rsidRPr="00CB13B0">
              <w:t> </w:t>
            </w:r>
            <w:r w:rsidRPr="00CB13B0">
              <w:t>July 2001</w:t>
            </w:r>
          </w:p>
        </w:tc>
        <w:tc>
          <w:tcPr>
            <w:tcW w:w="1843" w:type="dxa"/>
            <w:tcBorders>
              <w:top w:val="single" w:sz="4" w:space="0" w:color="auto"/>
              <w:bottom w:val="single" w:sz="4" w:space="0" w:color="auto"/>
            </w:tcBorders>
            <w:shd w:val="clear" w:color="auto" w:fill="auto"/>
          </w:tcPr>
          <w:p w14:paraId="308B1E1D" w14:textId="77777777" w:rsidR="00F168B3" w:rsidRPr="00CB13B0" w:rsidRDefault="00F168B3" w:rsidP="00F776F0">
            <w:pPr>
              <w:pStyle w:val="ENoteTableText"/>
            </w:pPr>
            <w:r w:rsidRPr="00CB13B0">
              <w:t>18</w:t>
            </w:r>
            <w:r w:rsidR="0056271E" w:rsidRPr="00CB13B0">
              <w:t> </w:t>
            </w:r>
            <w:r w:rsidRPr="00CB13B0">
              <w:t>July 2001</w:t>
            </w:r>
          </w:p>
        </w:tc>
        <w:tc>
          <w:tcPr>
            <w:tcW w:w="1566" w:type="dxa"/>
            <w:tcBorders>
              <w:top w:val="single" w:sz="4" w:space="0" w:color="auto"/>
              <w:bottom w:val="single" w:sz="4" w:space="0" w:color="auto"/>
            </w:tcBorders>
            <w:shd w:val="clear" w:color="auto" w:fill="auto"/>
          </w:tcPr>
          <w:p w14:paraId="640F0B09" w14:textId="54704D2D" w:rsidR="00F168B3" w:rsidRPr="00CB13B0" w:rsidRDefault="00F168B3" w:rsidP="00F776F0">
            <w:pPr>
              <w:pStyle w:val="ENoteTableText"/>
            </w:pPr>
            <w:r w:rsidRPr="00CB13B0">
              <w:t>Sch. 1 (</w:t>
            </w:r>
            <w:r w:rsidR="00410FA5">
              <w:t>item 1</w:t>
            </w:r>
            <w:r w:rsidRPr="00CB13B0">
              <w:t>1(1))</w:t>
            </w:r>
          </w:p>
        </w:tc>
      </w:tr>
      <w:tr w:rsidR="00F168B3" w:rsidRPr="00CB13B0" w14:paraId="1D653160" w14:textId="77777777" w:rsidTr="00F776F0">
        <w:trPr>
          <w:cantSplit/>
        </w:trPr>
        <w:tc>
          <w:tcPr>
            <w:tcW w:w="1695" w:type="dxa"/>
            <w:tcBorders>
              <w:top w:val="single" w:sz="4" w:space="0" w:color="auto"/>
              <w:bottom w:val="single" w:sz="4" w:space="0" w:color="auto"/>
            </w:tcBorders>
            <w:shd w:val="clear" w:color="auto" w:fill="auto"/>
          </w:tcPr>
          <w:p w14:paraId="6D57EFB5" w14:textId="77777777" w:rsidR="00F168B3" w:rsidRPr="00CB13B0" w:rsidRDefault="00F168B3" w:rsidP="00F776F0">
            <w:pPr>
              <w:pStyle w:val="ENoteTableText"/>
            </w:pPr>
            <w:r w:rsidRPr="00CB13B0">
              <w:t>Family Law Legislation Amendment (Superannuation) (Consequential Provisions) Act 2001</w:t>
            </w:r>
          </w:p>
        </w:tc>
        <w:tc>
          <w:tcPr>
            <w:tcW w:w="992" w:type="dxa"/>
            <w:tcBorders>
              <w:top w:val="single" w:sz="4" w:space="0" w:color="auto"/>
              <w:bottom w:val="single" w:sz="4" w:space="0" w:color="auto"/>
            </w:tcBorders>
            <w:shd w:val="clear" w:color="auto" w:fill="auto"/>
          </w:tcPr>
          <w:p w14:paraId="6193F162" w14:textId="77777777" w:rsidR="00F168B3" w:rsidRPr="00CB13B0" w:rsidRDefault="00F168B3" w:rsidP="00F776F0">
            <w:pPr>
              <w:pStyle w:val="ENoteTableText"/>
            </w:pPr>
            <w:r w:rsidRPr="00CB13B0">
              <w:t>114, 2001</w:t>
            </w:r>
          </w:p>
        </w:tc>
        <w:tc>
          <w:tcPr>
            <w:tcW w:w="992" w:type="dxa"/>
            <w:tcBorders>
              <w:top w:val="single" w:sz="4" w:space="0" w:color="auto"/>
              <w:bottom w:val="single" w:sz="4" w:space="0" w:color="auto"/>
            </w:tcBorders>
            <w:shd w:val="clear" w:color="auto" w:fill="auto"/>
          </w:tcPr>
          <w:p w14:paraId="03A0158C" w14:textId="77777777" w:rsidR="00F168B3" w:rsidRPr="00CB13B0" w:rsidRDefault="00F168B3" w:rsidP="00F776F0">
            <w:pPr>
              <w:pStyle w:val="ENoteTableText"/>
            </w:pPr>
            <w:smartTag w:uri="urn:schemas-microsoft-com:office:smarttags" w:element="date">
              <w:smartTagPr>
                <w:attr w:name="Month" w:val="9"/>
                <w:attr w:name="Day" w:val="18"/>
                <w:attr w:name="Year" w:val="2001"/>
              </w:smartTagPr>
              <w:r w:rsidRPr="00CB13B0">
                <w:t>18 Sept 2001</w:t>
              </w:r>
            </w:smartTag>
          </w:p>
        </w:tc>
        <w:tc>
          <w:tcPr>
            <w:tcW w:w="1843" w:type="dxa"/>
            <w:tcBorders>
              <w:top w:val="single" w:sz="4" w:space="0" w:color="auto"/>
              <w:bottom w:val="single" w:sz="4" w:space="0" w:color="auto"/>
            </w:tcBorders>
            <w:shd w:val="clear" w:color="auto" w:fill="auto"/>
          </w:tcPr>
          <w:p w14:paraId="2F674047" w14:textId="420A9EF7" w:rsidR="00F168B3" w:rsidRPr="00CB13B0" w:rsidRDefault="00F168B3" w:rsidP="00F776F0">
            <w:pPr>
              <w:pStyle w:val="ENoteTableText"/>
            </w:pPr>
            <w:r w:rsidRPr="00CB13B0">
              <w:t>Sch 1 (</w:t>
            </w:r>
            <w:r w:rsidR="00410FA5">
              <w:t>items 1</w:t>
            </w:r>
            <w:r w:rsidRPr="00CB13B0">
              <w:t>6–19, 21–24): 28 Dec 2002 (s 2)</w:t>
            </w:r>
          </w:p>
        </w:tc>
        <w:tc>
          <w:tcPr>
            <w:tcW w:w="1566" w:type="dxa"/>
            <w:tcBorders>
              <w:top w:val="single" w:sz="4" w:space="0" w:color="auto"/>
              <w:bottom w:val="single" w:sz="4" w:space="0" w:color="auto"/>
            </w:tcBorders>
            <w:shd w:val="clear" w:color="auto" w:fill="auto"/>
          </w:tcPr>
          <w:p w14:paraId="2719A1E9" w14:textId="77777777" w:rsidR="00F168B3" w:rsidRPr="00CB13B0" w:rsidRDefault="00F168B3" w:rsidP="00F776F0">
            <w:pPr>
              <w:pStyle w:val="ENoteTableText"/>
            </w:pPr>
            <w:r w:rsidRPr="00CB13B0">
              <w:t>—</w:t>
            </w:r>
          </w:p>
        </w:tc>
      </w:tr>
      <w:tr w:rsidR="00F168B3" w:rsidRPr="00CB13B0" w14:paraId="46E9CC26" w14:textId="77777777" w:rsidTr="00F776F0">
        <w:trPr>
          <w:cantSplit/>
        </w:trPr>
        <w:tc>
          <w:tcPr>
            <w:tcW w:w="1695" w:type="dxa"/>
            <w:tcBorders>
              <w:top w:val="single" w:sz="4" w:space="0" w:color="auto"/>
              <w:bottom w:val="single" w:sz="4" w:space="0" w:color="auto"/>
            </w:tcBorders>
            <w:shd w:val="clear" w:color="auto" w:fill="auto"/>
          </w:tcPr>
          <w:p w14:paraId="4E23FF86" w14:textId="77777777" w:rsidR="00F168B3" w:rsidRPr="00CB13B0" w:rsidRDefault="00F168B3" w:rsidP="00F776F0">
            <w:pPr>
              <w:pStyle w:val="ENoteTableText"/>
            </w:pPr>
            <w:r w:rsidRPr="00CB13B0">
              <w:t>Treasury Legislation Amendment (Application of Criminal Code) Act (No.</w:t>
            </w:r>
            <w:r w:rsidR="0056271E" w:rsidRPr="00CB13B0">
              <w:t> </w:t>
            </w:r>
            <w:r w:rsidRPr="00CB13B0">
              <w:t>2) 2001</w:t>
            </w:r>
          </w:p>
        </w:tc>
        <w:tc>
          <w:tcPr>
            <w:tcW w:w="992" w:type="dxa"/>
            <w:tcBorders>
              <w:top w:val="single" w:sz="4" w:space="0" w:color="auto"/>
              <w:bottom w:val="single" w:sz="4" w:space="0" w:color="auto"/>
            </w:tcBorders>
            <w:shd w:val="clear" w:color="auto" w:fill="auto"/>
          </w:tcPr>
          <w:p w14:paraId="560E94BD" w14:textId="77777777" w:rsidR="00F168B3" w:rsidRPr="00CB13B0" w:rsidRDefault="00F168B3" w:rsidP="00F776F0">
            <w:pPr>
              <w:pStyle w:val="ENoteTableText"/>
            </w:pPr>
            <w:r w:rsidRPr="00CB13B0">
              <w:t>146, 2001</w:t>
            </w:r>
          </w:p>
        </w:tc>
        <w:tc>
          <w:tcPr>
            <w:tcW w:w="992" w:type="dxa"/>
            <w:tcBorders>
              <w:top w:val="single" w:sz="4" w:space="0" w:color="auto"/>
              <w:bottom w:val="single" w:sz="4" w:space="0" w:color="auto"/>
            </w:tcBorders>
            <w:shd w:val="clear" w:color="auto" w:fill="auto"/>
          </w:tcPr>
          <w:p w14:paraId="086D076E" w14:textId="77777777" w:rsidR="00F168B3" w:rsidRPr="00CB13B0" w:rsidRDefault="00F168B3" w:rsidP="00F776F0">
            <w:pPr>
              <w:pStyle w:val="ENoteTableText"/>
            </w:pPr>
            <w:smartTag w:uri="urn:schemas-microsoft-com:office:smarttags" w:element="date">
              <w:smartTagPr>
                <w:attr w:name="Month" w:val="10"/>
                <w:attr w:name="Day" w:val="1"/>
                <w:attr w:name="Year" w:val="2001"/>
              </w:smartTagPr>
              <w:r w:rsidRPr="00CB13B0">
                <w:t>1 Oct 2001</w:t>
              </w:r>
            </w:smartTag>
          </w:p>
        </w:tc>
        <w:tc>
          <w:tcPr>
            <w:tcW w:w="1843" w:type="dxa"/>
            <w:tcBorders>
              <w:top w:val="single" w:sz="4" w:space="0" w:color="auto"/>
              <w:bottom w:val="single" w:sz="4" w:space="0" w:color="auto"/>
            </w:tcBorders>
            <w:shd w:val="clear" w:color="auto" w:fill="auto"/>
          </w:tcPr>
          <w:p w14:paraId="59C2C899" w14:textId="77777777" w:rsidR="00F168B3" w:rsidRPr="00CB13B0" w:rsidRDefault="00F168B3" w:rsidP="00F776F0">
            <w:pPr>
              <w:pStyle w:val="ENoteTableText"/>
            </w:pPr>
            <w:r w:rsidRPr="00CB13B0">
              <w:t>Sch 4 (</w:t>
            </w:r>
            <w:r w:rsidR="00081BC2" w:rsidRPr="00CB13B0">
              <w:t>items 9</w:t>
            </w:r>
            <w:r w:rsidRPr="00CB13B0">
              <w:t xml:space="preserve">2–101): </w:t>
            </w:r>
            <w:smartTag w:uri="urn:schemas-microsoft-com:office:smarttags" w:element="date">
              <w:smartTagPr>
                <w:attr w:name="Month" w:val="12"/>
                <w:attr w:name="Day" w:val="15"/>
                <w:attr w:name="Year" w:val="2001"/>
              </w:smartTagPr>
              <w:r w:rsidRPr="00CB13B0">
                <w:t>15 Dec 2001</w:t>
              </w:r>
            </w:smartTag>
            <w:r w:rsidRPr="00CB13B0">
              <w:t xml:space="preserve"> (s 2(1))</w:t>
            </w:r>
          </w:p>
        </w:tc>
        <w:tc>
          <w:tcPr>
            <w:tcW w:w="1566" w:type="dxa"/>
            <w:tcBorders>
              <w:top w:val="single" w:sz="4" w:space="0" w:color="auto"/>
              <w:bottom w:val="single" w:sz="4" w:space="0" w:color="auto"/>
            </w:tcBorders>
            <w:shd w:val="clear" w:color="auto" w:fill="auto"/>
          </w:tcPr>
          <w:p w14:paraId="209673EB" w14:textId="77777777" w:rsidR="00F168B3" w:rsidRPr="00CB13B0" w:rsidRDefault="00F168B3" w:rsidP="00F776F0">
            <w:pPr>
              <w:pStyle w:val="ENoteTableText"/>
            </w:pPr>
            <w:r w:rsidRPr="00CB13B0">
              <w:t>—</w:t>
            </w:r>
          </w:p>
        </w:tc>
      </w:tr>
      <w:tr w:rsidR="00F168B3" w:rsidRPr="00CB13B0" w14:paraId="0C562CA8" w14:textId="77777777" w:rsidTr="00F776F0">
        <w:trPr>
          <w:cantSplit/>
        </w:trPr>
        <w:tc>
          <w:tcPr>
            <w:tcW w:w="1695" w:type="dxa"/>
            <w:tcBorders>
              <w:top w:val="single" w:sz="4" w:space="0" w:color="auto"/>
              <w:bottom w:val="single" w:sz="4" w:space="0" w:color="auto"/>
            </w:tcBorders>
            <w:shd w:val="clear" w:color="auto" w:fill="auto"/>
          </w:tcPr>
          <w:p w14:paraId="1249961D" w14:textId="77777777" w:rsidR="00F168B3" w:rsidRPr="00CB13B0" w:rsidRDefault="00F168B3" w:rsidP="00F776F0">
            <w:pPr>
              <w:pStyle w:val="ENoteTableText"/>
            </w:pPr>
            <w:r w:rsidRPr="00CB13B0">
              <w:t>New Business Tax System (Thin Capitalisation) Act 2001</w:t>
            </w:r>
          </w:p>
        </w:tc>
        <w:tc>
          <w:tcPr>
            <w:tcW w:w="992" w:type="dxa"/>
            <w:tcBorders>
              <w:top w:val="single" w:sz="4" w:space="0" w:color="auto"/>
              <w:bottom w:val="single" w:sz="4" w:space="0" w:color="auto"/>
            </w:tcBorders>
            <w:shd w:val="clear" w:color="auto" w:fill="auto"/>
          </w:tcPr>
          <w:p w14:paraId="2C1094E1" w14:textId="77777777" w:rsidR="00F168B3" w:rsidRPr="00CB13B0" w:rsidRDefault="00F168B3" w:rsidP="00F776F0">
            <w:pPr>
              <w:pStyle w:val="ENoteTableText"/>
            </w:pPr>
            <w:r w:rsidRPr="00CB13B0">
              <w:t>162, 2001</w:t>
            </w:r>
          </w:p>
        </w:tc>
        <w:tc>
          <w:tcPr>
            <w:tcW w:w="992" w:type="dxa"/>
            <w:tcBorders>
              <w:top w:val="single" w:sz="4" w:space="0" w:color="auto"/>
              <w:bottom w:val="single" w:sz="4" w:space="0" w:color="auto"/>
            </w:tcBorders>
            <w:shd w:val="clear" w:color="auto" w:fill="auto"/>
          </w:tcPr>
          <w:p w14:paraId="132C3403" w14:textId="77777777" w:rsidR="00F168B3" w:rsidRPr="00CB13B0" w:rsidRDefault="00F168B3" w:rsidP="00F776F0">
            <w:pPr>
              <w:pStyle w:val="ENoteTableText"/>
            </w:pPr>
            <w:smartTag w:uri="urn:schemas-microsoft-com:office:smarttags" w:element="date">
              <w:smartTagPr>
                <w:attr w:name="Month" w:val="10"/>
                <w:attr w:name="Day" w:val="1"/>
                <w:attr w:name="Year" w:val="2001"/>
              </w:smartTagPr>
              <w:r w:rsidRPr="00CB13B0">
                <w:t>1 Oct 2001</w:t>
              </w:r>
            </w:smartTag>
          </w:p>
        </w:tc>
        <w:tc>
          <w:tcPr>
            <w:tcW w:w="1843" w:type="dxa"/>
            <w:tcBorders>
              <w:top w:val="single" w:sz="4" w:space="0" w:color="auto"/>
              <w:bottom w:val="single" w:sz="4" w:space="0" w:color="auto"/>
            </w:tcBorders>
            <w:shd w:val="clear" w:color="auto" w:fill="auto"/>
          </w:tcPr>
          <w:p w14:paraId="21D41A61" w14:textId="3AECE94F" w:rsidR="00F168B3" w:rsidRPr="00CB13B0" w:rsidRDefault="00F168B3" w:rsidP="00F776F0">
            <w:pPr>
              <w:pStyle w:val="ENoteTableText"/>
            </w:pPr>
            <w:r w:rsidRPr="00CB13B0">
              <w:t>Sch 1 (</w:t>
            </w:r>
            <w:r w:rsidR="00410FA5">
              <w:t>items 1</w:t>
            </w:r>
            <w:r w:rsidRPr="00CB13B0">
              <w:t xml:space="preserve">, 14–16) and Sch 2: </w:t>
            </w:r>
            <w:r w:rsidR="00410FA5">
              <w:t>1 July</w:t>
            </w:r>
            <w:r w:rsidRPr="00CB13B0">
              <w:t xml:space="preserve"> 2001 (s 2(1))</w:t>
            </w:r>
            <w:r w:rsidRPr="00CB13B0">
              <w:br/>
              <w:t>Sch 1 (</w:t>
            </w:r>
            <w:r w:rsidR="00410FA5">
              <w:t>items 1</w:t>
            </w:r>
            <w:r w:rsidRPr="00CB13B0">
              <w:t>7, 19): 15</w:t>
            </w:r>
            <w:r w:rsidR="0056271E" w:rsidRPr="00CB13B0">
              <w:t> </w:t>
            </w:r>
            <w:r w:rsidRPr="00CB13B0">
              <w:t>July 2001 (s 2(2)(b))</w:t>
            </w:r>
            <w:r w:rsidRPr="00CB13B0">
              <w:br/>
              <w:t>Sch 1 (</w:t>
            </w:r>
            <w:r w:rsidR="00410FA5">
              <w:t>item 1</w:t>
            </w:r>
            <w:r w:rsidRPr="00CB13B0">
              <w:t xml:space="preserve">8): </w:t>
            </w:r>
            <w:r w:rsidR="00410FA5">
              <w:t>1 July</w:t>
            </w:r>
            <w:r w:rsidRPr="00CB13B0">
              <w:t xml:space="preserve"> 2002 (s 2(3)(b))</w:t>
            </w:r>
          </w:p>
        </w:tc>
        <w:tc>
          <w:tcPr>
            <w:tcW w:w="1566" w:type="dxa"/>
            <w:tcBorders>
              <w:top w:val="single" w:sz="4" w:space="0" w:color="auto"/>
              <w:bottom w:val="single" w:sz="4" w:space="0" w:color="auto"/>
            </w:tcBorders>
            <w:shd w:val="clear" w:color="auto" w:fill="auto"/>
          </w:tcPr>
          <w:p w14:paraId="6104B30F" w14:textId="77777777" w:rsidR="00F168B3" w:rsidRPr="00CB13B0" w:rsidRDefault="00F168B3" w:rsidP="00F776F0">
            <w:pPr>
              <w:pStyle w:val="ENoteTableText"/>
            </w:pPr>
            <w:r w:rsidRPr="00CB13B0">
              <w:t>—</w:t>
            </w:r>
          </w:p>
        </w:tc>
      </w:tr>
      <w:tr w:rsidR="00F168B3" w:rsidRPr="00CB13B0" w14:paraId="6D4A28F5" w14:textId="77777777" w:rsidTr="00F776F0">
        <w:trPr>
          <w:cantSplit/>
        </w:trPr>
        <w:tc>
          <w:tcPr>
            <w:tcW w:w="1695" w:type="dxa"/>
            <w:tcBorders>
              <w:top w:val="single" w:sz="4" w:space="0" w:color="auto"/>
              <w:bottom w:val="single" w:sz="4" w:space="0" w:color="auto"/>
            </w:tcBorders>
            <w:shd w:val="clear" w:color="auto" w:fill="auto"/>
          </w:tcPr>
          <w:p w14:paraId="60FBD337" w14:textId="77777777" w:rsidR="00F168B3" w:rsidRPr="00CB13B0" w:rsidRDefault="00F168B3" w:rsidP="00F776F0">
            <w:pPr>
              <w:pStyle w:val="ENoteTableText"/>
            </w:pPr>
            <w:r w:rsidRPr="00CB13B0">
              <w:t>New Business Tax System (Debt and Equity) Act 2001</w:t>
            </w:r>
          </w:p>
        </w:tc>
        <w:tc>
          <w:tcPr>
            <w:tcW w:w="992" w:type="dxa"/>
            <w:tcBorders>
              <w:top w:val="single" w:sz="4" w:space="0" w:color="auto"/>
              <w:bottom w:val="single" w:sz="4" w:space="0" w:color="auto"/>
            </w:tcBorders>
            <w:shd w:val="clear" w:color="auto" w:fill="auto"/>
          </w:tcPr>
          <w:p w14:paraId="37E2C8F0" w14:textId="77777777" w:rsidR="00F168B3" w:rsidRPr="00CB13B0" w:rsidRDefault="00F168B3" w:rsidP="00F776F0">
            <w:pPr>
              <w:pStyle w:val="ENoteTableText"/>
            </w:pPr>
            <w:r w:rsidRPr="00CB13B0">
              <w:t>163, 2001</w:t>
            </w:r>
          </w:p>
        </w:tc>
        <w:tc>
          <w:tcPr>
            <w:tcW w:w="992" w:type="dxa"/>
            <w:tcBorders>
              <w:top w:val="single" w:sz="4" w:space="0" w:color="auto"/>
              <w:bottom w:val="single" w:sz="4" w:space="0" w:color="auto"/>
            </w:tcBorders>
            <w:shd w:val="clear" w:color="auto" w:fill="auto"/>
          </w:tcPr>
          <w:p w14:paraId="12435E81" w14:textId="77777777" w:rsidR="00F168B3" w:rsidRPr="00CB13B0" w:rsidRDefault="00F168B3" w:rsidP="00F776F0">
            <w:pPr>
              <w:pStyle w:val="ENoteTableText"/>
            </w:pPr>
            <w:smartTag w:uri="urn:schemas-microsoft-com:office:smarttags" w:element="date">
              <w:smartTagPr>
                <w:attr w:name="Month" w:val="10"/>
                <w:attr w:name="Day" w:val="1"/>
                <w:attr w:name="Year" w:val="2001"/>
              </w:smartTagPr>
              <w:r w:rsidRPr="00CB13B0">
                <w:t>1 Oct 2001</w:t>
              </w:r>
            </w:smartTag>
          </w:p>
        </w:tc>
        <w:tc>
          <w:tcPr>
            <w:tcW w:w="1843" w:type="dxa"/>
            <w:tcBorders>
              <w:top w:val="single" w:sz="4" w:space="0" w:color="auto"/>
              <w:bottom w:val="single" w:sz="4" w:space="0" w:color="auto"/>
            </w:tcBorders>
            <w:shd w:val="clear" w:color="auto" w:fill="auto"/>
          </w:tcPr>
          <w:p w14:paraId="3D8D40FF" w14:textId="1CA6AA52" w:rsidR="00F168B3" w:rsidRPr="00CB13B0" w:rsidRDefault="00410FA5" w:rsidP="00F776F0">
            <w:pPr>
              <w:pStyle w:val="ENoteTableText"/>
            </w:pPr>
            <w:r>
              <w:t>1 July</w:t>
            </w:r>
            <w:r w:rsidR="00F168B3" w:rsidRPr="00CB13B0">
              <w:t xml:space="preserve"> 2001</w:t>
            </w:r>
          </w:p>
        </w:tc>
        <w:tc>
          <w:tcPr>
            <w:tcW w:w="1566" w:type="dxa"/>
            <w:tcBorders>
              <w:top w:val="single" w:sz="4" w:space="0" w:color="auto"/>
              <w:bottom w:val="single" w:sz="4" w:space="0" w:color="auto"/>
            </w:tcBorders>
            <w:shd w:val="clear" w:color="auto" w:fill="auto"/>
          </w:tcPr>
          <w:p w14:paraId="6F035113" w14:textId="40AB72D4" w:rsidR="00F168B3" w:rsidRPr="00CB13B0" w:rsidRDefault="00F168B3" w:rsidP="00F776F0">
            <w:pPr>
              <w:pStyle w:val="ENoteTableText"/>
            </w:pPr>
            <w:r w:rsidRPr="00CB13B0">
              <w:t>Sch. 1 (</w:t>
            </w:r>
            <w:r w:rsidR="00410FA5">
              <w:t>item 1</w:t>
            </w:r>
            <w:r w:rsidRPr="00CB13B0">
              <w:t>18)</w:t>
            </w:r>
          </w:p>
        </w:tc>
      </w:tr>
      <w:tr w:rsidR="00F168B3" w:rsidRPr="00CB13B0" w14:paraId="31F631FB" w14:textId="77777777" w:rsidTr="00F776F0">
        <w:trPr>
          <w:cantSplit/>
        </w:trPr>
        <w:tc>
          <w:tcPr>
            <w:tcW w:w="1695" w:type="dxa"/>
            <w:tcBorders>
              <w:top w:val="single" w:sz="4" w:space="0" w:color="auto"/>
              <w:bottom w:val="single" w:sz="4" w:space="0" w:color="auto"/>
            </w:tcBorders>
            <w:shd w:val="clear" w:color="auto" w:fill="auto"/>
          </w:tcPr>
          <w:p w14:paraId="51121DF0" w14:textId="77777777" w:rsidR="00F168B3" w:rsidRPr="00CB13B0" w:rsidRDefault="00F168B3" w:rsidP="00F776F0">
            <w:pPr>
              <w:pStyle w:val="ENoteTableText"/>
            </w:pPr>
            <w:r w:rsidRPr="00CB13B0">
              <w:t>Taxation Laws Amendment Act (No.</w:t>
            </w:r>
            <w:r w:rsidR="0056271E" w:rsidRPr="00CB13B0">
              <w:t> </w:t>
            </w:r>
            <w:r w:rsidRPr="00CB13B0">
              <w:t>2) 2001</w:t>
            </w:r>
          </w:p>
        </w:tc>
        <w:tc>
          <w:tcPr>
            <w:tcW w:w="992" w:type="dxa"/>
            <w:tcBorders>
              <w:top w:val="single" w:sz="4" w:space="0" w:color="auto"/>
              <w:bottom w:val="single" w:sz="4" w:space="0" w:color="auto"/>
            </w:tcBorders>
            <w:shd w:val="clear" w:color="auto" w:fill="auto"/>
          </w:tcPr>
          <w:p w14:paraId="3F135F6C" w14:textId="77777777" w:rsidR="00F168B3" w:rsidRPr="00CB13B0" w:rsidRDefault="00F168B3" w:rsidP="00F776F0">
            <w:pPr>
              <w:pStyle w:val="ENoteTableText"/>
            </w:pPr>
            <w:r w:rsidRPr="00CB13B0">
              <w:t>167, 2001</w:t>
            </w:r>
          </w:p>
        </w:tc>
        <w:tc>
          <w:tcPr>
            <w:tcW w:w="992" w:type="dxa"/>
            <w:tcBorders>
              <w:top w:val="single" w:sz="4" w:space="0" w:color="auto"/>
              <w:bottom w:val="single" w:sz="4" w:space="0" w:color="auto"/>
            </w:tcBorders>
            <w:shd w:val="clear" w:color="auto" w:fill="auto"/>
          </w:tcPr>
          <w:p w14:paraId="654086E7" w14:textId="77777777" w:rsidR="00F168B3" w:rsidRPr="00CB13B0" w:rsidRDefault="00F168B3" w:rsidP="00F776F0">
            <w:pPr>
              <w:pStyle w:val="ENoteTableText"/>
            </w:pPr>
            <w:smartTag w:uri="urn:schemas-microsoft-com:office:smarttags" w:element="date">
              <w:smartTagPr>
                <w:attr w:name="Month" w:val="10"/>
                <w:attr w:name="Day" w:val="1"/>
                <w:attr w:name="Year" w:val="2001"/>
              </w:smartTagPr>
              <w:r w:rsidRPr="00CB13B0">
                <w:t>1 Oct 2001</w:t>
              </w:r>
            </w:smartTag>
          </w:p>
        </w:tc>
        <w:tc>
          <w:tcPr>
            <w:tcW w:w="1843" w:type="dxa"/>
            <w:tcBorders>
              <w:top w:val="single" w:sz="4" w:space="0" w:color="auto"/>
              <w:bottom w:val="single" w:sz="4" w:space="0" w:color="auto"/>
            </w:tcBorders>
            <w:shd w:val="clear" w:color="auto" w:fill="auto"/>
          </w:tcPr>
          <w:p w14:paraId="77842F7F" w14:textId="77777777" w:rsidR="00F168B3" w:rsidRPr="00CB13B0" w:rsidRDefault="00F168B3" w:rsidP="00F776F0">
            <w:pPr>
              <w:pStyle w:val="ENoteTableText"/>
            </w:pPr>
            <w:r w:rsidRPr="00CB13B0">
              <w:t>Sch 4 (</w:t>
            </w:r>
            <w:r w:rsidR="00E75F4A" w:rsidRPr="00CB13B0">
              <w:t>items 8</w:t>
            </w:r>
            <w:r w:rsidRPr="00CB13B0">
              <w:t>–10) and Sch 7 and 8: 1 Oct 2001 (s 2(1))</w:t>
            </w:r>
          </w:p>
        </w:tc>
        <w:tc>
          <w:tcPr>
            <w:tcW w:w="1566" w:type="dxa"/>
            <w:tcBorders>
              <w:top w:val="single" w:sz="4" w:space="0" w:color="auto"/>
              <w:bottom w:val="single" w:sz="4" w:space="0" w:color="auto"/>
            </w:tcBorders>
            <w:shd w:val="clear" w:color="auto" w:fill="auto"/>
          </w:tcPr>
          <w:p w14:paraId="251F0457" w14:textId="4AF386F4" w:rsidR="00F168B3" w:rsidRPr="00CB13B0" w:rsidRDefault="00F168B3" w:rsidP="00F776F0">
            <w:pPr>
              <w:pStyle w:val="ENoteTableText"/>
            </w:pPr>
            <w:r w:rsidRPr="00CB13B0">
              <w:t>Sch 4 (</w:t>
            </w:r>
            <w:r w:rsidR="00410FA5">
              <w:t>item 1</w:t>
            </w:r>
            <w:r w:rsidRPr="00CB13B0">
              <w:t>0), Sch 7 (</w:t>
            </w:r>
            <w:r w:rsidR="00410FA5">
              <w:t>item 1</w:t>
            </w:r>
            <w:r w:rsidRPr="00CB13B0">
              <w:t>5) and Sch 8 (</w:t>
            </w:r>
            <w:r w:rsidR="00410FA5">
              <w:t>item 4</w:t>
            </w:r>
            <w:r w:rsidRPr="00CB13B0">
              <w:t>)</w:t>
            </w:r>
          </w:p>
        </w:tc>
      </w:tr>
      <w:tr w:rsidR="00F168B3" w:rsidRPr="00CB13B0" w14:paraId="15A0E54D" w14:textId="77777777" w:rsidTr="00F776F0">
        <w:trPr>
          <w:cantSplit/>
        </w:trPr>
        <w:tc>
          <w:tcPr>
            <w:tcW w:w="1695" w:type="dxa"/>
            <w:tcBorders>
              <w:top w:val="single" w:sz="4" w:space="0" w:color="auto"/>
              <w:bottom w:val="nil"/>
            </w:tcBorders>
            <w:shd w:val="clear" w:color="auto" w:fill="auto"/>
          </w:tcPr>
          <w:p w14:paraId="4CE842C0" w14:textId="77777777" w:rsidR="00F168B3" w:rsidRPr="00CB13B0" w:rsidRDefault="00F168B3" w:rsidP="00F776F0">
            <w:pPr>
              <w:pStyle w:val="ENoteTableText"/>
            </w:pPr>
            <w:r w:rsidRPr="00CB13B0">
              <w:t>Taxation Laws Amendment Act (No.</w:t>
            </w:r>
            <w:r w:rsidR="0056271E" w:rsidRPr="00CB13B0">
              <w:t> </w:t>
            </w:r>
            <w:r w:rsidRPr="00CB13B0">
              <w:t>5) 2001</w:t>
            </w:r>
          </w:p>
        </w:tc>
        <w:tc>
          <w:tcPr>
            <w:tcW w:w="992" w:type="dxa"/>
            <w:tcBorders>
              <w:top w:val="single" w:sz="4" w:space="0" w:color="auto"/>
              <w:bottom w:val="nil"/>
            </w:tcBorders>
            <w:shd w:val="clear" w:color="auto" w:fill="auto"/>
          </w:tcPr>
          <w:p w14:paraId="05558E0E" w14:textId="77777777" w:rsidR="00F168B3" w:rsidRPr="00CB13B0" w:rsidRDefault="00F168B3" w:rsidP="00F776F0">
            <w:pPr>
              <w:pStyle w:val="ENoteTableText"/>
            </w:pPr>
            <w:r w:rsidRPr="00CB13B0">
              <w:t>168, 2001</w:t>
            </w:r>
          </w:p>
        </w:tc>
        <w:tc>
          <w:tcPr>
            <w:tcW w:w="992" w:type="dxa"/>
            <w:tcBorders>
              <w:top w:val="single" w:sz="4" w:space="0" w:color="auto"/>
              <w:bottom w:val="nil"/>
            </w:tcBorders>
            <w:shd w:val="clear" w:color="auto" w:fill="auto"/>
          </w:tcPr>
          <w:p w14:paraId="3E375B72" w14:textId="77777777" w:rsidR="00F168B3" w:rsidRPr="00CB13B0" w:rsidRDefault="00F168B3" w:rsidP="00F776F0">
            <w:pPr>
              <w:pStyle w:val="ENoteTableText"/>
            </w:pPr>
            <w:smartTag w:uri="urn:schemas-microsoft-com:office:smarttags" w:element="date">
              <w:smartTagPr>
                <w:attr w:name="Month" w:val="10"/>
                <w:attr w:name="Day" w:val="1"/>
                <w:attr w:name="Year" w:val="2001"/>
              </w:smartTagPr>
              <w:r w:rsidRPr="00CB13B0">
                <w:t>1 Oct 2001</w:t>
              </w:r>
            </w:smartTag>
          </w:p>
        </w:tc>
        <w:tc>
          <w:tcPr>
            <w:tcW w:w="1843" w:type="dxa"/>
            <w:tcBorders>
              <w:top w:val="single" w:sz="4" w:space="0" w:color="auto"/>
              <w:bottom w:val="nil"/>
            </w:tcBorders>
            <w:shd w:val="clear" w:color="auto" w:fill="auto"/>
          </w:tcPr>
          <w:p w14:paraId="6CBBEC45" w14:textId="0BCB2636" w:rsidR="00F168B3" w:rsidRPr="00CB13B0" w:rsidRDefault="00F168B3" w:rsidP="00F776F0">
            <w:pPr>
              <w:pStyle w:val="ENoteTableText"/>
            </w:pPr>
            <w:r w:rsidRPr="00CB13B0">
              <w:t>Schedule</w:t>
            </w:r>
            <w:r w:rsidR="0056271E" w:rsidRPr="00CB13B0">
              <w:t> </w:t>
            </w:r>
            <w:r w:rsidRPr="00CB13B0">
              <w:t xml:space="preserve">2: </w:t>
            </w:r>
            <w:r w:rsidR="00410FA5">
              <w:t>1 July</w:t>
            </w:r>
            <w:r w:rsidRPr="00CB13B0">
              <w:t xml:space="preserve"> 2000</w:t>
            </w:r>
            <w:r w:rsidRPr="00CB13B0">
              <w:br/>
              <w:t>Remainder: Royal Assent</w:t>
            </w:r>
          </w:p>
        </w:tc>
        <w:tc>
          <w:tcPr>
            <w:tcW w:w="1566" w:type="dxa"/>
            <w:tcBorders>
              <w:top w:val="single" w:sz="4" w:space="0" w:color="auto"/>
              <w:bottom w:val="nil"/>
            </w:tcBorders>
            <w:shd w:val="clear" w:color="auto" w:fill="auto"/>
          </w:tcPr>
          <w:p w14:paraId="0063F454" w14:textId="07E01148" w:rsidR="00F168B3" w:rsidRPr="00CB13B0" w:rsidRDefault="00F168B3" w:rsidP="00F776F0">
            <w:pPr>
              <w:pStyle w:val="ENoteTableText"/>
            </w:pPr>
            <w:r w:rsidRPr="00CB13B0">
              <w:t>s 4, Sch. 1 (</w:t>
            </w:r>
            <w:r w:rsidR="00410FA5">
              <w:t>item 1</w:t>
            </w:r>
            <w:r w:rsidRPr="00CB13B0">
              <w:t>7), Sch. 3 (</w:t>
            </w:r>
            <w:r w:rsidR="00A13A22">
              <w:t>items 4</w:t>
            </w:r>
            <w:r w:rsidRPr="00CB13B0">
              <w:t>, 5), Sch. 4 (</w:t>
            </w:r>
            <w:r w:rsidR="007E553F" w:rsidRPr="00CB13B0">
              <w:t>items 7</w:t>
            </w:r>
            <w:r w:rsidRPr="00CB13B0">
              <w:t>, 9, 16) and Sch. 5 (</w:t>
            </w:r>
            <w:r w:rsidR="00410FA5">
              <w:t>item 5</w:t>
            </w:r>
            <w:r w:rsidRPr="00CB13B0">
              <w:t>)</w:t>
            </w:r>
          </w:p>
        </w:tc>
      </w:tr>
      <w:tr w:rsidR="00F168B3" w:rsidRPr="00CB13B0" w14:paraId="2943F931" w14:textId="77777777" w:rsidTr="00F776F0">
        <w:trPr>
          <w:cantSplit/>
        </w:trPr>
        <w:tc>
          <w:tcPr>
            <w:tcW w:w="1695" w:type="dxa"/>
            <w:tcBorders>
              <w:top w:val="nil"/>
              <w:bottom w:val="nil"/>
            </w:tcBorders>
            <w:shd w:val="clear" w:color="auto" w:fill="auto"/>
          </w:tcPr>
          <w:p w14:paraId="588989F3"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2F7E025B" w14:textId="77777777" w:rsidR="00F168B3" w:rsidRPr="00CB13B0" w:rsidRDefault="00F168B3" w:rsidP="00F776F0">
            <w:pPr>
              <w:pStyle w:val="ENoteTableText"/>
              <w:keepNext/>
            </w:pPr>
          </w:p>
        </w:tc>
        <w:tc>
          <w:tcPr>
            <w:tcW w:w="992" w:type="dxa"/>
            <w:tcBorders>
              <w:top w:val="nil"/>
              <w:bottom w:val="nil"/>
            </w:tcBorders>
            <w:shd w:val="clear" w:color="auto" w:fill="auto"/>
          </w:tcPr>
          <w:p w14:paraId="102D2944" w14:textId="77777777" w:rsidR="00F168B3" w:rsidRPr="00CB13B0" w:rsidRDefault="00F168B3" w:rsidP="00F776F0">
            <w:pPr>
              <w:pStyle w:val="ENoteTableText"/>
              <w:keepNext/>
            </w:pPr>
          </w:p>
        </w:tc>
        <w:tc>
          <w:tcPr>
            <w:tcW w:w="1843" w:type="dxa"/>
            <w:tcBorders>
              <w:top w:val="nil"/>
              <w:bottom w:val="nil"/>
            </w:tcBorders>
            <w:shd w:val="clear" w:color="auto" w:fill="auto"/>
          </w:tcPr>
          <w:p w14:paraId="2F94BEC4" w14:textId="77777777" w:rsidR="00F168B3" w:rsidRPr="00CB13B0" w:rsidRDefault="00F168B3" w:rsidP="00F776F0">
            <w:pPr>
              <w:pStyle w:val="ENoteTableText"/>
              <w:keepNext/>
            </w:pPr>
          </w:p>
        </w:tc>
        <w:tc>
          <w:tcPr>
            <w:tcW w:w="1566" w:type="dxa"/>
            <w:tcBorders>
              <w:top w:val="nil"/>
              <w:bottom w:val="nil"/>
            </w:tcBorders>
            <w:shd w:val="clear" w:color="auto" w:fill="auto"/>
          </w:tcPr>
          <w:p w14:paraId="78672D5B" w14:textId="77777777" w:rsidR="00F168B3" w:rsidRPr="00CB13B0" w:rsidRDefault="00F168B3" w:rsidP="00F776F0">
            <w:pPr>
              <w:pStyle w:val="ENoteTableText"/>
              <w:keepNext/>
            </w:pPr>
          </w:p>
        </w:tc>
      </w:tr>
      <w:tr w:rsidR="00F168B3" w:rsidRPr="00CB13B0" w14:paraId="3DB5DA45" w14:textId="77777777" w:rsidTr="00F776F0">
        <w:trPr>
          <w:cantSplit/>
        </w:trPr>
        <w:tc>
          <w:tcPr>
            <w:tcW w:w="1695" w:type="dxa"/>
            <w:tcBorders>
              <w:top w:val="nil"/>
              <w:bottom w:val="single" w:sz="4" w:space="0" w:color="auto"/>
            </w:tcBorders>
            <w:shd w:val="clear" w:color="auto" w:fill="auto"/>
          </w:tcPr>
          <w:p w14:paraId="2FBB8D77"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492EDEB4"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26227C61"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140A58AD" w14:textId="06131F56" w:rsidR="00F168B3" w:rsidRPr="00CB13B0" w:rsidRDefault="00F168B3" w:rsidP="00F776F0">
            <w:pPr>
              <w:pStyle w:val="ENoteTableText"/>
            </w:pPr>
            <w:r w:rsidRPr="00CB13B0">
              <w:t>Schedule</w:t>
            </w:r>
            <w:r w:rsidR="0056271E" w:rsidRPr="00CB13B0">
              <w:t> </w:t>
            </w:r>
            <w:r w:rsidRPr="00CB13B0">
              <w:t>6 (</w:t>
            </w:r>
            <w:r w:rsidR="00410FA5">
              <w:t>item 8</w:t>
            </w:r>
            <w:r w:rsidRPr="00CB13B0">
              <w:t xml:space="preserve">7): </w:t>
            </w:r>
            <w:r w:rsidR="007E6237" w:rsidRPr="00CB13B0">
              <w:t>29 June</w:t>
            </w:r>
            <w:r w:rsidRPr="00CB13B0">
              <w:t xml:space="preserve"> 2010</w:t>
            </w:r>
          </w:p>
        </w:tc>
        <w:tc>
          <w:tcPr>
            <w:tcW w:w="1566" w:type="dxa"/>
            <w:tcBorders>
              <w:top w:val="nil"/>
              <w:bottom w:val="single" w:sz="4" w:space="0" w:color="auto"/>
            </w:tcBorders>
            <w:shd w:val="clear" w:color="auto" w:fill="auto"/>
          </w:tcPr>
          <w:p w14:paraId="6BF8AA9B" w14:textId="77777777" w:rsidR="00F168B3" w:rsidRPr="00CB13B0" w:rsidRDefault="00F168B3" w:rsidP="00F776F0">
            <w:pPr>
              <w:pStyle w:val="ENoteTableText"/>
            </w:pPr>
            <w:r w:rsidRPr="00CB13B0">
              <w:t>—</w:t>
            </w:r>
          </w:p>
        </w:tc>
      </w:tr>
      <w:tr w:rsidR="00F168B3" w:rsidRPr="00CB13B0" w14:paraId="7C93A043" w14:textId="77777777" w:rsidTr="00F776F0">
        <w:trPr>
          <w:cantSplit/>
        </w:trPr>
        <w:tc>
          <w:tcPr>
            <w:tcW w:w="1695" w:type="dxa"/>
            <w:tcBorders>
              <w:top w:val="single" w:sz="4" w:space="0" w:color="auto"/>
              <w:bottom w:val="nil"/>
            </w:tcBorders>
            <w:shd w:val="clear" w:color="auto" w:fill="auto"/>
          </w:tcPr>
          <w:p w14:paraId="04835A84" w14:textId="77777777" w:rsidR="00F168B3" w:rsidRPr="00CB13B0" w:rsidRDefault="00F168B3" w:rsidP="00F776F0">
            <w:pPr>
              <w:pStyle w:val="ENoteTableText"/>
            </w:pPr>
            <w:r w:rsidRPr="00CB13B0">
              <w:t>Taxation Laws Amendment Act (No.</w:t>
            </w:r>
            <w:r w:rsidR="0056271E" w:rsidRPr="00CB13B0">
              <w:t> </w:t>
            </w:r>
            <w:r w:rsidRPr="00CB13B0">
              <w:t>6) 2001</w:t>
            </w:r>
          </w:p>
        </w:tc>
        <w:tc>
          <w:tcPr>
            <w:tcW w:w="992" w:type="dxa"/>
            <w:tcBorders>
              <w:top w:val="single" w:sz="4" w:space="0" w:color="auto"/>
              <w:bottom w:val="nil"/>
            </w:tcBorders>
            <w:shd w:val="clear" w:color="auto" w:fill="auto"/>
          </w:tcPr>
          <w:p w14:paraId="3E343E70" w14:textId="77777777" w:rsidR="00F168B3" w:rsidRPr="00CB13B0" w:rsidRDefault="00F168B3" w:rsidP="00F776F0">
            <w:pPr>
              <w:pStyle w:val="ENoteTableText"/>
            </w:pPr>
            <w:r w:rsidRPr="00CB13B0">
              <w:t>169, 2001</w:t>
            </w:r>
          </w:p>
        </w:tc>
        <w:tc>
          <w:tcPr>
            <w:tcW w:w="992" w:type="dxa"/>
            <w:tcBorders>
              <w:top w:val="single" w:sz="4" w:space="0" w:color="auto"/>
              <w:bottom w:val="nil"/>
            </w:tcBorders>
            <w:shd w:val="clear" w:color="auto" w:fill="auto"/>
          </w:tcPr>
          <w:p w14:paraId="754C2946" w14:textId="77777777" w:rsidR="00F168B3" w:rsidRPr="00CB13B0" w:rsidRDefault="00F168B3" w:rsidP="00F776F0">
            <w:pPr>
              <w:pStyle w:val="ENoteTableText"/>
            </w:pPr>
            <w:smartTag w:uri="urn:schemas-microsoft-com:office:smarttags" w:element="date">
              <w:smartTagPr>
                <w:attr w:name="Month" w:val="10"/>
                <w:attr w:name="Day" w:val="1"/>
                <w:attr w:name="Year" w:val="2001"/>
              </w:smartTagPr>
              <w:r w:rsidRPr="00CB13B0">
                <w:t>1 Oct 2001</w:t>
              </w:r>
            </w:smartTag>
          </w:p>
        </w:tc>
        <w:tc>
          <w:tcPr>
            <w:tcW w:w="1843" w:type="dxa"/>
            <w:tcBorders>
              <w:top w:val="single" w:sz="4" w:space="0" w:color="auto"/>
              <w:bottom w:val="nil"/>
            </w:tcBorders>
            <w:shd w:val="clear" w:color="auto" w:fill="auto"/>
          </w:tcPr>
          <w:p w14:paraId="05D8536D" w14:textId="53B0606C" w:rsidR="00F168B3" w:rsidRPr="00CB13B0" w:rsidRDefault="00F168B3" w:rsidP="00F776F0">
            <w:pPr>
              <w:pStyle w:val="ENoteTableText"/>
            </w:pPr>
            <w:r w:rsidRPr="00CB13B0">
              <w:t>s 4, Sch 4, Sch 5 (</w:t>
            </w:r>
            <w:r w:rsidR="00410FA5">
              <w:t>items 1</w:t>
            </w:r>
            <w:r w:rsidRPr="00CB13B0">
              <w:t>–9) and Sch 6 (</w:t>
            </w:r>
            <w:r w:rsidR="00410FA5">
              <w:t>items 1</w:t>
            </w:r>
            <w:r w:rsidRPr="00CB13B0">
              <w:t>–4, 4A–4C, 5, 5A, 6–16, 16L–16N, 17, 19): 1 Oct 2001 (s 2(1), (4), (4B), (4C), (5))</w:t>
            </w:r>
          </w:p>
        </w:tc>
        <w:tc>
          <w:tcPr>
            <w:tcW w:w="1566" w:type="dxa"/>
            <w:tcBorders>
              <w:top w:val="single" w:sz="4" w:space="0" w:color="auto"/>
              <w:bottom w:val="nil"/>
            </w:tcBorders>
            <w:shd w:val="clear" w:color="auto" w:fill="auto"/>
          </w:tcPr>
          <w:p w14:paraId="57052CC7" w14:textId="13B4603B" w:rsidR="00F168B3" w:rsidRPr="00CB13B0" w:rsidRDefault="00F168B3" w:rsidP="00F776F0">
            <w:pPr>
              <w:pStyle w:val="ENoteTableText"/>
            </w:pPr>
            <w:r w:rsidRPr="00CB13B0">
              <w:t>s 4, Sch 4 (</w:t>
            </w:r>
            <w:r w:rsidR="00410FA5">
              <w:t>item 1</w:t>
            </w:r>
            <w:r w:rsidRPr="00CB13B0">
              <w:t>5), Sch 5 (</w:t>
            </w:r>
            <w:r w:rsidR="00222892" w:rsidRPr="00CB13B0">
              <w:t>item 9</w:t>
            </w:r>
            <w:r w:rsidRPr="00CB13B0">
              <w:t>) and Sch 6 (</w:t>
            </w:r>
            <w:r w:rsidR="00410FA5">
              <w:t>item 1</w:t>
            </w:r>
            <w:r w:rsidRPr="00CB13B0">
              <w:t>9(1)–(2A))</w:t>
            </w:r>
          </w:p>
        </w:tc>
      </w:tr>
      <w:tr w:rsidR="00F168B3" w:rsidRPr="00CB13B0" w14:paraId="4BA4FA96" w14:textId="77777777" w:rsidTr="00F776F0">
        <w:trPr>
          <w:cantSplit/>
        </w:trPr>
        <w:tc>
          <w:tcPr>
            <w:tcW w:w="1695" w:type="dxa"/>
            <w:tcBorders>
              <w:top w:val="nil"/>
              <w:bottom w:val="nil"/>
            </w:tcBorders>
            <w:shd w:val="clear" w:color="auto" w:fill="auto"/>
          </w:tcPr>
          <w:p w14:paraId="46781F9A"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09613B21" w14:textId="77777777" w:rsidR="00F168B3" w:rsidRPr="00CB13B0" w:rsidRDefault="00F168B3" w:rsidP="00F776F0">
            <w:pPr>
              <w:pStyle w:val="ENoteTableText"/>
            </w:pPr>
          </w:p>
        </w:tc>
        <w:tc>
          <w:tcPr>
            <w:tcW w:w="992" w:type="dxa"/>
            <w:tcBorders>
              <w:top w:val="nil"/>
              <w:bottom w:val="nil"/>
            </w:tcBorders>
            <w:shd w:val="clear" w:color="auto" w:fill="auto"/>
          </w:tcPr>
          <w:p w14:paraId="72260ED7" w14:textId="77777777" w:rsidR="00F168B3" w:rsidRPr="00CB13B0" w:rsidRDefault="00F168B3" w:rsidP="00F776F0">
            <w:pPr>
              <w:pStyle w:val="ENoteTableText"/>
            </w:pPr>
          </w:p>
        </w:tc>
        <w:tc>
          <w:tcPr>
            <w:tcW w:w="1843" w:type="dxa"/>
            <w:tcBorders>
              <w:top w:val="nil"/>
              <w:bottom w:val="nil"/>
            </w:tcBorders>
            <w:shd w:val="clear" w:color="auto" w:fill="auto"/>
          </w:tcPr>
          <w:p w14:paraId="3914549A" w14:textId="77777777" w:rsidR="00F168B3" w:rsidRPr="00CB13B0" w:rsidRDefault="00F168B3" w:rsidP="00F776F0">
            <w:pPr>
              <w:pStyle w:val="ENoteTableText"/>
            </w:pPr>
          </w:p>
        </w:tc>
        <w:tc>
          <w:tcPr>
            <w:tcW w:w="1566" w:type="dxa"/>
            <w:tcBorders>
              <w:top w:val="nil"/>
              <w:bottom w:val="nil"/>
            </w:tcBorders>
            <w:shd w:val="clear" w:color="auto" w:fill="auto"/>
          </w:tcPr>
          <w:p w14:paraId="5BFE7395" w14:textId="77777777" w:rsidR="00F168B3" w:rsidRPr="00CB13B0" w:rsidRDefault="00F168B3" w:rsidP="00F776F0">
            <w:pPr>
              <w:pStyle w:val="ENoteTableText"/>
            </w:pPr>
          </w:p>
        </w:tc>
      </w:tr>
      <w:tr w:rsidR="00F168B3" w:rsidRPr="00CB13B0" w14:paraId="782B29F0" w14:textId="77777777" w:rsidTr="00F776F0">
        <w:trPr>
          <w:cantSplit/>
        </w:trPr>
        <w:tc>
          <w:tcPr>
            <w:tcW w:w="1695" w:type="dxa"/>
            <w:tcBorders>
              <w:top w:val="nil"/>
              <w:bottom w:val="nil"/>
            </w:tcBorders>
            <w:shd w:val="clear" w:color="auto" w:fill="auto"/>
          </w:tcPr>
          <w:p w14:paraId="132E3612"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2) 2002</w:t>
            </w:r>
          </w:p>
        </w:tc>
        <w:tc>
          <w:tcPr>
            <w:tcW w:w="992" w:type="dxa"/>
            <w:tcBorders>
              <w:top w:val="nil"/>
              <w:bottom w:val="nil"/>
            </w:tcBorders>
            <w:shd w:val="clear" w:color="auto" w:fill="auto"/>
          </w:tcPr>
          <w:p w14:paraId="6EDD0164" w14:textId="77777777" w:rsidR="00F168B3" w:rsidRPr="00CB13B0" w:rsidRDefault="00F168B3" w:rsidP="00F776F0">
            <w:pPr>
              <w:pStyle w:val="ENoteTableText"/>
            </w:pPr>
            <w:r w:rsidRPr="00CB13B0">
              <w:t>57, 2002</w:t>
            </w:r>
          </w:p>
        </w:tc>
        <w:tc>
          <w:tcPr>
            <w:tcW w:w="992" w:type="dxa"/>
            <w:tcBorders>
              <w:top w:val="nil"/>
              <w:bottom w:val="nil"/>
            </w:tcBorders>
            <w:shd w:val="clear" w:color="auto" w:fill="auto"/>
          </w:tcPr>
          <w:p w14:paraId="2F8B43A7"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nil"/>
            </w:tcBorders>
            <w:shd w:val="clear" w:color="auto" w:fill="auto"/>
          </w:tcPr>
          <w:p w14:paraId="0CAF2DEB" w14:textId="41710DD6" w:rsidR="00F168B3" w:rsidRPr="00CB13B0" w:rsidRDefault="00F168B3" w:rsidP="00F776F0">
            <w:pPr>
              <w:pStyle w:val="ENoteTableText"/>
            </w:pPr>
            <w:r w:rsidRPr="00CB13B0">
              <w:t>Sch 12 (</w:t>
            </w:r>
            <w:r w:rsidR="00410FA5">
              <w:t>items 5</w:t>
            </w:r>
            <w:r w:rsidRPr="00CB13B0">
              <w:t xml:space="preserve">8, 59): 1 Oct 2001 (s 2(1) </w:t>
            </w:r>
            <w:r w:rsidR="00410FA5">
              <w:t>item 5</w:t>
            </w:r>
            <w:r w:rsidRPr="00CB13B0">
              <w:t>8)</w:t>
            </w:r>
          </w:p>
        </w:tc>
        <w:tc>
          <w:tcPr>
            <w:tcW w:w="1566" w:type="dxa"/>
            <w:tcBorders>
              <w:top w:val="nil"/>
              <w:bottom w:val="nil"/>
            </w:tcBorders>
            <w:shd w:val="clear" w:color="auto" w:fill="auto"/>
          </w:tcPr>
          <w:p w14:paraId="37815874" w14:textId="77777777" w:rsidR="00F168B3" w:rsidRPr="00CB13B0" w:rsidRDefault="00F168B3" w:rsidP="00F776F0">
            <w:pPr>
              <w:pStyle w:val="ENoteTableText"/>
            </w:pPr>
            <w:r w:rsidRPr="00CB13B0">
              <w:t>—</w:t>
            </w:r>
          </w:p>
        </w:tc>
      </w:tr>
      <w:tr w:rsidR="00F168B3" w:rsidRPr="00CB13B0" w14:paraId="1AD17710" w14:textId="77777777" w:rsidTr="00F776F0">
        <w:trPr>
          <w:cantSplit/>
        </w:trPr>
        <w:tc>
          <w:tcPr>
            <w:tcW w:w="1695" w:type="dxa"/>
            <w:tcBorders>
              <w:top w:val="nil"/>
              <w:bottom w:val="single" w:sz="4" w:space="0" w:color="auto"/>
            </w:tcBorders>
            <w:shd w:val="clear" w:color="auto" w:fill="auto"/>
          </w:tcPr>
          <w:p w14:paraId="2AF4C730"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0B8A3E9A"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51905C55"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2A33002C" w14:textId="77777777" w:rsidR="00F168B3" w:rsidRPr="00CB13B0" w:rsidRDefault="00F168B3" w:rsidP="00F776F0">
            <w:pPr>
              <w:pStyle w:val="ENoteTableText"/>
            </w:pPr>
            <w:r w:rsidRPr="00CB13B0">
              <w:t>Schedule</w:t>
            </w:r>
            <w:r w:rsidR="0056271E" w:rsidRPr="00CB13B0">
              <w:t> </w:t>
            </w:r>
            <w:r w:rsidRPr="00CB13B0">
              <w:t>6 (</w:t>
            </w:r>
            <w:r w:rsidR="00222892" w:rsidRPr="00CB13B0">
              <w:t>item 9</w:t>
            </w:r>
            <w:r w:rsidRPr="00CB13B0">
              <w:t xml:space="preserve">2): </w:t>
            </w:r>
            <w:r w:rsidR="007E6237" w:rsidRPr="00CB13B0">
              <w:t>29 June</w:t>
            </w:r>
            <w:r w:rsidRPr="00CB13B0">
              <w:t xml:space="preserve"> 2010</w:t>
            </w:r>
          </w:p>
        </w:tc>
        <w:tc>
          <w:tcPr>
            <w:tcW w:w="1566" w:type="dxa"/>
            <w:tcBorders>
              <w:top w:val="nil"/>
              <w:bottom w:val="single" w:sz="4" w:space="0" w:color="auto"/>
            </w:tcBorders>
            <w:shd w:val="clear" w:color="auto" w:fill="auto"/>
          </w:tcPr>
          <w:p w14:paraId="019A62EB" w14:textId="77777777" w:rsidR="00F168B3" w:rsidRPr="00CB13B0" w:rsidRDefault="00F168B3" w:rsidP="00F776F0">
            <w:pPr>
              <w:pStyle w:val="ENoteTableText"/>
            </w:pPr>
            <w:r w:rsidRPr="00CB13B0">
              <w:t>—</w:t>
            </w:r>
          </w:p>
        </w:tc>
      </w:tr>
      <w:tr w:rsidR="00F168B3" w:rsidRPr="00CB13B0" w14:paraId="3E6FD076" w14:textId="77777777" w:rsidTr="00F776F0">
        <w:trPr>
          <w:cantSplit/>
        </w:trPr>
        <w:tc>
          <w:tcPr>
            <w:tcW w:w="1695" w:type="dxa"/>
            <w:tcBorders>
              <w:top w:val="single" w:sz="4" w:space="0" w:color="auto"/>
              <w:bottom w:val="nil"/>
            </w:tcBorders>
            <w:shd w:val="clear" w:color="auto" w:fill="auto"/>
          </w:tcPr>
          <w:p w14:paraId="70D1624C" w14:textId="77777777" w:rsidR="00F168B3" w:rsidRPr="00CB13B0" w:rsidRDefault="00F168B3" w:rsidP="00F776F0">
            <w:pPr>
              <w:pStyle w:val="ENoteTableText"/>
            </w:pPr>
            <w:r w:rsidRPr="00CB13B0">
              <w:t>Taxation Laws Amendment (Research and Development) Act 2001</w:t>
            </w:r>
          </w:p>
        </w:tc>
        <w:tc>
          <w:tcPr>
            <w:tcW w:w="992" w:type="dxa"/>
            <w:tcBorders>
              <w:top w:val="single" w:sz="4" w:space="0" w:color="auto"/>
              <w:bottom w:val="nil"/>
            </w:tcBorders>
            <w:shd w:val="clear" w:color="auto" w:fill="auto"/>
          </w:tcPr>
          <w:p w14:paraId="2BB4FFE0" w14:textId="77777777" w:rsidR="00F168B3" w:rsidRPr="00CB13B0" w:rsidRDefault="00F168B3" w:rsidP="00F776F0">
            <w:pPr>
              <w:pStyle w:val="ENoteTableText"/>
            </w:pPr>
            <w:r w:rsidRPr="00CB13B0">
              <w:t>170, 2001</w:t>
            </w:r>
          </w:p>
        </w:tc>
        <w:tc>
          <w:tcPr>
            <w:tcW w:w="992" w:type="dxa"/>
            <w:tcBorders>
              <w:top w:val="single" w:sz="4" w:space="0" w:color="auto"/>
              <w:bottom w:val="nil"/>
            </w:tcBorders>
            <w:shd w:val="clear" w:color="auto" w:fill="auto"/>
          </w:tcPr>
          <w:p w14:paraId="59C8F2CA" w14:textId="77777777" w:rsidR="00F168B3" w:rsidRPr="00CB13B0" w:rsidRDefault="00F168B3" w:rsidP="00F776F0">
            <w:pPr>
              <w:pStyle w:val="ENoteTableText"/>
            </w:pPr>
            <w:smartTag w:uri="urn:schemas-microsoft-com:office:smarttags" w:element="date">
              <w:smartTagPr>
                <w:attr w:name="Month" w:val="10"/>
                <w:attr w:name="Day" w:val="1"/>
                <w:attr w:name="Year" w:val="2001"/>
              </w:smartTagPr>
              <w:r w:rsidRPr="00CB13B0">
                <w:t>1 Oct 2001</w:t>
              </w:r>
            </w:smartTag>
          </w:p>
        </w:tc>
        <w:tc>
          <w:tcPr>
            <w:tcW w:w="1843" w:type="dxa"/>
            <w:tcBorders>
              <w:top w:val="single" w:sz="4" w:space="0" w:color="auto"/>
              <w:bottom w:val="nil"/>
            </w:tcBorders>
            <w:shd w:val="clear" w:color="auto" w:fill="auto"/>
          </w:tcPr>
          <w:p w14:paraId="0D1714FD" w14:textId="4F0B5E0F" w:rsidR="00F168B3" w:rsidRPr="00CB13B0" w:rsidRDefault="00F168B3" w:rsidP="00F776F0">
            <w:pPr>
              <w:pStyle w:val="ENoteTableText"/>
            </w:pPr>
            <w:r w:rsidRPr="00CB13B0">
              <w:t>Sch 2 (</w:t>
            </w:r>
            <w:r w:rsidR="00410FA5">
              <w:t>items 2</w:t>
            </w:r>
            <w:r w:rsidRPr="00CB13B0">
              <w:t xml:space="preserve">8–44, 51): 12 pm (A.C.T.) </w:t>
            </w:r>
            <w:smartTag w:uri="urn:schemas-microsoft-com:office:smarttags" w:element="date">
              <w:smartTagPr>
                <w:attr w:name="Month" w:val="1"/>
                <w:attr w:name="Day" w:val="29"/>
                <w:attr w:name="Year" w:val="2001"/>
              </w:smartTagPr>
              <w:r w:rsidRPr="00CB13B0">
                <w:t>29 Jan 2001</w:t>
              </w:r>
            </w:smartTag>
            <w:r w:rsidRPr="00CB13B0">
              <w:t xml:space="preserve"> (s 2(2))</w:t>
            </w:r>
            <w:r w:rsidRPr="00CB13B0">
              <w:br/>
              <w:t>Sch 2 (</w:t>
            </w:r>
            <w:r w:rsidR="00410FA5">
              <w:t>items 6</w:t>
            </w:r>
            <w:r w:rsidRPr="00CB13B0">
              <w:t xml:space="preserve">9–84, 92): </w:t>
            </w:r>
            <w:r w:rsidR="0018140A" w:rsidRPr="00CB13B0">
              <w:t>30 June</w:t>
            </w:r>
            <w:r w:rsidRPr="00CB13B0">
              <w:t xml:space="preserve"> 2001 (s 2(3))</w:t>
            </w:r>
            <w:r w:rsidRPr="00CB13B0">
              <w:br/>
              <w:t>Sch 3 (</w:t>
            </w:r>
            <w:r w:rsidR="00410FA5">
              <w:t>items 1</w:t>
            </w:r>
            <w:r w:rsidRPr="00CB13B0">
              <w:t xml:space="preserve">1–13, 19(1)): </w:t>
            </w:r>
            <w:smartTag w:uri="urn:schemas-microsoft-com:office:smarttags" w:element="date">
              <w:smartTagPr>
                <w:attr w:name="Month" w:val="10"/>
                <w:attr w:name="Day" w:val="1"/>
                <w:attr w:name="Year" w:val="2001"/>
              </w:smartTagPr>
              <w:r w:rsidRPr="00CB13B0">
                <w:t>1 Oct 2001 (s 2(1))</w:t>
              </w:r>
            </w:smartTag>
          </w:p>
        </w:tc>
        <w:tc>
          <w:tcPr>
            <w:tcW w:w="1566" w:type="dxa"/>
            <w:tcBorders>
              <w:top w:val="single" w:sz="4" w:space="0" w:color="auto"/>
              <w:bottom w:val="nil"/>
            </w:tcBorders>
            <w:shd w:val="clear" w:color="auto" w:fill="auto"/>
          </w:tcPr>
          <w:p w14:paraId="498CED13" w14:textId="2E8DB281" w:rsidR="00F168B3" w:rsidRPr="00CB13B0" w:rsidRDefault="00F168B3" w:rsidP="00F776F0">
            <w:pPr>
              <w:pStyle w:val="ENoteTableText"/>
            </w:pPr>
            <w:r w:rsidRPr="00CB13B0">
              <w:t>Sch 2 (</w:t>
            </w:r>
            <w:r w:rsidR="00410FA5">
              <w:t>items 5</w:t>
            </w:r>
            <w:r w:rsidRPr="00CB13B0">
              <w:t>1, 92) and Sch 3 (</w:t>
            </w:r>
            <w:r w:rsidR="00410FA5">
              <w:t>item 1</w:t>
            </w:r>
            <w:r w:rsidRPr="00CB13B0">
              <w:t>9(1))</w:t>
            </w:r>
          </w:p>
        </w:tc>
      </w:tr>
      <w:tr w:rsidR="00F168B3" w:rsidRPr="00CB13B0" w14:paraId="26199788" w14:textId="77777777" w:rsidTr="00F776F0">
        <w:trPr>
          <w:cantSplit/>
        </w:trPr>
        <w:tc>
          <w:tcPr>
            <w:tcW w:w="1695" w:type="dxa"/>
            <w:tcBorders>
              <w:top w:val="nil"/>
              <w:bottom w:val="nil"/>
            </w:tcBorders>
            <w:shd w:val="clear" w:color="auto" w:fill="auto"/>
          </w:tcPr>
          <w:p w14:paraId="629D218C"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411CDA2A" w14:textId="77777777" w:rsidR="00F168B3" w:rsidRPr="00CB13B0" w:rsidRDefault="00F168B3" w:rsidP="00F776F0">
            <w:pPr>
              <w:pStyle w:val="ENoteTableText"/>
              <w:keepNext/>
            </w:pPr>
          </w:p>
        </w:tc>
        <w:tc>
          <w:tcPr>
            <w:tcW w:w="992" w:type="dxa"/>
            <w:tcBorders>
              <w:top w:val="nil"/>
              <w:bottom w:val="nil"/>
            </w:tcBorders>
            <w:shd w:val="clear" w:color="auto" w:fill="auto"/>
          </w:tcPr>
          <w:p w14:paraId="0AEA6317" w14:textId="77777777" w:rsidR="00F168B3" w:rsidRPr="00CB13B0" w:rsidRDefault="00F168B3" w:rsidP="00F776F0">
            <w:pPr>
              <w:pStyle w:val="ENoteTableText"/>
              <w:keepNext/>
            </w:pPr>
          </w:p>
        </w:tc>
        <w:tc>
          <w:tcPr>
            <w:tcW w:w="1843" w:type="dxa"/>
            <w:tcBorders>
              <w:top w:val="nil"/>
              <w:bottom w:val="nil"/>
            </w:tcBorders>
            <w:shd w:val="clear" w:color="auto" w:fill="auto"/>
          </w:tcPr>
          <w:p w14:paraId="5CE8170F" w14:textId="77777777" w:rsidR="00F168B3" w:rsidRPr="00CB13B0" w:rsidRDefault="00F168B3" w:rsidP="00F776F0">
            <w:pPr>
              <w:pStyle w:val="ENoteTableText"/>
              <w:keepNext/>
            </w:pPr>
          </w:p>
        </w:tc>
        <w:tc>
          <w:tcPr>
            <w:tcW w:w="1566" w:type="dxa"/>
            <w:tcBorders>
              <w:top w:val="nil"/>
              <w:bottom w:val="nil"/>
            </w:tcBorders>
            <w:shd w:val="clear" w:color="auto" w:fill="auto"/>
          </w:tcPr>
          <w:p w14:paraId="4EC99302" w14:textId="77777777" w:rsidR="00F168B3" w:rsidRPr="00CB13B0" w:rsidRDefault="00F168B3" w:rsidP="00F776F0">
            <w:pPr>
              <w:pStyle w:val="ENoteTableText"/>
              <w:keepNext/>
            </w:pPr>
          </w:p>
        </w:tc>
      </w:tr>
      <w:tr w:rsidR="00F168B3" w:rsidRPr="00CB13B0" w14:paraId="31747FF3" w14:textId="77777777" w:rsidTr="00F776F0">
        <w:trPr>
          <w:cantSplit/>
        </w:trPr>
        <w:tc>
          <w:tcPr>
            <w:tcW w:w="1695" w:type="dxa"/>
            <w:tcBorders>
              <w:top w:val="nil"/>
              <w:bottom w:val="single" w:sz="4" w:space="0" w:color="auto"/>
            </w:tcBorders>
            <w:shd w:val="clear" w:color="auto" w:fill="auto"/>
          </w:tcPr>
          <w:p w14:paraId="3ED71426" w14:textId="77777777" w:rsidR="00F168B3" w:rsidRPr="00CB13B0" w:rsidRDefault="00F168B3" w:rsidP="00F776F0">
            <w:pPr>
              <w:pStyle w:val="ENoteTTi"/>
              <w:keepNext w:val="0"/>
              <w:rPr>
                <w:rFonts w:eastAsiaTheme="minorHAnsi"/>
                <w:lang w:eastAsia="en-US"/>
              </w:rPr>
            </w:pPr>
            <w:r w:rsidRPr="00CB13B0">
              <w:t>Taxation Laws Amendment Act (No.</w:t>
            </w:r>
            <w:r w:rsidR="0056271E" w:rsidRPr="00CB13B0">
              <w:t> </w:t>
            </w:r>
            <w:r w:rsidRPr="00CB13B0">
              <w:t>2) 2002</w:t>
            </w:r>
          </w:p>
        </w:tc>
        <w:tc>
          <w:tcPr>
            <w:tcW w:w="992" w:type="dxa"/>
            <w:tcBorders>
              <w:top w:val="nil"/>
              <w:bottom w:val="single" w:sz="4" w:space="0" w:color="auto"/>
            </w:tcBorders>
            <w:shd w:val="clear" w:color="auto" w:fill="auto"/>
          </w:tcPr>
          <w:p w14:paraId="5C2CC42E" w14:textId="77777777" w:rsidR="00F168B3" w:rsidRPr="00CB13B0" w:rsidRDefault="00F168B3" w:rsidP="00F776F0">
            <w:pPr>
              <w:pStyle w:val="ENoteTableText"/>
            </w:pPr>
            <w:r w:rsidRPr="00CB13B0">
              <w:t>57, 2002</w:t>
            </w:r>
          </w:p>
        </w:tc>
        <w:tc>
          <w:tcPr>
            <w:tcW w:w="992" w:type="dxa"/>
            <w:tcBorders>
              <w:top w:val="nil"/>
              <w:bottom w:val="single" w:sz="4" w:space="0" w:color="auto"/>
            </w:tcBorders>
            <w:shd w:val="clear" w:color="auto" w:fill="auto"/>
          </w:tcPr>
          <w:p w14:paraId="3C6EF267"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nil"/>
              <w:bottom w:val="single" w:sz="4" w:space="0" w:color="auto"/>
            </w:tcBorders>
            <w:shd w:val="clear" w:color="auto" w:fill="auto"/>
          </w:tcPr>
          <w:p w14:paraId="07561D28" w14:textId="6CE9A700" w:rsidR="00F168B3" w:rsidRPr="00CB13B0" w:rsidRDefault="00F168B3" w:rsidP="00F776F0">
            <w:pPr>
              <w:pStyle w:val="ENoteTableText"/>
              <w:rPr>
                <w:i/>
              </w:rPr>
            </w:pPr>
            <w:r w:rsidRPr="00CB13B0">
              <w:t>Sch 12 (</w:t>
            </w:r>
            <w:r w:rsidR="00410FA5">
              <w:t>item 6</w:t>
            </w:r>
            <w:r w:rsidRPr="00CB13B0">
              <w:t xml:space="preserve">3): 1 Oct 2001 (s 2(1) </w:t>
            </w:r>
            <w:r w:rsidR="00410FA5">
              <w:t>item 6</w:t>
            </w:r>
            <w:r w:rsidRPr="00CB13B0">
              <w:t>1)</w:t>
            </w:r>
          </w:p>
        </w:tc>
        <w:tc>
          <w:tcPr>
            <w:tcW w:w="1566" w:type="dxa"/>
            <w:tcBorders>
              <w:top w:val="nil"/>
              <w:bottom w:val="single" w:sz="4" w:space="0" w:color="auto"/>
            </w:tcBorders>
            <w:shd w:val="clear" w:color="auto" w:fill="auto"/>
          </w:tcPr>
          <w:p w14:paraId="0DA942CE" w14:textId="77777777" w:rsidR="00F168B3" w:rsidRPr="00CB13B0" w:rsidRDefault="00F168B3" w:rsidP="00F776F0">
            <w:pPr>
              <w:pStyle w:val="ENoteTableText"/>
            </w:pPr>
            <w:r w:rsidRPr="00CB13B0">
              <w:t>—</w:t>
            </w:r>
          </w:p>
        </w:tc>
      </w:tr>
      <w:tr w:rsidR="00F168B3" w:rsidRPr="00CB13B0" w14:paraId="0365E294" w14:textId="77777777" w:rsidTr="00F776F0">
        <w:trPr>
          <w:cantSplit/>
        </w:trPr>
        <w:tc>
          <w:tcPr>
            <w:tcW w:w="1695" w:type="dxa"/>
            <w:tcBorders>
              <w:top w:val="single" w:sz="4" w:space="0" w:color="auto"/>
              <w:bottom w:val="single" w:sz="4" w:space="0" w:color="auto"/>
            </w:tcBorders>
            <w:shd w:val="clear" w:color="auto" w:fill="auto"/>
          </w:tcPr>
          <w:p w14:paraId="5D5D6012" w14:textId="77777777" w:rsidR="00F168B3" w:rsidRPr="00CB13B0" w:rsidRDefault="00F168B3" w:rsidP="00F776F0">
            <w:pPr>
              <w:pStyle w:val="ENoteTableText"/>
            </w:pPr>
            <w:r w:rsidRPr="00CB13B0">
              <w:lastRenderedPageBreak/>
              <w:t>Taxation Laws Amendment (Superannuation Act (No.</w:t>
            </w:r>
            <w:r w:rsidR="0056271E" w:rsidRPr="00CB13B0">
              <w:t> </w:t>
            </w:r>
            <w:r w:rsidRPr="00CB13B0">
              <w:t>1) 2002</w:t>
            </w:r>
          </w:p>
        </w:tc>
        <w:tc>
          <w:tcPr>
            <w:tcW w:w="992" w:type="dxa"/>
            <w:tcBorders>
              <w:top w:val="single" w:sz="4" w:space="0" w:color="auto"/>
              <w:bottom w:val="single" w:sz="4" w:space="0" w:color="auto"/>
            </w:tcBorders>
            <w:shd w:val="clear" w:color="auto" w:fill="auto"/>
          </w:tcPr>
          <w:p w14:paraId="623B87BA" w14:textId="77777777" w:rsidR="00F168B3" w:rsidRPr="00CB13B0" w:rsidRDefault="00F168B3" w:rsidP="00F776F0">
            <w:pPr>
              <w:pStyle w:val="ENoteTableText"/>
            </w:pPr>
            <w:r w:rsidRPr="00CB13B0">
              <w:t>15, 2002</w:t>
            </w:r>
          </w:p>
        </w:tc>
        <w:tc>
          <w:tcPr>
            <w:tcW w:w="992" w:type="dxa"/>
            <w:tcBorders>
              <w:top w:val="single" w:sz="4" w:space="0" w:color="auto"/>
              <w:bottom w:val="single" w:sz="4" w:space="0" w:color="auto"/>
            </w:tcBorders>
            <w:shd w:val="clear" w:color="auto" w:fill="auto"/>
          </w:tcPr>
          <w:p w14:paraId="20D2C7B5" w14:textId="77777777" w:rsidR="00F168B3" w:rsidRPr="00CB13B0" w:rsidRDefault="00F168B3" w:rsidP="00F776F0">
            <w:pPr>
              <w:pStyle w:val="ENoteTableText"/>
            </w:pPr>
            <w:smartTag w:uri="urn:schemas-microsoft-com:office:smarttags" w:element="date">
              <w:smartTagPr>
                <w:attr w:name="Month" w:val="4"/>
                <w:attr w:name="Day" w:val="4"/>
                <w:attr w:name="Year" w:val="2002"/>
              </w:smartTagPr>
              <w:r w:rsidRPr="00CB13B0">
                <w:t>4 Apr 2002</w:t>
              </w:r>
            </w:smartTag>
          </w:p>
        </w:tc>
        <w:tc>
          <w:tcPr>
            <w:tcW w:w="1843" w:type="dxa"/>
            <w:tcBorders>
              <w:top w:val="single" w:sz="4" w:space="0" w:color="auto"/>
              <w:bottom w:val="single" w:sz="4" w:space="0" w:color="auto"/>
            </w:tcBorders>
            <w:shd w:val="clear" w:color="auto" w:fill="auto"/>
          </w:tcPr>
          <w:p w14:paraId="51443C20" w14:textId="77777777" w:rsidR="00F168B3" w:rsidRPr="00CB13B0" w:rsidRDefault="00F168B3" w:rsidP="00F776F0">
            <w:pPr>
              <w:pStyle w:val="ENoteTableText"/>
            </w:pPr>
            <w:smartTag w:uri="urn:schemas-microsoft-com:office:smarttags" w:element="date">
              <w:smartTagPr>
                <w:attr w:name="Month" w:val="4"/>
                <w:attr w:name="Day" w:val="4"/>
                <w:attr w:name="Year" w:val="2002"/>
              </w:smartTagPr>
              <w:r w:rsidRPr="00CB13B0">
                <w:t>4 Apr 2002</w:t>
              </w:r>
            </w:smartTag>
          </w:p>
        </w:tc>
        <w:tc>
          <w:tcPr>
            <w:tcW w:w="1566" w:type="dxa"/>
            <w:tcBorders>
              <w:top w:val="single" w:sz="4" w:space="0" w:color="auto"/>
              <w:bottom w:val="single" w:sz="4" w:space="0" w:color="auto"/>
            </w:tcBorders>
            <w:shd w:val="clear" w:color="auto" w:fill="auto"/>
          </w:tcPr>
          <w:p w14:paraId="41C37B81" w14:textId="70C2B05E" w:rsidR="00F168B3" w:rsidRPr="00CB13B0" w:rsidRDefault="00F168B3" w:rsidP="00F776F0">
            <w:pPr>
              <w:pStyle w:val="ENoteTableText"/>
            </w:pPr>
            <w:r w:rsidRPr="00CB13B0">
              <w:t>Sch. 1 (</w:t>
            </w:r>
            <w:r w:rsidR="00410FA5">
              <w:t>item 2</w:t>
            </w:r>
            <w:r w:rsidRPr="00CB13B0">
              <w:t>1)</w:t>
            </w:r>
          </w:p>
        </w:tc>
      </w:tr>
      <w:tr w:rsidR="00F168B3" w:rsidRPr="00CB13B0" w14:paraId="2A4F1904" w14:textId="77777777" w:rsidTr="00F776F0">
        <w:trPr>
          <w:cantSplit/>
        </w:trPr>
        <w:tc>
          <w:tcPr>
            <w:tcW w:w="1695" w:type="dxa"/>
            <w:tcBorders>
              <w:top w:val="single" w:sz="4" w:space="0" w:color="auto"/>
              <w:bottom w:val="single" w:sz="4" w:space="0" w:color="auto"/>
            </w:tcBorders>
            <w:shd w:val="clear" w:color="auto" w:fill="auto"/>
          </w:tcPr>
          <w:p w14:paraId="76B1EBA7" w14:textId="77777777" w:rsidR="00F168B3" w:rsidRPr="00CB13B0" w:rsidRDefault="00F168B3" w:rsidP="00F776F0">
            <w:pPr>
              <w:pStyle w:val="ENoteTableText"/>
            </w:pPr>
            <w:r w:rsidRPr="00CB13B0">
              <w:t>Taxation Laws Amendment Act (No.</w:t>
            </w:r>
            <w:r w:rsidR="0056271E" w:rsidRPr="00CB13B0">
              <w:t> </w:t>
            </w:r>
            <w:r w:rsidRPr="00CB13B0">
              <w:t>1) 2002</w:t>
            </w:r>
          </w:p>
        </w:tc>
        <w:tc>
          <w:tcPr>
            <w:tcW w:w="992" w:type="dxa"/>
            <w:tcBorders>
              <w:top w:val="single" w:sz="4" w:space="0" w:color="auto"/>
              <w:bottom w:val="single" w:sz="4" w:space="0" w:color="auto"/>
            </w:tcBorders>
            <w:shd w:val="clear" w:color="auto" w:fill="auto"/>
          </w:tcPr>
          <w:p w14:paraId="22AA6619" w14:textId="77777777" w:rsidR="00F168B3" w:rsidRPr="00CB13B0" w:rsidRDefault="00F168B3" w:rsidP="00F776F0">
            <w:pPr>
              <w:pStyle w:val="ENoteTableText"/>
            </w:pPr>
            <w:r w:rsidRPr="00CB13B0">
              <w:t>26, 2002</w:t>
            </w:r>
          </w:p>
        </w:tc>
        <w:tc>
          <w:tcPr>
            <w:tcW w:w="992" w:type="dxa"/>
            <w:tcBorders>
              <w:top w:val="single" w:sz="4" w:space="0" w:color="auto"/>
              <w:bottom w:val="single" w:sz="4" w:space="0" w:color="auto"/>
            </w:tcBorders>
            <w:shd w:val="clear" w:color="auto" w:fill="auto"/>
          </w:tcPr>
          <w:p w14:paraId="7E1B8D71" w14:textId="77777777" w:rsidR="00F168B3" w:rsidRPr="00CB13B0" w:rsidRDefault="00F168B3" w:rsidP="00F776F0">
            <w:pPr>
              <w:pStyle w:val="ENoteTableText"/>
            </w:pPr>
            <w:smartTag w:uri="urn:schemas-microsoft-com:office:smarttags" w:element="date">
              <w:smartTagPr>
                <w:attr w:name="Month" w:val="4"/>
                <w:attr w:name="Day" w:val="4"/>
                <w:attr w:name="Year" w:val="2002"/>
              </w:smartTagPr>
              <w:r w:rsidRPr="00CB13B0">
                <w:t>4 Apr 2002</w:t>
              </w:r>
            </w:smartTag>
          </w:p>
        </w:tc>
        <w:tc>
          <w:tcPr>
            <w:tcW w:w="1843" w:type="dxa"/>
            <w:tcBorders>
              <w:top w:val="single" w:sz="4" w:space="0" w:color="auto"/>
              <w:bottom w:val="single" w:sz="4" w:space="0" w:color="auto"/>
            </w:tcBorders>
            <w:shd w:val="clear" w:color="auto" w:fill="auto"/>
          </w:tcPr>
          <w:p w14:paraId="020E2962" w14:textId="77777777" w:rsidR="00F168B3" w:rsidRPr="00CB13B0" w:rsidRDefault="00F168B3" w:rsidP="00F776F0">
            <w:pPr>
              <w:pStyle w:val="ENoteTableText"/>
            </w:pPr>
            <w:smartTag w:uri="urn:schemas-microsoft-com:office:smarttags" w:element="date">
              <w:smartTagPr>
                <w:attr w:name="Month" w:val="4"/>
                <w:attr w:name="Day" w:val="4"/>
                <w:attr w:name="Year" w:val="2002"/>
              </w:smartTagPr>
              <w:r w:rsidRPr="00CB13B0">
                <w:t>4 Apr 2002</w:t>
              </w:r>
            </w:smartTag>
          </w:p>
        </w:tc>
        <w:tc>
          <w:tcPr>
            <w:tcW w:w="1566" w:type="dxa"/>
            <w:tcBorders>
              <w:top w:val="single" w:sz="4" w:space="0" w:color="auto"/>
              <w:bottom w:val="single" w:sz="4" w:space="0" w:color="auto"/>
            </w:tcBorders>
            <w:shd w:val="clear" w:color="auto" w:fill="auto"/>
          </w:tcPr>
          <w:p w14:paraId="7456357E" w14:textId="77777777" w:rsidR="00F168B3" w:rsidRPr="00CB13B0" w:rsidRDefault="00F168B3" w:rsidP="00F776F0">
            <w:pPr>
              <w:pStyle w:val="ENoteTableText"/>
            </w:pPr>
            <w:r w:rsidRPr="00CB13B0">
              <w:t>Sch. 1 (</w:t>
            </w:r>
            <w:r w:rsidR="00A13A22">
              <w:t>items 4</w:t>
            </w:r>
            <w:r w:rsidRPr="00CB13B0">
              <w:t>, 9(1), (2))</w:t>
            </w:r>
          </w:p>
        </w:tc>
      </w:tr>
      <w:tr w:rsidR="00F168B3" w:rsidRPr="00CB13B0" w14:paraId="2720FD0B" w14:textId="77777777" w:rsidTr="00F776F0">
        <w:trPr>
          <w:cantSplit/>
        </w:trPr>
        <w:tc>
          <w:tcPr>
            <w:tcW w:w="1695" w:type="dxa"/>
            <w:tcBorders>
              <w:top w:val="single" w:sz="4" w:space="0" w:color="auto"/>
              <w:bottom w:val="single" w:sz="4" w:space="0" w:color="auto"/>
            </w:tcBorders>
            <w:shd w:val="clear" w:color="auto" w:fill="auto"/>
          </w:tcPr>
          <w:p w14:paraId="377F6AC5" w14:textId="77777777" w:rsidR="00F168B3" w:rsidRPr="00CB13B0" w:rsidRDefault="00F168B3" w:rsidP="00F776F0">
            <w:pPr>
              <w:pStyle w:val="ENoteTableText"/>
            </w:pPr>
            <w:r w:rsidRPr="00CB13B0">
              <w:t>Taxation Laws Amendment (Film Incentives) Act 2002</w:t>
            </w:r>
          </w:p>
        </w:tc>
        <w:tc>
          <w:tcPr>
            <w:tcW w:w="992" w:type="dxa"/>
            <w:tcBorders>
              <w:top w:val="single" w:sz="4" w:space="0" w:color="auto"/>
              <w:bottom w:val="single" w:sz="4" w:space="0" w:color="auto"/>
            </w:tcBorders>
            <w:shd w:val="clear" w:color="auto" w:fill="auto"/>
          </w:tcPr>
          <w:p w14:paraId="2E2FE9E0" w14:textId="77777777" w:rsidR="00F168B3" w:rsidRPr="00CB13B0" w:rsidRDefault="00F168B3" w:rsidP="00F776F0">
            <w:pPr>
              <w:pStyle w:val="ENoteTableText"/>
            </w:pPr>
            <w:r w:rsidRPr="00CB13B0">
              <w:t>27, 2002</w:t>
            </w:r>
          </w:p>
        </w:tc>
        <w:tc>
          <w:tcPr>
            <w:tcW w:w="992" w:type="dxa"/>
            <w:tcBorders>
              <w:top w:val="single" w:sz="4" w:space="0" w:color="auto"/>
              <w:bottom w:val="single" w:sz="4" w:space="0" w:color="auto"/>
            </w:tcBorders>
            <w:shd w:val="clear" w:color="auto" w:fill="auto"/>
          </w:tcPr>
          <w:p w14:paraId="7F2BF5D6" w14:textId="77777777" w:rsidR="00F168B3" w:rsidRPr="00CB13B0" w:rsidRDefault="00F168B3" w:rsidP="00F776F0">
            <w:pPr>
              <w:pStyle w:val="ENoteTableText"/>
            </w:pPr>
            <w:smartTag w:uri="urn:schemas-microsoft-com:office:smarttags" w:element="date">
              <w:smartTagPr>
                <w:attr w:name="Month" w:val="4"/>
                <w:attr w:name="Day" w:val="4"/>
                <w:attr w:name="Year" w:val="2002"/>
              </w:smartTagPr>
              <w:r w:rsidRPr="00CB13B0">
                <w:t>4 Apr 2002</w:t>
              </w:r>
            </w:smartTag>
            <w:r w:rsidRPr="00CB13B0">
              <w:t xml:space="preserve"> </w:t>
            </w:r>
          </w:p>
        </w:tc>
        <w:tc>
          <w:tcPr>
            <w:tcW w:w="1843" w:type="dxa"/>
            <w:tcBorders>
              <w:top w:val="single" w:sz="4" w:space="0" w:color="auto"/>
              <w:bottom w:val="single" w:sz="4" w:space="0" w:color="auto"/>
            </w:tcBorders>
            <w:shd w:val="clear" w:color="auto" w:fill="auto"/>
          </w:tcPr>
          <w:p w14:paraId="54830D2D" w14:textId="77777777" w:rsidR="00F168B3" w:rsidRPr="00CB13B0" w:rsidRDefault="00F168B3" w:rsidP="00F776F0">
            <w:pPr>
              <w:pStyle w:val="ENoteTableText"/>
            </w:pPr>
            <w:smartTag w:uri="urn:schemas-microsoft-com:office:smarttags" w:element="date">
              <w:smartTagPr>
                <w:attr w:name="Month" w:val="4"/>
                <w:attr w:name="Day" w:val="4"/>
                <w:attr w:name="Year" w:val="2002"/>
              </w:smartTagPr>
              <w:r w:rsidRPr="00CB13B0">
                <w:t>4 Apr 2002</w:t>
              </w:r>
            </w:smartTag>
          </w:p>
        </w:tc>
        <w:tc>
          <w:tcPr>
            <w:tcW w:w="1566" w:type="dxa"/>
            <w:tcBorders>
              <w:top w:val="single" w:sz="4" w:space="0" w:color="auto"/>
              <w:bottom w:val="single" w:sz="4" w:space="0" w:color="auto"/>
            </w:tcBorders>
            <w:shd w:val="clear" w:color="auto" w:fill="auto"/>
          </w:tcPr>
          <w:p w14:paraId="429D49B2" w14:textId="3DA8492D" w:rsidR="00F168B3" w:rsidRPr="00CB13B0" w:rsidRDefault="00F168B3" w:rsidP="00F776F0">
            <w:pPr>
              <w:pStyle w:val="ENoteTableText"/>
            </w:pPr>
            <w:r w:rsidRPr="00CB13B0">
              <w:t>Sch. 1 (</w:t>
            </w:r>
            <w:r w:rsidR="00410FA5">
              <w:t>item 1</w:t>
            </w:r>
            <w:r w:rsidRPr="00CB13B0">
              <w:t>2)</w:t>
            </w:r>
          </w:p>
        </w:tc>
      </w:tr>
      <w:tr w:rsidR="00F168B3" w:rsidRPr="00CB13B0" w14:paraId="410F63CB" w14:textId="77777777" w:rsidTr="00F776F0">
        <w:trPr>
          <w:cantSplit/>
        </w:trPr>
        <w:tc>
          <w:tcPr>
            <w:tcW w:w="1695" w:type="dxa"/>
            <w:tcBorders>
              <w:top w:val="single" w:sz="4" w:space="0" w:color="auto"/>
              <w:bottom w:val="single" w:sz="4" w:space="0" w:color="auto"/>
            </w:tcBorders>
            <w:shd w:val="clear" w:color="auto" w:fill="auto"/>
          </w:tcPr>
          <w:p w14:paraId="37985E7F" w14:textId="77777777" w:rsidR="00F168B3" w:rsidRPr="00CB13B0" w:rsidRDefault="00F168B3" w:rsidP="00F776F0">
            <w:pPr>
              <w:pStyle w:val="ENoteTableText"/>
            </w:pPr>
            <w:r w:rsidRPr="00CB13B0">
              <w:t>Taxation Laws Amendment (Baby Bonus) Act 2002</w:t>
            </w:r>
          </w:p>
        </w:tc>
        <w:tc>
          <w:tcPr>
            <w:tcW w:w="992" w:type="dxa"/>
            <w:tcBorders>
              <w:top w:val="single" w:sz="4" w:space="0" w:color="auto"/>
              <w:bottom w:val="single" w:sz="4" w:space="0" w:color="auto"/>
            </w:tcBorders>
            <w:shd w:val="clear" w:color="auto" w:fill="auto"/>
          </w:tcPr>
          <w:p w14:paraId="6B6DFD42" w14:textId="77777777" w:rsidR="00F168B3" w:rsidRPr="00CB13B0" w:rsidRDefault="00F168B3" w:rsidP="00F776F0">
            <w:pPr>
              <w:pStyle w:val="ENoteTableText"/>
            </w:pPr>
            <w:r w:rsidRPr="00CB13B0">
              <w:t>32, 2002</w:t>
            </w:r>
          </w:p>
        </w:tc>
        <w:tc>
          <w:tcPr>
            <w:tcW w:w="992" w:type="dxa"/>
            <w:tcBorders>
              <w:top w:val="single" w:sz="4" w:space="0" w:color="auto"/>
              <w:bottom w:val="single" w:sz="4" w:space="0" w:color="auto"/>
            </w:tcBorders>
            <w:shd w:val="clear" w:color="auto" w:fill="auto"/>
          </w:tcPr>
          <w:p w14:paraId="7599C5FC" w14:textId="77777777" w:rsidR="00F168B3" w:rsidRPr="00CB13B0" w:rsidRDefault="00F168B3" w:rsidP="00F776F0">
            <w:pPr>
              <w:pStyle w:val="ENoteTableText"/>
            </w:pPr>
            <w:r w:rsidRPr="00CB13B0">
              <w:t>30</w:t>
            </w:r>
            <w:r w:rsidR="0056271E" w:rsidRPr="00CB13B0">
              <w:t> </w:t>
            </w:r>
            <w:r w:rsidRPr="00CB13B0">
              <w:t>May 2002</w:t>
            </w:r>
          </w:p>
        </w:tc>
        <w:tc>
          <w:tcPr>
            <w:tcW w:w="1843" w:type="dxa"/>
            <w:tcBorders>
              <w:top w:val="single" w:sz="4" w:space="0" w:color="auto"/>
              <w:bottom w:val="single" w:sz="4" w:space="0" w:color="auto"/>
            </w:tcBorders>
            <w:shd w:val="clear" w:color="auto" w:fill="auto"/>
          </w:tcPr>
          <w:p w14:paraId="274D3BE0" w14:textId="77777777" w:rsidR="00F168B3" w:rsidRPr="00CB13B0" w:rsidRDefault="00F168B3" w:rsidP="00F776F0">
            <w:pPr>
              <w:pStyle w:val="ENoteTableText"/>
            </w:pPr>
            <w:r w:rsidRPr="00CB13B0">
              <w:t>30</w:t>
            </w:r>
            <w:r w:rsidR="0056271E" w:rsidRPr="00CB13B0">
              <w:t> </w:t>
            </w:r>
            <w:r w:rsidRPr="00CB13B0">
              <w:t>May 2002</w:t>
            </w:r>
          </w:p>
        </w:tc>
        <w:tc>
          <w:tcPr>
            <w:tcW w:w="1566" w:type="dxa"/>
            <w:tcBorders>
              <w:top w:val="single" w:sz="4" w:space="0" w:color="auto"/>
              <w:bottom w:val="single" w:sz="4" w:space="0" w:color="auto"/>
            </w:tcBorders>
            <w:shd w:val="clear" w:color="auto" w:fill="auto"/>
          </w:tcPr>
          <w:p w14:paraId="58FEC66F" w14:textId="77777777" w:rsidR="00F168B3" w:rsidRPr="00CB13B0" w:rsidRDefault="00F168B3" w:rsidP="00F776F0">
            <w:pPr>
              <w:pStyle w:val="ENoteTableText"/>
            </w:pPr>
            <w:r w:rsidRPr="00CB13B0">
              <w:t>s. 4</w:t>
            </w:r>
          </w:p>
        </w:tc>
      </w:tr>
      <w:tr w:rsidR="00F168B3" w:rsidRPr="00CB13B0" w14:paraId="4E84B938" w14:textId="77777777" w:rsidTr="00F776F0">
        <w:trPr>
          <w:cantSplit/>
        </w:trPr>
        <w:tc>
          <w:tcPr>
            <w:tcW w:w="1695" w:type="dxa"/>
            <w:tcBorders>
              <w:top w:val="single" w:sz="4" w:space="0" w:color="auto"/>
              <w:bottom w:val="single" w:sz="4" w:space="0" w:color="auto"/>
            </w:tcBorders>
            <w:shd w:val="clear" w:color="auto" w:fill="auto"/>
          </w:tcPr>
          <w:p w14:paraId="067449ED" w14:textId="77777777" w:rsidR="00F168B3" w:rsidRPr="00CB13B0" w:rsidRDefault="00F168B3" w:rsidP="00F776F0">
            <w:pPr>
              <w:pStyle w:val="ENoteTableText"/>
            </w:pPr>
            <w:r w:rsidRPr="00CB13B0">
              <w:t>New Business Tax System (Imputation) Act 2002</w:t>
            </w:r>
          </w:p>
        </w:tc>
        <w:tc>
          <w:tcPr>
            <w:tcW w:w="992" w:type="dxa"/>
            <w:tcBorders>
              <w:top w:val="single" w:sz="4" w:space="0" w:color="auto"/>
              <w:bottom w:val="single" w:sz="4" w:space="0" w:color="auto"/>
            </w:tcBorders>
            <w:shd w:val="clear" w:color="auto" w:fill="auto"/>
          </w:tcPr>
          <w:p w14:paraId="3644C125" w14:textId="77777777" w:rsidR="00F168B3" w:rsidRPr="00CB13B0" w:rsidRDefault="00F168B3" w:rsidP="00F776F0">
            <w:pPr>
              <w:pStyle w:val="ENoteTableText"/>
            </w:pPr>
            <w:r w:rsidRPr="00CB13B0">
              <w:t>48, 2002</w:t>
            </w:r>
          </w:p>
        </w:tc>
        <w:tc>
          <w:tcPr>
            <w:tcW w:w="992" w:type="dxa"/>
            <w:tcBorders>
              <w:top w:val="single" w:sz="4" w:space="0" w:color="auto"/>
              <w:bottom w:val="single" w:sz="4" w:space="0" w:color="auto"/>
            </w:tcBorders>
            <w:shd w:val="clear" w:color="auto" w:fill="auto"/>
          </w:tcPr>
          <w:p w14:paraId="06B27D30" w14:textId="77777777" w:rsidR="00F168B3" w:rsidRPr="00CB13B0" w:rsidRDefault="007E6237" w:rsidP="00F776F0">
            <w:pPr>
              <w:pStyle w:val="ENoteTableText"/>
            </w:pPr>
            <w:r w:rsidRPr="00CB13B0">
              <w:t>29 June</w:t>
            </w:r>
            <w:r w:rsidR="00F168B3" w:rsidRPr="00CB13B0">
              <w:t xml:space="preserve"> 2002</w:t>
            </w:r>
          </w:p>
        </w:tc>
        <w:tc>
          <w:tcPr>
            <w:tcW w:w="1843" w:type="dxa"/>
            <w:tcBorders>
              <w:top w:val="single" w:sz="4" w:space="0" w:color="auto"/>
              <w:bottom w:val="single" w:sz="4" w:space="0" w:color="auto"/>
            </w:tcBorders>
            <w:shd w:val="clear" w:color="auto" w:fill="auto"/>
          </w:tcPr>
          <w:p w14:paraId="08795EA0" w14:textId="77777777" w:rsidR="00F168B3" w:rsidRPr="00CB13B0" w:rsidRDefault="007E6237" w:rsidP="00F776F0">
            <w:pPr>
              <w:pStyle w:val="ENoteTableText"/>
            </w:pPr>
            <w:r w:rsidRPr="00CB13B0">
              <w:t>29 June</w:t>
            </w:r>
            <w:r w:rsidR="00F168B3" w:rsidRPr="00CB13B0">
              <w:t xml:space="preserve"> 2002</w:t>
            </w:r>
          </w:p>
        </w:tc>
        <w:tc>
          <w:tcPr>
            <w:tcW w:w="1566" w:type="dxa"/>
            <w:tcBorders>
              <w:top w:val="single" w:sz="4" w:space="0" w:color="auto"/>
              <w:bottom w:val="single" w:sz="4" w:space="0" w:color="auto"/>
            </w:tcBorders>
            <w:shd w:val="clear" w:color="auto" w:fill="auto"/>
          </w:tcPr>
          <w:p w14:paraId="332FDED7" w14:textId="77777777" w:rsidR="00F168B3" w:rsidRPr="00CB13B0" w:rsidRDefault="00F168B3" w:rsidP="00F776F0">
            <w:pPr>
              <w:pStyle w:val="ENoteTableText"/>
            </w:pPr>
            <w:r w:rsidRPr="00CB13B0">
              <w:t>—</w:t>
            </w:r>
          </w:p>
        </w:tc>
      </w:tr>
      <w:tr w:rsidR="00F168B3" w:rsidRPr="00CB13B0" w14:paraId="41586181" w14:textId="77777777" w:rsidTr="00F776F0">
        <w:trPr>
          <w:cantSplit/>
        </w:trPr>
        <w:tc>
          <w:tcPr>
            <w:tcW w:w="1695" w:type="dxa"/>
            <w:tcBorders>
              <w:top w:val="single" w:sz="4" w:space="0" w:color="auto"/>
              <w:bottom w:val="nil"/>
            </w:tcBorders>
            <w:shd w:val="clear" w:color="auto" w:fill="auto"/>
          </w:tcPr>
          <w:p w14:paraId="54C26E63" w14:textId="77777777" w:rsidR="00F168B3" w:rsidRPr="00CB13B0" w:rsidRDefault="00F168B3" w:rsidP="00F776F0">
            <w:pPr>
              <w:pStyle w:val="ENoteTableText"/>
            </w:pPr>
            <w:r w:rsidRPr="00CB13B0">
              <w:t>Taxation Laws Amendment (Superannuation) Act (No.</w:t>
            </w:r>
            <w:r w:rsidR="0056271E" w:rsidRPr="00CB13B0">
              <w:t> </w:t>
            </w:r>
            <w:r w:rsidRPr="00CB13B0">
              <w:t>2) 2002</w:t>
            </w:r>
          </w:p>
        </w:tc>
        <w:tc>
          <w:tcPr>
            <w:tcW w:w="992" w:type="dxa"/>
            <w:tcBorders>
              <w:top w:val="single" w:sz="4" w:space="0" w:color="auto"/>
              <w:bottom w:val="nil"/>
            </w:tcBorders>
            <w:shd w:val="clear" w:color="auto" w:fill="auto"/>
          </w:tcPr>
          <w:p w14:paraId="4211AC06" w14:textId="77777777" w:rsidR="00F168B3" w:rsidRPr="00CB13B0" w:rsidRDefault="00F168B3" w:rsidP="00F776F0">
            <w:pPr>
              <w:pStyle w:val="ENoteTableText"/>
            </w:pPr>
            <w:r w:rsidRPr="00CB13B0">
              <w:t>51, 2002</w:t>
            </w:r>
          </w:p>
        </w:tc>
        <w:tc>
          <w:tcPr>
            <w:tcW w:w="992" w:type="dxa"/>
            <w:tcBorders>
              <w:top w:val="single" w:sz="4" w:space="0" w:color="auto"/>
              <w:bottom w:val="nil"/>
            </w:tcBorders>
            <w:shd w:val="clear" w:color="auto" w:fill="auto"/>
          </w:tcPr>
          <w:p w14:paraId="3B0136C6" w14:textId="77777777" w:rsidR="00F168B3" w:rsidRPr="00CB13B0" w:rsidRDefault="007E6237" w:rsidP="00F776F0">
            <w:pPr>
              <w:pStyle w:val="ENoteTableText"/>
            </w:pPr>
            <w:r w:rsidRPr="00CB13B0">
              <w:t>29 June</w:t>
            </w:r>
            <w:r w:rsidR="00F168B3" w:rsidRPr="00CB13B0">
              <w:t xml:space="preserve"> 2002</w:t>
            </w:r>
          </w:p>
        </w:tc>
        <w:tc>
          <w:tcPr>
            <w:tcW w:w="1843" w:type="dxa"/>
            <w:tcBorders>
              <w:top w:val="single" w:sz="4" w:space="0" w:color="auto"/>
              <w:bottom w:val="nil"/>
            </w:tcBorders>
            <w:shd w:val="clear" w:color="auto" w:fill="auto"/>
          </w:tcPr>
          <w:p w14:paraId="389F268B" w14:textId="1FE198CC" w:rsidR="00F168B3" w:rsidRPr="00CB13B0" w:rsidRDefault="00F168B3" w:rsidP="00F776F0">
            <w:pPr>
              <w:pStyle w:val="ENoteTableText"/>
            </w:pPr>
            <w:r w:rsidRPr="00CB13B0">
              <w:t>s. 4, Schedule</w:t>
            </w:r>
            <w:r w:rsidR="0056271E" w:rsidRPr="00CB13B0">
              <w:t> </w:t>
            </w:r>
            <w:r w:rsidRPr="00CB13B0">
              <w:t>1 (</w:t>
            </w:r>
            <w:r w:rsidR="00410FA5">
              <w:t>item 2</w:t>
            </w:r>
            <w:r w:rsidRPr="00CB13B0">
              <w:t>02(2)) and Schedule</w:t>
            </w:r>
            <w:r w:rsidR="0056271E" w:rsidRPr="00CB13B0">
              <w:t> </w:t>
            </w:r>
            <w:r w:rsidRPr="00CB13B0">
              <w:t>3 (</w:t>
            </w:r>
            <w:r w:rsidR="00410FA5">
              <w:t>items 3</w:t>
            </w:r>
            <w:r w:rsidRPr="00CB13B0">
              <w:t>, 4): Royal Assent</w:t>
            </w:r>
            <w:r w:rsidRPr="00CB13B0">
              <w:br/>
              <w:t>Schedule</w:t>
            </w:r>
            <w:r w:rsidR="0056271E" w:rsidRPr="00CB13B0">
              <w:t> </w:t>
            </w:r>
            <w:r w:rsidRPr="00CB13B0">
              <w:t>1 (</w:t>
            </w:r>
            <w:r w:rsidR="00410FA5">
              <w:t>items 1</w:t>
            </w:r>
            <w:r w:rsidRPr="00CB13B0">
              <w:t xml:space="preserve">85, 186): </w:t>
            </w:r>
            <w:r w:rsidR="00410FA5">
              <w:t>1 July</w:t>
            </w:r>
            <w:r w:rsidRPr="00CB13B0">
              <w:t xml:space="preserve"> 2003</w:t>
            </w:r>
          </w:p>
        </w:tc>
        <w:tc>
          <w:tcPr>
            <w:tcW w:w="1566" w:type="dxa"/>
            <w:tcBorders>
              <w:top w:val="single" w:sz="4" w:space="0" w:color="auto"/>
              <w:bottom w:val="nil"/>
            </w:tcBorders>
            <w:shd w:val="clear" w:color="auto" w:fill="auto"/>
          </w:tcPr>
          <w:p w14:paraId="4C966974" w14:textId="71D976DB" w:rsidR="00F168B3" w:rsidRPr="00CB13B0" w:rsidRDefault="00F168B3" w:rsidP="00F776F0">
            <w:pPr>
              <w:pStyle w:val="ENoteTableText"/>
            </w:pPr>
            <w:r w:rsidRPr="00CB13B0">
              <w:t>s 4, Sch. 1 (</w:t>
            </w:r>
            <w:r w:rsidR="00410FA5">
              <w:t>item 2</w:t>
            </w:r>
            <w:r w:rsidRPr="00CB13B0">
              <w:t>02(2)) and Sch. 3 (</w:t>
            </w:r>
            <w:r w:rsidR="00410FA5">
              <w:t>item 4</w:t>
            </w:r>
            <w:r w:rsidRPr="00CB13B0">
              <w:t>)</w:t>
            </w:r>
          </w:p>
        </w:tc>
      </w:tr>
      <w:tr w:rsidR="00F168B3" w:rsidRPr="00CB13B0" w14:paraId="203E7195" w14:textId="77777777" w:rsidTr="00F776F0">
        <w:trPr>
          <w:cantSplit/>
        </w:trPr>
        <w:tc>
          <w:tcPr>
            <w:tcW w:w="1695" w:type="dxa"/>
            <w:tcBorders>
              <w:top w:val="nil"/>
              <w:bottom w:val="nil"/>
            </w:tcBorders>
            <w:shd w:val="clear" w:color="auto" w:fill="auto"/>
          </w:tcPr>
          <w:p w14:paraId="76A16DF2"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2A03E62F" w14:textId="77777777" w:rsidR="00F168B3" w:rsidRPr="00CB13B0" w:rsidRDefault="00F168B3" w:rsidP="00F776F0">
            <w:pPr>
              <w:pStyle w:val="ENoteTableText"/>
            </w:pPr>
          </w:p>
        </w:tc>
        <w:tc>
          <w:tcPr>
            <w:tcW w:w="992" w:type="dxa"/>
            <w:tcBorders>
              <w:top w:val="nil"/>
              <w:bottom w:val="nil"/>
            </w:tcBorders>
            <w:shd w:val="clear" w:color="auto" w:fill="auto"/>
          </w:tcPr>
          <w:p w14:paraId="72A269EB" w14:textId="77777777" w:rsidR="00F168B3" w:rsidRPr="00CB13B0" w:rsidRDefault="00F168B3" w:rsidP="00F776F0">
            <w:pPr>
              <w:pStyle w:val="ENoteTableText"/>
            </w:pPr>
          </w:p>
        </w:tc>
        <w:tc>
          <w:tcPr>
            <w:tcW w:w="1843" w:type="dxa"/>
            <w:tcBorders>
              <w:top w:val="nil"/>
              <w:bottom w:val="nil"/>
            </w:tcBorders>
            <w:shd w:val="clear" w:color="auto" w:fill="auto"/>
          </w:tcPr>
          <w:p w14:paraId="5BC65C33" w14:textId="77777777" w:rsidR="00F168B3" w:rsidRPr="00CB13B0" w:rsidRDefault="00F168B3" w:rsidP="00F776F0">
            <w:pPr>
              <w:pStyle w:val="ENoteTableText"/>
            </w:pPr>
          </w:p>
        </w:tc>
        <w:tc>
          <w:tcPr>
            <w:tcW w:w="1566" w:type="dxa"/>
            <w:tcBorders>
              <w:top w:val="nil"/>
              <w:bottom w:val="nil"/>
            </w:tcBorders>
            <w:shd w:val="clear" w:color="auto" w:fill="auto"/>
          </w:tcPr>
          <w:p w14:paraId="63CBE5DE" w14:textId="77777777" w:rsidR="00F168B3" w:rsidRPr="00CB13B0" w:rsidRDefault="00F168B3" w:rsidP="00F776F0">
            <w:pPr>
              <w:pStyle w:val="ENoteTableText"/>
            </w:pPr>
          </w:p>
        </w:tc>
      </w:tr>
      <w:tr w:rsidR="00F168B3" w:rsidRPr="00CB13B0" w14:paraId="1C50E1BC" w14:textId="77777777" w:rsidTr="00F776F0">
        <w:trPr>
          <w:cantSplit/>
        </w:trPr>
        <w:tc>
          <w:tcPr>
            <w:tcW w:w="1695" w:type="dxa"/>
            <w:tcBorders>
              <w:top w:val="nil"/>
              <w:bottom w:val="single" w:sz="4" w:space="0" w:color="auto"/>
            </w:tcBorders>
            <w:shd w:val="clear" w:color="auto" w:fill="auto"/>
          </w:tcPr>
          <w:p w14:paraId="1698253E"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65D97345"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6227FD4C"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332D47A5" w14:textId="756A0765"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08): </w:t>
            </w:r>
            <w:r w:rsidR="007E6237" w:rsidRPr="00CB13B0">
              <w:t>29 June</w:t>
            </w:r>
            <w:r w:rsidRPr="00CB13B0">
              <w:t xml:space="preserve"> 2010</w:t>
            </w:r>
          </w:p>
        </w:tc>
        <w:tc>
          <w:tcPr>
            <w:tcW w:w="1566" w:type="dxa"/>
            <w:tcBorders>
              <w:top w:val="nil"/>
              <w:bottom w:val="single" w:sz="4" w:space="0" w:color="auto"/>
            </w:tcBorders>
            <w:shd w:val="clear" w:color="auto" w:fill="auto"/>
          </w:tcPr>
          <w:p w14:paraId="6B224228" w14:textId="77777777" w:rsidR="00F168B3" w:rsidRPr="00CB13B0" w:rsidRDefault="00F168B3" w:rsidP="00F776F0">
            <w:pPr>
              <w:pStyle w:val="ENoteTableText"/>
            </w:pPr>
            <w:r w:rsidRPr="00CB13B0">
              <w:t>—</w:t>
            </w:r>
          </w:p>
        </w:tc>
      </w:tr>
      <w:tr w:rsidR="00F168B3" w:rsidRPr="00CB13B0" w14:paraId="299DA343" w14:textId="77777777" w:rsidTr="00F776F0">
        <w:trPr>
          <w:cantSplit/>
        </w:trPr>
        <w:tc>
          <w:tcPr>
            <w:tcW w:w="1695" w:type="dxa"/>
            <w:tcBorders>
              <w:top w:val="single" w:sz="4" w:space="0" w:color="auto"/>
              <w:bottom w:val="nil"/>
            </w:tcBorders>
            <w:shd w:val="clear" w:color="auto" w:fill="auto"/>
          </w:tcPr>
          <w:p w14:paraId="65F09DAB" w14:textId="77777777" w:rsidR="00F168B3" w:rsidRPr="00CB13B0" w:rsidRDefault="00F168B3" w:rsidP="00F776F0">
            <w:pPr>
              <w:pStyle w:val="ENoteTableText"/>
            </w:pPr>
            <w:r w:rsidRPr="00CB13B0">
              <w:t>Taxation Laws Amendment Act (No.</w:t>
            </w:r>
            <w:r w:rsidR="0056271E" w:rsidRPr="00CB13B0">
              <w:t> </w:t>
            </w:r>
            <w:r w:rsidRPr="00CB13B0">
              <w:t>4) 2002</w:t>
            </w:r>
          </w:p>
        </w:tc>
        <w:tc>
          <w:tcPr>
            <w:tcW w:w="992" w:type="dxa"/>
            <w:tcBorders>
              <w:top w:val="single" w:sz="4" w:space="0" w:color="auto"/>
              <w:bottom w:val="nil"/>
            </w:tcBorders>
            <w:shd w:val="clear" w:color="auto" w:fill="auto"/>
          </w:tcPr>
          <w:p w14:paraId="5ADDA80C" w14:textId="77777777" w:rsidR="00F168B3" w:rsidRPr="00CB13B0" w:rsidRDefault="00F168B3" w:rsidP="00F776F0">
            <w:pPr>
              <w:pStyle w:val="ENoteTableText"/>
            </w:pPr>
            <w:r w:rsidRPr="00CB13B0">
              <w:t>53, 2002</w:t>
            </w:r>
          </w:p>
        </w:tc>
        <w:tc>
          <w:tcPr>
            <w:tcW w:w="992" w:type="dxa"/>
            <w:tcBorders>
              <w:top w:val="single" w:sz="4" w:space="0" w:color="auto"/>
              <w:bottom w:val="nil"/>
            </w:tcBorders>
            <w:shd w:val="clear" w:color="auto" w:fill="auto"/>
          </w:tcPr>
          <w:p w14:paraId="0484C907" w14:textId="77777777" w:rsidR="00F168B3" w:rsidRPr="00CB13B0" w:rsidRDefault="007E6237" w:rsidP="00F776F0">
            <w:pPr>
              <w:pStyle w:val="ENoteTableText"/>
            </w:pPr>
            <w:r w:rsidRPr="00CB13B0">
              <w:t>29 June</w:t>
            </w:r>
            <w:r w:rsidR="00F168B3" w:rsidRPr="00CB13B0">
              <w:t xml:space="preserve"> 2002</w:t>
            </w:r>
          </w:p>
        </w:tc>
        <w:tc>
          <w:tcPr>
            <w:tcW w:w="1843" w:type="dxa"/>
            <w:tcBorders>
              <w:top w:val="single" w:sz="4" w:space="0" w:color="auto"/>
              <w:bottom w:val="nil"/>
            </w:tcBorders>
            <w:shd w:val="clear" w:color="auto" w:fill="auto"/>
          </w:tcPr>
          <w:p w14:paraId="7520BDE6" w14:textId="665FF368" w:rsidR="00F168B3" w:rsidRPr="00CB13B0" w:rsidRDefault="00F168B3" w:rsidP="00F776F0">
            <w:pPr>
              <w:pStyle w:val="ENoteTableText"/>
            </w:pPr>
            <w:r w:rsidRPr="00CB13B0">
              <w:t>Schedules</w:t>
            </w:r>
            <w:r w:rsidR="0056271E" w:rsidRPr="00CB13B0">
              <w:t> </w:t>
            </w:r>
            <w:r w:rsidRPr="00CB13B0">
              <w:t xml:space="preserve">3 and 4: </w:t>
            </w:r>
            <w:r w:rsidR="00410FA5">
              <w:t>1 July</w:t>
            </w:r>
            <w:r w:rsidRPr="00CB13B0">
              <w:t xml:space="preserve"> 2002</w:t>
            </w:r>
            <w:r w:rsidRPr="00CB13B0">
              <w:br/>
              <w:t>Remainder: Royal Assent</w:t>
            </w:r>
          </w:p>
        </w:tc>
        <w:tc>
          <w:tcPr>
            <w:tcW w:w="1566" w:type="dxa"/>
            <w:tcBorders>
              <w:top w:val="single" w:sz="4" w:space="0" w:color="auto"/>
              <w:bottom w:val="nil"/>
            </w:tcBorders>
            <w:shd w:val="clear" w:color="auto" w:fill="auto"/>
          </w:tcPr>
          <w:p w14:paraId="04220EC7" w14:textId="754D8113" w:rsidR="00F168B3" w:rsidRPr="00CB13B0" w:rsidRDefault="00F168B3" w:rsidP="00F776F0">
            <w:pPr>
              <w:pStyle w:val="ENoteTableText"/>
            </w:pPr>
            <w:r w:rsidRPr="00CB13B0">
              <w:t>s 4, Sch. 1 (</w:t>
            </w:r>
            <w:r w:rsidR="00410FA5">
              <w:t>item 4</w:t>
            </w:r>
            <w:r w:rsidRPr="00CB13B0">
              <w:t>6), Sch. 2 (</w:t>
            </w:r>
            <w:r w:rsidR="00410FA5">
              <w:t>items 1</w:t>
            </w:r>
            <w:r w:rsidRPr="00CB13B0">
              <w:t>6, 17) and Sch. 4 (</w:t>
            </w:r>
            <w:r w:rsidR="00410FA5">
              <w:t>item 1</w:t>
            </w:r>
            <w:r w:rsidRPr="00CB13B0">
              <w:t>5)</w:t>
            </w:r>
          </w:p>
        </w:tc>
      </w:tr>
      <w:tr w:rsidR="00F168B3" w:rsidRPr="00CB13B0" w14:paraId="4BADD64D" w14:textId="77777777" w:rsidTr="00F776F0">
        <w:trPr>
          <w:cantSplit/>
        </w:trPr>
        <w:tc>
          <w:tcPr>
            <w:tcW w:w="1695" w:type="dxa"/>
            <w:tcBorders>
              <w:top w:val="nil"/>
              <w:bottom w:val="nil"/>
            </w:tcBorders>
            <w:shd w:val="clear" w:color="auto" w:fill="auto"/>
          </w:tcPr>
          <w:p w14:paraId="1F8D194F" w14:textId="77777777" w:rsidR="00F168B3" w:rsidRPr="00CB13B0" w:rsidRDefault="00F168B3" w:rsidP="00F776F0">
            <w:pPr>
              <w:pStyle w:val="ENoteTTIndentHeading"/>
              <w:keepLines/>
              <w:rPr>
                <w:rFonts w:eastAsiaTheme="minorHAnsi"/>
              </w:rPr>
            </w:pPr>
            <w:r w:rsidRPr="00CB13B0">
              <w:lastRenderedPageBreak/>
              <w:t>as amended by</w:t>
            </w:r>
          </w:p>
        </w:tc>
        <w:tc>
          <w:tcPr>
            <w:tcW w:w="992" w:type="dxa"/>
            <w:tcBorders>
              <w:top w:val="nil"/>
              <w:bottom w:val="nil"/>
            </w:tcBorders>
            <w:shd w:val="clear" w:color="auto" w:fill="auto"/>
          </w:tcPr>
          <w:p w14:paraId="0310A89F" w14:textId="77777777" w:rsidR="00F168B3" w:rsidRPr="00CB13B0" w:rsidRDefault="00F168B3" w:rsidP="00F776F0">
            <w:pPr>
              <w:pStyle w:val="ENoteTableText"/>
            </w:pPr>
          </w:p>
        </w:tc>
        <w:tc>
          <w:tcPr>
            <w:tcW w:w="992" w:type="dxa"/>
            <w:tcBorders>
              <w:top w:val="nil"/>
              <w:bottom w:val="nil"/>
            </w:tcBorders>
            <w:shd w:val="clear" w:color="auto" w:fill="auto"/>
          </w:tcPr>
          <w:p w14:paraId="312182BA" w14:textId="77777777" w:rsidR="00F168B3" w:rsidRPr="00CB13B0" w:rsidRDefault="00F168B3" w:rsidP="00F776F0">
            <w:pPr>
              <w:pStyle w:val="ENoteTableText"/>
            </w:pPr>
          </w:p>
        </w:tc>
        <w:tc>
          <w:tcPr>
            <w:tcW w:w="1843" w:type="dxa"/>
            <w:tcBorders>
              <w:top w:val="nil"/>
              <w:bottom w:val="nil"/>
            </w:tcBorders>
            <w:shd w:val="clear" w:color="auto" w:fill="auto"/>
          </w:tcPr>
          <w:p w14:paraId="6DA0DE6E" w14:textId="77777777" w:rsidR="00F168B3" w:rsidRPr="00CB13B0" w:rsidRDefault="00F168B3" w:rsidP="00F776F0">
            <w:pPr>
              <w:pStyle w:val="ENoteTableText"/>
            </w:pPr>
          </w:p>
        </w:tc>
        <w:tc>
          <w:tcPr>
            <w:tcW w:w="1566" w:type="dxa"/>
            <w:tcBorders>
              <w:top w:val="nil"/>
              <w:bottom w:val="nil"/>
            </w:tcBorders>
            <w:shd w:val="clear" w:color="auto" w:fill="auto"/>
          </w:tcPr>
          <w:p w14:paraId="4F821008" w14:textId="77777777" w:rsidR="00F168B3" w:rsidRPr="00CB13B0" w:rsidRDefault="00F168B3" w:rsidP="00F776F0">
            <w:pPr>
              <w:pStyle w:val="ENoteTableText"/>
            </w:pPr>
          </w:p>
        </w:tc>
      </w:tr>
      <w:tr w:rsidR="00F168B3" w:rsidRPr="00CB13B0" w14:paraId="39FAED45" w14:textId="77777777" w:rsidTr="00F776F0">
        <w:trPr>
          <w:cantSplit/>
        </w:trPr>
        <w:tc>
          <w:tcPr>
            <w:tcW w:w="1695" w:type="dxa"/>
            <w:tcBorders>
              <w:top w:val="nil"/>
              <w:bottom w:val="single" w:sz="4" w:space="0" w:color="auto"/>
            </w:tcBorders>
            <w:shd w:val="clear" w:color="auto" w:fill="auto"/>
          </w:tcPr>
          <w:p w14:paraId="6703282E"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7F294F3D"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6ED1D1E4"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026E060D" w14:textId="43DA96CD" w:rsidR="00F168B3" w:rsidRPr="00CB13B0" w:rsidRDefault="00F168B3" w:rsidP="00F776F0">
            <w:pPr>
              <w:pStyle w:val="ENoteTableText"/>
            </w:pPr>
            <w:r w:rsidRPr="00CB13B0">
              <w:t>Schedule</w:t>
            </w:r>
            <w:r w:rsidR="0056271E" w:rsidRPr="00CB13B0">
              <w:t> </w:t>
            </w:r>
            <w:r w:rsidRPr="00CB13B0">
              <w:t>6 (</w:t>
            </w:r>
            <w:r w:rsidR="00410FA5">
              <w:t>item 8</w:t>
            </w:r>
            <w:r w:rsidRPr="00CB13B0">
              <w:t xml:space="preserve">0): </w:t>
            </w:r>
            <w:r w:rsidR="007E6237" w:rsidRPr="00CB13B0">
              <w:t>29 June</w:t>
            </w:r>
            <w:r w:rsidRPr="00CB13B0">
              <w:t xml:space="preserve"> 2010</w:t>
            </w:r>
          </w:p>
        </w:tc>
        <w:tc>
          <w:tcPr>
            <w:tcW w:w="1566" w:type="dxa"/>
            <w:tcBorders>
              <w:top w:val="nil"/>
              <w:bottom w:val="single" w:sz="4" w:space="0" w:color="auto"/>
            </w:tcBorders>
            <w:shd w:val="clear" w:color="auto" w:fill="auto"/>
          </w:tcPr>
          <w:p w14:paraId="51EADBB1" w14:textId="77777777" w:rsidR="00F168B3" w:rsidRPr="00CB13B0" w:rsidRDefault="00F168B3" w:rsidP="00F776F0">
            <w:pPr>
              <w:pStyle w:val="ENoteTableText"/>
            </w:pPr>
            <w:r w:rsidRPr="00CB13B0">
              <w:t>—</w:t>
            </w:r>
          </w:p>
        </w:tc>
      </w:tr>
      <w:tr w:rsidR="00F168B3" w:rsidRPr="00CB13B0" w14:paraId="4F7DEEF5" w14:textId="77777777" w:rsidTr="00F776F0">
        <w:trPr>
          <w:cantSplit/>
        </w:trPr>
        <w:tc>
          <w:tcPr>
            <w:tcW w:w="1695" w:type="dxa"/>
            <w:tcBorders>
              <w:top w:val="single" w:sz="4" w:space="0" w:color="auto"/>
              <w:bottom w:val="single" w:sz="4" w:space="0" w:color="auto"/>
            </w:tcBorders>
            <w:shd w:val="clear" w:color="auto" w:fill="auto"/>
          </w:tcPr>
          <w:p w14:paraId="6A6D43FC" w14:textId="77777777" w:rsidR="00F168B3" w:rsidRPr="00CB13B0" w:rsidRDefault="00F168B3" w:rsidP="00F776F0">
            <w:pPr>
              <w:pStyle w:val="ENoteTableText"/>
            </w:pPr>
            <w:r w:rsidRPr="00CB13B0">
              <w:t>Taxation Laws Amendment Act (No.</w:t>
            </w:r>
            <w:r w:rsidR="0056271E" w:rsidRPr="00CB13B0">
              <w:t> </w:t>
            </w:r>
            <w:r w:rsidRPr="00CB13B0">
              <w:t>2) 2002</w:t>
            </w:r>
          </w:p>
        </w:tc>
        <w:tc>
          <w:tcPr>
            <w:tcW w:w="992" w:type="dxa"/>
            <w:tcBorders>
              <w:top w:val="single" w:sz="4" w:space="0" w:color="auto"/>
              <w:bottom w:val="single" w:sz="4" w:space="0" w:color="auto"/>
            </w:tcBorders>
            <w:shd w:val="clear" w:color="auto" w:fill="auto"/>
          </w:tcPr>
          <w:p w14:paraId="7CD6052B" w14:textId="77777777" w:rsidR="00F168B3" w:rsidRPr="00CB13B0" w:rsidRDefault="00F168B3" w:rsidP="00F776F0">
            <w:pPr>
              <w:pStyle w:val="ENoteTableText"/>
            </w:pPr>
            <w:r w:rsidRPr="00CB13B0">
              <w:t>57, 2002</w:t>
            </w:r>
          </w:p>
        </w:tc>
        <w:tc>
          <w:tcPr>
            <w:tcW w:w="992" w:type="dxa"/>
            <w:tcBorders>
              <w:top w:val="single" w:sz="4" w:space="0" w:color="auto"/>
              <w:bottom w:val="single" w:sz="4" w:space="0" w:color="auto"/>
            </w:tcBorders>
            <w:shd w:val="clear" w:color="auto" w:fill="auto"/>
          </w:tcPr>
          <w:p w14:paraId="39912EAB" w14:textId="77777777" w:rsidR="00F168B3" w:rsidRPr="00CB13B0" w:rsidRDefault="00F168B3" w:rsidP="00F776F0">
            <w:pPr>
              <w:pStyle w:val="ENoteTableText"/>
            </w:pPr>
            <w:r w:rsidRPr="00CB13B0">
              <w:t>3</w:t>
            </w:r>
            <w:r w:rsidR="0056271E" w:rsidRPr="00CB13B0">
              <w:t> </w:t>
            </w:r>
            <w:r w:rsidRPr="00CB13B0">
              <w:t>July 2002</w:t>
            </w:r>
          </w:p>
        </w:tc>
        <w:tc>
          <w:tcPr>
            <w:tcW w:w="1843" w:type="dxa"/>
            <w:tcBorders>
              <w:top w:val="single" w:sz="4" w:space="0" w:color="auto"/>
              <w:bottom w:val="single" w:sz="4" w:space="0" w:color="auto"/>
            </w:tcBorders>
            <w:shd w:val="clear" w:color="auto" w:fill="auto"/>
          </w:tcPr>
          <w:p w14:paraId="11B82D44" w14:textId="041211A5" w:rsidR="00F168B3" w:rsidRPr="00CB13B0" w:rsidRDefault="00F168B3" w:rsidP="00F776F0">
            <w:pPr>
              <w:pStyle w:val="ENoteTableText"/>
            </w:pPr>
            <w:r w:rsidRPr="00CB13B0">
              <w:t xml:space="preserve">Sch 2: </w:t>
            </w:r>
            <w:r w:rsidR="00410FA5">
              <w:t>1 July</w:t>
            </w:r>
            <w:r w:rsidRPr="00CB13B0">
              <w:t xml:space="preserve"> 2002 (s 2(1) </w:t>
            </w:r>
            <w:r w:rsidR="00410FA5">
              <w:t>item 3</w:t>
            </w:r>
            <w:r w:rsidRPr="00CB13B0">
              <w:t>)</w:t>
            </w:r>
            <w:r w:rsidRPr="00CB13B0">
              <w:br/>
              <w:t>Sch 4 (</w:t>
            </w:r>
            <w:r w:rsidR="00410FA5">
              <w:t>items 3</w:t>
            </w:r>
            <w:r w:rsidRPr="00CB13B0">
              <w:t xml:space="preserve">, 4): </w:t>
            </w:r>
            <w:r w:rsidR="00410FA5">
              <w:t>1 July</w:t>
            </w:r>
            <w:r w:rsidRPr="00CB13B0">
              <w:t xml:space="preserve"> 2000 (s 2(1) </w:t>
            </w:r>
            <w:r w:rsidR="00410FA5">
              <w:t>item 5</w:t>
            </w:r>
            <w:r w:rsidRPr="00CB13B0">
              <w:t>)</w:t>
            </w:r>
            <w:r w:rsidRPr="00CB13B0">
              <w:br/>
              <w:t>Sch 4 (</w:t>
            </w:r>
            <w:r w:rsidR="00410FA5">
              <w:t>items 5</w:t>
            </w:r>
            <w:r w:rsidRPr="00CB13B0">
              <w:t>–8), Sch 7, Sch 9 (</w:t>
            </w:r>
            <w:r w:rsidR="00081BC2" w:rsidRPr="00CB13B0">
              <w:t>items 9</w:t>
            </w:r>
            <w:r w:rsidRPr="00CB13B0">
              <w:t>, 11, 12, 15–20, 22–40, 45), Sch 11 (</w:t>
            </w:r>
            <w:r w:rsidR="00410FA5">
              <w:t>items 2</w:t>
            </w:r>
            <w:r w:rsidRPr="00CB13B0">
              <w:t>–5), Sch 12 (</w:t>
            </w:r>
            <w:r w:rsidR="00410FA5">
              <w:t>items 1</w:t>
            </w:r>
            <w:r w:rsidRPr="00CB13B0">
              <w:t>6–18, 20, 25, 26): 3</w:t>
            </w:r>
            <w:r w:rsidR="0056271E" w:rsidRPr="00CB13B0">
              <w:t> </w:t>
            </w:r>
            <w:r w:rsidRPr="00CB13B0">
              <w:t xml:space="preserve">July 2002 (s 2(1) </w:t>
            </w:r>
            <w:r w:rsidR="00410FA5">
              <w:t>items 6</w:t>
            </w:r>
            <w:r w:rsidRPr="00CB13B0">
              <w:t>, 7, 9, 11, 13, 15, 16, 18, 28, 30, 33)</w:t>
            </w:r>
            <w:r w:rsidRPr="00CB13B0">
              <w:br/>
              <w:t>Sch 9 (</w:t>
            </w:r>
            <w:r w:rsidR="00410FA5">
              <w:t>items 1</w:t>
            </w:r>
            <w:r w:rsidRPr="00CB13B0">
              <w:t>0, 13, 14, 21) and Sch 12 (</w:t>
            </w:r>
            <w:r w:rsidR="00410FA5">
              <w:t>items 2</w:t>
            </w:r>
            <w:r w:rsidRPr="00CB13B0">
              <w:t xml:space="preserve">3, 24): </w:t>
            </w:r>
            <w:r w:rsidR="00410FA5">
              <w:t>1 July</w:t>
            </w:r>
            <w:r w:rsidRPr="00CB13B0">
              <w:t xml:space="preserve"> 1997 (s 2(1) </w:t>
            </w:r>
            <w:r w:rsidR="00410FA5">
              <w:t>items 1</w:t>
            </w:r>
            <w:r w:rsidRPr="00CB13B0">
              <w:t>0, 12, 14, 32)</w:t>
            </w:r>
            <w:r w:rsidRPr="00CB13B0">
              <w:br/>
              <w:t>Sch 12 (</w:t>
            </w:r>
            <w:r w:rsidR="00410FA5">
              <w:t>item 1</w:t>
            </w:r>
            <w:r w:rsidRPr="00CB13B0">
              <w:t xml:space="preserve">9): </w:t>
            </w:r>
            <w:r w:rsidR="0018140A" w:rsidRPr="00CB13B0">
              <w:t>30 June</w:t>
            </w:r>
            <w:r w:rsidRPr="00CB13B0">
              <w:t xml:space="preserve"> 1998 (s 2(1) </w:t>
            </w:r>
            <w:r w:rsidR="00410FA5">
              <w:t>item 2</w:t>
            </w:r>
            <w:r w:rsidRPr="00CB13B0">
              <w:t>9)</w:t>
            </w:r>
            <w:r w:rsidRPr="00CB13B0">
              <w:br/>
              <w:t>Sch 12 (</w:t>
            </w:r>
            <w:r w:rsidR="00410FA5">
              <w:t>items 2</w:t>
            </w:r>
            <w:r w:rsidRPr="00CB13B0">
              <w:t xml:space="preserve">1, 22): </w:t>
            </w:r>
            <w:r w:rsidR="005F52A2" w:rsidRPr="00CB13B0">
              <w:t>22 June</w:t>
            </w:r>
            <w:r w:rsidRPr="00CB13B0">
              <w:t xml:space="preserve"> 1998 (s 2(1) </w:t>
            </w:r>
            <w:r w:rsidR="00410FA5">
              <w:t>item 3</w:t>
            </w:r>
            <w:r w:rsidRPr="00CB13B0">
              <w:t>1)</w:t>
            </w:r>
            <w:r w:rsidRPr="00CB13B0">
              <w:br/>
              <w:t>Sch 12 (</w:t>
            </w:r>
            <w:r w:rsidR="00410FA5">
              <w:t>items 2</w:t>
            </w:r>
            <w:r w:rsidRPr="00CB13B0">
              <w:t xml:space="preserve">7, 28): 16 Apr 1998 (s 2(1) </w:t>
            </w:r>
            <w:r w:rsidR="00410FA5">
              <w:t>item 3</w:t>
            </w:r>
            <w:r w:rsidRPr="00CB13B0">
              <w:t>4)</w:t>
            </w:r>
            <w:r w:rsidRPr="00CB13B0">
              <w:br/>
              <w:t>Sch 12 (</w:t>
            </w:r>
            <w:r w:rsidR="00410FA5">
              <w:t>item 2</w:t>
            </w:r>
            <w:r w:rsidRPr="00CB13B0">
              <w:t xml:space="preserve">9): 19 Sept 1997 (s 2(1) </w:t>
            </w:r>
            <w:r w:rsidR="00410FA5">
              <w:t>item 3</w:t>
            </w:r>
            <w:r w:rsidRPr="00CB13B0">
              <w:t>5)</w:t>
            </w:r>
          </w:p>
        </w:tc>
        <w:tc>
          <w:tcPr>
            <w:tcW w:w="1566" w:type="dxa"/>
            <w:tcBorders>
              <w:top w:val="single" w:sz="4" w:space="0" w:color="auto"/>
              <w:bottom w:val="single" w:sz="4" w:space="0" w:color="auto"/>
            </w:tcBorders>
            <w:shd w:val="clear" w:color="auto" w:fill="auto"/>
          </w:tcPr>
          <w:p w14:paraId="61AD46B1" w14:textId="3FCCC3BD" w:rsidR="00F168B3" w:rsidRPr="00CB13B0" w:rsidRDefault="00F168B3" w:rsidP="00F776F0">
            <w:pPr>
              <w:pStyle w:val="ENoteTableText"/>
            </w:pPr>
            <w:r w:rsidRPr="00CB13B0">
              <w:t>Sch 4 (</w:t>
            </w:r>
            <w:r w:rsidR="00A13A22">
              <w:t>items 4</w:t>
            </w:r>
            <w:r w:rsidRPr="00CB13B0">
              <w:t>(2), 8), Sch 7 (</w:t>
            </w:r>
            <w:r w:rsidR="00410FA5">
              <w:t>item 3</w:t>
            </w:r>
            <w:r w:rsidRPr="00CB13B0">
              <w:t>), Sch 9 (</w:t>
            </w:r>
            <w:r w:rsidR="00410FA5">
              <w:t>item 4</w:t>
            </w:r>
            <w:r w:rsidRPr="00CB13B0">
              <w:t>5), Sch 11 (</w:t>
            </w:r>
            <w:r w:rsidR="00410FA5">
              <w:t>item 5</w:t>
            </w:r>
            <w:r w:rsidRPr="00CB13B0">
              <w:t>) and Sch 12 (</w:t>
            </w:r>
            <w:r w:rsidR="00410FA5">
              <w:t>items 2</w:t>
            </w:r>
            <w:r w:rsidRPr="00CB13B0">
              <w:t>2, 24)</w:t>
            </w:r>
          </w:p>
        </w:tc>
      </w:tr>
      <w:tr w:rsidR="00F168B3" w:rsidRPr="00CB13B0" w14:paraId="04CE2D6B" w14:textId="77777777" w:rsidTr="00F776F0">
        <w:trPr>
          <w:cantSplit/>
        </w:trPr>
        <w:tc>
          <w:tcPr>
            <w:tcW w:w="1695" w:type="dxa"/>
            <w:tcBorders>
              <w:top w:val="single" w:sz="4" w:space="0" w:color="auto"/>
              <w:bottom w:val="nil"/>
            </w:tcBorders>
            <w:shd w:val="clear" w:color="auto" w:fill="auto"/>
          </w:tcPr>
          <w:p w14:paraId="2D45141B" w14:textId="77777777" w:rsidR="00F168B3" w:rsidRPr="00CB13B0" w:rsidRDefault="00F168B3" w:rsidP="00F776F0">
            <w:pPr>
              <w:pStyle w:val="ENoteTableText"/>
            </w:pPr>
            <w:r w:rsidRPr="00CB13B0">
              <w:lastRenderedPageBreak/>
              <w:t>New Business Tax System (Consolidation) Act (No.</w:t>
            </w:r>
            <w:r w:rsidR="0056271E" w:rsidRPr="00CB13B0">
              <w:t> </w:t>
            </w:r>
            <w:r w:rsidRPr="00CB13B0">
              <w:t>1) 2002</w:t>
            </w:r>
          </w:p>
        </w:tc>
        <w:tc>
          <w:tcPr>
            <w:tcW w:w="992" w:type="dxa"/>
            <w:tcBorders>
              <w:top w:val="single" w:sz="4" w:space="0" w:color="auto"/>
              <w:bottom w:val="nil"/>
            </w:tcBorders>
            <w:shd w:val="clear" w:color="auto" w:fill="auto"/>
          </w:tcPr>
          <w:p w14:paraId="4E212740" w14:textId="77777777" w:rsidR="00F168B3" w:rsidRPr="00CB13B0" w:rsidRDefault="00F168B3" w:rsidP="00F776F0">
            <w:pPr>
              <w:pStyle w:val="ENoteTableText"/>
            </w:pPr>
            <w:r w:rsidRPr="00CB13B0">
              <w:t>68, 2002</w:t>
            </w:r>
          </w:p>
        </w:tc>
        <w:tc>
          <w:tcPr>
            <w:tcW w:w="992" w:type="dxa"/>
            <w:tcBorders>
              <w:top w:val="single" w:sz="4" w:space="0" w:color="auto"/>
              <w:bottom w:val="nil"/>
            </w:tcBorders>
            <w:shd w:val="clear" w:color="auto" w:fill="auto"/>
          </w:tcPr>
          <w:p w14:paraId="68EB9B1D" w14:textId="77777777" w:rsidR="00F168B3" w:rsidRPr="00CB13B0" w:rsidRDefault="00F168B3" w:rsidP="00F776F0">
            <w:pPr>
              <w:pStyle w:val="ENoteTableText"/>
            </w:pPr>
            <w:smartTag w:uri="urn:schemas-microsoft-com:office:smarttags" w:element="date">
              <w:smartTagPr>
                <w:attr w:name="Month" w:val="8"/>
                <w:attr w:name="Day" w:val="22"/>
                <w:attr w:name="Year" w:val="2002"/>
              </w:smartTagPr>
              <w:r w:rsidRPr="00CB13B0">
                <w:t>22 Aug 2002</w:t>
              </w:r>
            </w:smartTag>
          </w:p>
        </w:tc>
        <w:tc>
          <w:tcPr>
            <w:tcW w:w="1843" w:type="dxa"/>
            <w:tcBorders>
              <w:top w:val="single" w:sz="4" w:space="0" w:color="auto"/>
              <w:bottom w:val="nil"/>
            </w:tcBorders>
            <w:shd w:val="clear" w:color="auto" w:fill="auto"/>
          </w:tcPr>
          <w:p w14:paraId="31AA91B6" w14:textId="77777777" w:rsidR="00F168B3" w:rsidRPr="00CB13B0" w:rsidRDefault="00F168B3" w:rsidP="00F776F0">
            <w:pPr>
              <w:pStyle w:val="ENoteTableText"/>
            </w:pPr>
            <w:smartTag w:uri="urn:schemas-microsoft-com:office:smarttags" w:element="date">
              <w:smartTagPr>
                <w:attr w:name="Month" w:val="10"/>
                <w:attr w:name="Day" w:val="24"/>
                <w:attr w:name="Year" w:val="2002"/>
              </w:smartTagPr>
              <w:r w:rsidRPr="00CB13B0">
                <w:t>24 Oct 2002</w:t>
              </w:r>
            </w:smartTag>
            <w:r w:rsidRPr="00CB13B0">
              <w:t xml:space="preserve"> (</w:t>
            </w:r>
            <w:r w:rsidRPr="00CB13B0">
              <w:rPr>
                <w:i/>
              </w:rPr>
              <w:t xml:space="preserve">see </w:t>
            </w:r>
            <w:r w:rsidRPr="00CB13B0">
              <w:t>s. 2)</w:t>
            </w:r>
          </w:p>
        </w:tc>
        <w:tc>
          <w:tcPr>
            <w:tcW w:w="1566" w:type="dxa"/>
            <w:tcBorders>
              <w:top w:val="single" w:sz="4" w:space="0" w:color="auto"/>
              <w:bottom w:val="nil"/>
            </w:tcBorders>
            <w:shd w:val="clear" w:color="auto" w:fill="auto"/>
          </w:tcPr>
          <w:p w14:paraId="77A4B55A" w14:textId="54900BBC" w:rsidR="00F168B3" w:rsidRPr="00CB13B0" w:rsidRDefault="00F168B3" w:rsidP="00F776F0">
            <w:pPr>
              <w:pStyle w:val="ENoteTableText"/>
            </w:pPr>
            <w:r w:rsidRPr="00CB13B0">
              <w:t>s 4 and Sch 3 (</w:t>
            </w:r>
            <w:r w:rsidR="00410FA5">
              <w:t>items 2</w:t>
            </w:r>
            <w:r w:rsidRPr="00CB13B0">
              <w:t>, 19, 23, 37–39)</w:t>
            </w:r>
          </w:p>
        </w:tc>
      </w:tr>
      <w:tr w:rsidR="00F168B3" w:rsidRPr="00CB13B0" w14:paraId="2FEF74C8" w14:textId="77777777" w:rsidTr="00F776F0">
        <w:trPr>
          <w:cantSplit/>
        </w:trPr>
        <w:tc>
          <w:tcPr>
            <w:tcW w:w="1695" w:type="dxa"/>
            <w:tcBorders>
              <w:top w:val="nil"/>
              <w:bottom w:val="nil"/>
            </w:tcBorders>
            <w:shd w:val="clear" w:color="auto" w:fill="auto"/>
          </w:tcPr>
          <w:p w14:paraId="74B10EC0"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78FD462" w14:textId="77777777" w:rsidR="00F168B3" w:rsidRPr="00CB13B0" w:rsidRDefault="00F168B3" w:rsidP="00F776F0">
            <w:pPr>
              <w:pStyle w:val="ENoteTableText"/>
            </w:pPr>
          </w:p>
        </w:tc>
        <w:tc>
          <w:tcPr>
            <w:tcW w:w="992" w:type="dxa"/>
            <w:tcBorders>
              <w:top w:val="nil"/>
              <w:bottom w:val="nil"/>
            </w:tcBorders>
            <w:shd w:val="clear" w:color="auto" w:fill="auto"/>
          </w:tcPr>
          <w:p w14:paraId="73D39E85" w14:textId="77777777" w:rsidR="00F168B3" w:rsidRPr="00CB13B0" w:rsidRDefault="00F168B3" w:rsidP="00F776F0">
            <w:pPr>
              <w:pStyle w:val="ENoteTableText"/>
            </w:pPr>
          </w:p>
        </w:tc>
        <w:tc>
          <w:tcPr>
            <w:tcW w:w="1843" w:type="dxa"/>
            <w:tcBorders>
              <w:top w:val="nil"/>
              <w:bottom w:val="nil"/>
            </w:tcBorders>
            <w:shd w:val="clear" w:color="auto" w:fill="auto"/>
          </w:tcPr>
          <w:p w14:paraId="18755C3D" w14:textId="77777777" w:rsidR="00F168B3" w:rsidRPr="00CB13B0" w:rsidRDefault="00F168B3" w:rsidP="00F776F0">
            <w:pPr>
              <w:pStyle w:val="ENoteTableText"/>
            </w:pPr>
          </w:p>
        </w:tc>
        <w:tc>
          <w:tcPr>
            <w:tcW w:w="1566" w:type="dxa"/>
            <w:tcBorders>
              <w:top w:val="nil"/>
              <w:bottom w:val="nil"/>
            </w:tcBorders>
            <w:shd w:val="clear" w:color="auto" w:fill="auto"/>
          </w:tcPr>
          <w:p w14:paraId="696056D1" w14:textId="77777777" w:rsidR="00F168B3" w:rsidRPr="00CB13B0" w:rsidRDefault="00F168B3" w:rsidP="00F776F0">
            <w:pPr>
              <w:pStyle w:val="ENoteTableText"/>
            </w:pPr>
          </w:p>
        </w:tc>
      </w:tr>
      <w:tr w:rsidR="00F168B3" w:rsidRPr="00CB13B0" w14:paraId="2FE1F318" w14:textId="77777777" w:rsidTr="00F776F0">
        <w:trPr>
          <w:cantSplit/>
        </w:trPr>
        <w:tc>
          <w:tcPr>
            <w:tcW w:w="1695" w:type="dxa"/>
            <w:tcBorders>
              <w:top w:val="nil"/>
              <w:bottom w:val="nil"/>
            </w:tcBorders>
            <w:shd w:val="clear" w:color="auto" w:fill="auto"/>
          </w:tcPr>
          <w:p w14:paraId="105FE2DE" w14:textId="77777777" w:rsidR="00F168B3" w:rsidRPr="00CB13B0" w:rsidRDefault="00F168B3" w:rsidP="00F776F0">
            <w:pPr>
              <w:pStyle w:val="ENoteTTi"/>
              <w:rPr>
                <w:rFonts w:eastAsiaTheme="minorHAnsi"/>
              </w:rPr>
            </w:pPr>
            <w:r w:rsidRPr="00CB13B0">
              <w:t>New Business Tax System (Consolidation, Value Shifting, Demergers and Other Measures) Act 2002</w:t>
            </w:r>
          </w:p>
        </w:tc>
        <w:tc>
          <w:tcPr>
            <w:tcW w:w="992" w:type="dxa"/>
            <w:tcBorders>
              <w:top w:val="nil"/>
              <w:bottom w:val="nil"/>
            </w:tcBorders>
            <w:shd w:val="clear" w:color="auto" w:fill="auto"/>
          </w:tcPr>
          <w:p w14:paraId="498F19B1" w14:textId="77777777" w:rsidR="00F168B3" w:rsidRPr="00CB13B0" w:rsidRDefault="00F168B3" w:rsidP="00F776F0">
            <w:pPr>
              <w:pStyle w:val="ENoteTableText"/>
            </w:pPr>
            <w:r w:rsidRPr="00CB13B0">
              <w:t>90, 2002</w:t>
            </w:r>
          </w:p>
        </w:tc>
        <w:tc>
          <w:tcPr>
            <w:tcW w:w="992" w:type="dxa"/>
            <w:tcBorders>
              <w:top w:val="nil"/>
              <w:bottom w:val="nil"/>
            </w:tcBorders>
            <w:shd w:val="clear" w:color="auto" w:fill="auto"/>
          </w:tcPr>
          <w:p w14:paraId="11D97A3D" w14:textId="77777777" w:rsidR="00F168B3" w:rsidRPr="00CB13B0" w:rsidRDefault="00F168B3" w:rsidP="00F776F0">
            <w:pPr>
              <w:pStyle w:val="ENoteTableText"/>
            </w:pPr>
            <w:smartTag w:uri="urn:schemas-microsoft-com:office:smarttags" w:element="date">
              <w:smartTagPr>
                <w:attr w:name="Month" w:val="10"/>
                <w:attr w:name="Day" w:val="24"/>
                <w:attr w:name="Year" w:val="2002"/>
              </w:smartTagPr>
              <w:r w:rsidRPr="00CB13B0">
                <w:t>24 Oct 2002</w:t>
              </w:r>
            </w:smartTag>
          </w:p>
        </w:tc>
        <w:tc>
          <w:tcPr>
            <w:tcW w:w="1843" w:type="dxa"/>
            <w:tcBorders>
              <w:top w:val="nil"/>
              <w:bottom w:val="nil"/>
            </w:tcBorders>
            <w:shd w:val="clear" w:color="auto" w:fill="auto"/>
          </w:tcPr>
          <w:p w14:paraId="5F332EF4" w14:textId="62804D0B" w:rsidR="00F168B3" w:rsidRPr="00CB13B0" w:rsidRDefault="00F168B3" w:rsidP="00F776F0">
            <w:pPr>
              <w:pStyle w:val="ENoteTableText"/>
            </w:pPr>
            <w:r w:rsidRPr="00CB13B0">
              <w:t xml:space="preserve">Sch 11: 24 Oct 2002 (s 2(1) </w:t>
            </w:r>
            <w:r w:rsidR="00410FA5">
              <w:t>item 2</w:t>
            </w:r>
            <w:r w:rsidRPr="00CB13B0">
              <w:t>)</w:t>
            </w:r>
          </w:p>
        </w:tc>
        <w:tc>
          <w:tcPr>
            <w:tcW w:w="1566" w:type="dxa"/>
            <w:tcBorders>
              <w:top w:val="nil"/>
              <w:bottom w:val="nil"/>
            </w:tcBorders>
            <w:shd w:val="clear" w:color="auto" w:fill="auto"/>
          </w:tcPr>
          <w:p w14:paraId="499D3AB4" w14:textId="77777777" w:rsidR="00F168B3" w:rsidRPr="00CB13B0" w:rsidRDefault="00F168B3" w:rsidP="00F776F0">
            <w:pPr>
              <w:pStyle w:val="ENoteTableText"/>
            </w:pPr>
            <w:r w:rsidRPr="00CB13B0">
              <w:t>—</w:t>
            </w:r>
          </w:p>
        </w:tc>
      </w:tr>
      <w:tr w:rsidR="00F168B3" w:rsidRPr="00CB13B0" w14:paraId="70C83794" w14:textId="77777777" w:rsidTr="00F776F0">
        <w:trPr>
          <w:cantSplit/>
        </w:trPr>
        <w:tc>
          <w:tcPr>
            <w:tcW w:w="1695" w:type="dxa"/>
            <w:tcBorders>
              <w:top w:val="nil"/>
              <w:bottom w:val="nil"/>
            </w:tcBorders>
            <w:shd w:val="clear" w:color="auto" w:fill="auto"/>
          </w:tcPr>
          <w:p w14:paraId="0A37A22F" w14:textId="77777777" w:rsidR="00F168B3" w:rsidRPr="00CB13B0" w:rsidRDefault="00F168B3" w:rsidP="00F776F0">
            <w:pPr>
              <w:pStyle w:val="ENoteTTi"/>
              <w:rPr>
                <w:rFonts w:eastAsiaTheme="minorHAnsi"/>
              </w:rPr>
            </w:pPr>
            <w:r w:rsidRPr="00CB13B0">
              <w:t>New Business Tax System (Consolidation and Other Measures) Act 2003</w:t>
            </w:r>
          </w:p>
        </w:tc>
        <w:tc>
          <w:tcPr>
            <w:tcW w:w="992" w:type="dxa"/>
            <w:tcBorders>
              <w:top w:val="nil"/>
              <w:bottom w:val="nil"/>
            </w:tcBorders>
            <w:shd w:val="clear" w:color="auto" w:fill="auto"/>
          </w:tcPr>
          <w:p w14:paraId="13559CF9" w14:textId="77777777" w:rsidR="00F168B3" w:rsidRPr="00CB13B0" w:rsidRDefault="00F168B3" w:rsidP="00F776F0">
            <w:pPr>
              <w:pStyle w:val="ENoteTableText"/>
            </w:pPr>
            <w:r w:rsidRPr="00CB13B0">
              <w:t>16, 2003</w:t>
            </w:r>
          </w:p>
        </w:tc>
        <w:tc>
          <w:tcPr>
            <w:tcW w:w="992" w:type="dxa"/>
            <w:tcBorders>
              <w:top w:val="nil"/>
              <w:bottom w:val="nil"/>
            </w:tcBorders>
            <w:shd w:val="clear" w:color="auto" w:fill="auto"/>
          </w:tcPr>
          <w:p w14:paraId="5673C343" w14:textId="77777777" w:rsidR="00F168B3" w:rsidRPr="00CB13B0" w:rsidRDefault="00F168B3" w:rsidP="00F776F0">
            <w:pPr>
              <w:pStyle w:val="ENoteTableText"/>
            </w:pPr>
            <w:smartTag w:uri="urn:schemas-microsoft-com:office:smarttags" w:element="date">
              <w:smartTagPr>
                <w:attr w:name="Month" w:val="4"/>
                <w:attr w:name="Day" w:val="11"/>
                <w:attr w:name="Year" w:val="2003"/>
              </w:smartTagPr>
              <w:r w:rsidRPr="00CB13B0">
                <w:t>11 Apr 2003</w:t>
              </w:r>
            </w:smartTag>
          </w:p>
        </w:tc>
        <w:tc>
          <w:tcPr>
            <w:tcW w:w="1843" w:type="dxa"/>
            <w:tcBorders>
              <w:top w:val="nil"/>
              <w:bottom w:val="nil"/>
            </w:tcBorders>
            <w:shd w:val="clear" w:color="auto" w:fill="auto"/>
          </w:tcPr>
          <w:p w14:paraId="3216D422" w14:textId="1445685C" w:rsidR="00F168B3" w:rsidRPr="00CB13B0" w:rsidRDefault="00F168B3" w:rsidP="00F776F0">
            <w:pPr>
              <w:pStyle w:val="ENoteTableText"/>
            </w:pPr>
            <w:r w:rsidRPr="00CB13B0">
              <w:t>Sch 19 (</w:t>
            </w:r>
            <w:r w:rsidR="00410FA5">
              <w:t>items 6</w:t>
            </w:r>
            <w:r w:rsidRPr="00CB13B0">
              <w:t xml:space="preserve">, 7): 24 Oct 2002 (s 2(1) </w:t>
            </w:r>
            <w:r w:rsidR="00410FA5">
              <w:t>items 1</w:t>
            </w:r>
            <w:r w:rsidRPr="00CB13B0">
              <w:t>1, 12)</w:t>
            </w:r>
          </w:p>
        </w:tc>
        <w:tc>
          <w:tcPr>
            <w:tcW w:w="1566" w:type="dxa"/>
            <w:tcBorders>
              <w:top w:val="nil"/>
              <w:bottom w:val="nil"/>
            </w:tcBorders>
            <w:shd w:val="clear" w:color="auto" w:fill="auto"/>
          </w:tcPr>
          <w:p w14:paraId="30D4DA52" w14:textId="77777777" w:rsidR="00F168B3" w:rsidRPr="00CB13B0" w:rsidRDefault="00F168B3" w:rsidP="00F776F0">
            <w:pPr>
              <w:pStyle w:val="ENoteTableText"/>
            </w:pPr>
            <w:r w:rsidRPr="00CB13B0">
              <w:t>—</w:t>
            </w:r>
          </w:p>
        </w:tc>
      </w:tr>
      <w:tr w:rsidR="00F168B3" w:rsidRPr="00CB13B0" w14:paraId="78BB257A" w14:textId="77777777" w:rsidTr="00F776F0">
        <w:trPr>
          <w:cantSplit/>
        </w:trPr>
        <w:tc>
          <w:tcPr>
            <w:tcW w:w="1695" w:type="dxa"/>
            <w:tcBorders>
              <w:top w:val="nil"/>
              <w:bottom w:val="nil"/>
            </w:tcBorders>
            <w:shd w:val="clear" w:color="auto" w:fill="auto"/>
          </w:tcPr>
          <w:p w14:paraId="4C092705" w14:textId="77777777" w:rsidR="00F168B3" w:rsidRPr="00CB13B0" w:rsidRDefault="00F168B3" w:rsidP="00F776F0">
            <w:pPr>
              <w:pStyle w:val="ENoteTTi"/>
              <w:rPr>
                <w:rFonts w:eastAsiaTheme="minorHAnsi"/>
              </w:rPr>
            </w:pPr>
            <w:r w:rsidRPr="00CB13B0">
              <w:t>Tax Laws Amendment (2004 Measures No.</w:t>
            </w:r>
            <w:r w:rsidR="0056271E" w:rsidRPr="00CB13B0">
              <w:t> </w:t>
            </w:r>
            <w:r w:rsidRPr="00CB13B0">
              <w:t>7) Act 2005</w:t>
            </w:r>
          </w:p>
        </w:tc>
        <w:tc>
          <w:tcPr>
            <w:tcW w:w="992" w:type="dxa"/>
            <w:tcBorders>
              <w:top w:val="nil"/>
              <w:bottom w:val="nil"/>
            </w:tcBorders>
            <w:shd w:val="clear" w:color="auto" w:fill="auto"/>
          </w:tcPr>
          <w:p w14:paraId="162AC735" w14:textId="77777777" w:rsidR="00F168B3" w:rsidRPr="00CB13B0" w:rsidRDefault="00F168B3" w:rsidP="00F776F0">
            <w:pPr>
              <w:pStyle w:val="ENoteTableText"/>
            </w:pPr>
            <w:r w:rsidRPr="00CB13B0">
              <w:t>41, 2005</w:t>
            </w:r>
          </w:p>
        </w:tc>
        <w:tc>
          <w:tcPr>
            <w:tcW w:w="992" w:type="dxa"/>
            <w:tcBorders>
              <w:top w:val="nil"/>
              <w:bottom w:val="nil"/>
            </w:tcBorders>
            <w:shd w:val="clear" w:color="auto" w:fill="auto"/>
          </w:tcPr>
          <w:p w14:paraId="0228EE4F" w14:textId="77777777" w:rsidR="00F168B3" w:rsidRPr="00CB13B0" w:rsidRDefault="00F168B3" w:rsidP="00F776F0">
            <w:pPr>
              <w:pStyle w:val="ENoteTableText"/>
            </w:pPr>
            <w:smartTag w:uri="urn:schemas-microsoft-com:office:smarttags" w:element="date">
              <w:smartTagPr>
                <w:attr w:name="Month" w:val="4"/>
                <w:attr w:name="Day" w:val="1"/>
                <w:attr w:name="Year" w:val="2005"/>
              </w:smartTagPr>
              <w:r w:rsidRPr="00CB13B0">
                <w:t>1 Apr 2005</w:t>
              </w:r>
            </w:smartTag>
          </w:p>
        </w:tc>
        <w:tc>
          <w:tcPr>
            <w:tcW w:w="1843" w:type="dxa"/>
            <w:tcBorders>
              <w:top w:val="nil"/>
              <w:bottom w:val="nil"/>
            </w:tcBorders>
            <w:shd w:val="clear" w:color="auto" w:fill="auto"/>
          </w:tcPr>
          <w:p w14:paraId="774B0D0F" w14:textId="1BDD1904" w:rsidR="00F168B3" w:rsidRPr="00CB13B0" w:rsidRDefault="00F168B3" w:rsidP="00F776F0">
            <w:pPr>
              <w:pStyle w:val="ENoteTableText"/>
            </w:pPr>
            <w:r w:rsidRPr="00CB13B0">
              <w:t>Sch 10 (</w:t>
            </w:r>
            <w:r w:rsidR="00410FA5">
              <w:t>item 2</w:t>
            </w:r>
            <w:r w:rsidRPr="00CB13B0">
              <w:t xml:space="preserve">65): 24 Oct 2002 (s 2(1) </w:t>
            </w:r>
            <w:r w:rsidR="00410FA5">
              <w:t>item 1</w:t>
            </w:r>
            <w:r w:rsidRPr="00CB13B0">
              <w:t>8)</w:t>
            </w:r>
          </w:p>
        </w:tc>
        <w:tc>
          <w:tcPr>
            <w:tcW w:w="1566" w:type="dxa"/>
            <w:tcBorders>
              <w:top w:val="nil"/>
              <w:bottom w:val="nil"/>
            </w:tcBorders>
            <w:shd w:val="clear" w:color="auto" w:fill="auto"/>
          </w:tcPr>
          <w:p w14:paraId="1540F9C8" w14:textId="77777777" w:rsidR="00F168B3" w:rsidRPr="00CB13B0" w:rsidRDefault="00F168B3" w:rsidP="00F776F0">
            <w:pPr>
              <w:pStyle w:val="ENoteTableText"/>
            </w:pPr>
            <w:r w:rsidRPr="00CB13B0">
              <w:t>—</w:t>
            </w:r>
          </w:p>
        </w:tc>
      </w:tr>
      <w:tr w:rsidR="00F168B3" w:rsidRPr="00CB13B0" w14:paraId="32626D87" w14:textId="77777777" w:rsidTr="00F776F0">
        <w:trPr>
          <w:cantSplit/>
        </w:trPr>
        <w:tc>
          <w:tcPr>
            <w:tcW w:w="1695" w:type="dxa"/>
            <w:tcBorders>
              <w:top w:val="nil"/>
              <w:bottom w:val="single" w:sz="4" w:space="0" w:color="auto"/>
            </w:tcBorders>
            <w:shd w:val="clear" w:color="auto" w:fill="auto"/>
          </w:tcPr>
          <w:p w14:paraId="3E999F86"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2689A83B"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0A079D07"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611FD4DB" w14:textId="4D66DD31"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2): </w:t>
            </w:r>
            <w:r w:rsidR="007E6237" w:rsidRPr="00CB13B0">
              <w:t>29 June</w:t>
            </w:r>
            <w:r w:rsidRPr="00CB13B0">
              <w:t xml:space="preserve"> 2010</w:t>
            </w:r>
          </w:p>
        </w:tc>
        <w:tc>
          <w:tcPr>
            <w:tcW w:w="1566" w:type="dxa"/>
            <w:tcBorders>
              <w:top w:val="nil"/>
              <w:bottom w:val="single" w:sz="4" w:space="0" w:color="auto"/>
            </w:tcBorders>
            <w:shd w:val="clear" w:color="auto" w:fill="auto"/>
          </w:tcPr>
          <w:p w14:paraId="1D35C20F" w14:textId="77777777" w:rsidR="00F168B3" w:rsidRPr="00CB13B0" w:rsidRDefault="00F168B3" w:rsidP="00F776F0">
            <w:pPr>
              <w:pStyle w:val="ENoteTableText"/>
            </w:pPr>
            <w:r w:rsidRPr="00CB13B0">
              <w:t>—</w:t>
            </w:r>
          </w:p>
        </w:tc>
      </w:tr>
      <w:tr w:rsidR="00F168B3" w:rsidRPr="00CB13B0" w14:paraId="5BB73CA0" w14:textId="77777777" w:rsidTr="00F776F0">
        <w:trPr>
          <w:cantSplit/>
        </w:trPr>
        <w:tc>
          <w:tcPr>
            <w:tcW w:w="1695" w:type="dxa"/>
            <w:tcBorders>
              <w:top w:val="single" w:sz="4" w:space="0" w:color="auto"/>
              <w:bottom w:val="nil"/>
            </w:tcBorders>
            <w:shd w:val="clear" w:color="auto" w:fill="auto"/>
          </w:tcPr>
          <w:p w14:paraId="051090BD" w14:textId="77777777" w:rsidR="00F168B3" w:rsidRPr="00CB13B0" w:rsidRDefault="00F168B3" w:rsidP="00F776F0">
            <w:pPr>
              <w:pStyle w:val="ENoteTableText"/>
            </w:pPr>
            <w:r w:rsidRPr="00CB13B0">
              <w:t>New Business Tax System (Consolidation, Value Shifting, Demergers and Other Measures) Act 2002</w:t>
            </w:r>
          </w:p>
        </w:tc>
        <w:tc>
          <w:tcPr>
            <w:tcW w:w="992" w:type="dxa"/>
            <w:tcBorders>
              <w:top w:val="single" w:sz="4" w:space="0" w:color="auto"/>
              <w:bottom w:val="nil"/>
            </w:tcBorders>
            <w:shd w:val="clear" w:color="auto" w:fill="auto"/>
          </w:tcPr>
          <w:p w14:paraId="678D5B14" w14:textId="77777777" w:rsidR="00F168B3" w:rsidRPr="00CB13B0" w:rsidRDefault="00F168B3" w:rsidP="00F776F0">
            <w:pPr>
              <w:pStyle w:val="ENoteTableText"/>
            </w:pPr>
            <w:r w:rsidRPr="00CB13B0">
              <w:t>90, 2002</w:t>
            </w:r>
          </w:p>
        </w:tc>
        <w:tc>
          <w:tcPr>
            <w:tcW w:w="992" w:type="dxa"/>
            <w:tcBorders>
              <w:top w:val="single" w:sz="4" w:space="0" w:color="auto"/>
              <w:bottom w:val="nil"/>
            </w:tcBorders>
            <w:shd w:val="clear" w:color="auto" w:fill="auto"/>
          </w:tcPr>
          <w:p w14:paraId="34EC05DA" w14:textId="77777777" w:rsidR="00F168B3" w:rsidRPr="00CB13B0" w:rsidRDefault="00F168B3" w:rsidP="00F776F0">
            <w:pPr>
              <w:pStyle w:val="ENoteTableText"/>
            </w:pPr>
            <w:smartTag w:uri="urn:schemas-microsoft-com:office:smarttags" w:element="date">
              <w:smartTagPr>
                <w:attr w:name="Month" w:val="10"/>
                <w:attr w:name="Day" w:val="24"/>
                <w:attr w:name="Year" w:val="2002"/>
              </w:smartTagPr>
              <w:r w:rsidRPr="00CB13B0">
                <w:t>24 Oct 2002</w:t>
              </w:r>
            </w:smartTag>
          </w:p>
        </w:tc>
        <w:tc>
          <w:tcPr>
            <w:tcW w:w="1843" w:type="dxa"/>
            <w:tcBorders>
              <w:top w:val="single" w:sz="4" w:space="0" w:color="auto"/>
              <w:bottom w:val="nil"/>
            </w:tcBorders>
            <w:shd w:val="clear" w:color="auto" w:fill="auto"/>
          </w:tcPr>
          <w:p w14:paraId="5DA95223" w14:textId="75086A93" w:rsidR="00F168B3" w:rsidRPr="00CB13B0" w:rsidRDefault="00F168B3" w:rsidP="00F776F0">
            <w:pPr>
              <w:pStyle w:val="ENoteTableText"/>
            </w:pPr>
            <w:r w:rsidRPr="00CB13B0">
              <w:t>s 4, Sch 1–6, 12, Sch 14 (</w:t>
            </w:r>
            <w:r w:rsidR="00410FA5">
              <w:t>items 1</w:t>
            </w:r>
            <w:r w:rsidRPr="00CB13B0">
              <w:t>–15, 17–19), Sch 15 (</w:t>
            </w:r>
            <w:r w:rsidR="00410FA5">
              <w:t>items 1</w:t>
            </w:r>
            <w:r w:rsidRPr="00CB13B0">
              <w:t>, 3–15, 19–89) and Sch 16 (</w:t>
            </w:r>
            <w:r w:rsidR="00410FA5">
              <w:t>items 1</w:t>
            </w:r>
            <w:r w:rsidRPr="00CB13B0">
              <w:t xml:space="preserve">, 21–55): 24 Oct 2002 (s 2(1) </w:t>
            </w:r>
            <w:r w:rsidR="00410FA5">
              <w:t>items 1</w:t>
            </w:r>
            <w:r w:rsidRPr="00CB13B0">
              <w:t>, 2, 4, 5)</w:t>
            </w:r>
            <w:r w:rsidRPr="00CB13B0">
              <w:br/>
              <w:t xml:space="preserve">Sch 13: </w:t>
            </w:r>
            <w:r w:rsidR="007E6237" w:rsidRPr="00CB13B0">
              <w:t>29 June</w:t>
            </w:r>
            <w:r w:rsidRPr="00CB13B0">
              <w:t xml:space="preserve"> 2002 (s 2(1) </w:t>
            </w:r>
            <w:r w:rsidR="00410FA5">
              <w:t>item 3</w:t>
            </w:r>
            <w:r w:rsidRPr="00CB13B0">
              <w:t>)</w:t>
            </w:r>
          </w:p>
        </w:tc>
        <w:tc>
          <w:tcPr>
            <w:tcW w:w="1566" w:type="dxa"/>
            <w:tcBorders>
              <w:top w:val="single" w:sz="4" w:space="0" w:color="auto"/>
              <w:bottom w:val="nil"/>
            </w:tcBorders>
            <w:shd w:val="clear" w:color="auto" w:fill="auto"/>
          </w:tcPr>
          <w:p w14:paraId="43C0EFAB" w14:textId="7287D3D0" w:rsidR="00F168B3" w:rsidRPr="00CB13B0" w:rsidRDefault="00F168B3" w:rsidP="00F776F0">
            <w:pPr>
              <w:pStyle w:val="ENoteTableText"/>
            </w:pPr>
            <w:r w:rsidRPr="00CB13B0">
              <w:t>s 4, Sch 14 (</w:t>
            </w:r>
            <w:r w:rsidR="00410FA5">
              <w:t>item 1</w:t>
            </w:r>
            <w:r w:rsidRPr="00CB13B0">
              <w:t>9), Sch 15 (</w:t>
            </w:r>
            <w:r w:rsidR="00410FA5">
              <w:t>items 1</w:t>
            </w:r>
            <w:r w:rsidRPr="00CB13B0">
              <w:t>3–15) and Sch 16 (</w:t>
            </w:r>
            <w:r w:rsidR="00410FA5">
              <w:t>items 5</w:t>
            </w:r>
            <w:r w:rsidRPr="00CB13B0">
              <w:t>4, 55)</w:t>
            </w:r>
          </w:p>
        </w:tc>
      </w:tr>
      <w:tr w:rsidR="00F168B3" w:rsidRPr="00CB13B0" w14:paraId="1FF37E40" w14:textId="77777777" w:rsidTr="00F776F0">
        <w:trPr>
          <w:cantSplit/>
        </w:trPr>
        <w:tc>
          <w:tcPr>
            <w:tcW w:w="1695" w:type="dxa"/>
            <w:tcBorders>
              <w:top w:val="nil"/>
              <w:bottom w:val="nil"/>
            </w:tcBorders>
            <w:shd w:val="clear" w:color="auto" w:fill="auto"/>
          </w:tcPr>
          <w:p w14:paraId="1F9DA73C" w14:textId="77777777" w:rsidR="00F168B3" w:rsidRPr="00CB13B0" w:rsidRDefault="00F168B3" w:rsidP="00F776F0">
            <w:pPr>
              <w:pStyle w:val="ENoteTTIndentHeading"/>
              <w:keepLines/>
              <w:rPr>
                <w:rFonts w:eastAsiaTheme="minorHAnsi"/>
              </w:rPr>
            </w:pPr>
            <w:r w:rsidRPr="00CB13B0">
              <w:lastRenderedPageBreak/>
              <w:t>as amended by</w:t>
            </w:r>
          </w:p>
        </w:tc>
        <w:tc>
          <w:tcPr>
            <w:tcW w:w="992" w:type="dxa"/>
            <w:tcBorders>
              <w:top w:val="nil"/>
              <w:bottom w:val="nil"/>
            </w:tcBorders>
            <w:shd w:val="clear" w:color="auto" w:fill="auto"/>
          </w:tcPr>
          <w:p w14:paraId="7E256BDB" w14:textId="77777777" w:rsidR="00F168B3" w:rsidRPr="00CB13B0" w:rsidRDefault="00F168B3" w:rsidP="00F776F0">
            <w:pPr>
              <w:pStyle w:val="ENoteTableText"/>
            </w:pPr>
          </w:p>
        </w:tc>
        <w:tc>
          <w:tcPr>
            <w:tcW w:w="992" w:type="dxa"/>
            <w:tcBorders>
              <w:top w:val="nil"/>
              <w:bottom w:val="nil"/>
            </w:tcBorders>
            <w:shd w:val="clear" w:color="auto" w:fill="auto"/>
          </w:tcPr>
          <w:p w14:paraId="7CA7A033" w14:textId="77777777" w:rsidR="00F168B3" w:rsidRPr="00CB13B0" w:rsidRDefault="00F168B3" w:rsidP="00F776F0">
            <w:pPr>
              <w:pStyle w:val="ENoteTableText"/>
            </w:pPr>
          </w:p>
        </w:tc>
        <w:tc>
          <w:tcPr>
            <w:tcW w:w="1843" w:type="dxa"/>
            <w:tcBorders>
              <w:top w:val="nil"/>
              <w:bottom w:val="nil"/>
            </w:tcBorders>
            <w:shd w:val="clear" w:color="auto" w:fill="auto"/>
          </w:tcPr>
          <w:p w14:paraId="45B9B73E" w14:textId="77777777" w:rsidR="00F168B3" w:rsidRPr="00CB13B0" w:rsidRDefault="00F168B3" w:rsidP="00F776F0">
            <w:pPr>
              <w:pStyle w:val="ENoteTableText"/>
            </w:pPr>
          </w:p>
        </w:tc>
        <w:tc>
          <w:tcPr>
            <w:tcW w:w="1566" w:type="dxa"/>
            <w:tcBorders>
              <w:top w:val="nil"/>
              <w:bottom w:val="nil"/>
            </w:tcBorders>
            <w:shd w:val="clear" w:color="auto" w:fill="auto"/>
          </w:tcPr>
          <w:p w14:paraId="00B7A2F7" w14:textId="77777777" w:rsidR="00F168B3" w:rsidRPr="00CB13B0" w:rsidRDefault="00F168B3" w:rsidP="00F776F0">
            <w:pPr>
              <w:pStyle w:val="ENoteTableText"/>
            </w:pPr>
          </w:p>
        </w:tc>
      </w:tr>
      <w:tr w:rsidR="00F168B3" w:rsidRPr="00CB13B0" w14:paraId="71695A62" w14:textId="77777777" w:rsidTr="00F776F0">
        <w:trPr>
          <w:cantSplit/>
        </w:trPr>
        <w:tc>
          <w:tcPr>
            <w:tcW w:w="1695" w:type="dxa"/>
            <w:tcBorders>
              <w:top w:val="nil"/>
              <w:bottom w:val="nil"/>
            </w:tcBorders>
            <w:shd w:val="clear" w:color="auto" w:fill="auto"/>
          </w:tcPr>
          <w:p w14:paraId="5B3F30A5" w14:textId="77777777" w:rsidR="00F168B3" w:rsidRPr="00CB13B0" w:rsidRDefault="00F168B3" w:rsidP="00F776F0">
            <w:pPr>
              <w:pStyle w:val="ENoteTTi"/>
              <w:rPr>
                <w:rFonts w:eastAsiaTheme="minorHAnsi"/>
              </w:rPr>
            </w:pPr>
            <w:r w:rsidRPr="00CB13B0">
              <w:t>Taxation Laws Amendment Act (No.</w:t>
            </w:r>
            <w:r w:rsidR="0056271E" w:rsidRPr="00CB13B0">
              <w:t> </w:t>
            </w:r>
            <w:r w:rsidRPr="00CB13B0">
              <w:t>6) 2003</w:t>
            </w:r>
          </w:p>
        </w:tc>
        <w:tc>
          <w:tcPr>
            <w:tcW w:w="992" w:type="dxa"/>
            <w:tcBorders>
              <w:top w:val="nil"/>
              <w:bottom w:val="nil"/>
            </w:tcBorders>
            <w:shd w:val="clear" w:color="auto" w:fill="auto"/>
          </w:tcPr>
          <w:p w14:paraId="223A15A7" w14:textId="77777777" w:rsidR="00F168B3" w:rsidRPr="00CB13B0" w:rsidRDefault="00F168B3" w:rsidP="00F776F0">
            <w:pPr>
              <w:pStyle w:val="ENoteTableText"/>
              <w:keepNext/>
            </w:pPr>
            <w:r w:rsidRPr="00CB13B0">
              <w:t>67, 2003</w:t>
            </w:r>
          </w:p>
        </w:tc>
        <w:tc>
          <w:tcPr>
            <w:tcW w:w="992" w:type="dxa"/>
            <w:tcBorders>
              <w:top w:val="nil"/>
              <w:bottom w:val="nil"/>
            </w:tcBorders>
            <w:shd w:val="clear" w:color="auto" w:fill="auto"/>
          </w:tcPr>
          <w:p w14:paraId="295D7273" w14:textId="77777777" w:rsidR="00F168B3" w:rsidRPr="00CB13B0" w:rsidRDefault="0018140A" w:rsidP="00F776F0">
            <w:pPr>
              <w:pStyle w:val="ENoteTableText"/>
              <w:keepNext/>
            </w:pPr>
            <w:r w:rsidRPr="00CB13B0">
              <w:t>30 June</w:t>
            </w:r>
            <w:r w:rsidR="00F168B3" w:rsidRPr="00CB13B0">
              <w:t xml:space="preserve"> 2003</w:t>
            </w:r>
          </w:p>
        </w:tc>
        <w:tc>
          <w:tcPr>
            <w:tcW w:w="1843" w:type="dxa"/>
            <w:tcBorders>
              <w:top w:val="nil"/>
              <w:bottom w:val="nil"/>
            </w:tcBorders>
            <w:shd w:val="clear" w:color="auto" w:fill="auto"/>
          </w:tcPr>
          <w:p w14:paraId="00FC63E6" w14:textId="13725878" w:rsidR="00F168B3" w:rsidRPr="00CB13B0" w:rsidRDefault="00F168B3" w:rsidP="00F776F0">
            <w:pPr>
              <w:pStyle w:val="ENoteTableText"/>
              <w:keepNext/>
            </w:pPr>
            <w:r w:rsidRPr="00CB13B0">
              <w:t>Schedule</w:t>
            </w:r>
            <w:r w:rsidR="0056271E" w:rsidRPr="00CB13B0">
              <w:t> </w:t>
            </w:r>
            <w:r w:rsidRPr="00CB13B0">
              <w:t>8 (</w:t>
            </w:r>
            <w:r w:rsidR="00410FA5">
              <w:t>items 1</w:t>
            </w:r>
            <w:r w:rsidRPr="00CB13B0">
              <w:t>, 3): Royal Assent</w:t>
            </w:r>
          </w:p>
        </w:tc>
        <w:tc>
          <w:tcPr>
            <w:tcW w:w="1566" w:type="dxa"/>
            <w:tcBorders>
              <w:top w:val="nil"/>
              <w:bottom w:val="nil"/>
            </w:tcBorders>
            <w:shd w:val="clear" w:color="auto" w:fill="auto"/>
          </w:tcPr>
          <w:p w14:paraId="6D9111EB" w14:textId="16DBEA3A" w:rsidR="00F168B3" w:rsidRPr="00CB13B0" w:rsidRDefault="00F168B3" w:rsidP="00F776F0">
            <w:pPr>
              <w:pStyle w:val="ENoteTableText"/>
              <w:keepNext/>
            </w:pPr>
            <w:r w:rsidRPr="00CB13B0">
              <w:t>Sch. 8 (</w:t>
            </w:r>
            <w:r w:rsidR="00410FA5">
              <w:t>item 3</w:t>
            </w:r>
            <w:r w:rsidRPr="00CB13B0">
              <w:t>)</w:t>
            </w:r>
          </w:p>
        </w:tc>
      </w:tr>
      <w:tr w:rsidR="00F168B3" w:rsidRPr="00CB13B0" w14:paraId="4205DFAA" w14:textId="77777777" w:rsidTr="00F776F0">
        <w:trPr>
          <w:cantSplit/>
        </w:trPr>
        <w:tc>
          <w:tcPr>
            <w:tcW w:w="1695" w:type="dxa"/>
            <w:tcBorders>
              <w:top w:val="nil"/>
              <w:bottom w:val="nil"/>
            </w:tcBorders>
            <w:shd w:val="clear" w:color="auto" w:fill="auto"/>
          </w:tcPr>
          <w:p w14:paraId="71BD4A46"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nil"/>
            </w:tcBorders>
            <w:shd w:val="clear" w:color="auto" w:fill="auto"/>
          </w:tcPr>
          <w:p w14:paraId="05D75632" w14:textId="77777777" w:rsidR="00F168B3" w:rsidRPr="00CB13B0" w:rsidRDefault="00F168B3" w:rsidP="00F776F0">
            <w:pPr>
              <w:pStyle w:val="ENoteTableText"/>
            </w:pPr>
            <w:r w:rsidRPr="00CB13B0">
              <w:t>75, 2010</w:t>
            </w:r>
          </w:p>
        </w:tc>
        <w:tc>
          <w:tcPr>
            <w:tcW w:w="992" w:type="dxa"/>
            <w:tcBorders>
              <w:top w:val="nil"/>
              <w:bottom w:val="nil"/>
            </w:tcBorders>
            <w:shd w:val="clear" w:color="auto" w:fill="auto"/>
          </w:tcPr>
          <w:p w14:paraId="31126BE5"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nil"/>
            </w:tcBorders>
            <w:shd w:val="clear" w:color="auto" w:fill="auto"/>
          </w:tcPr>
          <w:p w14:paraId="2AC1FEB8" w14:textId="1C86229D"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5): </w:t>
            </w:r>
            <w:r w:rsidR="007E6237" w:rsidRPr="00CB13B0">
              <w:t>29 June</w:t>
            </w:r>
            <w:r w:rsidRPr="00CB13B0">
              <w:t xml:space="preserve"> 2010</w:t>
            </w:r>
          </w:p>
        </w:tc>
        <w:tc>
          <w:tcPr>
            <w:tcW w:w="1566" w:type="dxa"/>
            <w:tcBorders>
              <w:top w:val="nil"/>
              <w:bottom w:val="nil"/>
            </w:tcBorders>
            <w:shd w:val="clear" w:color="auto" w:fill="auto"/>
          </w:tcPr>
          <w:p w14:paraId="6F559A1B" w14:textId="77777777" w:rsidR="00F168B3" w:rsidRPr="00CB13B0" w:rsidRDefault="00F168B3" w:rsidP="00F776F0">
            <w:pPr>
              <w:pStyle w:val="ENoteTableText"/>
            </w:pPr>
            <w:r w:rsidRPr="00CB13B0">
              <w:t>—</w:t>
            </w:r>
          </w:p>
        </w:tc>
      </w:tr>
      <w:tr w:rsidR="00F168B3" w:rsidRPr="00CB13B0" w14:paraId="37F12DF2" w14:textId="77777777" w:rsidTr="00F776F0">
        <w:trPr>
          <w:cantSplit/>
        </w:trPr>
        <w:tc>
          <w:tcPr>
            <w:tcW w:w="1695" w:type="dxa"/>
            <w:tcBorders>
              <w:top w:val="nil"/>
              <w:bottom w:val="single" w:sz="4" w:space="0" w:color="auto"/>
            </w:tcBorders>
            <w:shd w:val="clear" w:color="auto" w:fill="auto"/>
          </w:tcPr>
          <w:p w14:paraId="76625F49" w14:textId="77777777" w:rsidR="00F168B3" w:rsidRPr="00CB13B0" w:rsidRDefault="00F168B3" w:rsidP="00F776F0">
            <w:pPr>
              <w:pStyle w:val="ENoteTTi"/>
            </w:pPr>
            <w:r w:rsidRPr="00CB13B0">
              <w:t>Tax and Superannuation Laws Amendment (2014 Measures No.</w:t>
            </w:r>
            <w:r w:rsidR="0056271E" w:rsidRPr="00CB13B0">
              <w:t> </w:t>
            </w:r>
            <w:r w:rsidRPr="00CB13B0">
              <w:t>4) Act 2014</w:t>
            </w:r>
          </w:p>
        </w:tc>
        <w:tc>
          <w:tcPr>
            <w:tcW w:w="992" w:type="dxa"/>
            <w:tcBorders>
              <w:top w:val="nil"/>
              <w:bottom w:val="single" w:sz="4" w:space="0" w:color="auto"/>
            </w:tcBorders>
            <w:shd w:val="clear" w:color="auto" w:fill="auto"/>
          </w:tcPr>
          <w:p w14:paraId="36EE6E41" w14:textId="77777777" w:rsidR="00F168B3" w:rsidRPr="00CB13B0" w:rsidRDefault="00F168B3" w:rsidP="00F776F0">
            <w:pPr>
              <w:pStyle w:val="ENoteTableText"/>
            </w:pPr>
            <w:r w:rsidRPr="00CB13B0">
              <w:t>110, 2014</w:t>
            </w:r>
          </w:p>
        </w:tc>
        <w:tc>
          <w:tcPr>
            <w:tcW w:w="992" w:type="dxa"/>
            <w:tcBorders>
              <w:top w:val="nil"/>
              <w:bottom w:val="single" w:sz="4" w:space="0" w:color="auto"/>
            </w:tcBorders>
            <w:shd w:val="clear" w:color="auto" w:fill="auto"/>
          </w:tcPr>
          <w:p w14:paraId="74087B77" w14:textId="77777777" w:rsidR="00F168B3" w:rsidRPr="00CB13B0" w:rsidRDefault="00F168B3" w:rsidP="00F776F0">
            <w:pPr>
              <w:pStyle w:val="ENoteTableText"/>
            </w:pPr>
            <w:r w:rsidRPr="00CB13B0">
              <w:t>16 Oct 2014</w:t>
            </w:r>
          </w:p>
        </w:tc>
        <w:tc>
          <w:tcPr>
            <w:tcW w:w="1843" w:type="dxa"/>
            <w:tcBorders>
              <w:top w:val="nil"/>
              <w:bottom w:val="single" w:sz="4" w:space="0" w:color="auto"/>
            </w:tcBorders>
            <w:shd w:val="clear" w:color="auto" w:fill="auto"/>
          </w:tcPr>
          <w:p w14:paraId="04758BDB" w14:textId="016CD075" w:rsidR="00F168B3" w:rsidRPr="00CB13B0" w:rsidRDefault="00F168B3" w:rsidP="00F776F0">
            <w:pPr>
              <w:pStyle w:val="ENoteTableText"/>
            </w:pPr>
            <w:r w:rsidRPr="00CB13B0">
              <w:rPr>
                <w:noProof/>
              </w:rPr>
              <w:t>Sch 5 (</w:t>
            </w:r>
            <w:r w:rsidR="00410FA5">
              <w:rPr>
                <w:noProof/>
              </w:rPr>
              <w:t>item 1</w:t>
            </w:r>
            <w:r w:rsidRPr="00CB13B0">
              <w:rPr>
                <w:noProof/>
              </w:rPr>
              <w:t xml:space="preserve">41, 142): </w:t>
            </w:r>
            <w:r w:rsidR="007E6237" w:rsidRPr="00CB13B0">
              <w:rPr>
                <w:noProof/>
              </w:rPr>
              <w:t>29 June</w:t>
            </w:r>
            <w:r w:rsidRPr="00CB13B0">
              <w:rPr>
                <w:noProof/>
              </w:rPr>
              <w:t xml:space="preserve"> 2002 (s 2(1) </w:t>
            </w:r>
            <w:r w:rsidR="00410FA5">
              <w:rPr>
                <w:noProof/>
              </w:rPr>
              <w:t>item 8</w:t>
            </w:r>
            <w:r w:rsidRPr="00CB13B0">
              <w:rPr>
                <w:noProof/>
              </w:rPr>
              <w:t>)</w:t>
            </w:r>
            <w:r w:rsidRPr="00CB13B0">
              <w:rPr>
                <w:noProof/>
              </w:rPr>
              <w:br/>
              <w:t>Sch 5 (</w:t>
            </w:r>
            <w:r w:rsidR="00410FA5">
              <w:rPr>
                <w:noProof/>
              </w:rPr>
              <w:t>item 1</w:t>
            </w:r>
            <w:r w:rsidRPr="00CB13B0">
              <w:rPr>
                <w:noProof/>
              </w:rPr>
              <w:t xml:space="preserve">43): 24 Oct 2002 (s 2(1) </w:t>
            </w:r>
            <w:r w:rsidR="00222892" w:rsidRPr="00CB13B0">
              <w:rPr>
                <w:noProof/>
              </w:rPr>
              <w:t>item 9</w:t>
            </w:r>
            <w:r w:rsidRPr="00CB13B0">
              <w:rPr>
                <w:noProof/>
              </w:rPr>
              <w:t>)</w:t>
            </w:r>
          </w:p>
        </w:tc>
        <w:tc>
          <w:tcPr>
            <w:tcW w:w="1566" w:type="dxa"/>
            <w:tcBorders>
              <w:top w:val="nil"/>
              <w:bottom w:val="single" w:sz="4" w:space="0" w:color="auto"/>
            </w:tcBorders>
            <w:shd w:val="clear" w:color="auto" w:fill="auto"/>
          </w:tcPr>
          <w:p w14:paraId="2C82FB58" w14:textId="77777777" w:rsidR="00F168B3" w:rsidRPr="00CB13B0" w:rsidRDefault="00F168B3" w:rsidP="00F776F0">
            <w:pPr>
              <w:pStyle w:val="ENoteTableText"/>
            </w:pPr>
            <w:r w:rsidRPr="00CB13B0">
              <w:t>—</w:t>
            </w:r>
          </w:p>
        </w:tc>
      </w:tr>
      <w:tr w:rsidR="00F168B3" w:rsidRPr="00CB13B0" w14:paraId="6153EE11" w14:textId="77777777" w:rsidTr="00F776F0">
        <w:trPr>
          <w:cantSplit/>
        </w:trPr>
        <w:tc>
          <w:tcPr>
            <w:tcW w:w="1695" w:type="dxa"/>
            <w:tcBorders>
              <w:top w:val="single" w:sz="4" w:space="0" w:color="auto"/>
              <w:bottom w:val="nil"/>
            </w:tcBorders>
            <w:shd w:val="clear" w:color="auto" w:fill="auto"/>
          </w:tcPr>
          <w:p w14:paraId="3A7C61A0" w14:textId="77777777" w:rsidR="00F168B3" w:rsidRPr="00CB13B0" w:rsidRDefault="00F168B3" w:rsidP="00F776F0">
            <w:pPr>
              <w:pStyle w:val="ENoteTableText"/>
            </w:pPr>
            <w:r w:rsidRPr="00CB13B0">
              <w:t>Taxation Laws Amendment Act (No.</w:t>
            </w:r>
            <w:r w:rsidR="0056271E" w:rsidRPr="00CB13B0">
              <w:t> </w:t>
            </w:r>
            <w:r w:rsidRPr="00CB13B0">
              <w:t>3) 2002</w:t>
            </w:r>
          </w:p>
        </w:tc>
        <w:tc>
          <w:tcPr>
            <w:tcW w:w="992" w:type="dxa"/>
            <w:tcBorders>
              <w:top w:val="single" w:sz="4" w:space="0" w:color="auto"/>
              <w:bottom w:val="nil"/>
            </w:tcBorders>
            <w:shd w:val="clear" w:color="auto" w:fill="auto"/>
          </w:tcPr>
          <w:p w14:paraId="50BA0041" w14:textId="77777777" w:rsidR="00F168B3" w:rsidRPr="00CB13B0" w:rsidRDefault="00F168B3" w:rsidP="00F776F0">
            <w:pPr>
              <w:pStyle w:val="ENoteTableText"/>
            </w:pPr>
            <w:r w:rsidRPr="00CB13B0">
              <w:t>97, 2002</w:t>
            </w:r>
          </w:p>
        </w:tc>
        <w:tc>
          <w:tcPr>
            <w:tcW w:w="992" w:type="dxa"/>
            <w:tcBorders>
              <w:top w:val="single" w:sz="4" w:space="0" w:color="auto"/>
              <w:bottom w:val="nil"/>
            </w:tcBorders>
            <w:shd w:val="clear" w:color="auto" w:fill="auto"/>
          </w:tcPr>
          <w:p w14:paraId="0AA8A23F" w14:textId="77777777" w:rsidR="00F168B3" w:rsidRPr="00CB13B0" w:rsidRDefault="00F168B3" w:rsidP="00F776F0">
            <w:pPr>
              <w:pStyle w:val="ENoteTableText"/>
            </w:pPr>
            <w:smartTag w:uri="urn:schemas-microsoft-com:office:smarttags" w:element="date">
              <w:smartTagPr>
                <w:attr w:name="Month" w:val="11"/>
                <w:attr w:name="Day" w:val="10"/>
                <w:attr w:name="Year" w:val="2002"/>
              </w:smartTagPr>
              <w:r w:rsidRPr="00CB13B0">
                <w:t>10 Nov 2002</w:t>
              </w:r>
            </w:smartTag>
          </w:p>
        </w:tc>
        <w:tc>
          <w:tcPr>
            <w:tcW w:w="1843" w:type="dxa"/>
            <w:tcBorders>
              <w:top w:val="single" w:sz="4" w:space="0" w:color="auto"/>
              <w:bottom w:val="nil"/>
            </w:tcBorders>
            <w:shd w:val="clear" w:color="auto" w:fill="auto"/>
          </w:tcPr>
          <w:p w14:paraId="0264FC32" w14:textId="143D2163" w:rsidR="00F168B3" w:rsidRPr="00CB13B0" w:rsidRDefault="00F168B3" w:rsidP="00F776F0">
            <w:pPr>
              <w:pStyle w:val="ENoteTableText"/>
            </w:pPr>
            <w:r w:rsidRPr="00CB13B0">
              <w:t>s. 4, Schedule</w:t>
            </w:r>
            <w:r w:rsidR="0056271E" w:rsidRPr="00CB13B0">
              <w:t> </w:t>
            </w:r>
            <w:r w:rsidRPr="00CB13B0">
              <w:t>1 (</w:t>
            </w:r>
            <w:r w:rsidR="00410FA5">
              <w:t>item 8</w:t>
            </w:r>
            <w:r w:rsidRPr="00CB13B0">
              <w:t>) and Schedule</w:t>
            </w:r>
            <w:r w:rsidR="0056271E" w:rsidRPr="00CB13B0">
              <w:t> </w:t>
            </w:r>
            <w:r w:rsidRPr="00CB13B0">
              <w:t>2 (</w:t>
            </w:r>
            <w:r w:rsidR="00081BC2" w:rsidRPr="00CB13B0">
              <w:t>items 9</w:t>
            </w:r>
            <w:r w:rsidRPr="00CB13B0">
              <w:t>A, 9B, 10–12): Royal Assent</w:t>
            </w:r>
          </w:p>
        </w:tc>
        <w:tc>
          <w:tcPr>
            <w:tcW w:w="1566" w:type="dxa"/>
            <w:tcBorders>
              <w:top w:val="single" w:sz="4" w:space="0" w:color="auto"/>
              <w:bottom w:val="nil"/>
            </w:tcBorders>
            <w:shd w:val="clear" w:color="auto" w:fill="auto"/>
          </w:tcPr>
          <w:p w14:paraId="772BAB34" w14:textId="77777777" w:rsidR="00F168B3" w:rsidRPr="00CB13B0" w:rsidRDefault="00F168B3" w:rsidP="00F776F0">
            <w:pPr>
              <w:pStyle w:val="ENoteTableText"/>
            </w:pPr>
            <w:r w:rsidRPr="00CB13B0">
              <w:t>s 4</w:t>
            </w:r>
          </w:p>
        </w:tc>
      </w:tr>
      <w:tr w:rsidR="00F168B3" w:rsidRPr="00CB13B0" w14:paraId="369D4C5E" w14:textId="77777777" w:rsidTr="00F776F0">
        <w:trPr>
          <w:cantSplit/>
        </w:trPr>
        <w:tc>
          <w:tcPr>
            <w:tcW w:w="1695" w:type="dxa"/>
            <w:tcBorders>
              <w:top w:val="nil"/>
              <w:bottom w:val="nil"/>
            </w:tcBorders>
            <w:shd w:val="clear" w:color="auto" w:fill="auto"/>
          </w:tcPr>
          <w:p w14:paraId="6BE0DC9D"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C7C5618" w14:textId="77777777" w:rsidR="00F168B3" w:rsidRPr="00CB13B0" w:rsidRDefault="00F168B3" w:rsidP="00F776F0">
            <w:pPr>
              <w:pStyle w:val="ENoteTableText"/>
            </w:pPr>
          </w:p>
        </w:tc>
        <w:tc>
          <w:tcPr>
            <w:tcW w:w="992" w:type="dxa"/>
            <w:tcBorders>
              <w:top w:val="nil"/>
              <w:bottom w:val="nil"/>
            </w:tcBorders>
            <w:shd w:val="clear" w:color="auto" w:fill="auto"/>
          </w:tcPr>
          <w:p w14:paraId="38FF8F4A" w14:textId="77777777" w:rsidR="00F168B3" w:rsidRPr="00CB13B0" w:rsidRDefault="00F168B3" w:rsidP="00F776F0">
            <w:pPr>
              <w:pStyle w:val="ENoteTableText"/>
            </w:pPr>
          </w:p>
        </w:tc>
        <w:tc>
          <w:tcPr>
            <w:tcW w:w="1843" w:type="dxa"/>
            <w:tcBorders>
              <w:top w:val="nil"/>
              <w:bottom w:val="nil"/>
            </w:tcBorders>
            <w:shd w:val="clear" w:color="auto" w:fill="auto"/>
          </w:tcPr>
          <w:p w14:paraId="3F28E90B" w14:textId="77777777" w:rsidR="00F168B3" w:rsidRPr="00CB13B0" w:rsidRDefault="00F168B3" w:rsidP="00F776F0">
            <w:pPr>
              <w:pStyle w:val="ENoteTableText"/>
            </w:pPr>
          </w:p>
        </w:tc>
        <w:tc>
          <w:tcPr>
            <w:tcW w:w="1566" w:type="dxa"/>
            <w:tcBorders>
              <w:top w:val="nil"/>
              <w:bottom w:val="nil"/>
            </w:tcBorders>
            <w:shd w:val="clear" w:color="auto" w:fill="auto"/>
          </w:tcPr>
          <w:p w14:paraId="1F8118B3" w14:textId="77777777" w:rsidR="00F168B3" w:rsidRPr="00CB13B0" w:rsidRDefault="00F168B3" w:rsidP="00F776F0">
            <w:pPr>
              <w:pStyle w:val="ENoteTableText"/>
            </w:pPr>
          </w:p>
        </w:tc>
      </w:tr>
      <w:tr w:rsidR="00F168B3" w:rsidRPr="00CB13B0" w14:paraId="7AFACF7D" w14:textId="77777777" w:rsidTr="00F776F0">
        <w:trPr>
          <w:cantSplit/>
        </w:trPr>
        <w:tc>
          <w:tcPr>
            <w:tcW w:w="1695" w:type="dxa"/>
            <w:tcBorders>
              <w:top w:val="nil"/>
              <w:bottom w:val="single" w:sz="4" w:space="0" w:color="auto"/>
            </w:tcBorders>
            <w:shd w:val="clear" w:color="auto" w:fill="auto"/>
          </w:tcPr>
          <w:p w14:paraId="4B87749C"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269162EF"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328D31A2"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6DB5E047" w14:textId="75EC53B8" w:rsidR="00F168B3" w:rsidRPr="00CB13B0" w:rsidRDefault="00F168B3" w:rsidP="00F776F0">
            <w:pPr>
              <w:pStyle w:val="ENoteTableText"/>
            </w:pPr>
            <w:r w:rsidRPr="00CB13B0">
              <w:t>Schedule</w:t>
            </w:r>
            <w:r w:rsidR="0056271E" w:rsidRPr="00CB13B0">
              <w:t> </w:t>
            </w:r>
            <w:r w:rsidRPr="00CB13B0">
              <w:t>6 (</w:t>
            </w:r>
            <w:r w:rsidR="00410FA5">
              <w:t>item 6</w:t>
            </w:r>
            <w:r w:rsidRPr="00CB13B0">
              <w:t xml:space="preserve">6): </w:t>
            </w:r>
            <w:r w:rsidR="007E6237" w:rsidRPr="00CB13B0">
              <w:t>29 June</w:t>
            </w:r>
            <w:r w:rsidRPr="00CB13B0">
              <w:t xml:space="preserve"> 2010</w:t>
            </w:r>
          </w:p>
        </w:tc>
        <w:tc>
          <w:tcPr>
            <w:tcW w:w="1566" w:type="dxa"/>
            <w:tcBorders>
              <w:top w:val="nil"/>
              <w:bottom w:val="single" w:sz="4" w:space="0" w:color="auto"/>
            </w:tcBorders>
            <w:shd w:val="clear" w:color="auto" w:fill="auto"/>
          </w:tcPr>
          <w:p w14:paraId="7569E81E" w14:textId="77777777" w:rsidR="00F168B3" w:rsidRPr="00CB13B0" w:rsidRDefault="00F168B3" w:rsidP="00F776F0">
            <w:pPr>
              <w:pStyle w:val="ENoteTableText"/>
            </w:pPr>
            <w:r w:rsidRPr="00CB13B0">
              <w:t>—</w:t>
            </w:r>
          </w:p>
        </w:tc>
      </w:tr>
      <w:tr w:rsidR="00F168B3" w:rsidRPr="00CB13B0" w14:paraId="7F23C1CA" w14:textId="77777777" w:rsidTr="00F776F0">
        <w:trPr>
          <w:cantSplit/>
        </w:trPr>
        <w:tc>
          <w:tcPr>
            <w:tcW w:w="1695" w:type="dxa"/>
            <w:tcBorders>
              <w:top w:val="single" w:sz="4" w:space="0" w:color="auto"/>
              <w:bottom w:val="nil"/>
            </w:tcBorders>
            <w:shd w:val="clear" w:color="auto" w:fill="auto"/>
          </w:tcPr>
          <w:p w14:paraId="02F6F3B6" w14:textId="77777777" w:rsidR="00F168B3" w:rsidRPr="00CB13B0" w:rsidRDefault="00F168B3" w:rsidP="00F776F0">
            <w:pPr>
              <w:pStyle w:val="ENoteTableText"/>
            </w:pPr>
            <w:r w:rsidRPr="00CB13B0">
              <w:lastRenderedPageBreak/>
              <w:t>New Business Tax System (Consolidation and Other Measures) Act (No.</w:t>
            </w:r>
            <w:r w:rsidR="0056271E" w:rsidRPr="00CB13B0">
              <w:t> </w:t>
            </w:r>
            <w:r w:rsidRPr="00CB13B0">
              <w:t>1) 2002</w:t>
            </w:r>
          </w:p>
        </w:tc>
        <w:tc>
          <w:tcPr>
            <w:tcW w:w="992" w:type="dxa"/>
            <w:tcBorders>
              <w:top w:val="single" w:sz="4" w:space="0" w:color="auto"/>
              <w:bottom w:val="nil"/>
            </w:tcBorders>
            <w:shd w:val="clear" w:color="auto" w:fill="auto"/>
          </w:tcPr>
          <w:p w14:paraId="56F045FD" w14:textId="77777777" w:rsidR="00F168B3" w:rsidRPr="00CB13B0" w:rsidRDefault="00F168B3" w:rsidP="00F776F0">
            <w:pPr>
              <w:pStyle w:val="ENoteTableText"/>
            </w:pPr>
            <w:r w:rsidRPr="00CB13B0">
              <w:t>117, 2002</w:t>
            </w:r>
          </w:p>
        </w:tc>
        <w:tc>
          <w:tcPr>
            <w:tcW w:w="992" w:type="dxa"/>
            <w:tcBorders>
              <w:top w:val="single" w:sz="4" w:space="0" w:color="auto"/>
              <w:bottom w:val="nil"/>
            </w:tcBorders>
            <w:shd w:val="clear" w:color="auto" w:fill="auto"/>
          </w:tcPr>
          <w:p w14:paraId="5AB9CF95" w14:textId="77777777" w:rsidR="00F168B3" w:rsidRPr="00CB13B0" w:rsidRDefault="00F168B3" w:rsidP="00F776F0">
            <w:pPr>
              <w:pStyle w:val="ENoteTableText"/>
            </w:pPr>
            <w:smartTag w:uri="urn:schemas-microsoft-com:office:smarttags" w:element="date">
              <w:smartTagPr>
                <w:attr w:name="Month" w:val="12"/>
                <w:attr w:name="Day" w:val="2"/>
                <w:attr w:name="Year" w:val="2002"/>
              </w:smartTagPr>
              <w:r w:rsidRPr="00CB13B0">
                <w:t>2 Dec 2002</w:t>
              </w:r>
            </w:smartTag>
          </w:p>
        </w:tc>
        <w:tc>
          <w:tcPr>
            <w:tcW w:w="1843" w:type="dxa"/>
            <w:tcBorders>
              <w:top w:val="single" w:sz="4" w:space="0" w:color="auto"/>
              <w:bottom w:val="nil"/>
            </w:tcBorders>
            <w:shd w:val="clear" w:color="auto" w:fill="auto"/>
          </w:tcPr>
          <w:p w14:paraId="255D5B5A" w14:textId="2E2287E5" w:rsidR="00F168B3" w:rsidRPr="00CB13B0" w:rsidRDefault="00F168B3" w:rsidP="00F776F0">
            <w:pPr>
              <w:pStyle w:val="ENoteTableText"/>
            </w:pPr>
            <w:r w:rsidRPr="00CB13B0">
              <w:t xml:space="preserve">s 4: 2 Dec 2002 (s 2(1) </w:t>
            </w:r>
            <w:r w:rsidR="00410FA5">
              <w:t>item 1</w:t>
            </w:r>
            <w:r w:rsidRPr="00CB13B0">
              <w:t>)</w:t>
            </w:r>
            <w:r w:rsidRPr="00CB13B0">
              <w:br/>
              <w:t>Sch 1, 2, Sch 3 (</w:t>
            </w:r>
            <w:r w:rsidR="00410FA5">
              <w:t>items 1</w:t>
            </w:r>
            <w:r w:rsidRPr="00CB13B0">
              <w:t>–7), Sch 4, Sch 5 (</w:t>
            </w:r>
            <w:r w:rsidR="00410FA5">
              <w:t>items 1</w:t>
            </w:r>
            <w:r w:rsidRPr="00CB13B0">
              <w:t>–12), Sch 6–8, Sch 11 (</w:t>
            </w:r>
            <w:r w:rsidR="00E75F4A" w:rsidRPr="00CB13B0">
              <w:t>items 8</w:t>
            </w:r>
            <w:r w:rsidRPr="00CB13B0">
              <w:t>–11), Sch 12 (</w:t>
            </w:r>
            <w:r w:rsidR="00410FA5">
              <w:t>items 1</w:t>
            </w:r>
            <w:r w:rsidRPr="00CB13B0">
              <w:t>–23), Sch 13 (</w:t>
            </w:r>
            <w:r w:rsidR="00410FA5">
              <w:t>items 1</w:t>
            </w:r>
            <w:r w:rsidRPr="00CB13B0">
              <w:t>–14) and Sch 14 (</w:t>
            </w:r>
            <w:r w:rsidR="00E75F4A" w:rsidRPr="00CB13B0">
              <w:t>items 8</w:t>
            </w:r>
            <w:r w:rsidRPr="00CB13B0">
              <w:t xml:space="preserve">–13): 24 Oct 2002 (s 2(1) </w:t>
            </w:r>
            <w:r w:rsidR="00410FA5">
              <w:t>items 2</w:t>
            </w:r>
            <w:r w:rsidRPr="00CB13B0">
              <w:t>, 3, 5, 6, 9)</w:t>
            </w:r>
            <w:r w:rsidRPr="00CB13B0">
              <w:br/>
              <w:t xml:space="preserve">Sch 17: </w:t>
            </w:r>
            <w:r w:rsidR="007E6237" w:rsidRPr="00CB13B0">
              <w:t>29 June</w:t>
            </w:r>
            <w:r w:rsidRPr="00CB13B0">
              <w:t xml:space="preserve"> 2002 (s 2(1) </w:t>
            </w:r>
            <w:r w:rsidR="00410FA5">
              <w:t>item 1</w:t>
            </w:r>
            <w:r w:rsidRPr="00CB13B0">
              <w:t>1)</w:t>
            </w:r>
          </w:p>
        </w:tc>
        <w:tc>
          <w:tcPr>
            <w:tcW w:w="1566" w:type="dxa"/>
            <w:tcBorders>
              <w:top w:val="single" w:sz="4" w:space="0" w:color="auto"/>
              <w:bottom w:val="nil"/>
            </w:tcBorders>
            <w:shd w:val="clear" w:color="auto" w:fill="auto"/>
          </w:tcPr>
          <w:p w14:paraId="09864578" w14:textId="671DF355" w:rsidR="00F168B3" w:rsidRPr="00CB13B0" w:rsidRDefault="00F168B3" w:rsidP="00F776F0">
            <w:pPr>
              <w:pStyle w:val="ENoteTableText"/>
            </w:pPr>
            <w:r w:rsidRPr="00CB13B0">
              <w:t>s 4, Sch 2 (</w:t>
            </w:r>
            <w:r w:rsidR="00410FA5">
              <w:t>item 1</w:t>
            </w:r>
            <w:r w:rsidRPr="00CB13B0">
              <w:t>1), Sch 8 (</w:t>
            </w:r>
            <w:r w:rsidR="00410FA5">
              <w:t>item 6</w:t>
            </w:r>
            <w:r w:rsidRPr="00CB13B0">
              <w:t>), Sch 12 (</w:t>
            </w:r>
            <w:r w:rsidR="00410FA5">
              <w:t>items 1</w:t>
            </w:r>
            <w:r w:rsidRPr="00CB13B0">
              <w:t>2, 22) and Sch 17 (</w:t>
            </w:r>
            <w:r w:rsidR="00410FA5">
              <w:t>item 6</w:t>
            </w:r>
            <w:r w:rsidRPr="00CB13B0">
              <w:t>)</w:t>
            </w:r>
          </w:p>
        </w:tc>
      </w:tr>
      <w:tr w:rsidR="00F168B3" w:rsidRPr="00CB13B0" w14:paraId="593784EC" w14:textId="77777777" w:rsidTr="00F776F0">
        <w:trPr>
          <w:cantSplit/>
        </w:trPr>
        <w:tc>
          <w:tcPr>
            <w:tcW w:w="1695" w:type="dxa"/>
            <w:tcBorders>
              <w:top w:val="nil"/>
              <w:bottom w:val="nil"/>
            </w:tcBorders>
            <w:shd w:val="clear" w:color="auto" w:fill="auto"/>
          </w:tcPr>
          <w:p w14:paraId="19CE613D"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D752892" w14:textId="77777777" w:rsidR="00F168B3" w:rsidRPr="00CB13B0" w:rsidRDefault="00F168B3" w:rsidP="00F776F0">
            <w:pPr>
              <w:pStyle w:val="ENoteTableText"/>
            </w:pPr>
          </w:p>
        </w:tc>
        <w:tc>
          <w:tcPr>
            <w:tcW w:w="992" w:type="dxa"/>
            <w:tcBorders>
              <w:top w:val="nil"/>
              <w:bottom w:val="nil"/>
            </w:tcBorders>
            <w:shd w:val="clear" w:color="auto" w:fill="auto"/>
          </w:tcPr>
          <w:p w14:paraId="32A2207D" w14:textId="77777777" w:rsidR="00F168B3" w:rsidRPr="00CB13B0" w:rsidRDefault="00F168B3" w:rsidP="00F776F0">
            <w:pPr>
              <w:pStyle w:val="ENoteTableText"/>
            </w:pPr>
          </w:p>
        </w:tc>
        <w:tc>
          <w:tcPr>
            <w:tcW w:w="1843" w:type="dxa"/>
            <w:tcBorders>
              <w:top w:val="nil"/>
              <w:bottom w:val="nil"/>
            </w:tcBorders>
            <w:shd w:val="clear" w:color="auto" w:fill="auto"/>
          </w:tcPr>
          <w:p w14:paraId="10C51EC6" w14:textId="77777777" w:rsidR="00F168B3" w:rsidRPr="00CB13B0" w:rsidRDefault="00F168B3" w:rsidP="00F776F0">
            <w:pPr>
              <w:pStyle w:val="ENoteTableText"/>
            </w:pPr>
          </w:p>
        </w:tc>
        <w:tc>
          <w:tcPr>
            <w:tcW w:w="1566" w:type="dxa"/>
            <w:tcBorders>
              <w:top w:val="nil"/>
              <w:bottom w:val="nil"/>
            </w:tcBorders>
            <w:shd w:val="clear" w:color="auto" w:fill="auto"/>
          </w:tcPr>
          <w:p w14:paraId="753A50B7" w14:textId="77777777" w:rsidR="00F168B3" w:rsidRPr="00CB13B0" w:rsidRDefault="00F168B3" w:rsidP="00F776F0">
            <w:pPr>
              <w:pStyle w:val="ENoteTableText"/>
            </w:pPr>
          </w:p>
        </w:tc>
      </w:tr>
      <w:tr w:rsidR="00F168B3" w:rsidRPr="00CB13B0" w14:paraId="5DC8394E" w14:textId="77777777" w:rsidTr="00F776F0">
        <w:trPr>
          <w:cantSplit/>
        </w:trPr>
        <w:tc>
          <w:tcPr>
            <w:tcW w:w="1695" w:type="dxa"/>
            <w:tcBorders>
              <w:top w:val="nil"/>
              <w:bottom w:val="single" w:sz="4" w:space="0" w:color="auto"/>
            </w:tcBorders>
            <w:shd w:val="clear" w:color="auto" w:fill="auto"/>
          </w:tcPr>
          <w:p w14:paraId="41F34918"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2D48051F"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3EF94337"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B945D5C" w14:textId="031B8806"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4): </w:t>
            </w:r>
            <w:r w:rsidR="007E6237" w:rsidRPr="00CB13B0">
              <w:t>29 June</w:t>
            </w:r>
            <w:r w:rsidRPr="00CB13B0">
              <w:t xml:space="preserve"> 2010</w:t>
            </w:r>
          </w:p>
        </w:tc>
        <w:tc>
          <w:tcPr>
            <w:tcW w:w="1566" w:type="dxa"/>
            <w:tcBorders>
              <w:top w:val="nil"/>
              <w:bottom w:val="single" w:sz="4" w:space="0" w:color="auto"/>
            </w:tcBorders>
            <w:shd w:val="clear" w:color="auto" w:fill="auto"/>
          </w:tcPr>
          <w:p w14:paraId="05CE7E19" w14:textId="77777777" w:rsidR="00F168B3" w:rsidRPr="00CB13B0" w:rsidRDefault="00F168B3" w:rsidP="00F776F0">
            <w:pPr>
              <w:pStyle w:val="ENoteTableText"/>
            </w:pPr>
            <w:r w:rsidRPr="00CB13B0">
              <w:t>—</w:t>
            </w:r>
          </w:p>
        </w:tc>
      </w:tr>
      <w:tr w:rsidR="00F168B3" w:rsidRPr="00CB13B0" w14:paraId="276F3FC2" w14:textId="77777777" w:rsidTr="00F776F0">
        <w:trPr>
          <w:cantSplit/>
        </w:trPr>
        <w:tc>
          <w:tcPr>
            <w:tcW w:w="1695" w:type="dxa"/>
            <w:tcBorders>
              <w:top w:val="single" w:sz="4" w:space="0" w:color="auto"/>
              <w:bottom w:val="nil"/>
            </w:tcBorders>
            <w:shd w:val="clear" w:color="auto" w:fill="auto"/>
          </w:tcPr>
          <w:p w14:paraId="654B5653" w14:textId="77777777" w:rsidR="00F168B3" w:rsidRPr="00CB13B0" w:rsidRDefault="00F168B3" w:rsidP="00F776F0">
            <w:pPr>
              <w:pStyle w:val="ENoteTableText"/>
            </w:pPr>
            <w:r w:rsidRPr="00CB13B0">
              <w:t>Taxation Laws Amendment Act (No.</w:t>
            </w:r>
            <w:r w:rsidR="0056271E" w:rsidRPr="00CB13B0">
              <w:t> </w:t>
            </w:r>
            <w:r w:rsidRPr="00CB13B0">
              <w:t>5) 2002</w:t>
            </w:r>
          </w:p>
        </w:tc>
        <w:tc>
          <w:tcPr>
            <w:tcW w:w="992" w:type="dxa"/>
            <w:tcBorders>
              <w:top w:val="single" w:sz="4" w:space="0" w:color="auto"/>
              <w:bottom w:val="nil"/>
            </w:tcBorders>
            <w:shd w:val="clear" w:color="auto" w:fill="auto"/>
          </w:tcPr>
          <w:p w14:paraId="163BAB10" w14:textId="77777777" w:rsidR="00F168B3" w:rsidRPr="00CB13B0" w:rsidRDefault="00F168B3" w:rsidP="00F776F0">
            <w:pPr>
              <w:pStyle w:val="ENoteTableText"/>
            </w:pPr>
            <w:r w:rsidRPr="00CB13B0">
              <w:t>119, 2002</w:t>
            </w:r>
          </w:p>
        </w:tc>
        <w:tc>
          <w:tcPr>
            <w:tcW w:w="992" w:type="dxa"/>
            <w:tcBorders>
              <w:top w:val="single" w:sz="4" w:space="0" w:color="auto"/>
              <w:bottom w:val="nil"/>
            </w:tcBorders>
            <w:shd w:val="clear" w:color="auto" w:fill="auto"/>
          </w:tcPr>
          <w:p w14:paraId="0A1E306D" w14:textId="77777777" w:rsidR="00F168B3" w:rsidRPr="00CB13B0" w:rsidRDefault="00F168B3" w:rsidP="00F776F0">
            <w:pPr>
              <w:pStyle w:val="ENoteTableText"/>
            </w:pPr>
            <w:smartTag w:uri="urn:schemas-microsoft-com:office:smarttags" w:element="date">
              <w:smartTagPr>
                <w:attr w:name="Month" w:val="12"/>
                <w:attr w:name="Day" w:val="2"/>
                <w:attr w:name="Year" w:val="2002"/>
              </w:smartTagPr>
              <w:r w:rsidRPr="00CB13B0">
                <w:t>2 Dec 2002</w:t>
              </w:r>
            </w:smartTag>
          </w:p>
        </w:tc>
        <w:tc>
          <w:tcPr>
            <w:tcW w:w="1843" w:type="dxa"/>
            <w:tcBorders>
              <w:top w:val="single" w:sz="4" w:space="0" w:color="auto"/>
              <w:bottom w:val="nil"/>
            </w:tcBorders>
            <w:shd w:val="clear" w:color="auto" w:fill="auto"/>
          </w:tcPr>
          <w:p w14:paraId="43346E22" w14:textId="7E0A1D6D" w:rsidR="00F168B3" w:rsidRPr="00CB13B0" w:rsidRDefault="00F168B3" w:rsidP="00F776F0">
            <w:pPr>
              <w:pStyle w:val="ENoteTableText"/>
            </w:pPr>
            <w:r w:rsidRPr="00CB13B0">
              <w:t>s 4, Sch 1 (</w:t>
            </w:r>
            <w:r w:rsidR="00410FA5">
              <w:t>items 2</w:t>
            </w:r>
            <w:r w:rsidRPr="00CB13B0">
              <w:t>–5, 8), Sch 2 and Sch 3 (</w:t>
            </w:r>
            <w:r w:rsidR="00410FA5">
              <w:t>item 1</w:t>
            </w:r>
            <w:r w:rsidRPr="00CB13B0">
              <w:t xml:space="preserve">00): 2 Dec 2002 (s 2(1) </w:t>
            </w:r>
            <w:r w:rsidR="00410FA5">
              <w:t>items 1</w:t>
            </w:r>
            <w:r w:rsidRPr="00CB13B0">
              <w:t>, 2, 10)</w:t>
            </w:r>
            <w:r w:rsidRPr="00CB13B0">
              <w:br/>
              <w:t>Sch 1 (</w:t>
            </w:r>
            <w:r w:rsidR="00410FA5">
              <w:t>items 6</w:t>
            </w:r>
            <w:r w:rsidRPr="00CB13B0">
              <w:t>, 7): (</w:t>
            </w:r>
            <w:r w:rsidRPr="00CB13B0">
              <w:rPr>
                <w:i/>
              </w:rPr>
              <w:t>see</w:t>
            </w:r>
            <w:r w:rsidRPr="00CB13B0">
              <w:t xml:space="preserve"> Sch 10 (</w:t>
            </w:r>
            <w:r w:rsidR="00410FA5">
              <w:t>item 2</w:t>
            </w:r>
            <w:r w:rsidRPr="00CB13B0">
              <w:t>42) of Act No.</w:t>
            </w:r>
            <w:r w:rsidR="0056271E" w:rsidRPr="00CB13B0">
              <w:t> </w:t>
            </w:r>
            <w:r w:rsidRPr="00CB13B0">
              <w:t>41, 2005)</w:t>
            </w:r>
            <w:r w:rsidRPr="00CB13B0">
              <w:br/>
              <w:t>Sch 3 (</w:t>
            </w:r>
            <w:r w:rsidR="00A13A22">
              <w:t>items 4</w:t>
            </w:r>
            <w:r w:rsidRPr="00CB13B0">
              <w:t xml:space="preserve">–78): </w:t>
            </w:r>
            <w:r w:rsidR="0018140A" w:rsidRPr="00CB13B0">
              <w:t>30 June</w:t>
            </w:r>
            <w:r w:rsidRPr="00CB13B0">
              <w:t xml:space="preserve"> 2001 (s 2(1) </w:t>
            </w:r>
            <w:r w:rsidR="00410FA5">
              <w:t>items 3</w:t>
            </w:r>
            <w:r w:rsidRPr="00CB13B0">
              <w:t>–8)</w:t>
            </w:r>
          </w:p>
        </w:tc>
        <w:tc>
          <w:tcPr>
            <w:tcW w:w="1566" w:type="dxa"/>
            <w:tcBorders>
              <w:top w:val="single" w:sz="4" w:space="0" w:color="auto"/>
              <w:bottom w:val="nil"/>
            </w:tcBorders>
            <w:shd w:val="clear" w:color="auto" w:fill="auto"/>
          </w:tcPr>
          <w:p w14:paraId="4D71F275" w14:textId="31BBCD19" w:rsidR="00F168B3" w:rsidRPr="00CB13B0" w:rsidRDefault="00F168B3" w:rsidP="00F776F0">
            <w:pPr>
              <w:pStyle w:val="ENoteTableText"/>
            </w:pPr>
            <w:r w:rsidRPr="00CB13B0">
              <w:t>s 4, Sch 1 (</w:t>
            </w:r>
            <w:r w:rsidR="00410FA5">
              <w:t>item 8</w:t>
            </w:r>
            <w:r w:rsidRPr="00CB13B0">
              <w:t>), Sch 2 (</w:t>
            </w:r>
            <w:r w:rsidR="00A13A22">
              <w:t>item 7</w:t>
            </w:r>
            <w:r w:rsidRPr="00CB13B0">
              <w:t>) and Sch 3 (</w:t>
            </w:r>
            <w:r w:rsidR="00410FA5">
              <w:t>item 1</w:t>
            </w:r>
            <w:r w:rsidRPr="00CB13B0">
              <w:t>00)</w:t>
            </w:r>
          </w:p>
        </w:tc>
      </w:tr>
      <w:tr w:rsidR="00F168B3" w:rsidRPr="00CB13B0" w14:paraId="7B1F3317" w14:textId="77777777" w:rsidTr="00F776F0">
        <w:trPr>
          <w:cantSplit/>
        </w:trPr>
        <w:tc>
          <w:tcPr>
            <w:tcW w:w="1695" w:type="dxa"/>
            <w:tcBorders>
              <w:top w:val="nil"/>
              <w:bottom w:val="nil"/>
            </w:tcBorders>
            <w:shd w:val="clear" w:color="auto" w:fill="auto"/>
          </w:tcPr>
          <w:p w14:paraId="71EDB35D"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706F856" w14:textId="77777777" w:rsidR="00F168B3" w:rsidRPr="00CB13B0" w:rsidRDefault="00F168B3" w:rsidP="00F776F0">
            <w:pPr>
              <w:pStyle w:val="ENoteTableText"/>
            </w:pPr>
          </w:p>
        </w:tc>
        <w:tc>
          <w:tcPr>
            <w:tcW w:w="992" w:type="dxa"/>
            <w:tcBorders>
              <w:top w:val="nil"/>
              <w:bottom w:val="nil"/>
            </w:tcBorders>
            <w:shd w:val="clear" w:color="auto" w:fill="auto"/>
          </w:tcPr>
          <w:p w14:paraId="7171D754" w14:textId="77777777" w:rsidR="00F168B3" w:rsidRPr="00CB13B0" w:rsidRDefault="00F168B3" w:rsidP="00F776F0">
            <w:pPr>
              <w:pStyle w:val="ENoteTableText"/>
            </w:pPr>
          </w:p>
        </w:tc>
        <w:tc>
          <w:tcPr>
            <w:tcW w:w="1843" w:type="dxa"/>
            <w:tcBorders>
              <w:top w:val="nil"/>
              <w:bottom w:val="nil"/>
            </w:tcBorders>
            <w:shd w:val="clear" w:color="auto" w:fill="auto"/>
          </w:tcPr>
          <w:p w14:paraId="375E946C" w14:textId="77777777" w:rsidR="00F168B3" w:rsidRPr="00CB13B0" w:rsidRDefault="00F168B3" w:rsidP="00F776F0">
            <w:pPr>
              <w:pStyle w:val="ENoteTableText"/>
            </w:pPr>
          </w:p>
        </w:tc>
        <w:tc>
          <w:tcPr>
            <w:tcW w:w="1566" w:type="dxa"/>
            <w:tcBorders>
              <w:top w:val="nil"/>
              <w:bottom w:val="nil"/>
            </w:tcBorders>
            <w:shd w:val="clear" w:color="auto" w:fill="auto"/>
          </w:tcPr>
          <w:p w14:paraId="4270C415" w14:textId="77777777" w:rsidR="00F168B3" w:rsidRPr="00CB13B0" w:rsidRDefault="00F168B3" w:rsidP="00F776F0">
            <w:pPr>
              <w:pStyle w:val="ENoteTableText"/>
            </w:pPr>
          </w:p>
        </w:tc>
      </w:tr>
      <w:tr w:rsidR="00F168B3" w:rsidRPr="00CB13B0" w14:paraId="0B8DF5C4" w14:textId="77777777" w:rsidTr="00F776F0">
        <w:trPr>
          <w:cantSplit/>
        </w:trPr>
        <w:tc>
          <w:tcPr>
            <w:tcW w:w="1695" w:type="dxa"/>
            <w:tcBorders>
              <w:top w:val="nil"/>
              <w:bottom w:val="nil"/>
            </w:tcBorders>
            <w:shd w:val="clear" w:color="auto" w:fill="auto"/>
          </w:tcPr>
          <w:p w14:paraId="76F7F4E9" w14:textId="77777777" w:rsidR="00F168B3" w:rsidRPr="00CB13B0" w:rsidRDefault="00F168B3" w:rsidP="00F776F0">
            <w:pPr>
              <w:pStyle w:val="ENoteTTi"/>
              <w:keepNext w:val="0"/>
              <w:rPr>
                <w:rFonts w:eastAsiaTheme="minorHAnsi"/>
                <w:lang w:eastAsia="en-US"/>
              </w:rPr>
            </w:pPr>
            <w:r w:rsidRPr="00CB13B0">
              <w:rPr>
                <w:rFonts w:eastAsiaTheme="minorHAnsi"/>
                <w:lang w:eastAsia="en-US"/>
              </w:rPr>
              <w:t>Tax Laws Amendment (2004 Measures No.</w:t>
            </w:r>
            <w:r w:rsidR="0056271E" w:rsidRPr="00CB13B0">
              <w:rPr>
                <w:rFonts w:eastAsiaTheme="minorHAnsi"/>
                <w:lang w:eastAsia="en-US"/>
              </w:rPr>
              <w:t> </w:t>
            </w:r>
            <w:r w:rsidRPr="00CB13B0">
              <w:rPr>
                <w:rFonts w:eastAsiaTheme="minorHAnsi"/>
                <w:lang w:eastAsia="en-US"/>
              </w:rPr>
              <w:t>7) Act 2005</w:t>
            </w:r>
          </w:p>
        </w:tc>
        <w:tc>
          <w:tcPr>
            <w:tcW w:w="992" w:type="dxa"/>
            <w:tcBorders>
              <w:top w:val="nil"/>
              <w:bottom w:val="nil"/>
            </w:tcBorders>
            <w:shd w:val="clear" w:color="auto" w:fill="auto"/>
          </w:tcPr>
          <w:p w14:paraId="217B7CB7" w14:textId="77777777" w:rsidR="00F168B3" w:rsidRPr="00CB13B0" w:rsidRDefault="00F168B3" w:rsidP="00F776F0">
            <w:pPr>
              <w:pStyle w:val="ENoteTableText"/>
              <w:keepNext/>
            </w:pPr>
            <w:r w:rsidRPr="00CB13B0">
              <w:t>41, 2005</w:t>
            </w:r>
          </w:p>
        </w:tc>
        <w:tc>
          <w:tcPr>
            <w:tcW w:w="992" w:type="dxa"/>
            <w:tcBorders>
              <w:top w:val="nil"/>
              <w:bottom w:val="nil"/>
            </w:tcBorders>
            <w:shd w:val="clear" w:color="auto" w:fill="auto"/>
          </w:tcPr>
          <w:p w14:paraId="196C4BE1" w14:textId="77777777" w:rsidR="00F168B3" w:rsidRPr="00CB13B0" w:rsidRDefault="00F168B3" w:rsidP="00F776F0">
            <w:pPr>
              <w:pStyle w:val="ENoteTableText"/>
              <w:keepNext/>
            </w:pPr>
            <w:smartTag w:uri="urn:schemas-microsoft-com:office:smarttags" w:element="date">
              <w:smartTagPr>
                <w:attr w:name="Month" w:val="4"/>
                <w:attr w:name="Day" w:val="1"/>
                <w:attr w:name="Year" w:val="2005"/>
              </w:smartTagPr>
              <w:r w:rsidRPr="00CB13B0">
                <w:t>1 Apr 2005</w:t>
              </w:r>
            </w:smartTag>
          </w:p>
        </w:tc>
        <w:tc>
          <w:tcPr>
            <w:tcW w:w="1843" w:type="dxa"/>
            <w:tcBorders>
              <w:top w:val="nil"/>
              <w:bottom w:val="nil"/>
            </w:tcBorders>
            <w:shd w:val="clear" w:color="auto" w:fill="auto"/>
          </w:tcPr>
          <w:p w14:paraId="6AA7B095" w14:textId="62143176" w:rsidR="00F168B3" w:rsidRPr="00CB13B0" w:rsidRDefault="00F168B3" w:rsidP="00F776F0">
            <w:pPr>
              <w:pStyle w:val="ENoteTableText"/>
              <w:keepNext/>
            </w:pPr>
            <w:r w:rsidRPr="00CB13B0">
              <w:t>Sch 10 (</w:t>
            </w:r>
            <w:r w:rsidR="00410FA5">
              <w:t>item 2</w:t>
            </w:r>
            <w:r w:rsidRPr="00CB13B0">
              <w:t xml:space="preserve">42): </w:t>
            </w:r>
            <w:smartTag w:uri="urn:schemas-microsoft-com:office:smarttags" w:element="date">
              <w:smartTagPr>
                <w:attr w:name="Month" w:val="4"/>
                <w:attr w:name="Day" w:val="1"/>
                <w:attr w:name="Year" w:val="2005"/>
              </w:smartTagPr>
              <w:r w:rsidRPr="00CB13B0">
                <w:t>1 Apr 2005</w:t>
              </w:r>
            </w:smartTag>
            <w:r w:rsidRPr="00CB13B0">
              <w:t xml:space="preserve"> (s 2(1) </w:t>
            </w:r>
            <w:r w:rsidR="00410FA5">
              <w:t>item 5</w:t>
            </w:r>
            <w:r w:rsidRPr="00CB13B0">
              <w:t>)</w:t>
            </w:r>
          </w:p>
        </w:tc>
        <w:tc>
          <w:tcPr>
            <w:tcW w:w="1566" w:type="dxa"/>
            <w:tcBorders>
              <w:top w:val="nil"/>
              <w:bottom w:val="nil"/>
            </w:tcBorders>
            <w:shd w:val="clear" w:color="auto" w:fill="auto"/>
          </w:tcPr>
          <w:p w14:paraId="3E2E26A9" w14:textId="77777777" w:rsidR="00F168B3" w:rsidRPr="00CB13B0" w:rsidRDefault="00F168B3" w:rsidP="00F776F0">
            <w:pPr>
              <w:pStyle w:val="ENoteTableText"/>
              <w:keepNext/>
            </w:pPr>
            <w:r w:rsidRPr="00CB13B0">
              <w:t>—</w:t>
            </w:r>
          </w:p>
        </w:tc>
      </w:tr>
      <w:tr w:rsidR="00F168B3" w:rsidRPr="00CB13B0" w14:paraId="661845A5" w14:textId="77777777" w:rsidTr="00F776F0">
        <w:trPr>
          <w:cantSplit/>
        </w:trPr>
        <w:tc>
          <w:tcPr>
            <w:tcW w:w="1695" w:type="dxa"/>
            <w:tcBorders>
              <w:top w:val="nil"/>
              <w:bottom w:val="single" w:sz="4" w:space="0" w:color="auto"/>
            </w:tcBorders>
            <w:shd w:val="clear" w:color="auto" w:fill="auto"/>
          </w:tcPr>
          <w:p w14:paraId="601A27E8" w14:textId="77777777" w:rsidR="00F168B3" w:rsidRPr="00CB13B0" w:rsidRDefault="00F168B3" w:rsidP="00F776F0">
            <w:pPr>
              <w:pStyle w:val="ENoteTTi"/>
              <w:rPr>
                <w:rFonts w:eastAsiaTheme="minorHAnsi"/>
                <w:lang w:eastAsia="en-US"/>
              </w:rPr>
            </w:pPr>
            <w:r w:rsidRPr="00CB13B0">
              <w:rPr>
                <w:rFonts w:eastAsiaTheme="minorHAnsi"/>
                <w:lang w:eastAsia="en-US"/>
              </w:rPr>
              <w:lastRenderedPageBreak/>
              <w:t>Tax Laws Amendment (2010 Measures No.</w:t>
            </w:r>
            <w:r w:rsidR="0056271E" w:rsidRPr="00CB13B0">
              <w:rPr>
                <w:rFonts w:eastAsiaTheme="minorHAnsi"/>
                <w:lang w:eastAsia="en-US"/>
              </w:rPr>
              <w:t> </w:t>
            </w:r>
            <w:r w:rsidRPr="00CB13B0">
              <w:rPr>
                <w:rFonts w:eastAsiaTheme="minorHAnsi"/>
                <w:lang w:eastAsia="en-US"/>
              </w:rPr>
              <w:t>2) Act 2010</w:t>
            </w:r>
          </w:p>
        </w:tc>
        <w:tc>
          <w:tcPr>
            <w:tcW w:w="992" w:type="dxa"/>
            <w:tcBorders>
              <w:top w:val="nil"/>
              <w:bottom w:val="single" w:sz="4" w:space="0" w:color="auto"/>
            </w:tcBorders>
            <w:shd w:val="clear" w:color="auto" w:fill="auto"/>
          </w:tcPr>
          <w:p w14:paraId="6679E8F6"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6DEB24F8"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0F624BE" w14:textId="0CEA9888" w:rsidR="00F168B3" w:rsidRPr="00CB13B0" w:rsidRDefault="00F168B3" w:rsidP="00F776F0">
            <w:pPr>
              <w:pStyle w:val="ENoteTableText"/>
            </w:pPr>
            <w:r w:rsidRPr="00CB13B0">
              <w:t>Schedule</w:t>
            </w:r>
            <w:r w:rsidR="0056271E" w:rsidRPr="00CB13B0">
              <w:t> </w:t>
            </w:r>
            <w:r w:rsidRPr="00CB13B0">
              <w:t>6 (</w:t>
            </w:r>
            <w:r w:rsidR="00410FA5">
              <w:t>item 8</w:t>
            </w:r>
            <w:r w:rsidRPr="00CB13B0">
              <w:t xml:space="preserve">8): </w:t>
            </w:r>
            <w:r w:rsidR="007E6237" w:rsidRPr="00CB13B0">
              <w:t>29 June</w:t>
            </w:r>
            <w:r w:rsidRPr="00CB13B0">
              <w:t xml:space="preserve"> 2010</w:t>
            </w:r>
          </w:p>
        </w:tc>
        <w:tc>
          <w:tcPr>
            <w:tcW w:w="1566" w:type="dxa"/>
            <w:tcBorders>
              <w:top w:val="nil"/>
              <w:bottom w:val="single" w:sz="4" w:space="0" w:color="auto"/>
            </w:tcBorders>
            <w:shd w:val="clear" w:color="auto" w:fill="auto"/>
          </w:tcPr>
          <w:p w14:paraId="2DEC8788" w14:textId="77777777" w:rsidR="00F168B3" w:rsidRPr="00CB13B0" w:rsidRDefault="00F168B3" w:rsidP="00F776F0">
            <w:pPr>
              <w:pStyle w:val="ENoteTableText"/>
            </w:pPr>
            <w:r w:rsidRPr="00CB13B0">
              <w:t>—</w:t>
            </w:r>
          </w:p>
        </w:tc>
      </w:tr>
      <w:tr w:rsidR="00F168B3" w:rsidRPr="00CB13B0" w14:paraId="375A132A" w14:textId="77777777" w:rsidTr="00F776F0">
        <w:trPr>
          <w:cantSplit/>
        </w:trPr>
        <w:tc>
          <w:tcPr>
            <w:tcW w:w="1695" w:type="dxa"/>
            <w:tcBorders>
              <w:top w:val="single" w:sz="4" w:space="0" w:color="auto"/>
              <w:bottom w:val="single" w:sz="4" w:space="0" w:color="auto"/>
            </w:tcBorders>
            <w:shd w:val="clear" w:color="auto" w:fill="auto"/>
          </w:tcPr>
          <w:p w14:paraId="4C34B198" w14:textId="77777777" w:rsidR="00F168B3" w:rsidRPr="00CB13B0" w:rsidRDefault="00F168B3" w:rsidP="00F776F0">
            <w:pPr>
              <w:pStyle w:val="ENoteTableText"/>
            </w:pPr>
            <w:r w:rsidRPr="00CB13B0">
              <w:t>Taxation Laws Amendment (Venture Capital) Act 2002</w:t>
            </w:r>
          </w:p>
        </w:tc>
        <w:tc>
          <w:tcPr>
            <w:tcW w:w="992" w:type="dxa"/>
            <w:tcBorders>
              <w:top w:val="single" w:sz="4" w:space="0" w:color="auto"/>
              <w:bottom w:val="single" w:sz="4" w:space="0" w:color="auto"/>
            </w:tcBorders>
            <w:shd w:val="clear" w:color="auto" w:fill="auto"/>
          </w:tcPr>
          <w:p w14:paraId="1C8DE837" w14:textId="77777777" w:rsidR="00F168B3" w:rsidRPr="00CB13B0" w:rsidRDefault="00F168B3" w:rsidP="00F776F0">
            <w:pPr>
              <w:pStyle w:val="ENoteTableText"/>
            </w:pPr>
            <w:r w:rsidRPr="00CB13B0">
              <w:t>136, 2002</w:t>
            </w:r>
          </w:p>
        </w:tc>
        <w:tc>
          <w:tcPr>
            <w:tcW w:w="992" w:type="dxa"/>
            <w:tcBorders>
              <w:top w:val="single" w:sz="4" w:space="0" w:color="auto"/>
              <w:bottom w:val="single" w:sz="4" w:space="0" w:color="auto"/>
            </w:tcBorders>
            <w:shd w:val="clear" w:color="auto" w:fill="auto"/>
          </w:tcPr>
          <w:p w14:paraId="0B125136" w14:textId="77777777" w:rsidR="00F168B3" w:rsidRPr="00CB13B0" w:rsidRDefault="00F168B3" w:rsidP="00F776F0">
            <w:pPr>
              <w:pStyle w:val="ENoteTableText"/>
            </w:pPr>
            <w:smartTag w:uri="urn:schemas-microsoft-com:office:smarttags" w:element="date">
              <w:smartTagPr>
                <w:attr w:name="Month" w:val="12"/>
                <w:attr w:name="Day" w:val="19"/>
                <w:attr w:name="Year" w:val="2002"/>
              </w:smartTagPr>
              <w:r w:rsidRPr="00CB13B0">
                <w:t>19 Dec 2002</w:t>
              </w:r>
            </w:smartTag>
          </w:p>
        </w:tc>
        <w:tc>
          <w:tcPr>
            <w:tcW w:w="1843" w:type="dxa"/>
            <w:tcBorders>
              <w:top w:val="single" w:sz="4" w:space="0" w:color="auto"/>
              <w:bottom w:val="single" w:sz="4" w:space="0" w:color="auto"/>
            </w:tcBorders>
            <w:shd w:val="clear" w:color="auto" w:fill="auto"/>
          </w:tcPr>
          <w:p w14:paraId="58C2462E" w14:textId="5EC87BDB" w:rsidR="00F168B3" w:rsidRPr="00CB13B0" w:rsidRDefault="00F168B3" w:rsidP="00F776F0">
            <w:pPr>
              <w:pStyle w:val="ENoteTableText"/>
            </w:pPr>
            <w:r w:rsidRPr="00CB13B0">
              <w:t>Sch 1 (</w:t>
            </w:r>
            <w:r w:rsidR="00410FA5">
              <w:t>items 1</w:t>
            </w:r>
            <w:r w:rsidRPr="00CB13B0">
              <w:t xml:space="preserve">, 5): </w:t>
            </w:r>
            <w:r w:rsidR="007E6237" w:rsidRPr="00CB13B0">
              <w:t>31 May</w:t>
            </w:r>
            <w:r w:rsidRPr="00CB13B0">
              <w:t xml:space="preserve"> 2000 (s 2(1) </w:t>
            </w:r>
            <w:r w:rsidR="00410FA5">
              <w:t>items 2</w:t>
            </w:r>
            <w:r w:rsidRPr="00CB13B0">
              <w:t>, 4)</w:t>
            </w:r>
            <w:r w:rsidRPr="00CB13B0">
              <w:br/>
              <w:t>Sch 1 (</w:t>
            </w:r>
            <w:r w:rsidR="00410FA5">
              <w:t>items 2</w:t>
            </w:r>
            <w:r w:rsidRPr="00CB13B0">
              <w:t>–4, 6–27), Sch 2 (</w:t>
            </w:r>
            <w:r w:rsidR="00410FA5">
              <w:t>items 1</w:t>
            </w:r>
            <w:r w:rsidRPr="00CB13B0">
              <w:t>8–28), Sch 3 (</w:t>
            </w:r>
            <w:r w:rsidR="00410FA5">
              <w:t>items 2</w:t>
            </w:r>
            <w:r w:rsidRPr="00CB13B0">
              <w:t>–18) and Sch 4 (</w:t>
            </w:r>
            <w:r w:rsidR="00410FA5">
              <w:t>items 1</w:t>
            </w:r>
            <w:r w:rsidRPr="00CB13B0">
              <w:t xml:space="preserve">, 2): 19 Dec 2002 (s 2(1) </w:t>
            </w:r>
            <w:r w:rsidR="00410FA5">
              <w:t>items 3</w:t>
            </w:r>
            <w:r w:rsidRPr="00CB13B0">
              <w:t>, 5, 6)</w:t>
            </w:r>
          </w:p>
        </w:tc>
        <w:tc>
          <w:tcPr>
            <w:tcW w:w="1566" w:type="dxa"/>
            <w:tcBorders>
              <w:top w:val="single" w:sz="4" w:space="0" w:color="auto"/>
              <w:bottom w:val="single" w:sz="4" w:space="0" w:color="auto"/>
            </w:tcBorders>
            <w:shd w:val="clear" w:color="auto" w:fill="auto"/>
          </w:tcPr>
          <w:p w14:paraId="300B2A14" w14:textId="2EE4DBA1" w:rsidR="00F168B3" w:rsidRPr="00CB13B0" w:rsidRDefault="00F168B3" w:rsidP="00F776F0">
            <w:pPr>
              <w:pStyle w:val="ENoteTableText"/>
            </w:pPr>
            <w:r w:rsidRPr="00CB13B0">
              <w:t>Sch 1 (</w:t>
            </w:r>
            <w:r w:rsidR="00410FA5">
              <w:t>item 2</w:t>
            </w:r>
            <w:r w:rsidRPr="00CB13B0">
              <w:t>7), Sch 2 (</w:t>
            </w:r>
            <w:r w:rsidR="00410FA5">
              <w:t>item 2</w:t>
            </w:r>
            <w:r w:rsidRPr="00CB13B0">
              <w:t>8) and Sch 3 (</w:t>
            </w:r>
            <w:r w:rsidR="00410FA5">
              <w:t>item 1</w:t>
            </w:r>
            <w:r w:rsidRPr="00CB13B0">
              <w:t>8)</w:t>
            </w:r>
          </w:p>
        </w:tc>
      </w:tr>
      <w:tr w:rsidR="00F168B3" w:rsidRPr="00CB13B0" w14:paraId="6C150D82" w14:textId="77777777" w:rsidTr="00F776F0">
        <w:trPr>
          <w:cantSplit/>
        </w:trPr>
        <w:tc>
          <w:tcPr>
            <w:tcW w:w="1695" w:type="dxa"/>
            <w:tcBorders>
              <w:top w:val="single" w:sz="4" w:space="0" w:color="auto"/>
              <w:bottom w:val="nil"/>
            </w:tcBorders>
            <w:shd w:val="clear" w:color="auto" w:fill="auto"/>
          </w:tcPr>
          <w:p w14:paraId="159DFA31" w14:textId="77777777" w:rsidR="00F168B3" w:rsidRPr="00CB13B0" w:rsidRDefault="00F168B3" w:rsidP="00F776F0">
            <w:pPr>
              <w:pStyle w:val="ENoteTableText"/>
            </w:pPr>
            <w:r w:rsidRPr="00CB13B0">
              <w:t>Taxation Laws Amendment (Structured Settlements and Structured Orders) Act 2002</w:t>
            </w:r>
          </w:p>
        </w:tc>
        <w:tc>
          <w:tcPr>
            <w:tcW w:w="992" w:type="dxa"/>
            <w:tcBorders>
              <w:top w:val="single" w:sz="4" w:space="0" w:color="auto"/>
              <w:bottom w:val="nil"/>
            </w:tcBorders>
            <w:shd w:val="clear" w:color="auto" w:fill="auto"/>
          </w:tcPr>
          <w:p w14:paraId="6893EBA9" w14:textId="77777777" w:rsidR="00F168B3" w:rsidRPr="00CB13B0" w:rsidRDefault="00F168B3" w:rsidP="00F776F0">
            <w:pPr>
              <w:pStyle w:val="ENoteTableText"/>
            </w:pPr>
            <w:r w:rsidRPr="00CB13B0">
              <w:t>139, 2002</w:t>
            </w:r>
          </w:p>
        </w:tc>
        <w:tc>
          <w:tcPr>
            <w:tcW w:w="992" w:type="dxa"/>
            <w:tcBorders>
              <w:top w:val="single" w:sz="4" w:space="0" w:color="auto"/>
              <w:bottom w:val="nil"/>
            </w:tcBorders>
            <w:shd w:val="clear" w:color="auto" w:fill="auto"/>
          </w:tcPr>
          <w:p w14:paraId="0DC4A5A3" w14:textId="77777777" w:rsidR="00F168B3" w:rsidRPr="00CB13B0" w:rsidRDefault="00F168B3" w:rsidP="00F776F0">
            <w:pPr>
              <w:pStyle w:val="ENoteTableText"/>
            </w:pPr>
            <w:smartTag w:uri="urn:schemas-microsoft-com:office:smarttags" w:element="date">
              <w:smartTagPr>
                <w:attr w:name="Month" w:val="12"/>
                <w:attr w:name="Day" w:val="19"/>
                <w:attr w:name="Year" w:val="2002"/>
              </w:smartTagPr>
              <w:r w:rsidRPr="00CB13B0">
                <w:t>19 Dec 2002</w:t>
              </w:r>
            </w:smartTag>
          </w:p>
        </w:tc>
        <w:tc>
          <w:tcPr>
            <w:tcW w:w="1843" w:type="dxa"/>
            <w:tcBorders>
              <w:top w:val="single" w:sz="4" w:space="0" w:color="auto"/>
              <w:bottom w:val="nil"/>
            </w:tcBorders>
            <w:shd w:val="clear" w:color="auto" w:fill="auto"/>
          </w:tcPr>
          <w:p w14:paraId="4C131FA0" w14:textId="77777777" w:rsidR="00F168B3" w:rsidRPr="00CB13B0" w:rsidRDefault="00F168B3" w:rsidP="00F776F0">
            <w:pPr>
              <w:pStyle w:val="ENoteTableText"/>
            </w:pPr>
            <w:smartTag w:uri="urn:schemas-microsoft-com:office:smarttags" w:element="date">
              <w:smartTagPr>
                <w:attr w:name="Month" w:val="12"/>
                <w:attr w:name="Day" w:val="19"/>
                <w:attr w:name="Year" w:val="2002"/>
              </w:smartTagPr>
              <w:r w:rsidRPr="00CB13B0">
                <w:t>19 Dec 2002</w:t>
              </w:r>
            </w:smartTag>
          </w:p>
        </w:tc>
        <w:tc>
          <w:tcPr>
            <w:tcW w:w="1566" w:type="dxa"/>
            <w:tcBorders>
              <w:top w:val="single" w:sz="4" w:space="0" w:color="auto"/>
              <w:bottom w:val="nil"/>
            </w:tcBorders>
            <w:shd w:val="clear" w:color="auto" w:fill="auto"/>
          </w:tcPr>
          <w:p w14:paraId="14B12CEC" w14:textId="075617F3" w:rsidR="00F168B3" w:rsidRPr="00CB13B0" w:rsidRDefault="00F168B3" w:rsidP="00F776F0">
            <w:pPr>
              <w:pStyle w:val="ENoteTableText"/>
            </w:pPr>
            <w:r w:rsidRPr="00CB13B0">
              <w:t>s 4 and Sch. 1 (</w:t>
            </w:r>
            <w:r w:rsidR="00410FA5">
              <w:t>item 1</w:t>
            </w:r>
            <w:r w:rsidRPr="00CB13B0">
              <w:t>6A)</w:t>
            </w:r>
          </w:p>
        </w:tc>
      </w:tr>
      <w:tr w:rsidR="00F168B3" w:rsidRPr="00CB13B0" w14:paraId="368C3214" w14:textId="77777777" w:rsidTr="00F776F0">
        <w:trPr>
          <w:cantSplit/>
        </w:trPr>
        <w:tc>
          <w:tcPr>
            <w:tcW w:w="1695" w:type="dxa"/>
            <w:tcBorders>
              <w:top w:val="nil"/>
              <w:bottom w:val="nil"/>
            </w:tcBorders>
            <w:shd w:val="clear" w:color="auto" w:fill="auto"/>
          </w:tcPr>
          <w:p w14:paraId="7EB421C5"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5F8071FC" w14:textId="77777777" w:rsidR="00F168B3" w:rsidRPr="00CB13B0" w:rsidRDefault="00F168B3" w:rsidP="00F776F0">
            <w:pPr>
              <w:pStyle w:val="ENoteTableText"/>
            </w:pPr>
          </w:p>
        </w:tc>
        <w:tc>
          <w:tcPr>
            <w:tcW w:w="992" w:type="dxa"/>
            <w:tcBorders>
              <w:top w:val="nil"/>
              <w:bottom w:val="nil"/>
            </w:tcBorders>
            <w:shd w:val="clear" w:color="auto" w:fill="auto"/>
          </w:tcPr>
          <w:p w14:paraId="5DA1AE48" w14:textId="77777777" w:rsidR="00F168B3" w:rsidRPr="00CB13B0" w:rsidRDefault="00F168B3" w:rsidP="00F776F0">
            <w:pPr>
              <w:pStyle w:val="ENoteTableText"/>
            </w:pPr>
          </w:p>
        </w:tc>
        <w:tc>
          <w:tcPr>
            <w:tcW w:w="1843" w:type="dxa"/>
            <w:tcBorders>
              <w:top w:val="nil"/>
              <w:bottom w:val="nil"/>
            </w:tcBorders>
            <w:shd w:val="clear" w:color="auto" w:fill="auto"/>
          </w:tcPr>
          <w:p w14:paraId="1EA7E2EA" w14:textId="77777777" w:rsidR="00F168B3" w:rsidRPr="00CB13B0" w:rsidRDefault="00F168B3" w:rsidP="00F776F0">
            <w:pPr>
              <w:pStyle w:val="ENoteTableText"/>
            </w:pPr>
          </w:p>
        </w:tc>
        <w:tc>
          <w:tcPr>
            <w:tcW w:w="1566" w:type="dxa"/>
            <w:tcBorders>
              <w:top w:val="nil"/>
              <w:bottom w:val="nil"/>
            </w:tcBorders>
            <w:shd w:val="clear" w:color="auto" w:fill="auto"/>
          </w:tcPr>
          <w:p w14:paraId="29B8EDEC" w14:textId="77777777" w:rsidR="00F168B3" w:rsidRPr="00CB13B0" w:rsidRDefault="00F168B3" w:rsidP="00F776F0">
            <w:pPr>
              <w:pStyle w:val="ENoteTableText"/>
            </w:pPr>
          </w:p>
        </w:tc>
      </w:tr>
      <w:tr w:rsidR="00F168B3" w:rsidRPr="00CB13B0" w14:paraId="41A641A1" w14:textId="77777777" w:rsidTr="00F776F0">
        <w:trPr>
          <w:cantSplit/>
        </w:trPr>
        <w:tc>
          <w:tcPr>
            <w:tcW w:w="1695" w:type="dxa"/>
            <w:tcBorders>
              <w:top w:val="nil"/>
              <w:bottom w:val="single" w:sz="4" w:space="0" w:color="auto"/>
            </w:tcBorders>
            <w:shd w:val="clear" w:color="auto" w:fill="auto"/>
          </w:tcPr>
          <w:p w14:paraId="3B69FDB6"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6C36FDCA"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14B323F3"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3776D49B" w14:textId="3F0AEAFF"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04): </w:t>
            </w:r>
            <w:r w:rsidR="007E6237" w:rsidRPr="00CB13B0">
              <w:t>29 June</w:t>
            </w:r>
            <w:r w:rsidRPr="00CB13B0">
              <w:t xml:space="preserve"> 2010</w:t>
            </w:r>
          </w:p>
        </w:tc>
        <w:tc>
          <w:tcPr>
            <w:tcW w:w="1566" w:type="dxa"/>
            <w:tcBorders>
              <w:top w:val="nil"/>
              <w:bottom w:val="single" w:sz="4" w:space="0" w:color="auto"/>
            </w:tcBorders>
            <w:shd w:val="clear" w:color="auto" w:fill="auto"/>
          </w:tcPr>
          <w:p w14:paraId="64C7020B" w14:textId="77777777" w:rsidR="00F168B3" w:rsidRPr="00CB13B0" w:rsidRDefault="00F168B3" w:rsidP="00F776F0">
            <w:pPr>
              <w:pStyle w:val="ENoteTableText"/>
            </w:pPr>
            <w:r w:rsidRPr="00CB13B0">
              <w:t>—</w:t>
            </w:r>
          </w:p>
        </w:tc>
      </w:tr>
      <w:tr w:rsidR="00F168B3" w:rsidRPr="00CB13B0" w14:paraId="38A89E36" w14:textId="77777777" w:rsidTr="00F776F0">
        <w:trPr>
          <w:cantSplit/>
        </w:trPr>
        <w:tc>
          <w:tcPr>
            <w:tcW w:w="1695" w:type="dxa"/>
            <w:tcBorders>
              <w:top w:val="single" w:sz="4" w:space="0" w:color="auto"/>
              <w:bottom w:val="single" w:sz="4" w:space="0" w:color="auto"/>
            </w:tcBorders>
            <w:shd w:val="clear" w:color="auto" w:fill="auto"/>
          </w:tcPr>
          <w:p w14:paraId="22308AF7" w14:textId="77777777" w:rsidR="00F168B3" w:rsidRPr="00CB13B0" w:rsidRDefault="00F168B3" w:rsidP="00F776F0">
            <w:pPr>
              <w:pStyle w:val="ENoteTableText"/>
            </w:pPr>
            <w:r w:rsidRPr="00CB13B0">
              <w:t>Taxation Laws Amendment Act (No.</w:t>
            </w:r>
            <w:r w:rsidR="0056271E" w:rsidRPr="00CB13B0">
              <w:t> </w:t>
            </w:r>
            <w:r w:rsidRPr="00CB13B0">
              <w:t>1) 2003</w:t>
            </w:r>
          </w:p>
        </w:tc>
        <w:tc>
          <w:tcPr>
            <w:tcW w:w="992" w:type="dxa"/>
            <w:tcBorders>
              <w:top w:val="single" w:sz="4" w:space="0" w:color="auto"/>
              <w:bottom w:val="single" w:sz="4" w:space="0" w:color="auto"/>
            </w:tcBorders>
            <w:shd w:val="clear" w:color="auto" w:fill="auto"/>
          </w:tcPr>
          <w:p w14:paraId="3B4FF887" w14:textId="77777777" w:rsidR="00F168B3" w:rsidRPr="00CB13B0" w:rsidRDefault="00F168B3" w:rsidP="00F776F0">
            <w:pPr>
              <w:pStyle w:val="ENoteTableText"/>
            </w:pPr>
            <w:r w:rsidRPr="00CB13B0">
              <w:t>12, 2003</w:t>
            </w:r>
          </w:p>
        </w:tc>
        <w:tc>
          <w:tcPr>
            <w:tcW w:w="992" w:type="dxa"/>
            <w:tcBorders>
              <w:top w:val="single" w:sz="4" w:space="0" w:color="auto"/>
              <w:bottom w:val="single" w:sz="4" w:space="0" w:color="auto"/>
            </w:tcBorders>
            <w:shd w:val="clear" w:color="auto" w:fill="auto"/>
          </w:tcPr>
          <w:p w14:paraId="05FE21DF" w14:textId="77777777" w:rsidR="00F168B3" w:rsidRPr="00CB13B0" w:rsidRDefault="00F168B3" w:rsidP="00F776F0">
            <w:pPr>
              <w:pStyle w:val="ENoteTableText"/>
            </w:pPr>
            <w:smartTag w:uri="urn:schemas-microsoft-com:office:smarttags" w:element="date">
              <w:smartTagPr>
                <w:attr w:name="Month" w:val="4"/>
                <w:attr w:name="Day" w:val="2"/>
                <w:attr w:name="Year" w:val="2003"/>
              </w:smartTagPr>
              <w:r w:rsidRPr="00CB13B0">
                <w:t>2 Apr 2003</w:t>
              </w:r>
            </w:smartTag>
          </w:p>
        </w:tc>
        <w:tc>
          <w:tcPr>
            <w:tcW w:w="1843" w:type="dxa"/>
            <w:tcBorders>
              <w:top w:val="single" w:sz="4" w:space="0" w:color="auto"/>
              <w:bottom w:val="single" w:sz="4" w:space="0" w:color="auto"/>
            </w:tcBorders>
            <w:shd w:val="clear" w:color="auto" w:fill="auto"/>
          </w:tcPr>
          <w:p w14:paraId="01661ECA" w14:textId="77777777" w:rsidR="00F168B3" w:rsidRPr="00CB13B0" w:rsidRDefault="00F168B3" w:rsidP="00F776F0">
            <w:pPr>
              <w:pStyle w:val="ENoteTableText"/>
            </w:pPr>
            <w:r w:rsidRPr="00CB13B0">
              <w:t>Schedule</w:t>
            </w:r>
            <w:r w:rsidR="0056271E" w:rsidRPr="00CB13B0">
              <w:t> </w:t>
            </w:r>
            <w:r w:rsidRPr="00CB13B0">
              <w:t xml:space="preserve">1: </w:t>
            </w:r>
            <w:smartTag w:uri="urn:schemas-microsoft-com:office:smarttags" w:element="date">
              <w:smartTagPr>
                <w:attr w:name="Month" w:val="8"/>
                <w:attr w:name="Day" w:val="29"/>
                <w:attr w:name="Year" w:val="2001"/>
              </w:smartTagPr>
              <w:r w:rsidRPr="00CB13B0">
                <w:t>29 Aug 2001</w:t>
              </w:r>
            </w:smartTag>
            <w:r w:rsidRPr="00CB13B0">
              <w:br/>
              <w:t>Remainder: Royal Assent</w:t>
            </w:r>
          </w:p>
        </w:tc>
        <w:tc>
          <w:tcPr>
            <w:tcW w:w="1566" w:type="dxa"/>
            <w:tcBorders>
              <w:top w:val="single" w:sz="4" w:space="0" w:color="auto"/>
              <w:bottom w:val="single" w:sz="4" w:space="0" w:color="auto"/>
            </w:tcBorders>
            <w:shd w:val="clear" w:color="auto" w:fill="auto"/>
          </w:tcPr>
          <w:p w14:paraId="45B7D664" w14:textId="57FE5164" w:rsidR="00F168B3" w:rsidRPr="00CB13B0" w:rsidRDefault="00F168B3" w:rsidP="00F776F0">
            <w:pPr>
              <w:pStyle w:val="ENoteTableText"/>
            </w:pPr>
            <w:r w:rsidRPr="00CB13B0">
              <w:t>Sch. 2 (</w:t>
            </w:r>
            <w:r w:rsidR="00410FA5">
              <w:t>item 2</w:t>
            </w:r>
            <w:r w:rsidRPr="00CB13B0">
              <w:t>) and Sch. 3 (</w:t>
            </w:r>
            <w:r w:rsidR="00410FA5">
              <w:t>items 2</w:t>
            </w:r>
            <w:r w:rsidRPr="00CB13B0">
              <w:t>, 6, 11, 13)</w:t>
            </w:r>
          </w:p>
        </w:tc>
      </w:tr>
      <w:tr w:rsidR="00F168B3" w:rsidRPr="00CB13B0" w14:paraId="1CFE01D4" w14:textId="77777777" w:rsidTr="00F776F0">
        <w:trPr>
          <w:cantSplit/>
        </w:trPr>
        <w:tc>
          <w:tcPr>
            <w:tcW w:w="1695" w:type="dxa"/>
            <w:tcBorders>
              <w:top w:val="single" w:sz="4" w:space="0" w:color="auto"/>
              <w:bottom w:val="nil"/>
            </w:tcBorders>
            <w:shd w:val="clear" w:color="auto" w:fill="auto"/>
          </w:tcPr>
          <w:p w14:paraId="37CA416E" w14:textId="77777777" w:rsidR="00F168B3" w:rsidRPr="00CB13B0" w:rsidRDefault="00F168B3" w:rsidP="00F776F0">
            <w:pPr>
              <w:pStyle w:val="ENoteTableText"/>
            </w:pPr>
            <w:r w:rsidRPr="00CB13B0">
              <w:lastRenderedPageBreak/>
              <w:t>New Business Tax System (Consolidation and Other Measures) Act 2003</w:t>
            </w:r>
          </w:p>
        </w:tc>
        <w:tc>
          <w:tcPr>
            <w:tcW w:w="992" w:type="dxa"/>
            <w:tcBorders>
              <w:top w:val="single" w:sz="4" w:space="0" w:color="auto"/>
              <w:bottom w:val="nil"/>
            </w:tcBorders>
            <w:shd w:val="clear" w:color="auto" w:fill="auto"/>
          </w:tcPr>
          <w:p w14:paraId="653CDB32" w14:textId="77777777" w:rsidR="00F168B3" w:rsidRPr="00CB13B0" w:rsidRDefault="00F168B3" w:rsidP="00F776F0">
            <w:pPr>
              <w:pStyle w:val="ENoteTableText"/>
            </w:pPr>
            <w:r w:rsidRPr="00CB13B0">
              <w:t>16, 2003</w:t>
            </w:r>
          </w:p>
        </w:tc>
        <w:tc>
          <w:tcPr>
            <w:tcW w:w="992" w:type="dxa"/>
            <w:tcBorders>
              <w:top w:val="single" w:sz="4" w:space="0" w:color="auto"/>
              <w:bottom w:val="nil"/>
            </w:tcBorders>
            <w:shd w:val="clear" w:color="auto" w:fill="auto"/>
          </w:tcPr>
          <w:p w14:paraId="6AB1FCE1" w14:textId="77777777" w:rsidR="00F168B3" w:rsidRPr="00CB13B0" w:rsidRDefault="00F168B3" w:rsidP="00F776F0">
            <w:pPr>
              <w:pStyle w:val="ENoteTableText"/>
            </w:pPr>
            <w:smartTag w:uri="urn:schemas-microsoft-com:office:smarttags" w:element="date">
              <w:smartTagPr>
                <w:attr w:name="Year" w:val="2003"/>
                <w:attr w:name="Day" w:val="11"/>
                <w:attr w:name="Month" w:val="4"/>
              </w:smartTagPr>
              <w:r w:rsidRPr="00CB13B0">
                <w:t>11 Apr 2003</w:t>
              </w:r>
            </w:smartTag>
          </w:p>
        </w:tc>
        <w:tc>
          <w:tcPr>
            <w:tcW w:w="1843" w:type="dxa"/>
            <w:tcBorders>
              <w:top w:val="single" w:sz="4" w:space="0" w:color="auto"/>
              <w:bottom w:val="nil"/>
            </w:tcBorders>
            <w:shd w:val="clear" w:color="auto" w:fill="auto"/>
          </w:tcPr>
          <w:p w14:paraId="493F3D46" w14:textId="2AE34834" w:rsidR="00F168B3" w:rsidRPr="00CB13B0" w:rsidRDefault="00F168B3" w:rsidP="00F776F0">
            <w:pPr>
              <w:pStyle w:val="ENoteTableText"/>
            </w:pPr>
            <w:r w:rsidRPr="00CB13B0">
              <w:t xml:space="preserve">s 4: 11 Apr 2003 (s 2(1) </w:t>
            </w:r>
            <w:r w:rsidR="00410FA5">
              <w:t>item 1</w:t>
            </w:r>
            <w:r w:rsidRPr="00CB13B0">
              <w:t>)</w:t>
            </w:r>
            <w:r w:rsidRPr="00CB13B0">
              <w:br/>
              <w:t>Sch 1 (</w:t>
            </w:r>
            <w:r w:rsidR="00410FA5">
              <w:t>items 1</w:t>
            </w:r>
            <w:r w:rsidRPr="00CB13B0">
              <w:t>–6, 9–26), Sch 2, 3, Sch 4 (</w:t>
            </w:r>
            <w:r w:rsidR="00410FA5">
              <w:t>items 1</w:t>
            </w:r>
            <w:r w:rsidRPr="00CB13B0">
              <w:t>–7), Sch 5 (</w:t>
            </w:r>
            <w:r w:rsidR="00410FA5">
              <w:t>items 2</w:t>
            </w:r>
            <w:r w:rsidRPr="00CB13B0">
              <w:t>–5), Sch 6 (</w:t>
            </w:r>
            <w:r w:rsidR="00410FA5">
              <w:t>items 1</w:t>
            </w:r>
            <w:r w:rsidRPr="00CB13B0">
              <w:t>–9), Sch 7 (</w:t>
            </w:r>
            <w:r w:rsidR="00410FA5">
              <w:t>items 1</w:t>
            </w:r>
            <w:r w:rsidRPr="00CB13B0">
              <w:t>, 2, 4–29), Sch 8, Sch 9 (</w:t>
            </w:r>
            <w:r w:rsidR="00410FA5">
              <w:t>items 1</w:t>
            </w:r>
            <w:r w:rsidRPr="00CB13B0">
              <w:t>, 2, 13–21), Sch 10 (</w:t>
            </w:r>
            <w:r w:rsidR="00410FA5">
              <w:t>item 2</w:t>
            </w:r>
            <w:r w:rsidRPr="00CB13B0">
              <w:t>), Sch 11 (</w:t>
            </w:r>
            <w:r w:rsidR="00410FA5">
              <w:t>items 1</w:t>
            </w:r>
            <w:r w:rsidRPr="00CB13B0">
              <w:t>–3), Sch 12, 13, Sch 14 (</w:t>
            </w:r>
            <w:r w:rsidR="00410FA5">
              <w:t>items 1</w:t>
            </w:r>
            <w:r w:rsidRPr="00CB13B0">
              <w:t>–7), Sch 16 (</w:t>
            </w:r>
            <w:r w:rsidR="00410FA5">
              <w:t>items 1</w:t>
            </w:r>
            <w:r w:rsidRPr="00CB13B0">
              <w:t>–3), Sch 19 (</w:t>
            </w:r>
            <w:r w:rsidR="00410FA5">
              <w:t>items 1</w:t>
            </w:r>
            <w:r w:rsidRPr="00CB13B0">
              <w:t>–3), Sch 21, 22, Sch 23 (</w:t>
            </w:r>
            <w:r w:rsidR="00410FA5">
              <w:t>items 1</w:t>
            </w:r>
            <w:r w:rsidRPr="00CB13B0">
              <w:t>0–13) and Sch 24 (</w:t>
            </w:r>
            <w:r w:rsidR="00410FA5">
              <w:t>items 2</w:t>
            </w:r>
            <w:r w:rsidRPr="00CB13B0">
              <w:t xml:space="preserve">0–23): 24 Oct 2002 (s 2(1) </w:t>
            </w:r>
            <w:r w:rsidR="00410FA5">
              <w:t>items 1</w:t>
            </w:r>
            <w:r w:rsidRPr="00CB13B0">
              <w:t>A, 2–11, 13, 14)</w:t>
            </w:r>
            <w:r w:rsidRPr="00CB13B0">
              <w:br/>
              <w:t>Sch 7 (</w:t>
            </w:r>
            <w:r w:rsidR="00410FA5">
              <w:t>item 3</w:t>
            </w:r>
            <w:r w:rsidRPr="00CB13B0">
              <w:t>): (</w:t>
            </w:r>
            <w:r w:rsidRPr="00CB13B0">
              <w:rPr>
                <w:i/>
              </w:rPr>
              <w:t>see</w:t>
            </w:r>
            <w:r w:rsidRPr="00CB13B0">
              <w:t xml:space="preserve"> Sch 10 (</w:t>
            </w:r>
            <w:r w:rsidR="00410FA5">
              <w:t>item 2</w:t>
            </w:r>
            <w:r w:rsidRPr="00CB13B0">
              <w:t>24) of Act No.</w:t>
            </w:r>
            <w:r w:rsidR="0056271E" w:rsidRPr="00CB13B0">
              <w:t> </w:t>
            </w:r>
            <w:r w:rsidRPr="00CB13B0">
              <w:t>41, 2005)</w:t>
            </w:r>
            <w:r w:rsidRPr="00CB13B0">
              <w:br/>
              <w:t>Sch 25 (</w:t>
            </w:r>
            <w:r w:rsidR="00410FA5">
              <w:t>items 1</w:t>
            </w:r>
            <w:r w:rsidRPr="00CB13B0">
              <w:t>–10), Sch 26 (</w:t>
            </w:r>
            <w:r w:rsidR="00410FA5">
              <w:t>items 1</w:t>
            </w:r>
            <w:r w:rsidRPr="00CB13B0">
              <w:t>–4, 8), Sch 27 (</w:t>
            </w:r>
            <w:r w:rsidR="00410FA5">
              <w:t>items 1</w:t>
            </w:r>
            <w:r w:rsidRPr="00CB13B0">
              <w:t>–19, 21), Sch 28 (</w:t>
            </w:r>
            <w:r w:rsidR="00410FA5">
              <w:t>items 1</w:t>
            </w:r>
            <w:r w:rsidRPr="00CB13B0">
              <w:t>–12, 19), Sch 29 (</w:t>
            </w:r>
            <w:r w:rsidR="00410FA5">
              <w:t>items 1</w:t>
            </w:r>
            <w:r w:rsidRPr="00CB13B0">
              <w:t>2, 13) and Sch 30 (</w:t>
            </w:r>
            <w:r w:rsidR="00410FA5">
              <w:t>items 1</w:t>
            </w:r>
            <w:r w:rsidRPr="00CB13B0">
              <w:t xml:space="preserve">, 2): </w:t>
            </w:r>
            <w:r w:rsidR="007E6237" w:rsidRPr="00CB13B0">
              <w:t>29 June</w:t>
            </w:r>
            <w:r w:rsidRPr="00CB13B0">
              <w:t xml:space="preserve"> 2002 (s 2(1) </w:t>
            </w:r>
            <w:r w:rsidR="00410FA5">
              <w:t>items 1</w:t>
            </w:r>
            <w:r w:rsidRPr="00CB13B0">
              <w:t>5–19, 21, 23)</w:t>
            </w:r>
          </w:p>
        </w:tc>
        <w:tc>
          <w:tcPr>
            <w:tcW w:w="1566" w:type="dxa"/>
            <w:tcBorders>
              <w:top w:val="single" w:sz="4" w:space="0" w:color="auto"/>
              <w:bottom w:val="nil"/>
            </w:tcBorders>
            <w:shd w:val="clear" w:color="auto" w:fill="auto"/>
          </w:tcPr>
          <w:p w14:paraId="1A1E71BC" w14:textId="1C3B5B4C" w:rsidR="00F168B3" w:rsidRPr="00CB13B0" w:rsidRDefault="00F168B3" w:rsidP="00F776F0">
            <w:pPr>
              <w:pStyle w:val="ENoteTableText"/>
            </w:pPr>
            <w:r w:rsidRPr="00CB13B0">
              <w:t>s 4, Sch 9 (</w:t>
            </w:r>
            <w:r w:rsidR="00410FA5">
              <w:t>item 2</w:t>
            </w:r>
            <w:r w:rsidRPr="00CB13B0">
              <w:t>1), Sch 13 (</w:t>
            </w:r>
            <w:r w:rsidR="00410FA5">
              <w:t>item 5</w:t>
            </w:r>
            <w:r w:rsidRPr="00CB13B0">
              <w:t>), Sch 24 (</w:t>
            </w:r>
            <w:r w:rsidR="00410FA5">
              <w:t>item 2</w:t>
            </w:r>
            <w:r w:rsidRPr="00CB13B0">
              <w:t>3), Sch 26 (</w:t>
            </w:r>
            <w:r w:rsidR="00410FA5">
              <w:t>item 8</w:t>
            </w:r>
            <w:r w:rsidRPr="00CB13B0">
              <w:t>), Sch 27 (</w:t>
            </w:r>
            <w:r w:rsidR="00410FA5">
              <w:t>item 2</w:t>
            </w:r>
            <w:r w:rsidRPr="00CB13B0">
              <w:t>1), Sch 28 (</w:t>
            </w:r>
            <w:r w:rsidR="00410FA5">
              <w:t>item 1</w:t>
            </w:r>
            <w:r w:rsidRPr="00CB13B0">
              <w:t>9) and Sch 30 (</w:t>
            </w:r>
            <w:r w:rsidR="00410FA5">
              <w:t>item 2</w:t>
            </w:r>
            <w:r w:rsidRPr="00CB13B0">
              <w:t>)</w:t>
            </w:r>
          </w:p>
        </w:tc>
      </w:tr>
      <w:tr w:rsidR="00F168B3" w:rsidRPr="00CB13B0" w14:paraId="35A4F2FC" w14:textId="77777777" w:rsidTr="00F776F0">
        <w:trPr>
          <w:cantSplit/>
        </w:trPr>
        <w:tc>
          <w:tcPr>
            <w:tcW w:w="1695" w:type="dxa"/>
            <w:tcBorders>
              <w:top w:val="nil"/>
              <w:bottom w:val="nil"/>
            </w:tcBorders>
            <w:shd w:val="clear" w:color="auto" w:fill="auto"/>
          </w:tcPr>
          <w:p w14:paraId="5798F543"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205DD9D" w14:textId="77777777" w:rsidR="00F168B3" w:rsidRPr="00CB13B0" w:rsidRDefault="00F168B3" w:rsidP="00F776F0">
            <w:pPr>
              <w:pStyle w:val="ENoteTableText"/>
              <w:keepNext/>
            </w:pPr>
          </w:p>
        </w:tc>
        <w:tc>
          <w:tcPr>
            <w:tcW w:w="992" w:type="dxa"/>
            <w:tcBorders>
              <w:top w:val="nil"/>
              <w:bottom w:val="nil"/>
            </w:tcBorders>
            <w:shd w:val="clear" w:color="auto" w:fill="auto"/>
          </w:tcPr>
          <w:p w14:paraId="56139472" w14:textId="77777777" w:rsidR="00F168B3" w:rsidRPr="00CB13B0" w:rsidRDefault="00F168B3" w:rsidP="00F776F0">
            <w:pPr>
              <w:pStyle w:val="ENoteTableText"/>
              <w:keepNext/>
            </w:pPr>
          </w:p>
        </w:tc>
        <w:tc>
          <w:tcPr>
            <w:tcW w:w="1843" w:type="dxa"/>
            <w:tcBorders>
              <w:top w:val="nil"/>
              <w:bottom w:val="nil"/>
            </w:tcBorders>
            <w:shd w:val="clear" w:color="auto" w:fill="auto"/>
          </w:tcPr>
          <w:p w14:paraId="4832AD09" w14:textId="77777777" w:rsidR="00F168B3" w:rsidRPr="00CB13B0" w:rsidRDefault="00F168B3" w:rsidP="00F776F0">
            <w:pPr>
              <w:pStyle w:val="ENoteTableText"/>
              <w:keepNext/>
            </w:pPr>
          </w:p>
        </w:tc>
        <w:tc>
          <w:tcPr>
            <w:tcW w:w="1566" w:type="dxa"/>
            <w:tcBorders>
              <w:top w:val="nil"/>
              <w:bottom w:val="nil"/>
            </w:tcBorders>
            <w:shd w:val="clear" w:color="auto" w:fill="auto"/>
          </w:tcPr>
          <w:p w14:paraId="5B250105" w14:textId="77777777" w:rsidR="00F168B3" w:rsidRPr="00CB13B0" w:rsidRDefault="00F168B3" w:rsidP="00F776F0">
            <w:pPr>
              <w:pStyle w:val="ENoteTableText"/>
              <w:keepNext/>
            </w:pPr>
          </w:p>
        </w:tc>
      </w:tr>
      <w:tr w:rsidR="00F168B3" w:rsidRPr="00CB13B0" w14:paraId="55ED411F" w14:textId="77777777" w:rsidTr="00F776F0">
        <w:trPr>
          <w:cantSplit/>
        </w:trPr>
        <w:tc>
          <w:tcPr>
            <w:tcW w:w="1695" w:type="dxa"/>
            <w:tcBorders>
              <w:top w:val="nil"/>
              <w:bottom w:val="nil"/>
            </w:tcBorders>
            <w:shd w:val="clear" w:color="auto" w:fill="auto"/>
          </w:tcPr>
          <w:p w14:paraId="140A830B" w14:textId="77777777" w:rsidR="00F168B3" w:rsidRPr="00CB13B0" w:rsidRDefault="00F168B3" w:rsidP="00F776F0">
            <w:pPr>
              <w:pStyle w:val="ENoteTTi"/>
              <w:keepNext w:val="0"/>
              <w:rPr>
                <w:rFonts w:eastAsiaTheme="minorHAnsi"/>
                <w:lang w:eastAsia="en-US"/>
              </w:rPr>
            </w:pPr>
            <w:r w:rsidRPr="00CB13B0">
              <w:t>Tax Laws Amendment (2004 Measures No.</w:t>
            </w:r>
            <w:r w:rsidR="0056271E" w:rsidRPr="00CB13B0">
              <w:t> </w:t>
            </w:r>
            <w:r w:rsidRPr="00CB13B0">
              <w:t>7) Act 2005</w:t>
            </w:r>
          </w:p>
        </w:tc>
        <w:tc>
          <w:tcPr>
            <w:tcW w:w="992" w:type="dxa"/>
            <w:tcBorders>
              <w:top w:val="nil"/>
              <w:bottom w:val="nil"/>
            </w:tcBorders>
            <w:shd w:val="clear" w:color="auto" w:fill="auto"/>
          </w:tcPr>
          <w:p w14:paraId="7251FA23" w14:textId="77777777" w:rsidR="00F168B3" w:rsidRPr="00CB13B0" w:rsidRDefault="00F168B3" w:rsidP="00F776F0">
            <w:pPr>
              <w:pStyle w:val="ENoteTableText"/>
              <w:keepNext/>
            </w:pPr>
            <w:r w:rsidRPr="00CB13B0">
              <w:t>41, 2005</w:t>
            </w:r>
          </w:p>
        </w:tc>
        <w:tc>
          <w:tcPr>
            <w:tcW w:w="992" w:type="dxa"/>
            <w:tcBorders>
              <w:top w:val="nil"/>
              <w:bottom w:val="nil"/>
            </w:tcBorders>
            <w:shd w:val="clear" w:color="auto" w:fill="auto"/>
          </w:tcPr>
          <w:p w14:paraId="4DF5F2F2" w14:textId="77777777" w:rsidR="00F168B3" w:rsidRPr="00CB13B0" w:rsidRDefault="00F168B3" w:rsidP="00F776F0">
            <w:pPr>
              <w:pStyle w:val="ENoteTableText"/>
              <w:keepNext/>
            </w:pPr>
            <w:smartTag w:uri="urn:schemas-microsoft-com:office:smarttags" w:element="date">
              <w:smartTagPr>
                <w:attr w:name="Month" w:val="4"/>
                <w:attr w:name="Day" w:val="1"/>
                <w:attr w:name="Year" w:val="2005"/>
              </w:smartTagPr>
              <w:r w:rsidRPr="00CB13B0">
                <w:t>1 Apr 2005</w:t>
              </w:r>
            </w:smartTag>
          </w:p>
        </w:tc>
        <w:tc>
          <w:tcPr>
            <w:tcW w:w="1843" w:type="dxa"/>
            <w:tcBorders>
              <w:top w:val="nil"/>
              <w:bottom w:val="nil"/>
            </w:tcBorders>
            <w:shd w:val="clear" w:color="auto" w:fill="auto"/>
          </w:tcPr>
          <w:p w14:paraId="6F760CD8" w14:textId="690E81B9" w:rsidR="00F168B3" w:rsidRPr="00CB13B0" w:rsidRDefault="00F168B3" w:rsidP="00F776F0">
            <w:pPr>
              <w:pStyle w:val="ENoteTableText"/>
              <w:keepNext/>
            </w:pPr>
            <w:r w:rsidRPr="00CB13B0">
              <w:t>Sch 10 (</w:t>
            </w:r>
            <w:r w:rsidR="00410FA5">
              <w:t>item 2</w:t>
            </w:r>
            <w:r w:rsidRPr="00CB13B0">
              <w:t xml:space="preserve">24): 1 Apr 2005 (s 2(1) </w:t>
            </w:r>
            <w:r w:rsidR="00410FA5">
              <w:t>item 5</w:t>
            </w:r>
            <w:r w:rsidRPr="00CB13B0">
              <w:t>)</w:t>
            </w:r>
            <w:r w:rsidRPr="00CB13B0">
              <w:br/>
              <w:t>Sch 10 (</w:t>
            </w:r>
            <w:r w:rsidR="00410FA5">
              <w:t>item 2</w:t>
            </w:r>
            <w:r w:rsidRPr="00CB13B0">
              <w:t xml:space="preserve">66): 24 Oct 2002 (s 2(1) </w:t>
            </w:r>
            <w:r w:rsidR="00410FA5">
              <w:t>item 1</w:t>
            </w:r>
            <w:r w:rsidRPr="00CB13B0">
              <w:t>9)</w:t>
            </w:r>
          </w:p>
        </w:tc>
        <w:tc>
          <w:tcPr>
            <w:tcW w:w="1566" w:type="dxa"/>
            <w:tcBorders>
              <w:top w:val="nil"/>
              <w:bottom w:val="nil"/>
            </w:tcBorders>
            <w:shd w:val="clear" w:color="auto" w:fill="auto"/>
          </w:tcPr>
          <w:p w14:paraId="1ED7BFFE" w14:textId="77777777" w:rsidR="00F168B3" w:rsidRPr="00CB13B0" w:rsidRDefault="00F168B3" w:rsidP="00F776F0">
            <w:pPr>
              <w:pStyle w:val="ENoteTableText"/>
              <w:keepNext/>
            </w:pPr>
            <w:r w:rsidRPr="00CB13B0">
              <w:t>—</w:t>
            </w:r>
          </w:p>
        </w:tc>
      </w:tr>
      <w:tr w:rsidR="00F168B3" w:rsidRPr="00CB13B0" w14:paraId="1DC0075E" w14:textId="77777777" w:rsidTr="00F776F0">
        <w:trPr>
          <w:cantSplit/>
        </w:trPr>
        <w:tc>
          <w:tcPr>
            <w:tcW w:w="1695" w:type="dxa"/>
            <w:tcBorders>
              <w:top w:val="nil"/>
              <w:bottom w:val="nil"/>
            </w:tcBorders>
            <w:shd w:val="clear" w:color="auto" w:fill="auto"/>
          </w:tcPr>
          <w:p w14:paraId="09E837E7" w14:textId="77777777" w:rsidR="00F168B3" w:rsidRPr="00CB13B0" w:rsidRDefault="00F168B3" w:rsidP="00F776F0">
            <w:pPr>
              <w:pStyle w:val="ENoteTTi"/>
              <w:rPr>
                <w:rFonts w:eastAsiaTheme="minorHAnsi"/>
                <w:lang w:eastAsia="en-US"/>
              </w:rPr>
            </w:pPr>
            <w:r w:rsidRPr="00CB13B0">
              <w:lastRenderedPageBreak/>
              <w:t>Tax Laws Amendment (2010 Measures No.</w:t>
            </w:r>
            <w:r w:rsidR="0056271E" w:rsidRPr="00CB13B0">
              <w:t> </w:t>
            </w:r>
            <w:r w:rsidRPr="00CB13B0">
              <w:t>1) Act 2010</w:t>
            </w:r>
          </w:p>
        </w:tc>
        <w:tc>
          <w:tcPr>
            <w:tcW w:w="992" w:type="dxa"/>
            <w:tcBorders>
              <w:top w:val="nil"/>
              <w:bottom w:val="nil"/>
            </w:tcBorders>
            <w:shd w:val="clear" w:color="auto" w:fill="auto"/>
          </w:tcPr>
          <w:p w14:paraId="2CB55324" w14:textId="77777777" w:rsidR="00F168B3" w:rsidRPr="00CB13B0" w:rsidRDefault="00F168B3" w:rsidP="00F776F0">
            <w:pPr>
              <w:pStyle w:val="ENoteTableText"/>
              <w:keepNext/>
            </w:pPr>
            <w:r w:rsidRPr="00CB13B0">
              <w:t>56, 2010</w:t>
            </w:r>
          </w:p>
        </w:tc>
        <w:tc>
          <w:tcPr>
            <w:tcW w:w="992" w:type="dxa"/>
            <w:tcBorders>
              <w:top w:val="nil"/>
              <w:bottom w:val="nil"/>
            </w:tcBorders>
            <w:shd w:val="clear" w:color="auto" w:fill="auto"/>
          </w:tcPr>
          <w:p w14:paraId="434344B9" w14:textId="77777777" w:rsidR="00F168B3" w:rsidRPr="00CB13B0" w:rsidRDefault="00F168B3" w:rsidP="00F776F0">
            <w:pPr>
              <w:pStyle w:val="ENoteTableText"/>
              <w:keepNext/>
            </w:pPr>
            <w:r w:rsidRPr="00CB13B0">
              <w:t>3</w:t>
            </w:r>
            <w:r w:rsidR="0056271E" w:rsidRPr="00CB13B0">
              <w:t> </w:t>
            </w:r>
            <w:r w:rsidRPr="00CB13B0">
              <w:t>June 2010</w:t>
            </w:r>
          </w:p>
        </w:tc>
        <w:tc>
          <w:tcPr>
            <w:tcW w:w="1843" w:type="dxa"/>
            <w:tcBorders>
              <w:top w:val="nil"/>
              <w:bottom w:val="nil"/>
            </w:tcBorders>
            <w:shd w:val="clear" w:color="auto" w:fill="auto"/>
          </w:tcPr>
          <w:p w14:paraId="06B05357" w14:textId="324167AE" w:rsidR="00F168B3" w:rsidRPr="00CB13B0" w:rsidRDefault="00F168B3" w:rsidP="00F776F0">
            <w:pPr>
              <w:pStyle w:val="ENoteTableText"/>
              <w:keepNext/>
            </w:pPr>
            <w:r w:rsidRPr="00CB13B0">
              <w:t>Sch 5 (</w:t>
            </w:r>
            <w:r w:rsidR="00410FA5">
              <w:t>items 1</w:t>
            </w:r>
            <w:r w:rsidRPr="00CB13B0">
              <w:t>37, 139, 140): 3</w:t>
            </w:r>
            <w:r w:rsidR="0056271E" w:rsidRPr="00CB13B0">
              <w:t> </w:t>
            </w:r>
            <w:r w:rsidRPr="00CB13B0">
              <w:t xml:space="preserve">June 2010 (s 2(1) </w:t>
            </w:r>
            <w:r w:rsidR="00410FA5">
              <w:t>item 1</w:t>
            </w:r>
            <w:r w:rsidRPr="00CB13B0">
              <w:t>1D)</w:t>
            </w:r>
          </w:p>
        </w:tc>
        <w:tc>
          <w:tcPr>
            <w:tcW w:w="1566" w:type="dxa"/>
            <w:tcBorders>
              <w:top w:val="nil"/>
              <w:bottom w:val="nil"/>
            </w:tcBorders>
            <w:shd w:val="clear" w:color="auto" w:fill="auto"/>
          </w:tcPr>
          <w:p w14:paraId="3579D3D3" w14:textId="560DC4AC" w:rsidR="00F168B3" w:rsidRPr="00CB13B0" w:rsidRDefault="00F168B3" w:rsidP="00F776F0">
            <w:pPr>
              <w:pStyle w:val="ENoteTableText"/>
              <w:keepNext/>
            </w:pPr>
            <w:r w:rsidRPr="00CB13B0">
              <w:t>Sch 5 (</w:t>
            </w:r>
            <w:r w:rsidR="00410FA5">
              <w:t>items 1</w:t>
            </w:r>
            <w:r w:rsidRPr="00CB13B0">
              <w:t>39, 140)</w:t>
            </w:r>
          </w:p>
        </w:tc>
      </w:tr>
      <w:tr w:rsidR="00F168B3" w:rsidRPr="00CB13B0" w14:paraId="24D51A05" w14:textId="77777777" w:rsidTr="00F776F0">
        <w:trPr>
          <w:cantSplit/>
        </w:trPr>
        <w:tc>
          <w:tcPr>
            <w:tcW w:w="1695" w:type="dxa"/>
            <w:tcBorders>
              <w:top w:val="nil"/>
              <w:bottom w:val="single" w:sz="4" w:space="0" w:color="auto"/>
            </w:tcBorders>
            <w:shd w:val="clear" w:color="auto" w:fill="auto"/>
          </w:tcPr>
          <w:p w14:paraId="6AE76016"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495E1C02"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3A6567D9"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5F4DB19E" w14:textId="5EBC7236"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3): </w:t>
            </w:r>
            <w:r w:rsidR="007E6237" w:rsidRPr="00CB13B0">
              <w:t>29 June</w:t>
            </w:r>
            <w:r w:rsidRPr="00CB13B0">
              <w:t xml:space="preserve"> 2010</w:t>
            </w:r>
          </w:p>
        </w:tc>
        <w:tc>
          <w:tcPr>
            <w:tcW w:w="1566" w:type="dxa"/>
            <w:tcBorders>
              <w:top w:val="nil"/>
              <w:bottom w:val="single" w:sz="4" w:space="0" w:color="auto"/>
            </w:tcBorders>
            <w:shd w:val="clear" w:color="auto" w:fill="auto"/>
          </w:tcPr>
          <w:p w14:paraId="42A3E6AC" w14:textId="77777777" w:rsidR="00F168B3" w:rsidRPr="00CB13B0" w:rsidRDefault="00F168B3" w:rsidP="00F776F0">
            <w:pPr>
              <w:pStyle w:val="ENoteTableText"/>
            </w:pPr>
            <w:r w:rsidRPr="00CB13B0">
              <w:t>—</w:t>
            </w:r>
          </w:p>
        </w:tc>
      </w:tr>
      <w:tr w:rsidR="00F168B3" w:rsidRPr="00CB13B0" w14:paraId="646F947E" w14:textId="77777777" w:rsidTr="00F776F0">
        <w:trPr>
          <w:cantSplit/>
        </w:trPr>
        <w:tc>
          <w:tcPr>
            <w:tcW w:w="1695" w:type="dxa"/>
            <w:tcBorders>
              <w:top w:val="single" w:sz="4" w:space="0" w:color="auto"/>
              <w:bottom w:val="single" w:sz="4" w:space="0" w:color="auto"/>
            </w:tcBorders>
            <w:shd w:val="clear" w:color="auto" w:fill="auto"/>
          </w:tcPr>
          <w:p w14:paraId="1E53FAE0" w14:textId="77777777" w:rsidR="00F168B3" w:rsidRPr="00CB13B0" w:rsidRDefault="00F168B3" w:rsidP="00F776F0">
            <w:pPr>
              <w:pStyle w:val="ENoteTableText"/>
            </w:pPr>
            <w:r w:rsidRPr="00CB13B0">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14:paraId="16CC1AAD" w14:textId="77777777" w:rsidR="00F168B3" w:rsidRPr="00CB13B0" w:rsidRDefault="00F168B3" w:rsidP="00F776F0">
            <w:pPr>
              <w:pStyle w:val="ENoteTableText"/>
            </w:pPr>
            <w:r w:rsidRPr="00CB13B0">
              <w:t>35, 2003</w:t>
            </w:r>
          </w:p>
        </w:tc>
        <w:tc>
          <w:tcPr>
            <w:tcW w:w="992" w:type="dxa"/>
            <w:tcBorders>
              <w:top w:val="single" w:sz="4" w:space="0" w:color="auto"/>
              <w:bottom w:val="single" w:sz="4" w:space="0" w:color="auto"/>
            </w:tcBorders>
            <w:shd w:val="clear" w:color="auto" w:fill="auto"/>
          </w:tcPr>
          <w:p w14:paraId="2F281446" w14:textId="77777777" w:rsidR="00F168B3" w:rsidRPr="00CB13B0" w:rsidRDefault="00F168B3" w:rsidP="00F776F0">
            <w:pPr>
              <w:pStyle w:val="ENoteTableText"/>
            </w:pPr>
            <w:smartTag w:uri="urn:schemas-microsoft-com:office:smarttags" w:element="date">
              <w:smartTagPr>
                <w:attr w:name="Year" w:val="2003"/>
                <w:attr w:name="Day" w:val="24"/>
                <w:attr w:name="Month" w:val="4"/>
              </w:smartTagPr>
              <w:r w:rsidRPr="00CB13B0">
                <w:t>24 Apr 2003</w:t>
              </w:r>
            </w:smartTag>
          </w:p>
        </w:tc>
        <w:tc>
          <w:tcPr>
            <w:tcW w:w="1843" w:type="dxa"/>
            <w:tcBorders>
              <w:top w:val="single" w:sz="4" w:space="0" w:color="auto"/>
              <w:bottom w:val="single" w:sz="4" w:space="0" w:color="auto"/>
            </w:tcBorders>
            <w:shd w:val="clear" w:color="auto" w:fill="auto"/>
          </w:tcPr>
          <w:p w14:paraId="2F9E8877" w14:textId="77777777" w:rsidR="00F168B3" w:rsidRPr="00CB13B0" w:rsidRDefault="00F168B3" w:rsidP="00F776F0">
            <w:pPr>
              <w:pStyle w:val="ENoteTableText"/>
            </w:pPr>
            <w:r w:rsidRPr="00CB13B0">
              <w:t>Schedules</w:t>
            </w:r>
            <w:r w:rsidR="0056271E" w:rsidRPr="00CB13B0">
              <w:t> </w:t>
            </w:r>
            <w:r w:rsidRPr="00CB13B0">
              <w:t xml:space="preserve">1, 1A, 2, 4, 5 and 6: </w:t>
            </w:r>
            <w:smartTag w:uri="urn:schemas-microsoft-com:office:smarttags" w:element="date">
              <w:smartTagPr>
                <w:attr w:name="Year" w:val="2003"/>
                <w:attr w:name="Day" w:val="20"/>
                <w:attr w:name="Month" w:val="9"/>
              </w:smartTagPr>
              <w:r w:rsidRPr="00CB13B0">
                <w:t>20 Sept 2003</w:t>
              </w:r>
            </w:smartTag>
            <w:r w:rsidRPr="00CB13B0">
              <w:br/>
              <w:t>Schedule</w:t>
            </w:r>
            <w:r w:rsidR="0056271E" w:rsidRPr="00CB13B0">
              <w:t> </w:t>
            </w:r>
            <w:r w:rsidRPr="00CB13B0">
              <w:t>3: 22</w:t>
            </w:r>
            <w:r w:rsidR="0056271E" w:rsidRPr="00CB13B0">
              <w:t> </w:t>
            </w:r>
            <w:r w:rsidRPr="00CB13B0">
              <w:t>May 2003</w:t>
            </w:r>
            <w:r w:rsidRPr="00CB13B0">
              <w:br/>
              <w:t>Remainder: Royal Assent</w:t>
            </w:r>
          </w:p>
        </w:tc>
        <w:tc>
          <w:tcPr>
            <w:tcW w:w="1566" w:type="dxa"/>
            <w:tcBorders>
              <w:top w:val="single" w:sz="4" w:space="0" w:color="auto"/>
              <w:bottom w:val="single" w:sz="4" w:space="0" w:color="auto"/>
            </w:tcBorders>
            <w:shd w:val="clear" w:color="auto" w:fill="auto"/>
          </w:tcPr>
          <w:p w14:paraId="6FE5F832" w14:textId="77777777" w:rsidR="00F168B3" w:rsidRPr="00CB13B0" w:rsidRDefault="00F168B3" w:rsidP="00F776F0">
            <w:pPr>
              <w:pStyle w:val="ENoteTableText"/>
            </w:pPr>
            <w:r w:rsidRPr="00CB13B0">
              <w:t>Sch. 2 (</w:t>
            </w:r>
            <w:r w:rsidR="00A13A22">
              <w:t>item 7</w:t>
            </w:r>
            <w:r w:rsidRPr="00CB13B0">
              <w:t>)</w:t>
            </w:r>
          </w:p>
        </w:tc>
      </w:tr>
      <w:tr w:rsidR="00F168B3" w:rsidRPr="00CB13B0" w14:paraId="3780D961" w14:textId="77777777" w:rsidTr="00F776F0">
        <w:trPr>
          <w:cantSplit/>
        </w:trPr>
        <w:tc>
          <w:tcPr>
            <w:tcW w:w="1695" w:type="dxa"/>
            <w:tcBorders>
              <w:top w:val="single" w:sz="4" w:space="0" w:color="auto"/>
              <w:bottom w:val="nil"/>
            </w:tcBorders>
            <w:shd w:val="clear" w:color="auto" w:fill="auto"/>
          </w:tcPr>
          <w:p w14:paraId="27A08935" w14:textId="77777777" w:rsidR="00F168B3" w:rsidRPr="00CB13B0" w:rsidRDefault="00F168B3" w:rsidP="00F776F0">
            <w:pPr>
              <w:pStyle w:val="ENoteTableText"/>
            </w:pPr>
            <w:r w:rsidRPr="00CB13B0">
              <w:t>Taxation Laws Amendment Act (No.</w:t>
            </w:r>
            <w:r w:rsidR="0056271E" w:rsidRPr="00CB13B0">
              <w:t> </w:t>
            </w:r>
            <w:r w:rsidRPr="00CB13B0">
              <w:t>2) 2003</w:t>
            </w:r>
          </w:p>
        </w:tc>
        <w:tc>
          <w:tcPr>
            <w:tcW w:w="992" w:type="dxa"/>
            <w:tcBorders>
              <w:top w:val="single" w:sz="4" w:space="0" w:color="auto"/>
              <w:bottom w:val="nil"/>
            </w:tcBorders>
            <w:shd w:val="clear" w:color="auto" w:fill="auto"/>
          </w:tcPr>
          <w:p w14:paraId="54BC6B27" w14:textId="77777777" w:rsidR="00F168B3" w:rsidRPr="00CB13B0" w:rsidRDefault="00F168B3" w:rsidP="00F776F0">
            <w:pPr>
              <w:pStyle w:val="ENoteTableText"/>
            </w:pPr>
            <w:r w:rsidRPr="00CB13B0">
              <w:t>65, 2003</w:t>
            </w:r>
          </w:p>
        </w:tc>
        <w:tc>
          <w:tcPr>
            <w:tcW w:w="992" w:type="dxa"/>
            <w:tcBorders>
              <w:top w:val="single" w:sz="4" w:space="0" w:color="auto"/>
              <w:bottom w:val="nil"/>
            </w:tcBorders>
            <w:shd w:val="clear" w:color="auto" w:fill="auto"/>
          </w:tcPr>
          <w:p w14:paraId="5B679A26" w14:textId="77777777" w:rsidR="00F168B3" w:rsidRPr="00CB13B0" w:rsidRDefault="0018140A" w:rsidP="00F776F0">
            <w:pPr>
              <w:pStyle w:val="ENoteTableText"/>
            </w:pPr>
            <w:r w:rsidRPr="00CB13B0">
              <w:t>30 June</w:t>
            </w:r>
            <w:r w:rsidR="00F168B3" w:rsidRPr="00CB13B0">
              <w:t xml:space="preserve"> 2003</w:t>
            </w:r>
          </w:p>
        </w:tc>
        <w:tc>
          <w:tcPr>
            <w:tcW w:w="1843" w:type="dxa"/>
            <w:tcBorders>
              <w:top w:val="single" w:sz="4" w:space="0" w:color="auto"/>
              <w:bottom w:val="nil"/>
            </w:tcBorders>
            <w:shd w:val="clear" w:color="auto" w:fill="auto"/>
          </w:tcPr>
          <w:p w14:paraId="30917B9F" w14:textId="7A1DF53E" w:rsidR="00F168B3" w:rsidRPr="00CB13B0" w:rsidRDefault="00F168B3" w:rsidP="00F776F0">
            <w:pPr>
              <w:pStyle w:val="ENoteTableText"/>
            </w:pPr>
            <w:r w:rsidRPr="00CB13B0">
              <w:t>s. 4, Schedule</w:t>
            </w:r>
            <w:r w:rsidR="0056271E" w:rsidRPr="00CB13B0">
              <w:t> </w:t>
            </w:r>
            <w:r w:rsidRPr="00CB13B0">
              <w:t>2, Schedule</w:t>
            </w:r>
            <w:r w:rsidR="0056271E" w:rsidRPr="00CB13B0">
              <w:t> </w:t>
            </w:r>
            <w:r w:rsidRPr="00CB13B0">
              <w:t>3 (</w:t>
            </w:r>
            <w:r w:rsidR="00410FA5">
              <w:t>items 3</w:t>
            </w:r>
            <w:r w:rsidRPr="00CB13B0">
              <w:t>–5) and Schedule</w:t>
            </w:r>
            <w:r w:rsidR="0056271E" w:rsidRPr="00CB13B0">
              <w:t> </w:t>
            </w:r>
            <w:r w:rsidRPr="00CB13B0">
              <w:t>5 (</w:t>
            </w:r>
            <w:r w:rsidR="00410FA5">
              <w:t>item 3</w:t>
            </w:r>
            <w:r w:rsidRPr="00CB13B0">
              <w:t>): Royal Assent</w:t>
            </w:r>
          </w:p>
        </w:tc>
        <w:tc>
          <w:tcPr>
            <w:tcW w:w="1566" w:type="dxa"/>
            <w:tcBorders>
              <w:top w:val="single" w:sz="4" w:space="0" w:color="auto"/>
              <w:bottom w:val="nil"/>
            </w:tcBorders>
            <w:shd w:val="clear" w:color="auto" w:fill="auto"/>
          </w:tcPr>
          <w:p w14:paraId="5840581B" w14:textId="71075977" w:rsidR="00F168B3" w:rsidRPr="00CB13B0" w:rsidRDefault="00F168B3" w:rsidP="00F776F0">
            <w:pPr>
              <w:pStyle w:val="ENoteTableText"/>
            </w:pPr>
            <w:r w:rsidRPr="00CB13B0">
              <w:t>s 4 and Sch. 2 (</w:t>
            </w:r>
            <w:r w:rsidR="00410FA5">
              <w:t>item 5</w:t>
            </w:r>
            <w:r w:rsidRPr="00CB13B0">
              <w:t>)</w:t>
            </w:r>
          </w:p>
        </w:tc>
      </w:tr>
      <w:tr w:rsidR="00F168B3" w:rsidRPr="00CB13B0" w14:paraId="531EC4A7" w14:textId="77777777" w:rsidTr="00F776F0">
        <w:trPr>
          <w:cantSplit/>
        </w:trPr>
        <w:tc>
          <w:tcPr>
            <w:tcW w:w="1695" w:type="dxa"/>
            <w:tcBorders>
              <w:top w:val="nil"/>
              <w:bottom w:val="nil"/>
            </w:tcBorders>
            <w:shd w:val="clear" w:color="auto" w:fill="auto"/>
          </w:tcPr>
          <w:p w14:paraId="65202259"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CD28E72" w14:textId="77777777" w:rsidR="00F168B3" w:rsidRPr="00CB13B0" w:rsidRDefault="00F168B3" w:rsidP="00F776F0">
            <w:pPr>
              <w:pStyle w:val="ENoteTableText"/>
            </w:pPr>
          </w:p>
        </w:tc>
        <w:tc>
          <w:tcPr>
            <w:tcW w:w="992" w:type="dxa"/>
            <w:tcBorders>
              <w:top w:val="nil"/>
              <w:bottom w:val="nil"/>
            </w:tcBorders>
            <w:shd w:val="clear" w:color="auto" w:fill="auto"/>
          </w:tcPr>
          <w:p w14:paraId="54AF6449" w14:textId="77777777" w:rsidR="00F168B3" w:rsidRPr="00CB13B0" w:rsidRDefault="00F168B3" w:rsidP="00F776F0">
            <w:pPr>
              <w:pStyle w:val="ENoteTableText"/>
            </w:pPr>
          </w:p>
        </w:tc>
        <w:tc>
          <w:tcPr>
            <w:tcW w:w="1843" w:type="dxa"/>
            <w:tcBorders>
              <w:top w:val="nil"/>
              <w:bottom w:val="nil"/>
            </w:tcBorders>
            <w:shd w:val="clear" w:color="auto" w:fill="auto"/>
          </w:tcPr>
          <w:p w14:paraId="67A71930" w14:textId="77777777" w:rsidR="00F168B3" w:rsidRPr="00CB13B0" w:rsidRDefault="00F168B3" w:rsidP="00F776F0">
            <w:pPr>
              <w:pStyle w:val="ENoteTableText"/>
            </w:pPr>
          </w:p>
        </w:tc>
        <w:tc>
          <w:tcPr>
            <w:tcW w:w="1566" w:type="dxa"/>
            <w:tcBorders>
              <w:top w:val="nil"/>
              <w:bottom w:val="nil"/>
            </w:tcBorders>
            <w:shd w:val="clear" w:color="auto" w:fill="auto"/>
          </w:tcPr>
          <w:p w14:paraId="107E2A05" w14:textId="77777777" w:rsidR="00F168B3" w:rsidRPr="00CB13B0" w:rsidRDefault="00F168B3" w:rsidP="00F776F0">
            <w:pPr>
              <w:pStyle w:val="ENoteTableText"/>
            </w:pPr>
          </w:p>
        </w:tc>
      </w:tr>
      <w:tr w:rsidR="00F168B3" w:rsidRPr="00CB13B0" w14:paraId="40B48C4F" w14:textId="77777777" w:rsidTr="00F776F0">
        <w:trPr>
          <w:cantSplit/>
        </w:trPr>
        <w:tc>
          <w:tcPr>
            <w:tcW w:w="1695" w:type="dxa"/>
            <w:tcBorders>
              <w:top w:val="nil"/>
              <w:bottom w:val="single" w:sz="4" w:space="0" w:color="auto"/>
            </w:tcBorders>
            <w:shd w:val="clear" w:color="auto" w:fill="auto"/>
          </w:tcPr>
          <w:p w14:paraId="5E6B1568"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4D210F59"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085697A3"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D03F492" w14:textId="1AE47C06" w:rsidR="00F168B3" w:rsidRPr="00CB13B0" w:rsidRDefault="00F168B3" w:rsidP="00F776F0">
            <w:pPr>
              <w:pStyle w:val="ENoteTableText"/>
            </w:pPr>
            <w:r w:rsidRPr="00CB13B0">
              <w:t>Schedule</w:t>
            </w:r>
            <w:r w:rsidR="0056271E" w:rsidRPr="00CB13B0">
              <w:t> </w:t>
            </w:r>
            <w:r w:rsidRPr="00CB13B0">
              <w:t>6 (</w:t>
            </w:r>
            <w:r w:rsidR="00410FA5">
              <w:t>item 5</w:t>
            </w:r>
            <w:r w:rsidRPr="00CB13B0">
              <w:t xml:space="preserve">3): </w:t>
            </w:r>
            <w:r w:rsidR="007E6237" w:rsidRPr="00CB13B0">
              <w:t>29 June</w:t>
            </w:r>
            <w:r w:rsidRPr="00CB13B0">
              <w:t xml:space="preserve"> 2010</w:t>
            </w:r>
          </w:p>
        </w:tc>
        <w:tc>
          <w:tcPr>
            <w:tcW w:w="1566" w:type="dxa"/>
            <w:tcBorders>
              <w:top w:val="nil"/>
              <w:bottom w:val="single" w:sz="4" w:space="0" w:color="auto"/>
            </w:tcBorders>
            <w:shd w:val="clear" w:color="auto" w:fill="auto"/>
          </w:tcPr>
          <w:p w14:paraId="1BCA7343" w14:textId="77777777" w:rsidR="00F168B3" w:rsidRPr="00CB13B0" w:rsidRDefault="00F168B3" w:rsidP="00F776F0">
            <w:pPr>
              <w:pStyle w:val="ENoteTableText"/>
            </w:pPr>
            <w:r w:rsidRPr="00CB13B0">
              <w:t>—</w:t>
            </w:r>
          </w:p>
        </w:tc>
      </w:tr>
      <w:tr w:rsidR="00F168B3" w:rsidRPr="00CB13B0" w14:paraId="4A0DE01A" w14:textId="77777777" w:rsidTr="00F776F0">
        <w:trPr>
          <w:cantSplit/>
        </w:trPr>
        <w:tc>
          <w:tcPr>
            <w:tcW w:w="1695" w:type="dxa"/>
            <w:tcBorders>
              <w:top w:val="single" w:sz="4" w:space="0" w:color="auto"/>
              <w:bottom w:val="nil"/>
            </w:tcBorders>
            <w:shd w:val="clear" w:color="auto" w:fill="auto"/>
          </w:tcPr>
          <w:p w14:paraId="69778AAA" w14:textId="77777777" w:rsidR="00F168B3" w:rsidRPr="00CB13B0" w:rsidRDefault="00F168B3" w:rsidP="00F776F0">
            <w:pPr>
              <w:pStyle w:val="ENoteTableText"/>
            </w:pPr>
            <w:r w:rsidRPr="00CB13B0">
              <w:lastRenderedPageBreak/>
              <w:t>Taxation Laws Amendment Act (No.</w:t>
            </w:r>
            <w:r w:rsidR="0056271E" w:rsidRPr="00CB13B0">
              <w:t> </w:t>
            </w:r>
            <w:r w:rsidRPr="00CB13B0">
              <w:t>4) 2003</w:t>
            </w:r>
          </w:p>
        </w:tc>
        <w:tc>
          <w:tcPr>
            <w:tcW w:w="992" w:type="dxa"/>
            <w:tcBorders>
              <w:top w:val="single" w:sz="4" w:space="0" w:color="auto"/>
              <w:bottom w:val="nil"/>
            </w:tcBorders>
            <w:shd w:val="clear" w:color="auto" w:fill="auto"/>
          </w:tcPr>
          <w:p w14:paraId="2A0F7F0A" w14:textId="77777777" w:rsidR="00F168B3" w:rsidRPr="00CB13B0" w:rsidRDefault="00F168B3" w:rsidP="00F776F0">
            <w:pPr>
              <w:pStyle w:val="ENoteTableText"/>
            </w:pPr>
            <w:r w:rsidRPr="00CB13B0">
              <w:t>66, 2003</w:t>
            </w:r>
          </w:p>
        </w:tc>
        <w:tc>
          <w:tcPr>
            <w:tcW w:w="992" w:type="dxa"/>
            <w:tcBorders>
              <w:top w:val="single" w:sz="4" w:space="0" w:color="auto"/>
              <w:bottom w:val="nil"/>
            </w:tcBorders>
            <w:shd w:val="clear" w:color="auto" w:fill="auto"/>
          </w:tcPr>
          <w:p w14:paraId="2F896FF6" w14:textId="77777777" w:rsidR="00F168B3" w:rsidRPr="00CB13B0" w:rsidRDefault="0018140A" w:rsidP="00F776F0">
            <w:pPr>
              <w:pStyle w:val="ENoteTableText"/>
            </w:pPr>
            <w:r w:rsidRPr="00CB13B0">
              <w:t>30 June</w:t>
            </w:r>
            <w:r w:rsidR="00F168B3" w:rsidRPr="00CB13B0">
              <w:t xml:space="preserve"> 2003</w:t>
            </w:r>
          </w:p>
        </w:tc>
        <w:tc>
          <w:tcPr>
            <w:tcW w:w="1843" w:type="dxa"/>
            <w:tcBorders>
              <w:top w:val="single" w:sz="4" w:space="0" w:color="auto"/>
              <w:bottom w:val="nil"/>
            </w:tcBorders>
            <w:shd w:val="clear" w:color="auto" w:fill="auto"/>
          </w:tcPr>
          <w:p w14:paraId="4698F53A" w14:textId="07E72E79" w:rsidR="00F168B3" w:rsidRPr="00CB13B0" w:rsidRDefault="00F168B3" w:rsidP="00F776F0">
            <w:pPr>
              <w:pStyle w:val="ENoteTableText"/>
            </w:pPr>
            <w:r w:rsidRPr="00CB13B0">
              <w:t>s 4, Sch 2 (</w:t>
            </w:r>
            <w:r w:rsidR="00410FA5">
              <w:t>items 1</w:t>
            </w:r>
            <w:r w:rsidRPr="00CB13B0">
              <w:t>–5, 17), Sch 3 (</w:t>
            </w:r>
            <w:r w:rsidR="00A13A22">
              <w:t>items 4</w:t>
            </w:r>
            <w:r w:rsidRPr="00CB13B0">
              <w:t>9–70, 71–128, 129–131, 140, 141), Sch 4, Sch 6 (</w:t>
            </w:r>
            <w:r w:rsidR="00410FA5">
              <w:t>items 1</w:t>
            </w:r>
            <w:r w:rsidRPr="00CB13B0">
              <w:t>, 3) and Sch 7 (</w:t>
            </w:r>
            <w:r w:rsidR="00410FA5">
              <w:t>items 6</w:t>
            </w:r>
            <w:r w:rsidRPr="00CB13B0">
              <w:t xml:space="preserve">–9): </w:t>
            </w:r>
            <w:r w:rsidR="0018140A" w:rsidRPr="00CB13B0">
              <w:t>30 June</w:t>
            </w:r>
            <w:r w:rsidRPr="00CB13B0">
              <w:t xml:space="preserve"> 2003 (s 2(1) </w:t>
            </w:r>
            <w:r w:rsidR="00410FA5">
              <w:t>items 1</w:t>
            </w:r>
            <w:r w:rsidRPr="00CB13B0">
              <w:t>, 3, 6–8, 8B–12, 12B, 14, 15, 17, 18)</w:t>
            </w:r>
            <w:r w:rsidRPr="00CB13B0">
              <w:br/>
              <w:t>Sch 3 (</w:t>
            </w:r>
            <w:r w:rsidR="007E553F" w:rsidRPr="00CB13B0">
              <w:t>items 7</w:t>
            </w:r>
            <w:r w:rsidRPr="00CB13B0">
              <w:t xml:space="preserve">0A, 128A): 2 Apr 2003 (s 2(1) </w:t>
            </w:r>
            <w:r w:rsidR="00E75F4A" w:rsidRPr="00CB13B0">
              <w:t>items 8</w:t>
            </w:r>
            <w:r w:rsidRPr="00CB13B0">
              <w:t>A, 12A)</w:t>
            </w:r>
          </w:p>
        </w:tc>
        <w:tc>
          <w:tcPr>
            <w:tcW w:w="1566" w:type="dxa"/>
            <w:tcBorders>
              <w:top w:val="single" w:sz="4" w:space="0" w:color="auto"/>
              <w:bottom w:val="nil"/>
            </w:tcBorders>
            <w:shd w:val="clear" w:color="auto" w:fill="auto"/>
          </w:tcPr>
          <w:p w14:paraId="75048922" w14:textId="3C1D365C" w:rsidR="00F168B3" w:rsidRPr="00CB13B0" w:rsidRDefault="00F168B3" w:rsidP="00F776F0">
            <w:pPr>
              <w:pStyle w:val="ENoteTableText"/>
            </w:pPr>
            <w:r w:rsidRPr="00CB13B0">
              <w:t>s 4, Sch 2 (</w:t>
            </w:r>
            <w:r w:rsidR="00410FA5">
              <w:t>item 1</w:t>
            </w:r>
            <w:r w:rsidRPr="00CB13B0">
              <w:t>7), Sch 3 (</w:t>
            </w:r>
            <w:r w:rsidR="00410FA5">
              <w:t>items 1</w:t>
            </w:r>
            <w:r w:rsidRPr="00CB13B0">
              <w:t>40(1)–(6), (8), 141), Sch 4 (</w:t>
            </w:r>
            <w:r w:rsidR="00410FA5">
              <w:t>item 5</w:t>
            </w:r>
            <w:r w:rsidRPr="00CB13B0">
              <w:t>), Sch 6 (</w:t>
            </w:r>
            <w:r w:rsidR="00410FA5">
              <w:t>item 3</w:t>
            </w:r>
            <w:r w:rsidRPr="00CB13B0">
              <w:t>) and Sch 7 (</w:t>
            </w:r>
            <w:r w:rsidR="00222892" w:rsidRPr="00CB13B0">
              <w:t>item 9</w:t>
            </w:r>
            <w:r w:rsidRPr="00CB13B0">
              <w:t>)</w:t>
            </w:r>
          </w:p>
        </w:tc>
      </w:tr>
      <w:tr w:rsidR="00F168B3" w:rsidRPr="00CB13B0" w14:paraId="7D653D28" w14:textId="77777777" w:rsidTr="00F776F0">
        <w:trPr>
          <w:cantSplit/>
        </w:trPr>
        <w:tc>
          <w:tcPr>
            <w:tcW w:w="1695" w:type="dxa"/>
            <w:tcBorders>
              <w:top w:val="nil"/>
              <w:bottom w:val="nil"/>
            </w:tcBorders>
            <w:shd w:val="clear" w:color="auto" w:fill="auto"/>
          </w:tcPr>
          <w:p w14:paraId="115B1DF0"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6F984784" w14:textId="77777777" w:rsidR="00F168B3" w:rsidRPr="00CB13B0" w:rsidRDefault="00F168B3" w:rsidP="00F776F0">
            <w:pPr>
              <w:pStyle w:val="ENoteTableText"/>
              <w:keepNext/>
            </w:pPr>
          </w:p>
        </w:tc>
        <w:tc>
          <w:tcPr>
            <w:tcW w:w="992" w:type="dxa"/>
            <w:tcBorders>
              <w:top w:val="nil"/>
              <w:bottom w:val="nil"/>
            </w:tcBorders>
            <w:shd w:val="clear" w:color="auto" w:fill="auto"/>
          </w:tcPr>
          <w:p w14:paraId="3FFC9029" w14:textId="77777777" w:rsidR="00F168B3" w:rsidRPr="00CB13B0" w:rsidRDefault="00F168B3" w:rsidP="00F776F0">
            <w:pPr>
              <w:pStyle w:val="ENoteTableText"/>
              <w:keepNext/>
            </w:pPr>
          </w:p>
        </w:tc>
        <w:tc>
          <w:tcPr>
            <w:tcW w:w="1843" w:type="dxa"/>
            <w:tcBorders>
              <w:top w:val="nil"/>
              <w:bottom w:val="nil"/>
            </w:tcBorders>
            <w:shd w:val="clear" w:color="auto" w:fill="auto"/>
          </w:tcPr>
          <w:p w14:paraId="57333C73" w14:textId="77777777" w:rsidR="00F168B3" w:rsidRPr="00CB13B0" w:rsidRDefault="00F168B3" w:rsidP="00F776F0">
            <w:pPr>
              <w:pStyle w:val="ENoteTableText"/>
              <w:keepNext/>
            </w:pPr>
          </w:p>
        </w:tc>
        <w:tc>
          <w:tcPr>
            <w:tcW w:w="1566" w:type="dxa"/>
            <w:tcBorders>
              <w:top w:val="nil"/>
              <w:bottom w:val="nil"/>
            </w:tcBorders>
            <w:shd w:val="clear" w:color="auto" w:fill="auto"/>
          </w:tcPr>
          <w:p w14:paraId="63A2F386" w14:textId="77777777" w:rsidR="00F168B3" w:rsidRPr="00CB13B0" w:rsidRDefault="00F168B3" w:rsidP="00F776F0">
            <w:pPr>
              <w:pStyle w:val="ENoteTableText"/>
              <w:keepNext/>
            </w:pPr>
          </w:p>
        </w:tc>
      </w:tr>
      <w:tr w:rsidR="00F168B3" w:rsidRPr="00CB13B0" w14:paraId="571BB5C5" w14:textId="77777777" w:rsidTr="00F776F0">
        <w:trPr>
          <w:cantSplit/>
        </w:trPr>
        <w:tc>
          <w:tcPr>
            <w:tcW w:w="1695" w:type="dxa"/>
            <w:tcBorders>
              <w:top w:val="nil"/>
              <w:bottom w:val="single" w:sz="4" w:space="0" w:color="auto"/>
            </w:tcBorders>
            <w:shd w:val="clear" w:color="auto" w:fill="auto"/>
          </w:tcPr>
          <w:p w14:paraId="2FE833CC"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7A17F425"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03FE23E2"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47B35311" w14:textId="6751B3AE" w:rsidR="00F168B3" w:rsidRPr="00CB13B0" w:rsidRDefault="00F168B3" w:rsidP="00F776F0">
            <w:pPr>
              <w:pStyle w:val="ENoteTableText"/>
            </w:pPr>
            <w:r w:rsidRPr="00CB13B0">
              <w:t>Schedule</w:t>
            </w:r>
            <w:r w:rsidR="0056271E" w:rsidRPr="00CB13B0">
              <w:t> </w:t>
            </w:r>
            <w:r w:rsidRPr="00CB13B0">
              <w:t>6 (</w:t>
            </w:r>
            <w:r w:rsidR="00410FA5">
              <w:t>item 8</w:t>
            </w:r>
            <w:r w:rsidRPr="00CB13B0">
              <w:t xml:space="preserve">1): </w:t>
            </w:r>
            <w:r w:rsidR="007E6237" w:rsidRPr="00CB13B0">
              <w:t>29 June</w:t>
            </w:r>
            <w:r w:rsidRPr="00CB13B0">
              <w:t xml:space="preserve"> 2010</w:t>
            </w:r>
          </w:p>
        </w:tc>
        <w:tc>
          <w:tcPr>
            <w:tcW w:w="1566" w:type="dxa"/>
            <w:tcBorders>
              <w:top w:val="nil"/>
              <w:bottom w:val="single" w:sz="4" w:space="0" w:color="auto"/>
            </w:tcBorders>
            <w:shd w:val="clear" w:color="auto" w:fill="auto"/>
          </w:tcPr>
          <w:p w14:paraId="45869555" w14:textId="77777777" w:rsidR="00F168B3" w:rsidRPr="00CB13B0" w:rsidRDefault="00F168B3" w:rsidP="00F776F0">
            <w:pPr>
              <w:pStyle w:val="ENoteTableText"/>
            </w:pPr>
            <w:r w:rsidRPr="00CB13B0">
              <w:t>—</w:t>
            </w:r>
          </w:p>
        </w:tc>
      </w:tr>
      <w:tr w:rsidR="00F168B3" w:rsidRPr="00CB13B0" w14:paraId="4549F533" w14:textId="77777777" w:rsidTr="00F776F0">
        <w:trPr>
          <w:cantSplit/>
        </w:trPr>
        <w:tc>
          <w:tcPr>
            <w:tcW w:w="1695" w:type="dxa"/>
            <w:tcBorders>
              <w:top w:val="single" w:sz="4" w:space="0" w:color="auto"/>
              <w:bottom w:val="nil"/>
            </w:tcBorders>
            <w:shd w:val="clear" w:color="auto" w:fill="auto"/>
          </w:tcPr>
          <w:p w14:paraId="5D1922E0" w14:textId="77777777" w:rsidR="00F168B3" w:rsidRPr="00CB13B0" w:rsidRDefault="00F168B3" w:rsidP="00F776F0">
            <w:pPr>
              <w:pStyle w:val="ENoteTableText"/>
            </w:pPr>
            <w:r w:rsidRPr="00CB13B0">
              <w:t>Taxation Laws Amendment Act (No.</w:t>
            </w:r>
            <w:r w:rsidR="0056271E" w:rsidRPr="00CB13B0">
              <w:t> </w:t>
            </w:r>
            <w:r w:rsidRPr="00CB13B0">
              <w:t>6) 2003</w:t>
            </w:r>
          </w:p>
        </w:tc>
        <w:tc>
          <w:tcPr>
            <w:tcW w:w="992" w:type="dxa"/>
            <w:tcBorders>
              <w:top w:val="single" w:sz="4" w:space="0" w:color="auto"/>
              <w:bottom w:val="nil"/>
            </w:tcBorders>
            <w:shd w:val="clear" w:color="auto" w:fill="auto"/>
          </w:tcPr>
          <w:p w14:paraId="285BE330" w14:textId="77777777" w:rsidR="00F168B3" w:rsidRPr="00CB13B0" w:rsidRDefault="00F168B3" w:rsidP="00F776F0">
            <w:pPr>
              <w:pStyle w:val="ENoteTableText"/>
            </w:pPr>
            <w:r w:rsidRPr="00CB13B0">
              <w:t>67, 2003</w:t>
            </w:r>
          </w:p>
        </w:tc>
        <w:tc>
          <w:tcPr>
            <w:tcW w:w="992" w:type="dxa"/>
            <w:tcBorders>
              <w:top w:val="single" w:sz="4" w:space="0" w:color="auto"/>
              <w:bottom w:val="nil"/>
            </w:tcBorders>
            <w:shd w:val="clear" w:color="auto" w:fill="auto"/>
          </w:tcPr>
          <w:p w14:paraId="68276CEB" w14:textId="77777777" w:rsidR="00F168B3" w:rsidRPr="00CB13B0" w:rsidRDefault="0018140A" w:rsidP="00F776F0">
            <w:pPr>
              <w:pStyle w:val="ENoteTableText"/>
            </w:pPr>
            <w:r w:rsidRPr="00CB13B0">
              <w:t>30 June</w:t>
            </w:r>
            <w:r w:rsidR="00F168B3" w:rsidRPr="00CB13B0">
              <w:t xml:space="preserve"> 2003</w:t>
            </w:r>
          </w:p>
        </w:tc>
        <w:tc>
          <w:tcPr>
            <w:tcW w:w="1843" w:type="dxa"/>
            <w:tcBorders>
              <w:top w:val="single" w:sz="4" w:space="0" w:color="auto"/>
              <w:bottom w:val="nil"/>
            </w:tcBorders>
            <w:shd w:val="clear" w:color="auto" w:fill="auto"/>
          </w:tcPr>
          <w:p w14:paraId="4B8A7453" w14:textId="5959454C" w:rsidR="00F168B3" w:rsidRPr="00CB13B0" w:rsidRDefault="00F168B3" w:rsidP="00F776F0">
            <w:pPr>
              <w:pStyle w:val="ENoteTableText"/>
            </w:pPr>
            <w:r w:rsidRPr="00CB13B0">
              <w:t>s 4, Sch 10 (</w:t>
            </w:r>
            <w:r w:rsidR="00410FA5">
              <w:t>items 1</w:t>
            </w:r>
            <w:r w:rsidRPr="00CB13B0">
              <w:t xml:space="preserve">–11) and Sch 12: </w:t>
            </w:r>
            <w:r w:rsidR="0018140A" w:rsidRPr="00CB13B0">
              <w:t>30 June</w:t>
            </w:r>
            <w:r w:rsidRPr="00CB13B0">
              <w:t xml:space="preserve"> 2003 (s 2(1) </w:t>
            </w:r>
            <w:r w:rsidR="00410FA5">
              <w:t>items 1</w:t>
            </w:r>
            <w:r w:rsidRPr="00CB13B0">
              <w:t>, 6, 7, 12)</w:t>
            </w:r>
            <w:r w:rsidRPr="00CB13B0">
              <w:br/>
              <w:t>Sch 3, 4 and Sch 5 (</w:t>
            </w:r>
            <w:r w:rsidR="00410FA5">
              <w:t>items 1</w:t>
            </w:r>
            <w:r w:rsidRPr="00CB13B0">
              <w:t xml:space="preserve">–3): 24 Oct 2002 (s 2(1) </w:t>
            </w:r>
            <w:r w:rsidR="00410FA5">
              <w:t>item 3</w:t>
            </w:r>
            <w:r w:rsidRPr="00CB13B0">
              <w:t>)</w:t>
            </w:r>
            <w:r w:rsidRPr="00CB13B0">
              <w:br/>
              <w:t>Sch 9 (</w:t>
            </w:r>
            <w:r w:rsidR="00410FA5">
              <w:t>items 1</w:t>
            </w:r>
            <w:r w:rsidRPr="00CB13B0">
              <w:t xml:space="preserve">6, 17): 1 Sept 2003 (s 2(1) </w:t>
            </w:r>
            <w:r w:rsidR="00410FA5">
              <w:t>item 5</w:t>
            </w:r>
            <w:r w:rsidRPr="00CB13B0">
              <w:t>)</w:t>
            </w:r>
            <w:r w:rsidRPr="00CB13B0">
              <w:br/>
              <w:t>Sch 10 (</w:t>
            </w:r>
            <w:r w:rsidR="00410FA5">
              <w:t>items 1</w:t>
            </w:r>
            <w:r w:rsidRPr="00CB13B0">
              <w:t xml:space="preserve">7–23): 17 Dec 2003 (s 2(1) </w:t>
            </w:r>
            <w:r w:rsidR="00222892" w:rsidRPr="00CB13B0">
              <w:t>item 9</w:t>
            </w:r>
            <w:r w:rsidRPr="00CB13B0">
              <w:t>)</w:t>
            </w:r>
          </w:p>
        </w:tc>
        <w:tc>
          <w:tcPr>
            <w:tcW w:w="1566" w:type="dxa"/>
            <w:tcBorders>
              <w:top w:val="single" w:sz="4" w:space="0" w:color="auto"/>
              <w:bottom w:val="nil"/>
            </w:tcBorders>
            <w:shd w:val="clear" w:color="auto" w:fill="auto"/>
          </w:tcPr>
          <w:p w14:paraId="199D5EC9" w14:textId="03E8C584" w:rsidR="00F168B3" w:rsidRPr="00CB13B0" w:rsidRDefault="00F168B3" w:rsidP="00F776F0">
            <w:pPr>
              <w:pStyle w:val="ENoteTableText"/>
            </w:pPr>
            <w:r w:rsidRPr="00CB13B0">
              <w:t>s 4 and Sch 10 (</w:t>
            </w:r>
            <w:r w:rsidR="00410FA5">
              <w:t>item 2</w:t>
            </w:r>
            <w:r w:rsidRPr="00CB13B0">
              <w:t>3)</w:t>
            </w:r>
          </w:p>
        </w:tc>
      </w:tr>
      <w:tr w:rsidR="00F168B3" w:rsidRPr="00CB13B0" w14:paraId="305D75DA" w14:textId="77777777" w:rsidTr="00F776F0">
        <w:trPr>
          <w:cantSplit/>
        </w:trPr>
        <w:tc>
          <w:tcPr>
            <w:tcW w:w="1695" w:type="dxa"/>
            <w:tcBorders>
              <w:top w:val="nil"/>
              <w:bottom w:val="nil"/>
            </w:tcBorders>
            <w:shd w:val="clear" w:color="auto" w:fill="auto"/>
          </w:tcPr>
          <w:p w14:paraId="41507780"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7053866" w14:textId="77777777" w:rsidR="00F168B3" w:rsidRPr="00CB13B0" w:rsidRDefault="00F168B3" w:rsidP="00F776F0">
            <w:pPr>
              <w:pStyle w:val="ENoteTableText"/>
              <w:keepNext/>
            </w:pPr>
          </w:p>
        </w:tc>
        <w:tc>
          <w:tcPr>
            <w:tcW w:w="992" w:type="dxa"/>
            <w:tcBorders>
              <w:top w:val="nil"/>
              <w:bottom w:val="nil"/>
            </w:tcBorders>
            <w:shd w:val="clear" w:color="auto" w:fill="auto"/>
          </w:tcPr>
          <w:p w14:paraId="2E518529" w14:textId="77777777" w:rsidR="00F168B3" w:rsidRPr="00CB13B0" w:rsidRDefault="00F168B3" w:rsidP="00F776F0">
            <w:pPr>
              <w:pStyle w:val="ENoteTableText"/>
              <w:keepNext/>
            </w:pPr>
          </w:p>
        </w:tc>
        <w:tc>
          <w:tcPr>
            <w:tcW w:w="1843" w:type="dxa"/>
            <w:tcBorders>
              <w:top w:val="nil"/>
              <w:bottom w:val="nil"/>
            </w:tcBorders>
            <w:shd w:val="clear" w:color="auto" w:fill="auto"/>
          </w:tcPr>
          <w:p w14:paraId="086E4326" w14:textId="77777777" w:rsidR="00F168B3" w:rsidRPr="00CB13B0" w:rsidRDefault="00F168B3" w:rsidP="00F776F0">
            <w:pPr>
              <w:pStyle w:val="ENoteTableText"/>
              <w:keepNext/>
            </w:pPr>
          </w:p>
        </w:tc>
        <w:tc>
          <w:tcPr>
            <w:tcW w:w="1566" w:type="dxa"/>
            <w:tcBorders>
              <w:top w:val="nil"/>
              <w:bottom w:val="nil"/>
            </w:tcBorders>
            <w:shd w:val="clear" w:color="auto" w:fill="auto"/>
          </w:tcPr>
          <w:p w14:paraId="0912C6B3" w14:textId="77777777" w:rsidR="00F168B3" w:rsidRPr="00CB13B0" w:rsidRDefault="00F168B3" w:rsidP="00F776F0">
            <w:pPr>
              <w:pStyle w:val="ENoteTableText"/>
              <w:keepNext/>
            </w:pPr>
          </w:p>
        </w:tc>
      </w:tr>
      <w:tr w:rsidR="00F168B3" w:rsidRPr="00CB13B0" w14:paraId="4FCFF7C5" w14:textId="77777777" w:rsidTr="00F776F0">
        <w:trPr>
          <w:cantSplit/>
        </w:trPr>
        <w:tc>
          <w:tcPr>
            <w:tcW w:w="1695" w:type="dxa"/>
            <w:tcBorders>
              <w:top w:val="nil"/>
              <w:bottom w:val="single" w:sz="4" w:space="0" w:color="auto"/>
            </w:tcBorders>
            <w:shd w:val="clear" w:color="auto" w:fill="auto"/>
          </w:tcPr>
          <w:p w14:paraId="0C7F0836"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006AB532"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18B5EDC6"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166F77A9" w14:textId="77777777" w:rsidR="00F168B3" w:rsidRPr="00CB13B0" w:rsidRDefault="00F168B3" w:rsidP="00F776F0">
            <w:pPr>
              <w:pStyle w:val="ENoteTableText"/>
            </w:pPr>
            <w:r w:rsidRPr="00CB13B0">
              <w:t>Schedule</w:t>
            </w:r>
            <w:r w:rsidR="0056271E" w:rsidRPr="00CB13B0">
              <w:t> </w:t>
            </w:r>
            <w:r w:rsidRPr="00CB13B0">
              <w:t>6 (</w:t>
            </w:r>
            <w:r w:rsidR="00222892" w:rsidRPr="00CB13B0">
              <w:t>item 9</w:t>
            </w:r>
            <w:r w:rsidRPr="00CB13B0">
              <w:t xml:space="preserve">3): </w:t>
            </w:r>
            <w:r w:rsidR="007E6237" w:rsidRPr="00CB13B0">
              <w:t>29 June</w:t>
            </w:r>
            <w:r w:rsidRPr="00CB13B0">
              <w:t xml:space="preserve"> 2010</w:t>
            </w:r>
          </w:p>
        </w:tc>
        <w:tc>
          <w:tcPr>
            <w:tcW w:w="1566" w:type="dxa"/>
            <w:tcBorders>
              <w:top w:val="nil"/>
              <w:bottom w:val="single" w:sz="4" w:space="0" w:color="auto"/>
            </w:tcBorders>
            <w:shd w:val="clear" w:color="auto" w:fill="auto"/>
          </w:tcPr>
          <w:p w14:paraId="4D4E4C3F" w14:textId="77777777" w:rsidR="00F168B3" w:rsidRPr="00CB13B0" w:rsidRDefault="00F168B3" w:rsidP="00F776F0">
            <w:pPr>
              <w:pStyle w:val="ENoteTableText"/>
            </w:pPr>
            <w:r w:rsidRPr="00CB13B0">
              <w:t>—</w:t>
            </w:r>
          </w:p>
        </w:tc>
      </w:tr>
      <w:tr w:rsidR="00F168B3" w:rsidRPr="00CB13B0" w14:paraId="01A9E535" w14:textId="77777777" w:rsidTr="00F776F0">
        <w:trPr>
          <w:cantSplit/>
        </w:trPr>
        <w:tc>
          <w:tcPr>
            <w:tcW w:w="1695" w:type="dxa"/>
            <w:tcBorders>
              <w:top w:val="single" w:sz="4" w:space="0" w:color="auto"/>
              <w:bottom w:val="single" w:sz="4" w:space="0" w:color="auto"/>
            </w:tcBorders>
            <w:shd w:val="clear" w:color="auto" w:fill="auto"/>
          </w:tcPr>
          <w:p w14:paraId="786131DB" w14:textId="77777777" w:rsidR="00F168B3" w:rsidRPr="00CB13B0" w:rsidRDefault="00F168B3" w:rsidP="00F776F0">
            <w:pPr>
              <w:pStyle w:val="ENoteTableText"/>
            </w:pPr>
            <w:r w:rsidRPr="00CB13B0">
              <w:lastRenderedPageBreak/>
              <w:t>Australian Heritage Council (Consequential and Transitional Provisions) Act 2003</w:t>
            </w:r>
          </w:p>
        </w:tc>
        <w:tc>
          <w:tcPr>
            <w:tcW w:w="992" w:type="dxa"/>
            <w:tcBorders>
              <w:top w:val="single" w:sz="4" w:space="0" w:color="auto"/>
              <w:bottom w:val="single" w:sz="4" w:space="0" w:color="auto"/>
            </w:tcBorders>
            <w:shd w:val="clear" w:color="auto" w:fill="auto"/>
          </w:tcPr>
          <w:p w14:paraId="43C290F9" w14:textId="77777777" w:rsidR="00F168B3" w:rsidRPr="00CB13B0" w:rsidRDefault="00F168B3" w:rsidP="00F776F0">
            <w:pPr>
              <w:pStyle w:val="ENoteTableText"/>
            </w:pPr>
            <w:r w:rsidRPr="00CB13B0">
              <w:t>86, 2003</w:t>
            </w:r>
          </w:p>
        </w:tc>
        <w:tc>
          <w:tcPr>
            <w:tcW w:w="992" w:type="dxa"/>
            <w:tcBorders>
              <w:top w:val="single" w:sz="4" w:space="0" w:color="auto"/>
              <w:bottom w:val="single" w:sz="4" w:space="0" w:color="auto"/>
            </w:tcBorders>
            <w:shd w:val="clear" w:color="auto" w:fill="auto"/>
          </w:tcPr>
          <w:p w14:paraId="1A408863" w14:textId="77777777" w:rsidR="00F168B3" w:rsidRPr="00CB13B0" w:rsidRDefault="00F168B3" w:rsidP="00F776F0">
            <w:pPr>
              <w:pStyle w:val="ENoteTableText"/>
            </w:pPr>
            <w:smartTag w:uri="urn:schemas-microsoft-com:office:smarttags" w:element="date">
              <w:smartTagPr>
                <w:attr w:name="Month" w:val="9"/>
                <w:attr w:name="Day" w:val="23"/>
                <w:attr w:name="Year" w:val="2003"/>
              </w:smartTagPr>
              <w:r w:rsidRPr="00CB13B0">
                <w:t>23 Sept 2003</w:t>
              </w:r>
            </w:smartTag>
          </w:p>
        </w:tc>
        <w:tc>
          <w:tcPr>
            <w:tcW w:w="1843" w:type="dxa"/>
            <w:tcBorders>
              <w:top w:val="single" w:sz="4" w:space="0" w:color="auto"/>
              <w:bottom w:val="single" w:sz="4" w:space="0" w:color="auto"/>
            </w:tcBorders>
            <w:shd w:val="clear" w:color="auto" w:fill="auto"/>
          </w:tcPr>
          <w:p w14:paraId="38BCEEF8" w14:textId="303154AF" w:rsidR="00F168B3" w:rsidRPr="00CB13B0" w:rsidRDefault="00F168B3" w:rsidP="00F776F0">
            <w:pPr>
              <w:pStyle w:val="ENoteTableText"/>
            </w:pPr>
            <w:r w:rsidRPr="00CB13B0">
              <w:t>Sch 1 (</w:t>
            </w:r>
            <w:r w:rsidR="00A13A22">
              <w:t>items 4</w:t>
            </w:r>
            <w:r w:rsidRPr="00CB13B0">
              <w:t xml:space="preserve">–6): 1 Jan 2004 (s 2(1) </w:t>
            </w:r>
            <w:r w:rsidR="00410FA5">
              <w:t>item 2</w:t>
            </w:r>
            <w:r w:rsidRPr="00CB13B0">
              <w:t>)</w:t>
            </w:r>
          </w:p>
        </w:tc>
        <w:tc>
          <w:tcPr>
            <w:tcW w:w="1566" w:type="dxa"/>
            <w:tcBorders>
              <w:top w:val="single" w:sz="4" w:space="0" w:color="auto"/>
              <w:bottom w:val="single" w:sz="4" w:space="0" w:color="auto"/>
            </w:tcBorders>
            <w:shd w:val="clear" w:color="auto" w:fill="auto"/>
          </w:tcPr>
          <w:p w14:paraId="432871FE" w14:textId="4DCF9734" w:rsidR="00F168B3" w:rsidRPr="00CB13B0" w:rsidRDefault="00F168B3" w:rsidP="00F776F0">
            <w:pPr>
              <w:pStyle w:val="ENoteTableText"/>
            </w:pPr>
            <w:r w:rsidRPr="00CB13B0">
              <w:t>Sch 1 (</w:t>
            </w:r>
            <w:r w:rsidR="00410FA5">
              <w:t>item 5</w:t>
            </w:r>
            <w:r w:rsidRPr="00CB13B0">
              <w:t>)</w:t>
            </w:r>
          </w:p>
        </w:tc>
      </w:tr>
      <w:tr w:rsidR="00F168B3" w:rsidRPr="00CB13B0" w14:paraId="7FCD9463" w14:textId="77777777" w:rsidTr="00F776F0">
        <w:trPr>
          <w:cantSplit/>
        </w:trPr>
        <w:tc>
          <w:tcPr>
            <w:tcW w:w="1695" w:type="dxa"/>
            <w:tcBorders>
              <w:top w:val="single" w:sz="4" w:space="0" w:color="auto"/>
              <w:bottom w:val="nil"/>
            </w:tcBorders>
            <w:shd w:val="clear" w:color="auto" w:fill="auto"/>
          </w:tcPr>
          <w:p w14:paraId="6DCAE41D" w14:textId="77777777" w:rsidR="00F168B3" w:rsidRPr="00CB13B0" w:rsidRDefault="00F168B3" w:rsidP="00F776F0">
            <w:pPr>
              <w:pStyle w:val="ENoteTableText"/>
            </w:pPr>
            <w:r w:rsidRPr="00CB13B0">
              <w:t>Taxation Laws Amendment Act (No.</w:t>
            </w:r>
            <w:r w:rsidR="0056271E" w:rsidRPr="00CB13B0">
              <w:t> </w:t>
            </w:r>
            <w:r w:rsidRPr="00CB13B0">
              <w:t>3) 2003</w:t>
            </w:r>
          </w:p>
        </w:tc>
        <w:tc>
          <w:tcPr>
            <w:tcW w:w="992" w:type="dxa"/>
            <w:tcBorders>
              <w:top w:val="single" w:sz="4" w:space="0" w:color="auto"/>
              <w:bottom w:val="nil"/>
            </w:tcBorders>
            <w:shd w:val="clear" w:color="auto" w:fill="auto"/>
          </w:tcPr>
          <w:p w14:paraId="1B9E1FC7" w14:textId="77777777" w:rsidR="00F168B3" w:rsidRPr="00CB13B0" w:rsidRDefault="00F168B3" w:rsidP="00F776F0">
            <w:pPr>
              <w:pStyle w:val="ENoteTableText"/>
            </w:pPr>
            <w:r w:rsidRPr="00CB13B0">
              <w:t>101, 2003</w:t>
            </w:r>
          </w:p>
        </w:tc>
        <w:tc>
          <w:tcPr>
            <w:tcW w:w="992" w:type="dxa"/>
            <w:tcBorders>
              <w:top w:val="single" w:sz="4" w:space="0" w:color="auto"/>
              <w:bottom w:val="nil"/>
            </w:tcBorders>
            <w:shd w:val="clear" w:color="auto" w:fill="auto"/>
          </w:tcPr>
          <w:p w14:paraId="1C35E23F" w14:textId="77777777" w:rsidR="00F168B3" w:rsidRPr="00CB13B0" w:rsidRDefault="00F168B3" w:rsidP="00F776F0">
            <w:pPr>
              <w:pStyle w:val="ENoteTableText"/>
            </w:pPr>
            <w:smartTag w:uri="urn:schemas-microsoft-com:office:smarttags" w:element="date">
              <w:smartTagPr>
                <w:attr w:name="Month" w:val="10"/>
                <w:attr w:name="Day" w:val="14"/>
                <w:attr w:name="Year" w:val="2003"/>
              </w:smartTagPr>
              <w:r w:rsidRPr="00CB13B0">
                <w:t>14 Oct 2003</w:t>
              </w:r>
            </w:smartTag>
          </w:p>
        </w:tc>
        <w:tc>
          <w:tcPr>
            <w:tcW w:w="1843" w:type="dxa"/>
            <w:tcBorders>
              <w:top w:val="single" w:sz="4" w:space="0" w:color="auto"/>
              <w:bottom w:val="nil"/>
            </w:tcBorders>
            <w:shd w:val="clear" w:color="auto" w:fill="auto"/>
          </w:tcPr>
          <w:p w14:paraId="5A355344" w14:textId="3D692F00" w:rsidR="00F168B3" w:rsidRPr="00CB13B0" w:rsidRDefault="00F168B3" w:rsidP="00F776F0">
            <w:pPr>
              <w:pStyle w:val="ENoteTableText"/>
            </w:pPr>
            <w:r w:rsidRPr="00CB13B0">
              <w:t>s. 4, Schedule</w:t>
            </w:r>
            <w:r w:rsidR="0056271E" w:rsidRPr="00CB13B0">
              <w:t> </w:t>
            </w:r>
            <w:r w:rsidRPr="00CB13B0">
              <w:t>1 (</w:t>
            </w:r>
            <w:r w:rsidR="00410FA5">
              <w:t>items 2</w:t>
            </w:r>
            <w:r w:rsidRPr="00CB13B0">
              <w:t>–20, 22), Schedule</w:t>
            </w:r>
            <w:r w:rsidR="0056271E" w:rsidRPr="00CB13B0">
              <w:t> </w:t>
            </w:r>
            <w:r w:rsidRPr="00CB13B0">
              <w:t>2 (</w:t>
            </w:r>
            <w:r w:rsidR="00410FA5">
              <w:t>items 1</w:t>
            </w:r>
            <w:r w:rsidRPr="00CB13B0">
              <w:t>–12), Schedule</w:t>
            </w:r>
            <w:r w:rsidR="0056271E" w:rsidRPr="00CB13B0">
              <w:t> </w:t>
            </w:r>
            <w:r w:rsidRPr="00CB13B0">
              <w:t>3 (</w:t>
            </w:r>
            <w:r w:rsidR="00410FA5">
              <w:t>items 2</w:t>
            </w:r>
            <w:r w:rsidRPr="00CB13B0">
              <w:t>–6) and Schedule</w:t>
            </w:r>
            <w:r w:rsidR="0056271E" w:rsidRPr="00CB13B0">
              <w:t> </w:t>
            </w:r>
            <w:r w:rsidRPr="00CB13B0">
              <w:t>6 (</w:t>
            </w:r>
            <w:r w:rsidR="00410FA5">
              <w:t>items 1</w:t>
            </w:r>
            <w:r w:rsidRPr="00CB13B0">
              <w:t>6, 22–25, 27, 28, 30): Royal Assent</w:t>
            </w:r>
            <w:r w:rsidRPr="00CB13B0">
              <w:br/>
              <w:t xml:space="preserve">s. 5: </w:t>
            </w:r>
            <w:smartTag w:uri="urn:schemas-microsoft-com:office:smarttags" w:element="date">
              <w:smartTagPr>
                <w:attr w:name="Month" w:val="10"/>
                <w:attr w:name="Day" w:val="11"/>
                <w:attr w:name="Year" w:val="2002"/>
              </w:smartTagPr>
              <w:r w:rsidRPr="00CB13B0">
                <w:t>11 Oct 2002</w:t>
              </w:r>
            </w:smartTag>
            <w:r w:rsidRPr="00CB13B0">
              <w:br/>
              <w:t>Sch 6 (</w:t>
            </w:r>
            <w:r w:rsidR="00410FA5">
              <w:t>items 1</w:t>
            </w:r>
            <w:r w:rsidRPr="00CB13B0">
              <w:t xml:space="preserve">7–19): </w:t>
            </w:r>
            <w:r w:rsidR="00410FA5">
              <w:t>1 July</w:t>
            </w:r>
            <w:r w:rsidRPr="00CB13B0">
              <w:t xml:space="preserve"> 1997 (s 2(1) </w:t>
            </w:r>
            <w:r w:rsidR="00410FA5">
              <w:t>items 1</w:t>
            </w:r>
            <w:r w:rsidRPr="00CB13B0">
              <w:t>7, 18)</w:t>
            </w:r>
            <w:r w:rsidRPr="00CB13B0">
              <w:br/>
              <w:t>Sch 6 (</w:t>
            </w:r>
            <w:r w:rsidR="00410FA5">
              <w:t>items 2</w:t>
            </w:r>
            <w:r w:rsidRPr="00CB13B0">
              <w:t xml:space="preserve">0, 21): 21 Dec 2000 (s 2(1) </w:t>
            </w:r>
            <w:r w:rsidR="00410FA5">
              <w:t>items 1</w:t>
            </w:r>
            <w:r w:rsidRPr="00CB13B0">
              <w:t>9, 20)</w:t>
            </w:r>
            <w:r w:rsidRPr="00CB13B0">
              <w:br/>
              <w:t>Sch 6 (</w:t>
            </w:r>
            <w:r w:rsidR="00410FA5">
              <w:t>item 2</w:t>
            </w:r>
            <w:r w:rsidRPr="00CB13B0">
              <w:t xml:space="preserve">6): 10 Dec 1999 (s 2(1) </w:t>
            </w:r>
            <w:r w:rsidR="00410FA5">
              <w:t>item 2</w:t>
            </w:r>
            <w:r w:rsidRPr="00CB13B0">
              <w:t>2)</w:t>
            </w:r>
            <w:r w:rsidRPr="00CB13B0">
              <w:br/>
              <w:t>Sch 6 (</w:t>
            </w:r>
            <w:r w:rsidR="00410FA5">
              <w:t>item 2</w:t>
            </w:r>
            <w:r w:rsidRPr="00CB13B0">
              <w:t xml:space="preserve">9): </w:t>
            </w:r>
            <w:r w:rsidR="0018140A" w:rsidRPr="00CB13B0">
              <w:t>30 June</w:t>
            </w:r>
            <w:r w:rsidRPr="00CB13B0">
              <w:t xml:space="preserve"> 2000 (s 2(1) </w:t>
            </w:r>
            <w:r w:rsidR="00410FA5">
              <w:t>item 2</w:t>
            </w:r>
            <w:r w:rsidRPr="00CB13B0">
              <w:t>5)</w:t>
            </w:r>
          </w:p>
        </w:tc>
        <w:tc>
          <w:tcPr>
            <w:tcW w:w="1566" w:type="dxa"/>
            <w:tcBorders>
              <w:top w:val="single" w:sz="4" w:space="0" w:color="auto"/>
              <w:bottom w:val="nil"/>
            </w:tcBorders>
            <w:shd w:val="clear" w:color="auto" w:fill="auto"/>
          </w:tcPr>
          <w:p w14:paraId="4AC84360" w14:textId="3A85968E" w:rsidR="00F168B3" w:rsidRPr="00CB13B0" w:rsidRDefault="00F168B3" w:rsidP="00F776F0">
            <w:pPr>
              <w:pStyle w:val="ENoteTableText"/>
            </w:pPr>
            <w:r w:rsidRPr="00CB13B0">
              <w:t>s 4, 5, Sch. 1 (</w:t>
            </w:r>
            <w:r w:rsidR="00410FA5">
              <w:t>item 2</w:t>
            </w:r>
            <w:r w:rsidRPr="00CB13B0">
              <w:t>2), Sch. 2 (</w:t>
            </w:r>
            <w:r w:rsidR="00410FA5">
              <w:t>item 1</w:t>
            </w:r>
            <w:r w:rsidRPr="00CB13B0">
              <w:t>2) and Sch. 3 (</w:t>
            </w:r>
            <w:r w:rsidR="00410FA5">
              <w:t>item 6</w:t>
            </w:r>
            <w:r w:rsidRPr="00CB13B0">
              <w:t xml:space="preserve">) </w:t>
            </w:r>
            <w:r w:rsidRPr="00CB13B0">
              <w:br/>
              <w:t>s. 2(1) (am. by 67, 2003, Sch. 10 [</w:t>
            </w:r>
            <w:r w:rsidR="00410FA5">
              <w:t>item 1</w:t>
            </w:r>
            <w:r w:rsidRPr="00CB13B0">
              <w:t>3])</w:t>
            </w:r>
          </w:p>
        </w:tc>
      </w:tr>
      <w:tr w:rsidR="00F168B3" w:rsidRPr="00CB13B0" w14:paraId="1B59BDE1" w14:textId="77777777" w:rsidTr="00F776F0">
        <w:trPr>
          <w:cantSplit/>
        </w:trPr>
        <w:tc>
          <w:tcPr>
            <w:tcW w:w="1695" w:type="dxa"/>
            <w:tcBorders>
              <w:top w:val="nil"/>
              <w:bottom w:val="nil"/>
            </w:tcBorders>
            <w:shd w:val="clear" w:color="auto" w:fill="auto"/>
          </w:tcPr>
          <w:p w14:paraId="0CC283FE"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1D4E5BA7" w14:textId="77777777" w:rsidR="00F168B3" w:rsidRPr="00CB13B0" w:rsidRDefault="00F168B3" w:rsidP="00F776F0">
            <w:pPr>
              <w:pStyle w:val="ENoteTableText"/>
              <w:keepNext/>
            </w:pPr>
          </w:p>
        </w:tc>
        <w:tc>
          <w:tcPr>
            <w:tcW w:w="992" w:type="dxa"/>
            <w:tcBorders>
              <w:top w:val="nil"/>
              <w:bottom w:val="nil"/>
            </w:tcBorders>
            <w:shd w:val="clear" w:color="auto" w:fill="auto"/>
          </w:tcPr>
          <w:p w14:paraId="621EC7DE" w14:textId="77777777" w:rsidR="00F168B3" w:rsidRPr="00CB13B0" w:rsidRDefault="00F168B3" w:rsidP="00F776F0">
            <w:pPr>
              <w:pStyle w:val="ENoteTableText"/>
              <w:keepNext/>
            </w:pPr>
          </w:p>
        </w:tc>
        <w:tc>
          <w:tcPr>
            <w:tcW w:w="1843" w:type="dxa"/>
            <w:tcBorders>
              <w:top w:val="nil"/>
              <w:bottom w:val="nil"/>
            </w:tcBorders>
            <w:shd w:val="clear" w:color="auto" w:fill="auto"/>
          </w:tcPr>
          <w:p w14:paraId="51E68450" w14:textId="77777777" w:rsidR="00F168B3" w:rsidRPr="00CB13B0" w:rsidRDefault="00F168B3" w:rsidP="00F776F0">
            <w:pPr>
              <w:pStyle w:val="ENoteTableText"/>
              <w:keepNext/>
            </w:pPr>
          </w:p>
        </w:tc>
        <w:tc>
          <w:tcPr>
            <w:tcW w:w="1566" w:type="dxa"/>
            <w:tcBorders>
              <w:top w:val="nil"/>
              <w:bottom w:val="nil"/>
            </w:tcBorders>
            <w:shd w:val="clear" w:color="auto" w:fill="auto"/>
          </w:tcPr>
          <w:p w14:paraId="136EC3C9" w14:textId="77777777" w:rsidR="00F168B3" w:rsidRPr="00CB13B0" w:rsidRDefault="00F168B3" w:rsidP="00F776F0">
            <w:pPr>
              <w:pStyle w:val="ENoteTableText"/>
              <w:keepNext/>
            </w:pPr>
          </w:p>
        </w:tc>
      </w:tr>
      <w:tr w:rsidR="00F168B3" w:rsidRPr="00CB13B0" w14:paraId="3A52EFA9" w14:textId="77777777" w:rsidTr="00F776F0">
        <w:trPr>
          <w:cantSplit/>
        </w:trPr>
        <w:tc>
          <w:tcPr>
            <w:tcW w:w="1695" w:type="dxa"/>
            <w:tcBorders>
              <w:top w:val="nil"/>
              <w:bottom w:val="nil"/>
            </w:tcBorders>
            <w:shd w:val="clear" w:color="auto" w:fill="auto"/>
          </w:tcPr>
          <w:p w14:paraId="5CD61BA1" w14:textId="77777777" w:rsidR="00F168B3" w:rsidRPr="00CB13B0" w:rsidRDefault="00F168B3" w:rsidP="00F776F0">
            <w:pPr>
              <w:pStyle w:val="ENoteTTi"/>
            </w:pPr>
            <w:r w:rsidRPr="00CB13B0">
              <w:t>Taxation Laws Amendment Act (No.</w:t>
            </w:r>
            <w:r w:rsidR="0056271E" w:rsidRPr="00CB13B0">
              <w:t> </w:t>
            </w:r>
            <w:r w:rsidRPr="00CB13B0">
              <w:t>6) 2003</w:t>
            </w:r>
          </w:p>
        </w:tc>
        <w:tc>
          <w:tcPr>
            <w:tcW w:w="992" w:type="dxa"/>
            <w:tcBorders>
              <w:top w:val="nil"/>
              <w:bottom w:val="nil"/>
            </w:tcBorders>
            <w:shd w:val="clear" w:color="auto" w:fill="auto"/>
          </w:tcPr>
          <w:p w14:paraId="1CEEE6DA" w14:textId="77777777" w:rsidR="00F168B3" w:rsidRPr="00CB13B0" w:rsidRDefault="00F168B3" w:rsidP="00F776F0">
            <w:pPr>
              <w:pStyle w:val="ENoteTableText"/>
              <w:keepNext/>
            </w:pPr>
            <w:r w:rsidRPr="00CB13B0">
              <w:t>67, 2003</w:t>
            </w:r>
          </w:p>
        </w:tc>
        <w:tc>
          <w:tcPr>
            <w:tcW w:w="992" w:type="dxa"/>
            <w:tcBorders>
              <w:top w:val="nil"/>
              <w:bottom w:val="nil"/>
            </w:tcBorders>
            <w:shd w:val="clear" w:color="auto" w:fill="auto"/>
          </w:tcPr>
          <w:p w14:paraId="141AFA3C" w14:textId="77777777" w:rsidR="00F168B3" w:rsidRPr="00CB13B0" w:rsidRDefault="0018140A" w:rsidP="00F776F0">
            <w:pPr>
              <w:pStyle w:val="ENoteTableText"/>
              <w:keepNext/>
            </w:pPr>
            <w:r w:rsidRPr="00CB13B0">
              <w:t>30 June</w:t>
            </w:r>
            <w:r w:rsidR="00F168B3" w:rsidRPr="00CB13B0">
              <w:t xml:space="preserve"> 2003</w:t>
            </w:r>
          </w:p>
        </w:tc>
        <w:tc>
          <w:tcPr>
            <w:tcW w:w="1843" w:type="dxa"/>
            <w:tcBorders>
              <w:top w:val="nil"/>
              <w:bottom w:val="nil"/>
            </w:tcBorders>
            <w:shd w:val="clear" w:color="auto" w:fill="auto"/>
          </w:tcPr>
          <w:p w14:paraId="69FE9CBF" w14:textId="2531F2ED" w:rsidR="00F168B3" w:rsidRPr="00CB13B0" w:rsidRDefault="00F168B3" w:rsidP="00F776F0">
            <w:pPr>
              <w:pStyle w:val="ENoteTableText"/>
              <w:keepNext/>
            </w:pPr>
            <w:r w:rsidRPr="00CB13B0">
              <w:t>Schedule</w:t>
            </w:r>
            <w:r w:rsidR="0056271E" w:rsidRPr="00CB13B0">
              <w:t> </w:t>
            </w:r>
            <w:r w:rsidRPr="00CB13B0">
              <w:t>10 (</w:t>
            </w:r>
            <w:r w:rsidR="00410FA5">
              <w:t>items 1</w:t>
            </w:r>
            <w:r w:rsidRPr="00CB13B0">
              <w:t xml:space="preserve">3–16): </w:t>
            </w:r>
            <w:smartTag w:uri="urn:schemas-microsoft-com:office:smarttags" w:element="date">
              <w:smartTagPr>
                <w:attr w:name="Month" w:val="10"/>
                <w:attr w:name="Day" w:val="14"/>
                <w:attr w:name="Year" w:val="2003"/>
              </w:smartTagPr>
              <w:r w:rsidRPr="00CB13B0">
                <w:t>14 Oct 2003</w:t>
              </w:r>
            </w:smartTag>
            <w:r w:rsidRPr="00CB13B0">
              <w:t xml:space="preserve"> (</w:t>
            </w:r>
            <w:r w:rsidRPr="00CB13B0">
              <w:rPr>
                <w:i/>
              </w:rPr>
              <w:t>see</w:t>
            </w:r>
            <w:r w:rsidRPr="00CB13B0">
              <w:t xml:space="preserve"> s. 2(1))</w:t>
            </w:r>
          </w:p>
        </w:tc>
        <w:tc>
          <w:tcPr>
            <w:tcW w:w="1566" w:type="dxa"/>
            <w:tcBorders>
              <w:top w:val="nil"/>
              <w:bottom w:val="nil"/>
            </w:tcBorders>
            <w:shd w:val="clear" w:color="auto" w:fill="auto"/>
          </w:tcPr>
          <w:p w14:paraId="67D03A21" w14:textId="77777777" w:rsidR="00F168B3" w:rsidRPr="00CB13B0" w:rsidRDefault="00F168B3" w:rsidP="00F776F0">
            <w:pPr>
              <w:pStyle w:val="ENoteTableText"/>
              <w:keepNext/>
            </w:pPr>
            <w:r w:rsidRPr="00CB13B0">
              <w:t>—</w:t>
            </w:r>
          </w:p>
        </w:tc>
      </w:tr>
      <w:tr w:rsidR="00F168B3" w:rsidRPr="00CB13B0" w14:paraId="2B226A7E" w14:textId="77777777" w:rsidTr="00F776F0">
        <w:trPr>
          <w:cantSplit/>
        </w:trPr>
        <w:tc>
          <w:tcPr>
            <w:tcW w:w="1695" w:type="dxa"/>
            <w:tcBorders>
              <w:top w:val="nil"/>
              <w:bottom w:val="nil"/>
            </w:tcBorders>
            <w:shd w:val="clear" w:color="auto" w:fill="auto"/>
          </w:tcPr>
          <w:p w14:paraId="1AC100E9" w14:textId="77777777" w:rsidR="00F168B3" w:rsidRPr="00CB13B0" w:rsidRDefault="00F168B3" w:rsidP="00F776F0">
            <w:pPr>
              <w:pStyle w:val="ENoteTTi"/>
              <w:keepNext w:val="0"/>
            </w:pPr>
            <w:r w:rsidRPr="00CB13B0">
              <w:t>Tax Laws Amendment (Loss Recoupment Rules and Other Measures) Act 2005</w:t>
            </w:r>
          </w:p>
        </w:tc>
        <w:tc>
          <w:tcPr>
            <w:tcW w:w="992" w:type="dxa"/>
            <w:tcBorders>
              <w:top w:val="nil"/>
              <w:bottom w:val="nil"/>
            </w:tcBorders>
            <w:shd w:val="clear" w:color="auto" w:fill="auto"/>
          </w:tcPr>
          <w:p w14:paraId="794CAE4D" w14:textId="77777777" w:rsidR="00F168B3" w:rsidRPr="00CB13B0" w:rsidRDefault="00F168B3" w:rsidP="00F776F0">
            <w:pPr>
              <w:pStyle w:val="ENoteTableText"/>
              <w:keepNext/>
            </w:pPr>
            <w:r w:rsidRPr="00CB13B0">
              <w:t>147, 2005</w:t>
            </w:r>
          </w:p>
        </w:tc>
        <w:tc>
          <w:tcPr>
            <w:tcW w:w="992" w:type="dxa"/>
            <w:tcBorders>
              <w:top w:val="nil"/>
              <w:bottom w:val="nil"/>
            </w:tcBorders>
            <w:shd w:val="clear" w:color="auto" w:fill="auto"/>
          </w:tcPr>
          <w:p w14:paraId="0DC7C101" w14:textId="77777777" w:rsidR="00F168B3" w:rsidRPr="00CB13B0" w:rsidRDefault="00F168B3" w:rsidP="00F776F0">
            <w:pPr>
              <w:pStyle w:val="ENoteTableText"/>
              <w:keepNext/>
            </w:pPr>
            <w:smartTag w:uri="urn:schemas-microsoft-com:office:smarttags" w:element="date">
              <w:smartTagPr>
                <w:attr w:name="Month" w:val="12"/>
                <w:attr w:name="Day" w:val="14"/>
                <w:attr w:name="Year" w:val="2005"/>
              </w:smartTagPr>
              <w:r w:rsidRPr="00CB13B0">
                <w:t>14 Dec 2005</w:t>
              </w:r>
            </w:smartTag>
          </w:p>
        </w:tc>
        <w:tc>
          <w:tcPr>
            <w:tcW w:w="1843" w:type="dxa"/>
            <w:tcBorders>
              <w:top w:val="nil"/>
              <w:bottom w:val="nil"/>
            </w:tcBorders>
            <w:shd w:val="clear" w:color="auto" w:fill="auto"/>
          </w:tcPr>
          <w:p w14:paraId="4343EEBF" w14:textId="486F3685" w:rsidR="00F168B3" w:rsidRPr="00CB13B0" w:rsidRDefault="00F168B3" w:rsidP="00F776F0">
            <w:pPr>
              <w:pStyle w:val="ENoteTableText"/>
              <w:keepNext/>
            </w:pPr>
            <w:r w:rsidRPr="00CB13B0">
              <w:t>Schedule</w:t>
            </w:r>
            <w:r w:rsidR="0056271E" w:rsidRPr="00CB13B0">
              <w:t> </w:t>
            </w:r>
            <w:r w:rsidRPr="00CB13B0">
              <w:t>5 (</w:t>
            </w:r>
            <w:r w:rsidR="00410FA5">
              <w:t>items 1</w:t>
            </w:r>
            <w:r w:rsidRPr="00CB13B0">
              <w:t>9, 20): Royal Assent</w:t>
            </w:r>
          </w:p>
        </w:tc>
        <w:tc>
          <w:tcPr>
            <w:tcW w:w="1566" w:type="dxa"/>
            <w:tcBorders>
              <w:top w:val="nil"/>
              <w:bottom w:val="nil"/>
            </w:tcBorders>
            <w:shd w:val="clear" w:color="auto" w:fill="auto"/>
          </w:tcPr>
          <w:p w14:paraId="202AF5BF" w14:textId="38578F35" w:rsidR="00F168B3" w:rsidRPr="00CB13B0" w:rsidRDefault="00F168B3" w:rsidP="00F776F0">
            <w:pPr>
              <w:pStyle w:val="ENoteTableText"/>
              <w:keepNext/>
            </w:pPr>
            <w:r w:rsidRPr="00CB13B0">
              <w:t>Sch. 5 (</w:t>
            </w:r>
            <w:r w:rsidR="00410FA5">
              <w:t>item 2</w:t>
            </w:r>
            <w:r w:rsidRPr="00CB13B0">
              <w:t>0)</w:t>
            </w:r>
          </w:p>
        </w:tc>
      </w:tr>
      <w:tr w:rsidR="00F168B3" w:rsidRPr="00CB13B0" w14:paraId="269C777A" w14:textId="77777777" w:rsidTr="00F776F0">
        <w:trPr>
          <w:cantSplit/>
        </w:trPr>
        <w:tc>
          <w:tcPr>
            <w:tcW w:w="1695" w:type="dxa"/>
            <w:tcBorders>
              <w:top w:val="nil"/>
              <w:bottom w:val="single" w:sz="4" w:space="0" w:color="auto"/>
            </w:tcBorders>
            <w:shd w:val="clear" w:color="auto" w:fill="auto"/>
          </w:tcPr>
          <w:p w14:paraId="625C2FE6" w14:textId="77777777" w:rsidR="00F168B3" w:rsidRPr="00CB13B0" w:rsidRDefault="00F168B3" w:rsidP="00F776F0">
            <w:pPr>
              <w:pStyle w:val="ENoteTTi"/>
            </w:pPr>
            <w:r w:rsidRPr="00CB13B0">
              <w:lastRenderedPageBreak/>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05A67961"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5E8B2427"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1AF6C290" w14:textId="044367B0" w:rsidR="00F168B3" w:rsidRPr="00CB13B0" w:rsidRDefault="00F168B3" w:rsidP="00F776F0">
            <w:pPr>
              <w:pStyle w:val="ENoteTableText"/>
            </w:pPr>
            <w:r w:rsidRPr="00CB13B0">
              <w:t>Schedule</w:t>
            </w:r>
            <w:r w:rsidR="0056271E" w:rsidRPr="00CB13B0">
              <w:t> </w:t>
            </w:r>
            <w:r w:rsidRPr="00CB13B0">
              <w:t>6 (</w:t>
            </w:r>
            <w:r w:rsidR="00410FA5">
              <w:t>item 6</w:t>
            </w:r>
            <w:r w:rsidRPr="00CB13B0">
              <w:t xml:space="preserve">7): </w:t>
            </w:r>
            <w:r w:rsidR="007E6237" w:rsidRPr="00CB13B0">
              <w:t>29 June</w:t>
            </w:r>
            <w:r w:rsidRPr="00CB13B0">
              <w:t xml:space="preserve"> 2010</w:t>
            </w:r>
          </w:p>
        </w:tc>
        <w:tc>
          <w:tcPr>
            <w:tcW w:w="1566" w:type="dxa"/>
            <w:tcBorders>
              <w:top w:val="nil"/>
              <w:bottom w:val="single" w:sz="4" w:space="0" w:color="auto"/>
            </w:tcBorders>
            <w:shd w:val="clear" w:color="auto" w:fill="auto"/>
          </w:tcPr>
          <w:p w14:paraId="0792D25A" w14:textId="77777777" w:rsidR="00F168B3" w:rsidRPr="00CB13B0" w:rsidRDefault="00F168B3" w:rsidP="00F776F0">
            <w:pPr>
              <w:pStyle w:val="ENoteTableText"/>
            </w:pPr>
            <w:r w:rsidRPr="00CB13B0">
              <w:t>—</w:t>
            </w:r>
          </w:p>
        </w:tc>
      </w:tr>
      <w:tr w:rsidR="00F168B3" w:rsidRPr="00CB13B0" w14:paraId="4E4FB0FB" w14:textId="77777777" w:rsidTr="00F776F0">
        <w:trPr>
          <w:cantSplit/>
        </w:trPr>
        <w:tc>
          <w:tcPr>
            <w:tcW w:w="1695" w:type="dxa"/>
            <w:tcBorders>
              <w:top w:val="single" w:sz="4" w:space="0" w:color="auto"/>
              <w:bottom w:val="nil"/>
            </w:tcBorders>
            <w:shd w:val="clear" w:color="auto" w:fill="auto"/>
          </w:tcPr>
          <w:p w14:paraId="5BA04050" w14:textId="77777777" w:rsidR="00F168B3" w:rsidRPr="00CB13B0" w:rsidRDefault="00F168B3" w:rsidP="00F776F0">
            <w:pPr>
              <w:pStyle w:val="ENoteTableText"/>
            </w:pPr>
            <w:r w:rsidRPr="00CB13B0">
              <w:t>Taxation Laws Amendment Act (No.</w:t>
            </w:r>
            <w:r w:rsidR="0056271E" w:rsidRPr="00CB13B0">
              <w:t> </w:t>
            </w:r>
            <w:r w:rsidRPr="00CB13B0">
              <w:t>8) 2003</w:t>
            </w:r>
          </w:p>
        </w:tc>
        <w:tc>
          <w:tcPr>
            <w:tcW w:w="992" w:type="dxa"/>
            <w:tcBorders>
              <w:top w:val="single" w:sz="4" w:space="0" w:color="auto"/>
              <w:bottom w:val="nil"/>
            </w:tcBorders>
            <w:shd w:val="clear" w:color="auto" w:fill="auto"/>
          </w:tcPr>
          <w:p w14:paraId="2DD0115C" w14:textId="77777777" w:rsidR="00F168B3" w:rsidRPr="00CB13B0" w:rsidRDefault="00F168B3" w:rsidP="00F776F0">
            <w:pPr>
              <w:pStyle w:val="ENoteTableText"/>
            </w:pPr>
            <w:r w:rsidRPr="00CB13B0">
              <w:t>107, 2003</w:t>
            </w:r>
          </w:p>
        </w:tc>
        <w:tc>
          <w:tcPr>
            <w:tcW w:w="992" w:type="dxa"/>
            <w:tcBorders>
              <w:top w:val="single" w:sz="4" w:space="0" w:color="auto"/>
              <w:bottom w:val="nil"/>
            </w:tcBorders>
            <w:shd w:val="clear" w:color="auto" w:fill="auto"/>
          </w:tcPr>
          <w:p w14:paraId="2236B729" w14:textId="77777777" w:rsidR="00F168B3" w:rsidRPr="00CB13B0" w:rsidRDefault="00F168B3" w:rsidP="00F776F0">
            <w:pPr>
              <w:pStyle w:val="ENoteTableText"/>
            </w:pPr>
            <w:smartTag w:uri="urn:schemas-microsoft-com:office:smarttags" w:element="date">
              <w:smartTagPr>
                <w:attr w:name="Year" w:val="2003"/>
                <w:attr w:name="Day" w:val="21"/>
                <w:attr w:name="Month" w:val="10"/>
              </w:smartTagPr>
              <w:r w:rsidRPr="00CB13B0">
                <w:t>21 Oct 2003</w:t>
              </w:r>
            </w:smartTag>
          </w:p>
        </w:tc>
        <w:tc>
          <w:tcPr>
            <w:tcW w:w="1843" w:type="dxa"/>
            <w:tcBorders>
              <w:top w:val="single" w:sz="4" w:space="0" w:color="auto"/>
              <w:bottom w:val="nil"/>
            </w:tcBorders>
            <w:shd w:val="clear" w:color="auto" w:fill="auto"/>
          </w:tcPr>
          <w:p w14:paraId="281D7756" w14:textId="4781E3D6" w:rsidR="00F168B3" w:rsidRPr="00CB13B0" w:rsidRDefault="00F168B3" w:rsidP="00F776F0">
            <w:pPr>
              <w:pStyle w:val="ENoteTableText"/>
            </w:pPr>
            <w:r w:rsidRPr="00CB13B0">
              <w:t xml:space="preserve">Sch 6: </w:t>
            </w:r>
            <w:r w:rsidR="00410FA5">
              <w:t>1 July</w:t>
            </w:r>
            <w:r w:rsidRPr="00CB13B0">
              <w:t xml:space="preserve"> 2003 (s 2(1) </w:t>
            </w:r>
            <w:r w:rsidR="00410FA5">
              <w:t>item 3</w:t>
            </w:r>
            <w:r w:rsidRPr="00CB13B0">
              <w:t>)</w:t>
            </w:r>
            <w:r w:rsidRPr="00CB13B0">
              <w:br/>
              <w:t>Sch 7 (</w:t>
            </w:r>
            <w:r w:rsidR="00410FA5">
              <w:t>items 6</w:t>
            </w:r>
            <w:r w:rsidRPr="00CB13B0">
              <w:t xml:space="preserve">–8): </w:t>
            </w:r>
            <w:r w:rsidR="0018140A" w:rsidRPr="00CB13B0">
              <w:t>30 June</w:t>
            </w:r>
            <w:r w:rsidRPr="00CB13B0">
              <w:t xml:space="preserve"> 2003 (s 2(1) </w:t>
            </w:r>
            <w:r w:rsidR="00410FA5">
              <w:t>item 5</w:t>
            </w:r>
            <w:r w:rsidRPr="00CB13B0">
              <w:t>)</w:t>
            </w:r>
            <w:r w:rsidRPr="00CB13B0">
              <w:br/>
              <w:t>Sch 7 (</w:t>
            </w:r>
            <w:r w:rsidR="00410FA5">
              <w:t>item 1</w:t>
            </w:r>
            <w:r w:rsidRPr="00CB13B0">
              <w:t xml:space="preserve">5): 17 Dec 2003 (s 2(1) </w:t>
            </w:r>
            <w:r w:rsidR="00A13A22">
              <w:t>item 7</w:t>
            </w:r>
            <w:r w:rsidRPr="00CB13B0">
              <w:t>)</w:t>
            </w:r>
            <w:r w:rsidRPr="00CB13B0">
              <w:br/>
              <w:t xml:space="preserve">Remainder: 21 Oct 2003 (s 2(1) </w:t>
            </w:r>
            <w:r w:rsidR="00410FA5">
              <w:t>items 1</w:t>
            </w:r>
            <w:r w:rsidRPr="00CB13B0">
              <w:t>, 2, 4, 6, 8)</w:t>
            </w:r>
          </w:p>
        </w:tc>
        <w:tc>
          <w:tcPr>
            <w:tcW w:w="1566" w:type="dxa"/>
            <w:tcBorders>
              <w:top w:val="single" w:sz="4" w:space="0" w:color="auto"/>
              <w:bottom w:val="nil"/>
            </w:tcBorders>
            <w:shd w:val="clear" w:color="auto" w:fill="auto"/>
          </w:tcPr>
          <w:p w14:paraId="0D77F71C" w14:textId="37743201" w:rsidR="00F168B3" w:rsidRPr="00CB13B0" w:rsidRDefault="00F168B3" w:rsidP="00F776F0">
            <w:pPr>
              <w:pStyle w:val="ENoteTableText"/>
            </w:pPr>
            <w:r w:rsidRPr="00CB13B0">
              <w:t>s 4, Sch 1 (</w:t>
            </w:r>
            <w:r w:rsidR="00222892" w:rsidRPr="00CB13B0">
              <w:t>item 9</w:t>
            </w:r>
            <w:r w:rsidRPr="00CB13B0">
              <w:t>(1)), Sch 2 (</w:t>
            </w:r>
            <w:r w:rsidR="00410FA5">
              <w:t>item 4</w:t>
            </w:r>
            <w:r w:rsidRPr="00CB13B0">
              <w:t>0), Sch 3 (</w:t>
            </w:r>
            <w:r w:rsidR="00410FA5">
              <w:t>item 2</w:t>
            </w:r>
            <w:r w:rsidRPr="00CB13B0">
              <w:t>), Sch 5 (</w:t>
            </w:r>
            <w:r w:rsidR="00410FA5">
              <w:t>item 3</w:t>
            </w:r>
            <w:r w:rsidRPr="00CB13B0">
              <w:t>) and Sch 7 (</w:t>
            </w:r>
            <w:r w:rsidR="00081BC2" w:rsidRPr="00CB13B0">
              <w:t>items 9</w:t>
            </w:r>
            <w:r w:rsidRPr="00CB13B0">
              <w:t>, 18)</w:t>
            </w:r>
            <w:r w:rsidRPr="00CB13B0">
              <w:br/>
              <w:t>s. 2(1) (am. by 23, 2005, Sch. 11 [</w:t>
            </w:r>
            <w:r w:rsidR="00410FA5">
              <w:t>item 1</w:t>
            </w:r>
            <w:r w:rsidRPr="00CB13B0">
              <w:t>])</w:t>
            </w:r>
          </w:p>
        </w:tc>
      </w:tr>
      <w:tr w:rsidR="00F168B3" w:rsidRPr="00CB13B0" w14:paraId="120A3A22" w14:textId="77777777" w:rsidTr="00F776F0">
        <w:trPr>
          <w:cantSplit/>
        </w:trPr>
        <w:tc>
          <w:tcPr>
            <w:tcW w:w="1695" w:type="dxa"/>
            <w:tcBorders>
              <w:top w:val="nil"/>
              <w:bottom w:val="nil"/>
            </w:tcBorders>
            <w:shd w:val="clear" w:color="auto" w:fill="auto"/>
          </w:tcPr>
          <w:p w14:paraId="624575C8"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DC46960" w14:textId="77777777" w:rsidR="00F168B3" w:rsidRPr="00CB13B0" w:rsidRDefault="00F168B3" w:rsidP="00F776F0">
            <w:pPr>
              <w:pStyle w:val="ENoteTableText"/>
            </w:pPr>
          </w:p>
        </w:tc>
        <w:tc>
          <w:tcPr>
            <w:tcW w:w="992" w:type="dxa"/>
            <w:tcBorders>
              <w:top w:val="nil"/>
              <w:bottom w:val="nil"/>
            </w:tcBorders>
            <w:shd w:val="clear" w:color="auto" w:fill="auto"/>
          </w:tcPr>
          <w:p w14:paraId="130B5B0C" w14:textId="77777777" w:rsidR="00F168B3" w:rsidRPr="00CB13B0" w:rsidRDefault="00F168B3" w:rsidP="00F776F0">
            <w:pPr>
              <w:pStyle w:val="ENoteTableText"/>
            </w:pPr>
          </w:p>
        </w:tc>
        <w:tc>
          <w:tcPr>
            <w:tcW w:w="1843" w:type="dxa"/>
            <w:tcBorders>
              <w:top w:val="nil"/>
              <w:bottom w:val="nil"/>
            </w:tcBorders>
            <w:shd w:val="clear" w:color="auto" w:fill="auto"/>
          </w:tcPr>
          <w:p w14:paraId="35B0A6AA" w14:textId="77777777" w:rsidR="00F168B3" w:rsidRPr="00CB13B0" w:rsidRDefault="00F168B3" w:rsidP="00F776F0">
            <w:pPr>
              <w:pStyle w:val="ENoteTableText"/>
            </w:pPr>
          </w:p>
        </w:tc>
        <w:tc>
          <w:tcPr>
            <w:tcW w:w="1566" w:type="dxa"/>
            <w:tcBorders>
              <w:top w:val="nil"/>
              <w:bottom w:val="nil"/>
            </w:tcBorders>
            <w:shd w:val="clear" w:color="auto" w:fill="auto"/>
          </w:tcPr>
          <w:p w14:paraId="54F6904A" w14:textId="77777777" w:rsidR="00F168B3" w:rsidRPr="00CB13B0" w:rsidRDefault="00F168B3" w:rsidP="00F776F0">
            <w:pPr>
              <w:pStyle w:val="ENoteTableText"/>
            </w:pPr>
          </w:p>
        </w:tc>
      </w:tr>
      <w:tr w:rsidR="00F168B3" w:rsidRPr="00CB13B0" w14:paraId="00649CE0" w14:textId="77777777" w:rsidTr="00F776F0">
        <w:trPr>
          <w:cantSplit/>
        </w:trPr>
        <w:tc>
          <w:tcPr>
            <w:tcW w:w="1695" w:type="dxa"/>
            <w:tcBorders>
              <w:top w:val="nil"/>
              <w:bottom w:val="nil"/>
            </w:tcBorders>
            <w:shd w:val="clear" w:color="auto" w:fill="auto"/>
          </w:tcPr>
          <w:p w14:paraId="2D64D643" w14:textId="77777777" w:rsidR="00F168B3" w:rsidRPr="00CB13B0" w:rsidRDefault="00F168B3" w:rsidP="00F776F0">
            <w:pPr>
              <w:pStyle w:val="ENoteTTi"/>
            </w:pPr>
            <w:r w:rsidRPr="00CB13B0">
              <w:t>Tax Laws Amendment (2004 Measures No.</w:t>
            </w:r>
            <w:r w:rsidR="0056271E" w:rsidRPr="00CB13B0">
              <w:t> </w:t>
            </w:r>
            <w:r w:rsidRPr="00CB13B0">
              <w:t>6) Act 2005</w:t>
            </w:r>
          </w:p>
        </w:tc>
        <w:tc>
          <w:tcPr>
            <w:tcW w:w="992" w:type="dxa"/>
            <w:tcBorders>
              <w:top w:val="nil"/>
              <w:bottom w:val="nil"/>
            </w:tcBorders>
            <w:shd w:val="clear" w:color="auto" w:fill="auto"/>
          </w:tcPr>
          <w:p w14:paraId="107C8CC1" w14:textId="77777777" w:rsidR="00F168B3" w:rsidRPr="00CB13B0" w:rsidRDefault="00F168B3" w:rsidP="00F776F0">
            <w:pPr>
              <w:pStyle w:val="ENoteTableText"/>
            </w:pPr>
            <w:r w:rsidRPr="00CB13B0">
              <w:t>23, 2005</w:t>
            </w:r>
          </w:p>
        </w:tc>
        <w:tc>
          <w:tcPr>
            <w:tcW w:w="992" w:type="dxa"/>
            <w:tcBorders>
              <w:top w:val="nil"/>
              <w:bottom w:val="nil"/>
            </w:tcBorders>
            <w:shd w:val="clear" w:color="auto" w:fill="auto"/>
          </w:tcPr>
          <w:p w14:paraId="1530755F" w14:textId="77777777" w:rsidR="00F168B3" w:rsidRPr="00CB13B0" w:rsidRDefault="00F168B3" w:rsidP="00F776F0">
            <w:pPr>
              <w:pStyle w:val="ENoteTableText"/>
            </w:pPr>
            <w:smartTag w:uri="urn:schemas-microsoft-com:office:smarttags" w:element="date">
              <w:smartTagPr>
                <w:attr w:name="Month" w:val="3"/>
                <w:attr w:name="Day" w:val="21"/>
                <w:attr w:name="Year" w:val="2005"/>
              </w:smartTagPr>
              <w:r w:rsidRPr="00CB13B0">
                <w:t>21 Mar 2005</w:t>
              </w:r>
            </w:smartTag>
          </w:p>
        </w:tc>
        <w:tc>
          <w:tcPr>
            <w:tcW w:w="1843" w:type="dxa"/>
            <w:tcBorders>
              <w:top w:val="nil"/>
              <w:bottom w:val="nil"/>
            </w:tcBorders>
            <w:shd w:val="clear" w:color="auto" w:fill="auto"/>
          </w:tcPr>
          <w:p w14:paraId="7F138C42" w14:textId="4067BD75" w:rsidR="00F168B3" w:rsidRPr="00CB13B0" w:rsidRDefault="00F168B3" w:rsidP="00F776F0">
            <w:pPr>
              <w:pStyle w:val="ENoteTableText"/>
            </w:pPr>
            <w:r w:rsidRPr="00CB13B0">
              <w:t xml:space="preserve">Sch 11: 21 Oct 2003 (s 2(1) </w:t>
            </w:r>
            <w:r w:rsidR="00410FA5">
              <w:t>item 8</w:t>
            </w:r>
            <w:r w:rsidRPr="00CB13B0">
              <w:t>)</w:t>
            </w:r>
          </w:p>
        </w:tc>
        <w:tc>
          <w:tcPr>
            <w:tcW w:w="1566" w:type="dxa"/>
            <w:tcBorders>
              <w:top w:val="nil"/>
              <w:bottom w:val="nil"/>
            </w:tcBorders>
            <w:shd w:val="clear" w:color="auto" w:fill="auto"/>
          </w:tcPr>
          <w:p w14:paraId="2BF8BC82" w14:textId="77777777" w:rsidR="00F168B3" w:rsidRPr="00CB13B0" w:rsidRDefault="00F168B3" w:rsidP="00F776F0">
            <w:pPr>
              <w:pStyle w:val="ENoteTableText"/>
            </w:pPr>
            <w:r w:rsidRPr="00CB13B0">
              <w:t>—</w:t>
            </w:r>
          </w:p>
        </w:tc>
      </w:tr>
      <w:tr w:rsidR="00F168B3" w:rsidRPr="00CB13B0" w14:paraId="3F0BB130" w14:textId="77777777" w:rsidTr="00F776F0">
        <w:trPr>
          <w:cantSplit/>
        </w:trPr>
        <w:tc>
          <w:tcPr>
            <w:tcW w:w="1695" w:type="dxa"/>
            <w:tcBorders>
              <w:top w:val="nil"/>
              <w:bottom w:val="single" w:sz="4" w:space="0" w:color="auto"/>
            </w:tcBorders>
            <w:shd w:val="clear" w:color="auto" w:fill="auto"/>
          </w:tcPr>
          <w:p w14:paraId="2EE2E217" w14:textId="77777777" w:rsidR="00F168B3" w:rsidRPr="00CB13B0" w:rsidRDefault="00F168B3" w:rsidP="00F776F0">
            <w:pPr>
              <w:pStyle w:val="ENoteTTi"/>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51086658"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4A4B2BF7"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40E26F15" w14:textId="77777777" w:rsidR="00F168B3" w:rsidRPr="00CB13B0" w:rsidRDefault="00F168B3" w:rsidP="00F776F0">
            <w:pPr>
              <w:pStyle w:val="ENoteTableText"/>
            </w:pPr>
            <w:r w:rsidRPr="00CB13B0">
              <w:t>Schedule</w:t>
            </w:r>
            <w:r w:rsidR="0056271E" w:rsidRPr="00CB13B0">
              <w:t> </w:t>
            </w:r>
            <w:r w:rsidRPr="00CB13B0">
              <w:t>6 (</w:t>
            </w:r>
            <w:r w:rsidR="00222892" w:rsidRPr="00CB13B0">
              <w:t>item 9</w:t>
            </w:r>
            <w:r w:rsidRPr="00CB13B0">
              <w:t xml:space="preserve">5): </w:t>
            </w:r>
            <w:r w:rsidR="007E6237" w:rsidRPr="00CB13B0">
              <w:t>29 June</w:t>
            </w:r>
            <w:r w:rsidRPr="00CB13B0">
              <w:t xml:space="preserve"> 2010</w:t>
            </w:r>
          </w:p>
        </w:tc>
        <w:tc>
          <w:tcPr>
            <w:tcW w:w="1566" w:type="dxa"/>
            <w:tcBorders>
              <w:top w:val="nil"/>
              <w:bottom w:val="single" w:sz="4" w:space="0" w:color="auto"/>
            </w:tcBorders>
            <w:shd w:val="clear" w:color="auto" w:fill="auto"/>
          </w:tcPr>
          <w:p w14:paraId="49CC55FD" w14:textId="77777777" w:rsidR="00F168B3" w:rsidRPr="00CB13B0" w:rsidRDefault="00F168B3" w:rsidP="00F776F0">
            <w:pPr>
              <w:pStyle w:val="ENoteTableText"/>
            </w:pPr>
            <w:r w:rsidRPr="00CB13B0">
              <w:t>—</w:t>
            </w:r>
          </w:p>
        </w:tc>
      </w:tr>
      <w:tr w:rsidR="00F168B3" w:rsidRPr="00CB13B0" w14:paraId="3106B8A3" w14:textId="77777777" w:rsidTr="00F776F0">
        <w:trPr>
          <w:cantSplit/>
        </w:trPr>
        <w:tc>
          <w:tcPr>
            <w:tcW w:w="1695" w:type="dxa"/>
            <w:tcBorders>
              <w:top w:val="single" w:sz="4" w:space="0" w:color="auto"/>
              <w:bottom w:val="single" w:sz="4" w:space="0" w:color="auto"/>
            </w:tcBorders>
            <w:shd w:val="clear" w:color="auto" w:fill="auto"/>
          </w:tcPr>
          <w:p w14:paraId="3E9955F4" w14:textId="7C737325" w:rsidR="00F168B3" w:rsidRPr="00CB13B0" w:rsidRDefault="00F168B3" w:rsidP="00F776F0">
            <w:pPr>
              <w:pStyle w:val="ENoteTableText"/>
            </w:pPr>
            <w:r w:rsidRPr="00CB13B0">
              <w:t>Superannuation (Government Co</w:t>
            </w:r>
            <w:r w:rsidR="00410FA5">
              <w:noBreakHyphen/>
            </w:r>
            <w:r w:rsidRPr="00CB13B0">
              <w:t>contribution for Low Income Earners) (Consequential Amendments) Act 2003</w:t>
            </w:r>
          </w:p>
        </w:tc>
        <w:tc>
          <w:tcPr>
            <w:tcW w:w="992" w:type="dxa"/>
            <w:tcBorders>
              <w:top w:val="single" w:sz="4" w:space="0" w:color="auto"/>
              <w:bottom w:val="single" w:sz="4" w:space="0" w:color="auto"/>
            </w:tcBorders>
            <w:shd w:val="clear" w:color="auto" w:fill="auto"/>
          </w:tcPr>
          <w:p w14:paraId="1B83517A" w14:textId="77777777" w:rsidR="00F168B3" w:rsidRPr="00CB13B0" w:rsidRDefault="00F168B3" w:rsidP="00F776F0">
            <w:pPr>
              <w:pStyle w:val="ENoteTableText"/>
            </w:pPr>
            <w:r w:rsidRPr="00CB13B0">
              <w:t>111, 2003</w:t>
            </w:r>
          </w:p>
        </w:tc>
        <w:tc>
          <w:tcPr>
            <w:tcW w:w="992" w:type="dxa"/>
            <w:tcBorders>
              <w:top w:val="single" w:sz="4" w:space="0" w:color="auto"/>
              <w:bottom w:val="single" w:sz="4" w:space="0" w:color="auto"/>
            </w:tcBorders>
            <w:shd w:val="clear" w:color="auto" w:fill="auto"/>
          </w:tcPr>
          <w:p w14:paraId="17D97503" w14:textId="77777777" w:rsidR="00F168B3" w:rsidRPr="00CB13B0" w:rsidRDefault="00F168B3" w:rsidP="00F776F0">
            <w:pPr>
              <w:pStyle w:val="ENoteTableText"/>
            </w:pPr>
            <w:smartTag w:uri="urn:schemas-microsoft-com:office:smarttags" w:element="date">
              <w:smartTagPr>
                <w:attr w:name="Month" w:val="11"/>
                <w:attr w:name="Day" w:val="12"/>
                <w:attr w:name="Year" w:val="2003"/>
              </w:smartTagPr>
              <w:r w:rsidRPr="00CB13B0">
                <w:t>12 Nov 2003</w:t>
              </w:r>
            </w:smartTag>
          </w:p>
        </w:tc>
        <w:tc>
          <w:tcPr>
            <w:tcW w:w="1843" w:type="dxa"/>
            <w:tcBorders>
              <w:top w:val="single" w:sz="4" w:space="0" w:color="auto"/>
              <w:bottom w:val="single" w:sz="4" w:space="0" w:color="auto"/>
            </w:tcBorders>
            <w:shd w:val="clear" w:color="auto" w:fill="auto"/>
          </w:tcPr>
          <w:p w14:paraId="0C6AB6B4" w14:textId="77777777" w:rsidR="00F168B3" w:rsidRPr="00CB13B0" w:rsidRDefault="00F168B3" w:rsidP="00F776F0">
            <w:pPr>
              <w:pStyle w:val="ENoteTableText"/>
            </w:pPr>
            <w:smartTag w:uri="urn:schemas-microsoft-com:office:smarttags" w:element="date">
              <w:smartTagPr>
                <w:attr w:name="Month" w:val="11"/>
                <w:attr w:name="Day" w:val="12"/>
                <w:attr w:name="Year" w:val="2003"/>
              </w:smartTagPr>
              <w:r w:rsidRPr="00CB13B0">
                <w:t>12 Nov 2003</w:t>
              </w:r>
            </w:smartTag>
          </w:p>
        </w:tc>
        <w:tc>
          <w:tcPr>
            <w:tcW w:w="1566" w:type="dxa"/>
            <w:tcBorders>
              <w:top w:val="single" w:sz="4" w:space="0" w:color="auto"/>
              <w:bottom w:val="single" w:sz="4" w:space="0" w:color="auto"/>
            </w:tcBorders>
            <w:shd w:val="clear" w:color="auto" w:fill="auto"/>
          </w:tcPr>
          <w:p w14:paraId="74EFDD39" w14:textId="62A07480" w:rsidR="00F168B3" w:rsidRPr="00CB13B0" w:rsidRDefault="00F168B3" w:rsidP="00F776F0">
            <w:pPr>
              <w:pStyle w:val="ENoteTableText"/>
            </w:pPr>
            <w:r w:rsidRPr="00CB13B0">
              <w:t>Sch. 1 (</w:t>
            </w:r>
            <w:r w:rsidR="00410FA5">
              <w:t>item 2</w:t>
            </w:r>
            <w:r w:rsidRPr="00CB13B0">
              <w:t>5)</w:t>
            </w:r>
          </w:p>
        </w:tc>
      </w:tr>
      <w:tr w:rsidR="00F168B3" w:rsidRPr="00CB13B0" w14:paraId="0C9D14B0" w14:textId="77777777" w:rsidTr="00F776F0">
        <w:trPr>
          <w:cantSplit/>
        </w:trPr>
        <w:tc>
          <w:tcPr>
            <w:tcW w:w="1695" w:type="dxa"/>
            <w:tcBorders>
              <w:top w:val="single" w:sz="4" w:space="0" w:color="auto"/>
              <w:bottom w:val="nil"/>
            </w:tcBorders>
            <w:shd w:val="clear" w:color="auto" w:fill="auto"/>
          </w:tcPr>
          <w:p w14:paraId="69E61277" w14:textId="77777777" w:rsidR="00F168B3" w:rsidRPr="00CB13B0" w:rsidRDefault="00F168B3" w:rsidP="00F776F0">
            <w:pPr>
              <w:pStyle w:val="ENoteTableText"/>
            </w:pPr>
            <w:r w:rsidRPr="00CB13B0">
              <w:t>New Business Tax System (Taxation of Financial Arrangements) Act (No.</w:t>
            </w:r>
            <w:r w:rsidR="0056271E" w:rsidRPr="00CB13B0">
              <w:t> </w:t>
            </w:r>
            <w:r w:rsidRPr="00CB13B0">
              <w:t>1) 2003</w:t>
            </w:r>
          </w:p>
        </w:tc>
        <w:tc>
          <w:tcPr>
            <w:tcW w:w="992" w:type="dxa"/>
            <w:tcBorders>
              <w:top w:val="single" w:sz="4" w:space="0" w:color="auto"/>
              <w:bottom w:val="nil"/>
            </w:tcBorders>
            <w:shd w:val="clear" w:color="auto" w:fill="auto"/>
          </w:tcPr>
          <w:p w14:paraId="3A5F437C" w14:textId="77777777" w:rsidR="00F168B3" w:rsidRPr="00CB13B0" w:rsidRDefault="00F168B3" w:rsidP="00F776F0">
            <w:pPr>
              <w:pStyle w:val="ENoteTableText"/>
            </w:pPr>
            <w:r w:rsidRPr="00CB13B0">
              <w:t>133, 2003</w:t>
            </w:r>
          </w:p>
        </w:tc>
        <w:tc>
          <w:tcPr>
            <w:tcW w:w="992" w:type="dxa"/>
            <w:tcBorders>
              <w:top w:val="single" w:sz="4" w:space="0" w:color="auto"/>
              <w:bottom w:val="nil"/>
            </w:tcBorders>
            <w:shd w:val="clear" w:color="auto" w:fill="auto"/>
          </w:tcPr>
          <w:p w14:paraId="73ACC73B" w14:textId="77777777" w:rsidR="00F168B3" w:rsidRPr="00CB13B0" w:rsidRDefault="00F168B3" w:rsidP="00F776F0">
            <w:pPr>
              <w:pStyle w:val="ENoteTableText"/>
            </w:pPr>
            <w:smartTag w:uri="urn:schemas-microsoft-com:office:smarttags" w:element="date">
              <w:smartTagPr>
                <w:attr w:name="Month" w:val="12"/>
                <w:attr w:name="Day" w:val="17"/>
                <w:attr w:name="Year" w:val="2003"/>
              </w:smartTagPr>
              <w:r w:rsidRPr="00CB13B0">
                <w:t>17 Dec 2003</w:t>
              </w:r>
            </w:smartTag>
          </w:p>
        </w:tc>
        <w:tc>
          <w:tcPr>
            <w:tcW w:w="1843" w:type="dxa"/>
            <w:tcBorders>
              <w:top w:val="single" w:sz="4" w:space="0" w:color="auto"/>
              <w:bottom w:val="nil"/>
            </w:tcBorders>
            <w:shd w:val="clear" w:color="auto" w:fill="auto"/>
          </w:tcPr>
          <w:p w14:paraId="466424CF" w14:textId="77777777" w:rsidR="00F168B3" w:rsidRPr="00CB13B0" w:rsidRDefault="00F168B3" w:rsidP="00F776F0">
            <w:pPr>
              <w:pStyle w:val="ENoteTableText"/>
            </w:pPr>
            <w:smartTag w:uri="urn:schemas-microsoft-com:office:smarttags" w:element="date">
              <w:smartTagPr>
                <w:attr w:name="Month" w:val="12"/>
                <w:attr w:name="Day" w:val="17"/>
                <w:attr w:name="Year" w:val="2003"/>
              </w:smartTagPr>
              <w:r w:rsidRPr="00CB13B0">
                <w:t>17 Dec 2003</w:t>
              </w:r>
            </w:smartTag>
          </w:p>
        </w:tc>
        <w:tc>
          <w:tcPr>
            <w:tcW w:w="1566" w:type="dxa"/>
            <w:tcBorders>
              <w:top w:val="single" w:sz="4" w:space="0" w:color="auto"/>
              <w:bottom w:val="nil"/>
            </w:tcBorders>
            <w:shd w:val="clear" w:color="auto" w:fill="auto"/>
          </w:tcPr>
          <w:p w14:paraId="0AE4F524" w14:textId="2B99B41A" w:rsidR="00F168B3" w:rsidRPr="00CB13B0" w:rsidRDefault="00F168B3" w:rsidP="00F776F0">
            <w:pPr>
              <w:pStyle w:val="ENoteTableText"/>
            </w:pPr>
            <w:r w:rsidRPr="00CB13B0">
              <w:t>s 4, Sch. 1 (</w:t>
            </w:r>
            <w:r w:rsidR="00410FA5">
              <w:t>item 1</w:t>
            </w:r>
            <w:r w:rsidRPr="00CB13B0">
              <w:t>7(2)), Sch. 2 (</w:t>
            </w:r>
            <w:r w:rsidR="00222892" w:rsidRPr="00CB13B0">
              <w:t>item 9</w:t>
            </w:r>
            <w:r w:rsidRPr="00CB13B0">
              <w:t>), Sch. 3 (</w:t>
            </w:r>
            <w:r w:rsidR="00410FA5">
              <w:t>item 2</w:t>
            </w:r>
            <w:r w:rsidRPr="00CB13B0">
              <w:t>) and Sch. 4 (</w:t>
            </w:r>
            <w:r w:rsidR="007E553F" w:rsidRPr="00CB13B0">
              <w:t>items 7</w:t>
            </w:r>
            <w:r w:rsidRPr="00CB13B0">
              <w:t>7, 78)</w:t>
            </w:r>
          </w:p>
        </w:tc>
      </w:tr>
      <w:tr w:rsidR="00F168B3" w:rsidRPr="00CB13B0" w14:paraId="59A79B53" w14:textId="77777777" w:rsidTr="00F776F0">
        <w:trPr>
          <w:cantSplit/>
        </w:trPr>
        <w:tc>
          <w:tcPr>
            <w:tcW w:w="1695" w:type="dxa"/>
            <w:tcBorders>
              <w:top w:val="nil"/>
              <w:bottom w:val="nil"/>
            </w:tcBorders>
            <w:shd w:val="clear" w:color="auto" w:fill="auto"/>
          </w:tcPr>
          <w:p w14:paraId="012F56AB"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101C907A" w14:textId="77777777" w:rsidR="00F168B3" w:rsidRPr="00CB13B0" w:rsidRDefault="00F168B3" w:rsidP="00F776F0">
            <w:pPr>
              <w:pStyle w:val="ENoteTableText"/>
            </w:pPr>
          </w:p>
        </w:tc>
        <w:tc>
          <w:tcPr>
            <w:tcW w:w="992" w:type="dxa"/>
            <w:tcBorders>
              <w:top w:val="nil"/>
              <w:bottom w:val="nil"/>
            </w:tcBorders>
            <w:shd w:val="clear" w:color="auto" w:fill="auto"/>
          </w:tcPr>
          <w:p w14:paraId="32DF4E32" w14:textId="77777777" w:rsidR="00F168B3" w:rsidRPr="00CB13B0" w:rsidRDefault="00F168B3" w:rsidP="00F776F0">
            <w:pPr>
              <w:pStyle w:val="ENoteTableText"/>
            </w:pPr>
          </w:p>
        </w:tc>
        <w:tc>
          <w:tcPr>
            <w:tcW w:w="1843" w:type="dxa"/>
            <w:tcBorders>
              <w:top w:val="nil"/>
              <w:bottom w:val="nil"/>
            </w:tcBorders>
            <w:shd w:val="clear" w:color="auto" w:fill="auto"/>
          </w:tcPr>
          <w:p w14:paraId="3BC7AA25" w14:textId="77777777" w:rsidR="00F168B3" w:rsidRPr="00CB13B0" w:rsidRDefault="00F168B3" w:rsidP="00F776F0">
            <w:pPr>
              <w:pStyle w:val="ENoteTableText"/>
            </w:pPr>
          </w:p>
        </w:tc>
        <w:tc>
          <w:tcPr>
            <w:tcW w:w="1566" w:type="dxa"/>
            <w:tcBorders>
              <w:top w:val="nil"/>
              <w:bottom w:val="nil"/>
            </w:tcBorders>
            <w:shd w:val="clear" w:color="auto" w:fill="auto"/>
          </w:tcPr>
          <w:p w14:paraId="75D724B1" w14:textId="77777777" w:rsidR="00F168B3" w:rsidRPr="00CB13B0" w:rsidRDefault="00F168B3" w:rsidP="00F776F0">
            <w:pPr>
              <w:pStyle w:val="ENoteTableText"/>
            </w:pPr>
          </w:p>
        </w:tc>
      </w:tr>
      <w:tr w:rsidR="00F168B3" w:rsidRPr="00CB13B0" w14:paraId="74B9001D" w14:textId="77777777" w:rsidTr="00F776F0">
        <w:trPr>
          <w:cantSplit/>
        </w:trPr>
        <w:tc>
          <w:tcPr>
            <w:tcW w:w="1695" w:type="dxa"/>
            <w:tcBorders>
              <w:top w:val="nil"/>
              <w:bottom w:val="nil"/>
            </w:tcBorders>
            <w:shd w:val="clear" w:color="auto" w:fill="auto"/>
          </w:tcPr>
          <w:p w14:paraId="0DFEB744" w14:textId="77777777" w:rsidR="00F168B3" w:rsidRPr="00CB13B0" w:rsidRDefault="00F168B3" w:rsidP="00F776F0">
            <w:pPr>
              <w:pStyle w:val="ENoteTTi"/>
              <w:rPr>
                <w:rFonts w:eastAsiaTheme="minorHAnsi"/>
              </w:rPr>
            </w:pPr>
            <w:r w:rsidRPr="00CB13B0">
              <w:t>Tax Laws Amendment (Taxation of Financial Arrangements) Act 2009</w:t>
            </w:r>
          </w:p>
        </w:tc>
        <w:tc>
          <w:tcPr>
            <w:tcW w:w="992" w:type="dxa"/>
            <w:tcBorders>
              <w:top w:val="nil"/>
              <w:bottom w:val="nil"/>
            </w:tcBorders>
            <w:shd w:val="clear" w:color="auto" w:fill="auto"/>
          </w:tcPr>
          <w:p w14:paraId="7FC965B2" w14:textId="77777777" w:rsidR="00F168B3" w:rsidRPr="00CB13B0" w:rsidRDefault="00F168B3" w:rsidP="00F776F0">
            <w:pPr>
              <w:pStyle w:val="ENoteTableText"/>
            </w:pPr>
            <w:r w:rsidRPr="00CB13B0">
              <w:t>15, 2009</w:t>
            </w:r>
          </w:p>
        </w:tc>
        <w:tc>
          <w:tcPr>
            <w:tcW w:w="992" w:type="dxa"/>
            <w:tcBorders>
              <w:top w:val="nil"/>
              <w:bottom w:val="nil"/>
            </w:tcBorders>
            <w:shd w:val="clear" w:color="auto" w:fill="auto"/>
          </w:tcPr>
          <w:p w14:paraId="6C4F4E21" w14:textId="77777777" w:rsidR="00F168B3" w:rsidRPr="00CB13B0" w:rsidRDefault="00F168B3" w:rsidP="00F776F0">
            <w:pPr>
              <w:pStyle w:val="ENoteTableText"/>
            </w:pPr>
            <w:r w:rsidRPr="00CB13B0">
              <w:t>26 Mar 2009</w:t>
            </w:r>
          </w:p>
        </w:tc>
        <w:tc>
          <w:tcPr>
            <w:tcW w:w="1843" w:type="dxa"/>
            <w:tcBorders>
              <w:top w:val="nil"/>
              <w:bottom w:val="nil"/>
            </w:tcBorders>
            <w:shd w:val="clear" w:color="auto" w:fill="auto"/>
          </w:tcPr>
          <w:p w14:paraId="39753A8E" w14:textId="7CB1C343" w:rsidR="00F168B3" w:rsidRPr="00CB13B0" w:rsidRDefault="00F168B3" w:rsidP="00F776F0">
            <w:pPr>
              <w:pStyle w:val="ENoteTableText"/>
            </w:pPr>
            <w:r w:rsidRPr="00CB13B0">
              <w:t>Sch 1 (</w:t>
            </w:r>
            <w:r w:rsidR="00410FA5">
              <w:t>items 1</w:t>
            </w:r>
            <w:r w:rsidRPr="00CB13B0">
              <w:t xml:space="preserve">13, 114): 17 Dec 2003 (s 2(1) </w:t>
            </w:r>
            <w:r w:rsidR="00410FA5">
              <w:t>item 3</w:t>
            </w:r>
            <w:r w:rsidRPr="00CB13B0">
              <w:t>)</w:t>
            </w:r>
          </w:p>
        </w:tc>
        <w:tc>
          <w:tcPr>
            <w:tcW w:w="1566" w:type="dxa"/>
            <w:tcBorders>
              <w:top w:val="nil"/>
              <w:bottom w:val="nil"/>
            </w:tcBorders>
            <w:shd w:val="clear" w:color="auto" w:fill="auto"/>
          </w:tcPr>
          <w:p w14:paraId="61542915" w14:textId="112E7E77" w:rsidR="00F168B3" w:rsidRPr="00CB13B0" w:rsidRDefault="00F168B3" w:rsidP="00F776F0">
            <w:pPr>
              <w:pStyle w:val="ENoteTableText"/>
            </w:pPr>
            <w:r w:rsidRPr="00CB13B0">
              <w:t>Sch 1 (</w:t>
            </w:r>
            <w:r w:rsidR="00410FA5">
              <w:t>item 1</w:t>
            </w:r>
            <w:r w:rsidRPr="00CB13B0">
              <w:t>14)</w:t>
            </w:r>
          </w:p>
        </w:tc>
      </w:tr>
      <w:tr w:rsidR="00F168B3" w:rsidRPr="00CB13B0" w14:paraId="10B0F889" w14:textId="77777777" w:rsidTr="00F776F0">
        <w:trPr>
          <w:cantSplit/>
        </w:trPr>
        <w:tc>
          <w:tcPr>
            <w:tcW w:w="1695" w:type="dxa"/>
            <w:tcBorders>
              <w:top w:val="nil"/>
              <w:bottom w:val="single" w:sz="4" w:space="0" w:color="auto"/>
            </w:tcBorders>
            <w:shd w:val="clear" w:color="auto" w:fill="auto"/>
          </w:tcPr>
          <w:p w14:paraId="7846518B" w14:textId="77777777" w:rsidR="00F168B3" w:rsidRPr="00CB13B0" w:rsidRDefault="00F168B3" w:rsidP="00F776F0">
            <w:pPr>
              <w:pStyle w:val="ENoteTTi"/>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3CB328D3"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4031ECB6"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5652D596" w14:textId="4F2750BD"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9): </w:t>
            </w:r>
            <w:r w:rsidR="007E6237" w:rsidRPr="00CB13B0">
              <w:t>29 June</w:t>
            </w:r>
            <w:r w:rsidRPr="00CB13B0">
              <w:t xml:space="preserve"> 2010</w:t>
            </w:r>
          </w:p>
        </w:tc>
        <w:tc>
          <w:tcPr>
            <w:tcW w:w="1566" w:type="dxa"/>
            <w:tcBorders>
              <w:top w:val="nil"/>
              <w:bottom w:val="single" w:sz="4" w:space="0" w:color="auto"/>
            </w:tcBorders>
            <w:shd w:val="clear" w:color="auto" w:fill="auto"/>
          </w:tcPr>
          <w:p w14:paraId="42D8C2AB" w14:textId="77777777" w:rsidR="00F168B3" w:rsidRPr="00CB13B0" w:rsidRDefault="00F168B3" w:rsidP="00F776F0">
            <w:pPr>
              <w:pStyle w:val="ENoteTableText"/>
            </w:pPr>
            <w:r w:rsidRPr="00CB13B0">
              <w:t>—</w:t>
            </w:r>
          </w:p>
        </w:tc>
      </w:tr>
      <w:tr w:rsidR="00F168B3" w:rsidRPr="00CB13B0" w14:paraId="34AB2519" w14:textId="77777777" w:rsidTr="00F776F0">
        <w:trPr>
          <w:cantSplit/>
        </w:trPr>
        <w:tc>
          <w:tcPr>
            <w:tcW w:w="1695" w:type="dxa"/>
            <w:tcBorders>
              <w:top w:val="single" w:sz="4" w:space="0" w:color="auto"/>
              <w:bottom w:val="single" w:sz="4" w:space="0" w:color="auto"/>
            </w:tcBorders>
            <w:shd w:val="clear" w:color="auto" w:fill="auto"/>
          </w:tcPr>
          <w:p w14:paraId="703B4E26" w14:textId="77777777" w:rsidR="00F168B3" w:rsidRPr="00CB13B0" w:rsidRDefault="00F168B3" w:rsidP="00F776F0">
            <w:pPr>
              <w:pStyle w:val="ENoteTableText"/>
            </w:pPr>
            <w:r w:rsidRPr="00CB13B0">
              <w:t>Financial Services Reform Amendment Act 2003</w:t>
            </w:r>
          </w:p>
        </w:tc>
        <w:tc>
          <w:tcPr>
            <w:tcW w:w="992" w:type="dxa"/>
            <w:tcBorders>
              <w:top w:val="single" w:sz="4" w:space="0" w:color="auto"/>
              <w:bottom w:val="single" w:sz="4" w:space="0" w:color="auto"/>
            </w:tcBorders>
            <w:shd w:val="clear" w:color="auto" w:fill="auto"/>
          </w:tcPr>
          <w:p w14:paraId="2E31F25B" w14:textId="77777777" w:rsidR="00F168B3" w:rsidRPr="00CB13B0" w:rsidRDefault="00F168B3" w:rsidP="00F776F0">
            <w:pPr>
              <w:pStyle w:val="ENoteTableText"/>
            </w:pPr>
            <w:r w:rsidRPr="00CB13B0">
              <w:t>141, 2003</w:t>
            </w:r>
          </w:p>
        </w:tc>
        <w:tc>
          <w:tcPr>
            <w:tcW w:w="992" w:type="dxa"/>
            <w:tcBorders>
              <w:top w:val="single" w:sz="4" w:space="0" w:color="auto"/>
              <w:bottom w:val="single" w:sz="4" w:space="0" w:color="auto"/>
            </w:tcBorders>
            <w:shd w:val="clear" w:color="auto" w:fill="auto"/>
          </w:tcPr>
          <w:p w14:paraId="4D2B4BEC" w14:textId="77777777" w:rsidR="00F168B3" w:rsidRPr="00CB13B0" w:rsidRDefault="00F168B3" w:rsidP="00F776F0">
            <w:pPr>
              <w:pStyle w:val="ENoteTableText"/>
            </w:pPr>
            <w:smartTag w:uri="urn:schemas-microsoft-com:office:smarttags" w:element="date">
              <w:smartTagPr>
                <w:attr w:name="Month" w:val="12"/>
                <w:attr w:name="Day" w:val="17"/>
                <w:attr w:name="Year" w:val="2003"/>
              </w:smartTagPr>
              <w:r w:rsidRPr="00CB13B0">
                <w:t>17 Dec 2003</w:t>
              </w:r>
            </w:smartTag>
          </w:p>
        </w:tc>
        <w:tc>
          <w:tcPr>
            <w:tcW w:w="1843" w:type="dxa"/>
            <w:tcBorders>
              <w:top w:val="single" w:sz="4" w:space="0" w:color="auto"/>
              <w:bottom w:val="single" w:sz="4" w:space="0" w:color="auto"/>
            </w:tcBorders>
            <w:shd w:val="clear" w:color="auto" w:fill="auto"/>
          </w:tcPr>
          <w:p w14:paraId="110C85C9" w14:textId="6FF29E89" w:rsidR="00F168B3" w:rsidRPr="00CB13B0" w:rsidRDefault="00F168B3" w:rsidP="00F776F0">
            <w:pPr>
              <w:pStyle w:val="ENoteTableText"/>
            </w:pPr>
            <w:r w:rsidRPr="00CB13B0">
              <w:t>Schedule</w:t>
            </w:r>
            <w:r w:rsidR="0056271E" w:rsidRPr="00CB13B0">
              <w:t> </w:t>
            </w:r>
            <w:r w:rsidRPr="00CB13B0">
              <w:t>3 (</w:t>
            </w:r>
            <w:r w:rsidR="00410FA5">
              <w:t>item 1</w:t>
            </w:r>
            <w:r w:rsidRPr="00CB13B0">
              <w:t xml:space="preserve">): </w:t>
            </w:r>
            <w:smartTag w:uri="urn:schemas-microsoft-com:office:smarttags" w:element="date">
              <w:smartTagPr>
                <w:attr w:name="Month" w:val="12"/>
                <w:attr w:name="Day" w:val="18"/>
                <w:attr w:name="Year" w:val="2003"/>
              </w:smartTagPr>
              <w:r w:rsidRPr="00CB13B0">
                <w:t>18 Dec 2003</w:t>
              </w:r>
            </w:smartTag>
          </w:p>
        </w:tc>
        <w:tc>
          <w:tcPr>
            <w:tcW w:w="1566" w:type="dxa"/>
            <w:tcBorders>
              <w:top w:val="single" w:sz="4" w:space="0" w:color="auto"/>
              <w:bottom w:val="single" w:sz="4" w:space="0" w:color="auto"/>
            </w:tcBorders>
            <w:shd w:val="clear" w:color="auto" w:fill="auto"/>
          </w:tcPr>
          <w:p w14:paraId="28753CD3" w14:textId="77777777" w:rsidR="00F168B3" w:rsidRPr="00CB13B0" w:rsidRDefault="00F168B3" w:rsidP="00F776F0">
            <w:pPr>
              <w:pStyle w:val="ENoteTableText"/>
            </w:pPr>
            <w:r w:rsidRPr="00CB13B0">
              <w:t>—</w:t>
            </w:r>
          </w:p>
        </w:tc>
      </w:tr>
      <w:tr w:rsidR="00F168B3" w:rsidRPr="00CB13B0" w14:paraId="02B297D6" w14:textId="77777777" w:rsidTr="00F776F0">
        <w:trPr>
          <w:cantSplit/>
        </w:trPr>
        <w:tc>
          <w:tcPr>
            <w:tcW w:w="1695" w:type="dxa"/>
            <w:tcBorders>
              <w:top w:val="single" w:sz="4" w:space="0" w:color="auto"/>
              <w:bottom w:val="nil"/>
            </w:tcBorders>
            <w:shd w:val="clear" w:color="auto" w:fill="auto"/>
          </w:tcPr>
          <w:p w14:paraId="24BAFDA3" w14:textId="77777777" w:rsidR="00F168B3" w:rsidRPr="00CB13B0" w:rsidRDefault="00F168B3" w:rsidP="00F776F0">
            <w:pPr>
              <w:pStyle w:val="ENoteTableText"/>
            </w:pPr>
            <w:r w:rsidRPr="00CB13B0">
              <w:t>Taxation Laws Amendment Act (No.</w:t>
            </w:r>
            <w:r w:rsidR="0056271E" w:rsidRPr="00CB13B0">
              <w:t> </w:t>
            </w:r>
            <w:r w:rsidRPr="00CB13B0">
              <w:t>5) 2003</w:t>
            </w:r>
          </w:p>
        </w:tc>
        <w:tc>
          <w:tcPr>
            <w:tcW w:w="992" w:type="dxa"/>
            <w:tcBorders>
              <w:top w:val="single" w:sz="4" w:space="0" w:color="auto"/>
              <w:bottom w:val="nil"/>
            </w:tcBorders>
            <w:shd w:val="clear" w:color="auto" w:fill="auto"/>
          </w:tcPr>
          <w:p w14:paraId="34A1099E" w14:textId="77777777" w:rsidR="00F168B3" w:rsidRPr="00CB13B0" w:rsidRDefault="00F168B3" w:rsidP="00F776F0">
            <w:pPr>
              <w:pStyle w:val="ENoteTableText"/>
            </w:pPr>
            <w:r w:rsidRPr="00CB13B0">
              <w:t>142, 2003</w:t>
            </w:r>
          </w:p>
        </w:tc>
        <w:tc>
          <w:tcPr>
            <w:tcW w:w="992" w:type="dxa"/>
            <w:tcBorders>
              <w:top w:val="single" w:sz="4" w:space="0" w:color="auto"/>
              <w:bottom w:val="nil"/>
            </w:tcBorders>
            <w:shd w:val="clear" w:color="auto" w:fill="auto"/>
          </w:tcPr>
          <w:p w14:paraId="20FABD1B" w14:textId="77777777" w:rsidR="00F168B3" w:rsidRPr="00CB13B0" w:rsidRDefault="00F168B3" w:rsidP="00F776F0">
            <w:pPr>
              <w:pStyle w:val="ENoteTableText"/>
            </w:pPr>
            <w:smartTag w:uri="urn:schemas-microsoft-com:office:smarttags" w:element="date">
              <w:smartTagPr>
                <w:attr w:name="Month" w:val="12"/>
                <w:attr w:name="Day" w:val="17"/>
                <w:attr w:name="Year" w:val="2003"/>
              </w:smartTagPr>
              <w:r w:rsidRPr="00CB13B0">
                <w:t>17 Dec 2003</w:t>
              </w:r>
            </w:smartTag>
          </w:p>
        </w:tc>
        <w:tc>
          <w:tcPr>
            <w:tcW w:w="1843" w:type="dxa"/>
            <w:tcBorders>
              <w:top w:val="single" w:sz="4" w:space="0" w:color="auto"/>
              <w:bottom w:val="nil"/>
            </w:tcBorders>
            <w:shd w:val="clear" w:color="auto" w:fill="auto"/>
          </w:tcPr>
          <w:p w14:paraId="4E356BF5" w14:textId="6750FDE4" w:rsidR="00F168B3" w:rsidRPr="00CB13B0" w:rsidRDefault="00F168B3" w:rsidP="00F776F0">
            <w:pPr>
              <w:pStyle w:val="ENoteTableText"/>
            </w:pPr>
            <w:r w:rsidRPr="00CB13B0">
              <w:t>s 4, Sch 1 (</w:t>
            </w:r>
            <w:r w:rsidR="00410FA5">
              <w:t>items 1</w:t>
            </w:r>
            <w:r w:rsidRPr="00CB13B0">
              <w:t>–15, 18–40), Sch 2 (</w:t>
            </w:r>
            <w:r w:rsidR="00410FA5">
              <w:t>items 1</w:t>
            </w:r>
            <w:r w:rsidRPr="00CB13B0">
              <w:t>, 2, 4–29, 33–49, 52, 53), Sch 3, Sch 7 (</w:t>
            </w:r>
            <w:r w:rsidR="00410FA5">
              <w:t>items 1</w:t>
            </w:r>
            <w:r w:rsidRPr="00CB13B0">
              <w:t>–23) and Sch 8 (</w:t>
            </w:r>
            <w:r w:rsidR="00A13A22">
              <w:t>items 4</w:t>
            </w:r>
            <w:r w:rsidRPr="00CB13B0">
              <w:t xml:space="preserve">–17, 17A, 17B, 18–21, 24(2), (3)): 17 Dec 2003 (s 2(1) </w:t>
            </w:r>
            <w:r w:rsidR="00410FA5">
              <w:t>items 1</w:t>
            </w:r>
            <w:r w:rsidRPr="00CB13B0">
              <w:t>–5, 10, 11, 13)</w:t>
            </w:r>
          </w:p>
        </w:tc>
        <w:tc>
          <w:tcPr>
            <w:tcW w:w="1566" w:type="dxa"/>
            <w:tcBorders>
              <w:top w:val="single" w:sz="4" w:space="0" w:color="auto"/>
              <w:bottom w:val="nil"/>
            </w:tcBorders>
            <w:shd w:val="clear" w:color="auto" w:fill="auto"/>
          </w:tcPr>
          <w:p w14:paraId="727B63DA" w14:textId="318AC9C7" w:rsidR="00F168B3" w:rsidRPr="00CB13B0" w:rsidRDefault="00F168B3" w:rsidP="00F776F0">
            <w:pPr>
              <w:pStyle w:val="ENoteTableText"/>
            </w:pPr>
            <w:r w:rsidRPr="00CB13B0">
              <w:t>s 4, Sch 1 (</w:t>
            </w:r>
            <w:r w:rsidR="00410FA5">
              <w:t>item 1</w:t>
            </w:r>
            <w:r w:rsidRPr="00CB13B0">
              <w:t>), Sch 2 (</w:t>
            </w:r>
            <w:r w:rsidR="00410FA5">
              <w:t>items 1</w:t>
            </w:r>
            <w:r w:rsidRPr="00CB13B0">
              <w:t>, 49), Sch 3 (</w:t>
            </w:r>
            <w:r w:rsidR="00410FA5">
              <w:t>items 1</w:t>
            </w:r>
            <w:r w:rsidRPr="00CB13B0">
              <w:t>5, 18), Sch 7 (</w:t>
            </w:r>
            <w:r w:rsidR="00410FA5">
              <w:t>items 1</w:t>
            </w:r>
            <w:r w:rsidRPr="00CB13B0">
              <w:t>5, 23) and Sch 8 (</w:t>
            </w:r>
            <w:r w:rsidR="00410FA5">
              <w:t>items 2</w:t>
            </w:r>
            <w:r w:rsidRPr="00CB13B0">
              <w:t>4(2), (3))</w:t>
            </w:r>
          </w:p>
        </w:tc>
      </w:tr>
      <w:tr w:rsidR="00F168B3" w:rsidRPr="00CB13B0" w14:paraId="7518A27D" w14:textId="77777777" w:rsidTr="00F776F0">
        <w:trPr>
          <w:cantSplit/>
        </w:trPr>
        <w:tc>
          <w:tcPr>
            <w:tcW w:w="1695" w:type="dxa"/>
            <w:tcBorders>
              <w:top w:val="nil"/>
              <w:bottom w:val="nil"/>
            </w:tcBorders>
            <w:shd w:val="clear" w:color="auto" w:fill="auto"/>
          </w:tcPr>
          <w:p w14:paraId="1877A71D"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152CA1F" w14:textId="77777777" w:rsidR="00F168B3" w:rsidRPr="00CB13B0" w:rsidRDefault="00F168B3" w:rsidP="00F776F0">
            <w:pPr>
              <w:pStyle w:val="ENoteTableText"/>
              <w:keepNext/>
            </w:pPr>
          </w:p>
        </w:tc>
        <w:tc>
          <w:tcPr>
            <w:tcW w:w="992" w:type="dxa"/>
            <w:tcBorders>
              <w:top w:val="nil"/>
              <w:bottom w:val="nil"/>
            </w:tcBorders>
            <w:shd w:val="clear" w:color="auto" w:fill="auto"/>
          </w:tcPr>
          <w:p w14:paraId="2020D5CA" w14:textId="77777777" w:rsidR="00F168B3" w:rsidRPr="00CB13B0" w:rsidRDefault="00F168B3" w:rsidP="00F776F0">
            <w:pPr>
              <w:pStyle w:val="ENoteTableText"/>
              <w:keepNext/>
            </w:pPr>
          </w:p>
        </w:tc>
        <w:tc>
          <w:tcPr>
            <w:tcW w:w="1843" w:type="dxa"/>
            <w:tcBorders>
              <w:top w:val="nil"/>
              <w:bottom w:val="nil"/>
            </w:tcBorders>
            <w:shd w:val="clear" w:color="auto" w:fill="auto"/>
          </w:tcPr>
          <w:p w14:paraId="26B667A6" w14:textId="77777777" w:rsidR="00F168B3" w:rsidRPr="00CB13B0" w:rsidRDefault="00F168B3" w:rsidP="00F776F0">
            <w:pPr>
              <w:pStyle w:val="ENoteTableText"/>
              <w:keepNext/>
            </w:pPr>
          </w:p>
        </w:tc>
        <w:tc>
          <w:tcPr>
            <w:tcW w:w="1566" w:type="dxa"/>
            <w:tcBorders>
              <w:top w:val="nil"/>
              <w:bottom w:val="nil"/>
            </w:tcBorders>
            <w:shd w:val="clear" w:color="auto" w:fill="auto"/>
          </w:tcPr>
          <w:p w14:paraId="3EB306CC" w14:textId="77777777" w:rsidR="00F168B3" w:rsidRPr="00CB13B0" w:rsidRDefault="00F168B3" w:rsidP="00F776F0">
            <w:pPr>
              <w:pStyle w:val="ENoteTableText"/>
              <w:keepNext/>
            </w:pPr>
          </w:p>
        </w:tc>
      </w:tr>
      <w:tr w:rsidR="00F168B3" w:rsidRPr="00CB13B0" w14:paraId="06CC1297" w14:textId="77777777" w:rsidTr="00F776F0">
        <w:trPr>
          <w:cantSplit/>
        </w:trPr>
        <w:tc>
          <w:tcPr>
            <w:tcW w:w="1695" w:type="dxa"/>
            <w:tcBorders>
              <w:top w:val="nil"/>
              <w:bottom w:val="single" w:sz="4" w:space="0" w:color="auto"/>
            </w:tcBorders>
            <w:shd w:val="clear" w:color="auto" w:fill="auto"/>
          </w:tcPr>
          <w:p w14:paraId="4D1E8235"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2675FB34"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1732CC77"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12DAAB27" w14:textId="24892B2D" w:rsidR="00F168B3" w:rsidRPr="00CB13B0" w:rsidRDefault="00F168B3" w:rsidP="00F776F0">
            <w:pPr>
              <w:pStyle w:val="ENoteTableText"/>
            </w:pPr>
            <w:r w:rsidRPr="00CB13B0">
              <w:t>Schedule</w:t>
            </w:r>
            <w:r w:rsidR="0056271E" w:rsidRPr="00CB13B0">
              <w:t> </w:t>
            </w:r>
            <w:r w:rsidRPr="00CB13B0">
              <w:t>6 (</w:t>
            </w:r>
            <w:r w:rsidR="00410FA5">
              <w:t>item 8</w:t>
            </w:r>
            <w:r w:rsidRPr="00CB13B0">
              <w:t xml:space="preserve">9): </w:t>
            </w:r>
            <w:r w:rsidR="007E6237" w:rsidRPr="00CB13B0">
              <w:t>29 June</w:t>
            </w:r>
            <w:r w:rsidRPr="00CB13B0">
              <w:t xml:space="preserve"> 2010</w:t>
            </w:r>
          </w:p>
        </w:tc>
        <w:tc>
          <w:tcPr>
            <w:tcW w:w="1566" w:type="dxa"/>
            <w:tcBorders>
              <w:top w:val="nil"/>
              <w:bottom w:val="single" w:sz="4" w:space="0" w:color="auto"/>
            </w:tcBorders>
            <w:shd w:val="clear" w:color="auto" w:fill="auto"/>
          </w:tcPr>
          <w:p w14:paraId="69E4BA4D" w14:textId="77777777" w:rsidR="00F168B3" w:rsidRPr="00CB13B0" w:rsidRDefault="00F168B3" w:rsidP="00F776F0">
            <w:pPr>
              <w:pStyle w:val="ENoteTableText"/>
            </w:pPr>
            <w:r w:rsidRPr="00CB13B0">
              <w:t>—</w:t>
            </w:r>
          </w:p>
        </w:tc>
      </w:tr>
      <w:tr w:rsidR="00F168B3" w:rsidRPr="00CB13B0" w14:paraId="21A744DF" w14:textId="77777777" w:rsidTr="00F776F0">
        <w:trPr>
          <w:cantSplit/>
        </w:trPr>
        <w:tc>
          <w:tcPr>
            <w:tcW w:w="1695" w:type="dxa"/>
            <w:tcBorders>
              <w:top w:val="single" w:sz="4" w:space="0" w:color="auto"/>
              <w:bottom w:val="single" w:sz="4" w:space="0" w:color="auto"/>
            </w:tcBorders>
            <w:shd w:val="clear" w:color="auto" w:fill="auto"/>
          </w:tcPr>
          <w:p w14:paraId="5DF1CC92" w14:textId="77777777" w:rsidR="00F168B3" w:rsidRPr="00CB13B0" w:rsidRDefault="00F168B3" w:rsidP="00F776F0">
            <w:pPr>
              <w:pStyle w:val="ENoteTableText"/>
            </w:pPr>
            <w:r w:rsidRPr="00CB13B0">
              <w:lastRenderedPageBreak/>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14:paraId="2041F334" w14:textId="77777777" w:rsidR="00F168B3" w:rsidRPr="00CB13B0" w:rsidRDefault="00F168B3" w:rsidP="00F776F0">
            <w:pPr>
              <w:pStyle w:val="ENoteTableText"/>
            </w:pPr>
            <w:r w:rsidRPr="00CB13B0">
              <w:t>150, 2003</w:t>
            </w:r>
          </w:p>
        </w:tc>
        <w:tc>
          <w:tcPr>
            <w:tcW w:w="992" w:type="dxa"/>
            <w:tcBorders>
              <w:top w:val="single" w:sz="4" w:space="0" w:color="auto"/>
              <w:bottom w:val="single" w:sz="4" w:space="0" w:color="auto"/>
            </w:tcBorders>
            <w:shd w:val="clear" w:color="auto" w:fill="auto"/>
          </w:tcPr>
          <w:p w14:paraId="1D1BD687" w14:textId="77777777" w:rsidR="00F168B3" w:rsidRPr="00CB13B0" w:rsidRDefault="00F168B3" w:rsidP="00F776F0">
            <w:pPr>
              <w:pStyle w:val="ENoteTableText"/>
            </w:pPr>
            <w:smartTag w:uri="urn:schemas-microsoft-com:office:smarttags" w:element="date">
              <w:smartTagPr>
                <w:attr w:name="Month" w:val="12"/>
                <w:attr w:name="Day" w:val="19"/>
                <w:attr w:name="Year" w:val="2003"/>
              </w:smartTagPr>
              <w:r w:rsidRPr="00CB13B0">
                <w:t>19 Dec 2003</w:t>
              </w:r>
            </w:smartTag>
          </w:p>
        </w:tc>
        <w:tc>
          <w:tcPr>
            <w:tcW w:w="1843" w:type="dxa"/>
            <w:tcBorders>
              <w:top w:val="single" w:sz="4" w:space="0" w:color="auto"/>
              <w:bottom w:val="single" w:sz="4" w:space="0" w:color="auto"/>
            </w:tcBorders>
            <w:shd w:val="clear" w:color="auto" w:fill="auto"/>
          </w:tcPr>
          <w:p w14:paraId="5001BB34" w14:textId="1F639A76" w:rsidR="00F168B3" w:rsidRPr="00CB13B0" w:rsidRDefault="00F168B3" w:rsidP="00F776F0">
            <w:pPr>
              <w:pStyle w:val="ENoteTableText"/>
            </w:pPr>
            <w:r w:rsidRPr="00CB13B0">
              <w:t>Sch 2 (</w:t>
            </w:r>
            <w:r w:rsidR="00410FA5">
              <w:t>items 1</w:t>
            </w:r>
            <w:r w:rsidRPr="00CB13B0">
              <w:t xml:space="preserve">36–143): 1 Jan 2004 (s 2(1) </w:t>
            </w:r>
            <w:r w:rsidR="00410FA5">
              <w:t>item 1</w:t>
            </w:r>
            <w:r w:rsidRPr="00CB13B0">
              <w:t>6)</w:t>
            </w:r>
          </w:p>
        </w:tc>
        <w:tc>
          <w:tcPr>
            <w:tcW w:w="1566" w:type="dxa"/>
            <w:tcBorders>
              <w:top w:val="single" w:sz="4" w:space="0" w:color="auto"/>
              <w:bottom w:val="single" w:sz="4" w:space="0" w:color="auto"/>
            </w:tcBorders>
            <w:shd w:val="clear" w:color="auto" w:fill="auto"/>
          </w:tcPr>
          <w:p w14:paraId="6D77A2A3" w14:textId="77777777" w:rsidR="00F168B3" w:rsidRPr="00CB13B0" w:rsidRDefault="00F168B3" w:rsidP="00F776F0">
            <w:pPr>
              <w:pStyle w:val="ENoteTableText"/>
            </w:pPr>
            <w:r w:rsidRPr="00CB13B0">
              <w:t>—</w:t>
            </w:r>
          </w:p>
        </w:tc>
      </w:tr>
      <w:tr w:rsidR="00F168B3" w:rsidRPr="00CB13B0" w14:paraId="1BB2193E" w14:textId="77777777" w:rsidTr="00F776F0">
        <w:trPr>
          <w:cantSplit/>
        </w:trPr>
        <w:tc>
          <w:tcPr>
            <w:tcW w:w="1695" w:type="dxa"/>
            <w:tcBorders>
              <w:top w:val="single" w:sz="4" w:space="0" w:color="auto"/>
              <w:bottom w:val="nil"/>
            </w:tcBorders>
            <w:shd w:val="clear" w:color="auto" w:fill="auto"/>
          </w:tcPr>
          <w:p w14:paraId="2909EA04" w14:textId="77777777" w:rsidR="00F168B3" w:rsidRPr="00CB13B0" w:rsidRDefault="00F168B3" w:rsidP="00F776F0">
            <w:pPr>
              <w:pStyle w:val="ENoteTableText"/>
            </w:pPr>
            <w:r w:rsidRPr="00CB13B0">
              <w:t>Taxation Laws Amendment Act (No.</w:t>
            </w:r>
            <w:r w:rsidR="0056271E" w:rsidRPr="00CB13B0">
              <w:t> </w:t>
            </w:r>
            <w:r w:rsidRPr="00CB13B0">
              <w:t>2) 2004</w:t>
            </w:r>
          </w:p>
        </w:tc>
        <w:tc>
          <w:tcPr>
            <w:tcW w:w="992" w:type="dxa"/>
            <w:tcBorders>
              <w:top w:val="single" w:sz="4" w:space="0" w:color="auto"/>
              <w:bottom w:val="nil"/>
            </w:tcBorders>
            <w:shd w:val="clear" w:color="auto" w:fill="auto"/>
          </w:tcPr>
          <w:p w14:paraId="7C636E78" w14:textId="77777777" w:rsidR="00F168B3" w:rsidRPr="00CB13B0" w:rsidRDefault="00F168B3" w:rsidP="00F776F0">
            <w:pPr>
              <w:pStyle w:val="ENoteTableText"/>
            </w:pPr>
            <w:r w:rsidRPr="00CB13B0">
              <w:t>20, 2004</w:t>
            </w:r>
          </w:p>
        </w:tc>
        <w:tc>
          <w:tcPr>
            <w:tcW w:w="992" w:type="dxa"/>
            <w:tcBorders>
              <w:top w:val="single" w:sz="4" w:space="0" w:color="auto"/>
              <w:bottom w:val="nil"/>
            </w:tcBorders>
            <w:shd w:val="clear" w:color="auto" w:fill="auto"/>
          </w:tcPr>
          <w:p w14:paraId="0D91FBB1" w14:textId="77777777" w:rsidR="00F168B3" w:rsidRPr="00CB13B0" w:rsidRDefault="00F168B3" w:rsidP="00F776F0">
            <w:pPr>
              <w:pStyle w:val="ENoteTableText"/>
            </w:pPr>
            <w:smartTag w:uri="urn:schemas-microsoft-com:office:smarttags" w:element="date">
              <w:smartTagPr>
                <w:attr w:name="Month" w:val="3"/>
                <w:attr w:name="Day" w:val="23"/>
                <w:attr w:name="Year" w:val="2004"/>
              </w:smartTagPr>
              <w:r w:rsidRPr="00CB13B0">
                <w:t>23 Mar 2004</w:t>
              </w:r>
            </w:smartTag>
          </w:p>
        </w:tc>
        <w:tc>
          <w:tcPr>
            <w:tcW w:w="1843" w:type="dxa"/>
            <w:tcBorders>
              <w:top w:val="single" w:sz="4" w:space="0" w:color="auto"/>
              <w:bottom w:val="nil"/>
            </w:tcBorders>
            <w:shd w:val="clear" w:color="auto" w:fill="auto"/>
          </w:tcPr>
          <w:p w14:paraId="34715FC9" w14:textId="0E1386D8" w:rsidR="00F168B3" w:rsidRPr="00CB13B0" w:rsidRDefault="00F168B3" w:rsidP="00F776F0">
            <w:pPr>
              <w:pStyle w:val="ENoteTableText"/>
            </w:pPr>
            <w:r w:rsidRPr="00CB13B0">
              <w:t>Schedule</w:t>
            </w:r>
            <w:r w:rsidR="0056271E" w:rsidRPr="00CB13B0">
              <w:t> </w:t>
            </w:r>
            <w:r w:rsidRPr="00CB13B0">
              <w:t xml:space="preserve">6: </w:t>
            </w:r>
            <w:r w:rsidR="00410FA5">
              <w:t>1 July</w:t>
            </w:r>
            <w:r w:rsidRPr="00CB13B0">
              <w:t xml:space="preserve"> 2000</w:t>
            </w:r>
            <w:r w:rsidRPr="00CB13B0">
              <w:br/>
              <w:t>Remainder: Royal Assent</w:t>
            </w:r>
          </w:p>
        </w:tc>
        <w:tc>
          <w:tcPr>
            <w:tcW w:w="1566" w:type="dxa"/>
            <w:tcBorders>
              <w:top w:val="single" w:sz="4" w:space="0" w:color="auto"/>
              <w:bottom w:val="nil"/>
            </w:tcBorders>
            <w:shd w:val="clear" w:color="auto" w:fill="auto"/>
          </w:tcPr>
          <w:p w14:paraId="7C747B7B" w14:textId="392BC4C9" w:rsidR="00F168B3" w:rsidRPr="00CB13B0" w:rsidRDefault="00F168B3" w:rsidP="00F776F0">
            <w:pPr>
              <w:pStyle w:val="ENoteTableText"/>
            </w:pPr>
            <w:r w:rsidRPr="00CB13B0">
              <w:t>s 4, Sch. 3 (</w:t>
            </w:r>
            <w:r w:rsidR="00410FA5">
              <w:t>item 6</w:t>
            </w:r>
            <w:r w:rsidRPr="00CB13B0">
              <w:t>), Sch. 4 (</w:t>
            </w:r>
            <w:r w:rsidR="00222892" w:rsidRPr="00CB13B0">
              <w:t>item 9</w:t>
            </w:r>
            <w:r w:rsidRPr="00CB13B0">
              <w:t>), Sch. 7 (</w:t>
            </w:r>
            <w:r w:rsidR="00222892" w:rsidRPr="00CB13B0">
              <w:t>item 9</w:t>
            </w:r>
            <w:r w:rsidRPr="00CB13B0">
              <w:t>) and Sch. 8 (</w:t>
            </w:r>
            <w:r w:rsidR="00410FA5">
              <w:t>item 1</w:t>
            </w:r>
            <w:r w:rsidRPr="00CB13B0">
              <w:t>4)</w:t>
            </w:r>
          </w:p>
        </w:tc>
      </w:tr>
      <w:tr w:rsidR="00F168B3" w:rsidRPr="00CB13B0" w14:paraId="7CD4DC7B" w14:textId="77777777" w:rsidTr="00F776F0">
        <w:trPr>
          <w:cantSplit/>
        </w:trPr>
        <w:tc>
          <w:tcPr>
            <w:tcW w:w="1695" w:type="dxa"/>
            <w:tcBorders>
              <w:top w:val="nil"/>
              <w:bottom w:val="nil"/>
            </w:tcBorders>
            <w:shd w:val="clear" w:color="auto" w:fill="auto"/>
          </w:tcPr>
          <w:p w14:paraId="1A7F273C"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B10D5C2" w14:textId="77777777" w:rsidR="00F168B3" w:rsidRPr="00CB13B0" w:rsidRDefault="00F168B3" w:rsidP="00F776F0">
            <w:pPr>
              <w:pStyle w:val="ENoteTableText"/>
            </w:pPr>
          </w:p>
        </w:tc>
        <w:tc>
          <w:tcPr>
            <w:tcW w:w="992" w:type="dxa"/>
            <w:tcBorders>
              <w:top w:val="nil"/>
              <w:bottom w:val="nil"/>
            </w:tcBorders>
            <w:shd w:val="clear" w:color="auto" w:fill="auto"/>
          </w:tcPr>
          <w:p w14:paraId="6FE5265A" w14:textId="77777777" w:rsidR="00F168B3" w:rsidRPr="00CB13B0" w:rsidRDefault="00F168B3" w:rsidP="00F776F0">
            <w:pPr>
              <w:pStyle w:val="ENoteTableText"/>
            </w:pPr>
          </w:p>
        </w:tc>
        <w:tc>
          <w:tcPr>
            <w:tcW w:w="1843" w:type="dxa"/>
            <w:tcBorders>
              <w:top w:val="nil"/>
              <w:bottom w:val="nil"/>
            </w:tcBorders>
            <w:shd w:val="clear" w:color="auto" w:fill="auto"/>
          </w:tcPr>
          <w:p w14:paraId="44FD3159" w14:textId="77777777" w:rsidR="00F168B3" w:rsidRPr="00CB13B0" w:rsidRDefault="00F168B3" w:rsidP="00F776F0">
            <w:pPr>
              <w:pStyle w:val="ENoteTableText"/>
            </w:pPr>
          </w:p>
        </w:tc>
        <w:tc>
          <w:tcPr>
            <w:tcW w:w="1566" w:type="dxa"/>
            <w:tcBorders>
              <w:top w:val="nil"/>
              <w:bottom w:val="nil"/>
            </w:tcBorders>
            <w:shd w:val="clear" w:color="auto" w:fill="auto"/>
          </w:tcPr>
          <w:p w14:paraId="405AF77A" w14:textId="77777777" w:rsidR="00F168B3" w:rsidRPr="00CB13B0" w:rsidRDefault="00F168B3" w:rsidP="00F776F0">
            <w:pPr>
              <w:pStyle w:val="ENoteTableText"/>
            </w:pPr>
          </w:p>
        </w:tc>
      </w:tr>
      <w:tr w:rsidR="00F168B3" w:rsidRPr="00CB13B0" w14:paraId="15810762" w14:textId="77777777" w:rsidTr="00F776F0">
        <w:trPr>
          <w:cantSplit/>
        </w:trPr>
        <w:tc>
          <w:tcPr>
            <w:tcW w:w="1695" w:type="dxa"/>
            <w:tcBorders>
              <w:top w:val="nil"/>
              <w:bottom w:val="single" w:sz="4" w:space="0" w:color="auto"/>
            </w:tcBorders>
            <w:shd w:val="clear" w:color="auto" w:fill="auto"/>
          </w:tcPr>
          <w:p w14:paraId="0D1B60BC"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6E5ABE1F"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2A3CA373"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735733BD" w14:textId="3C917ECE" w:rsidR="00F168B3" w:rsidRPr="00CB13B0" w:rsidRDefault="00F168B3" w:rsidP="00F776F0">
            <w:pPr>
              <w:pStyle w:val="ENoteTableText"/>
            </w:pPr>
            <w:r w:rsidRPr="00CB13B0">
              <w:t>Schedule</w:t>
            </w:r>
            <w:r w:rsidR="0056271E" w:rsidRPr="00CB13B0">
              <w:t> </w:t>
            </w:r>
            <w:r w:rsidRPr="00CB13B0">
              <w:t>6 (</w:t>
            </w:r>
            <w:r w:rsidR="00410FA5">
              <w:t>item 5</w:t>
            </w:r>
            <w:r w:rsidRPr="00CB13B0">
              <w:t xml:space="preserve">4): </w:t>
            </w:r>
            <w:r w:rsidR="007E6237" w:rsidRPr="00CB13B0">
              <w:t>29 June</w:t>
            </w:r>
            <w:r w:rsidRPr="00CB13B0">
              <w:t xml:space="preserve"> 2010</w:t>
            </w:r>
          </w:p>
        </w:tc>
        <w:tc>
          <w:tcPr>
            <w:tcW w:w="1566" w:type="dxa"/>
            <w:tcBorders>
              <w:top w:val="nil"/>
              <w:bottom w:val="single" w:sz="4" w:space="0" w:color="auto"/>
            </w:tcBorders>
            <w:shd w:val="clear" w:color="auto" w:fill="auto"/>
          </w:tcPr>
          <w:p w14:paraId="7368C601" w14:textId="77777777" w:rsidR="00F168B3" w:rsidRPr="00CB13B0" w:rsidRDefault="00F168B3" w:rsidP="00F776F0">
            <w:pPr>
              <w:pStyle w:val="ENoteTableText"/>
            </w:pPr>
            <w:r w:rsidRPr="00CB13B0">
              <w:t>—</w:t>
            </w:r>
          </w:p>
        </w:tc>
      </w:tr>
      <w:tr w:rsidR="00F168B3" w:rsidRPr="00CB13B0" w14:paraId="0B9B1920" w14:textId="77777777" w:rsidTr="00F776F0">
        <w:trPr>
          <w:cantSplit/>
        </w:trPr>
        <w:tc>
          <w:tcPr>
            <w:tcW w:w="1695" w:type="dxa"/>
            <w:tcBorders>
              <w:top w:val="single" w:sz="4" w:space="0" w:color="auto"/>
              <w:bottom w:val="single" w:sz="4" w:space="0" w:color="auto"/>
            </w:tcBorders>
            <w:shd w:val="clear" w:color="auto" w:fill="auto"/>
          </w:tcPr>
          <w:p w14:paraId="1204E730" w14:textId="77777777" w:rsidR="00F168B3" w:rsidRPr="00CB13B0" w:rsidRDefault="00F168B3" w:rsidP="00F776F0">
            <w:pPr>
              <w:pStyle w:val="ENoteTableText"/>
            </w:pPr>
            <w:r w:rsidRPr="00CB13B0">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14:paraId="6125D2D5" w14:textId="77777777" w:rsidR="00F168B3" w:rsidRPr="00CB13B0" w:rsidRDefault="00F168B3" w:rsidP="00F776F0">
            <w:pPr>
              <w:pStyle w:val="ENoteTableText"/>
            </w:pPr>
            <w:r w:rsidRPr="00CB13B0">
              <w:rPr>
                <w:noProof/>
              </w:rPr>
              <w:t>33, 2004</w:t>
            </w:r>
          </w:p>
        </w:tc>
        <w:tc>
          <w:tcPr>
            <w:tcW w:w="992" w:type="dxa"/>
            <w:tcBorders>
              <w:top w:val="single" w:sz="4" w:space="0" w:color="auto"/>
              <w:bottom w:val="single" w:sz="4" w:space="0" w:color="auto"/>
            </w:tcBorders>
            <w:shd w:val="clear" w:color="auto" w:fill="auto"/>
          </w:tcPr>
          <w:p w14:paraId="031630A4" w14:textId="77777777" w:rsidR="00F168B3" w:rsidRPr="00CB13B0" w:rsidRDefault="00F168B3" w:rsidP="00F776F0">
            <w:pPr>
              <w:pStyle w:val="ENoteTableText"/>
            </w:pPr>
            <w:smartTag w:uri="urn:schemas-microsoft-com:office:smarttags" w:element="date">
              <w:smartTagPr>
                <w:attr w:name="Month" w:val="4"/>
                <w:attr w:name="Day" w:val="20"/>
                <w:attr w:name="Year" w:val="2004"/>
              </w:smartTagPr>
              <w:r w:rsidRPr="00CB13B0">
                <w:t>20 Apr 2004</w:t>
              </w:r>
            </w:smartTag>
          </w:p>
        </w:tc>
        <w:tc>
          <w:tcPr>
            <w:tcW w:w="1843" w:type="dxa"/>
            <w:tcBorders>
              <w:top w:val="single" w:sz="4" w:space="0" w:color="auto"/>
              <w:bottom w:val="single" w:sz="4" w:space="0" w:color="auto"/>
            </w:tcBorders>
            <w:shd w:val="clear" w:color="auto" w:fill="auto"/>
          </w:tcPr>
          <w:p w14:paraId="0554AF57" w14:textId="77777777" w:rsidR="00F168B3" w:rsidRPr="00CB13B0" w:rsidRDefault="00F168B3" w:rsidP="00F776F0">
            <w:pPr>
              <w:pStyle w:val="ENoteTableText"/>
            </w:pPr>
            <w:smartTag w:uri="urn:schemas-microsoft-com:office:smarttags" w:element="date">
              <w:smartTagPr>
                <w:attr w:name="Month" w:val="4"/>
                <w:attr w:name="Day" w:val="20"/>
                <w:attr w:name="Year" w:val="2004"/>
              </w:smartTagPr>
              <w:r w:rsidRPr="00CB13B0">
                <w:t>20 Apr 2004</w:t>
              </w:r>
            </w:smartTag>
          </w:p>
        </w:tc>
        <w:tc>
          <w:tcPr>
            <w:tcW w:w="1566" w:type="dxa"/>
            <w:tcBorders>
              <w:top w:val="single" w:sz="4" w:space="0" w:color="auto"/>
              <w:bottom w:val="single" w:sz="4" w:space="0" w:color="auto"/>
            </w:tcBorders>
            <w:shd w:val="clear" w:color="auto" w:fill="auto"/>
          </w:tcPr>
          <w:p w14:paraId="1CD75315" w14:textId="77777777" w:rsidR="00F168B3" w:rsidRPr="00CB13B0" w:rsidRDefault="00F168B3" w:rsidP="00F776F0">
            <w:pPr>
              <w:pStyle w:val="ENoteTableText"/>
            </w:pPr>
            <w:r w:rsidRPr="00CB13B0">
              <w:t>Sch. 1 (</w:t>
            </w:r>
            <w:r w:rsidR="00222892" w:rsidRPr="00CB13B0">
              <w:t>item 9</w:t>
            </w:r>
            <w:r w:rsidRPr="00CB13B0">
              <w:t>)</w:t>
            </w:r>
          </w:p>
        </w:tc>
      </w:tr>
      <w:tr w:rsidR="00F168B3" w:rsidRPr="00CB13B0" w14:paraId="7D29B6B6" w14:textId="77777777" w:rsidTr="00F776F0">
        <w:trPr>
          <w:cantSplit/>
        </w:trPr>
        <w:tc>
          <w:tcPr>
            <w:tcW w:w="1695" w:type="dxa"/>
            <w:tcBorders>
              <w:top w:val="single" w:sz="4" w:space="0" w:color="auto"/>
              <w:bottom w:val="single" w:sz="4" w:space="0" w:color="auto"/>
            </w:tcBorders>
            <w:shd w:val="clear" w:color="auto" w:fill="auto"/>
          </w:tcPr>
          <w:p w14:paraId="581F964F" w14:textId="77777777" w:rsidR="00F168B3" w:rsidRPr="00CB13B0" w:rsidRDefault="00F168B3" w:rsidP="00F776F0">
            <w:pPr>
              <w:pStyle w:val="ENoteTableText"/>
              <w:rPr>
                <w:noProof/>
              </w:rPr>
            </w:pPr>
            <w:r w:rsidRPr="00CB13B0">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14:paraId="4ED6474D" w14:textId="77777777" w:rsidR="00F168B3" w:rsidRPr="00CB13B0" w:rsidRDefault="00F168B3" w:rsidP="00F776F0">
            <w:pPr>
              <w:pStyle w:val="ENoteTableText"/>
              <w:rPr>
                <w:noProof/>
              </w:rPr>
            </w:pPr>
            <w:r w:rsidRPr="00CB13B0">
              <w:t>52, 2004</w:t>
            </w:r>
          </w:p>
        </w:tc>
        <w:tc>
          <w:tcPr>
            <w:tcW w:w="992" w:type="dxa"/>
            <w:tcBorders>
              <w:top w:val="single" w:sz="4" w:space="0" w:color="auto"/>
              <w:bottom w:val="single" w:sz="4" w:space="0" w:color="auto"/>
            </w:tcBorders>
            <w:shd w:val="clear" w:color="auto" w:fill="auto"/>
          </w:tcPr>
          <w:p w14:paraId="0D7A3B07" w14:textId="77777777" w:rsidR="00F168B3" w:rsidRPr="00CB13B0" w:rsidRDefault="00F168B3" w:rsidP="00F776F0">
            <w:pPr>
              <w:pStyle w:val="ENoteTableText"/>
            </w:pPr>
            <w:smartTag w:uri="urn:schemas-microsoft-com:office:smarttags" w:element="date">
              <w:smartTagPr>
                <w:attr w:name="Month" w:val="4"/>
                <w:attr w:name="Day" w:val="27"/>
                <w:attr w:name="Year" w:val="2004"/>
              </w:smartTagPr>
              <w:r w:rsidRPr="00CB13B0">
                <w:t>27 Apr 2004</w:t>
              </w:r>
            </w:smartTag>
          </w:p>
        </w:tc>
        <w:tc>
          <w:tcPr>
            <w:tcW w:w="1843" w:type="dxa"/>
            <w:tcBorders>
              <w:top w:val="single" w:sz="4" w:space="0" w:color="auto"/>
              <w:bottom w:val="single" w:sz="4" w:space="0" w:color="auto"/>
            </w:tcBorders>
            <w:shd w:val="clear" w:color="auto" w:fill="auto"/>
          </w:tcPr>
          <w:p w14:paraId="25373E28" w14:textId="1DD107A6" w:rsidR="00F168B3" w:rsidRPr="00CB13B0" w:rsidRDefault="00F168B3" w:rsidP="00F776F0">
            <w:pPr>
              <w:pStyle w:val="ENoteTableText"/>
            </w:pPr>
            <w:r w:rsidRPr="00CB13B0">
              <w:t>Schedule</w:t>
            </w:r>
            <w:r w:rsidR="0056271E" w:rsidRPr="00CB13B0">
              <w:t> </w:t>
            </w:r>
            <w:r w:rsidRPr="00CB13B0">
              <w:t>4 (</w:t>
            </w:r>
            <w:r w:rsidR="00410FA5">
              <w:t>items 1</w:t>
            </w:r>
            <w:r w:rsidRPr="00CB13B0">
              <w:t xml:space="preserve">0–13, 14(2), (3), 15): </w:t>
            </w:r>
            <w:r w:rsidR="00410FA5">
              <w:t>1 July</w:t>
            </w:r>
            <w:r w:rsidRPr="00CB13B0">
              <w:t xml:space="preserve"> 2004 (</w:t>
            </w:r>
            <w:r w:rsidRPr="00CB13B0">
              <w:rPr>
                <w:i/>
              </w:rPr>
              <w:t xml:space="preserve">see </w:t>
            </w:r>
            <w:r w:rsidRPr="00CB13B0">
              <w:t>s. 2)</w:t>
            </w:r>
          </w:p>
        </w:tc>
        <w:tc>
          <w:tcPr>
            <w:tcW w:w="1566" w:type="dxa"/>
            <w:tcBorders>
              <w:top w:val="single" w:sz="4" w:space="0" w:color="auto"/>
              <w:bottom w:val="single" w:sz="4" w:space="0" w:color="auto"/>
            </w:tcBorders>
            <w:shd w:val="clear" w:color="auto" w:fill="auto"/>
          </w:tcPr>
          <w:p w14:paraId="53584A5D" w14:textId="04CC4D1F" w:rsidR="00F168B3" w:rsidRPr="00CB13B0" w:rsidRDefault="00F168B3" w:rsidP="00F776F0">
            <w:pPr>
              <w:pStyle w:val="ENoteTableText"/>
            </w:pPr>
            <w:r w:rsidRPr="00CB13B0">
              <w:t>Sch. 4 (</w:t>
            </w:r>
            <w:r w:rsidR="00410FA5">
              <w:t>items 1</w:t>
            </w:r>
            <w:r w:rsidRPr="00CB13B0">
              <w:t>4(2), (3), 15)</w:t>
            </w:r>
          </w:p>
        </w:tc>
      </w:tr>
      <w:tr w:rsidR="00F168B3" w:rsidRPr="00CB13B0" w14:paraId="1FB79078" w14:textId="77777777" w:rsidTr="00F776F0">
        <w:trPr>
          <w:cantSplit/>
        </w:trPr>
        <w:tc>
          <w:tcPr>
            <w:tcW w:w="1695" w:type="dxa"/>
            <w:tcBorders>
              <w:top w:val="single" w:sz="4" w:space="0" w:color="auto"/>
              <w:bottom w:val="single" w:sz="4" w:space="0" w:color="auto"/>
            </w:tcBorders>
            <w:shd w:val="clear" w:color="auto" w:fill="auto"/>
          </w:tcPr>
          <w:p w14:paraId="445357A8" w14:textId="77777777" w:rsidR="00F168B3" w:rsidRPr="00CB13B0" w:rsidRDefault="00F168B3" w:rsidP="00F776F0">
            <w:pPr>
              <w:pStyle w:val="ENoteTableText"/>
            </w:pPr>
            <w:r w:rsidRPr="00CB13B0">
              <w:t>Family Assistance Legislation Amendment (More Help for Families—Increased Payments) Act 2004</w:t>
            </w:r>
          </w:p>
        </w:tc>
        <w:tc>
          <w:tcPr>
            <w:tcW w:w="992" w:type="dxa"/>
            <w:tcBorders>
              <w:top w:val="single" w:sz="4" w:space="0" w:color="auto"/>
              <w:bottom w:val="single" w:sz="4" w:space="0" w:color="auto"/>
            </w:tcBorders>
            <w:shd w:val="clear" w:color="auto" w:fill="auto"/>
          </w:tcPr>
          <w:p w14:paraId="4C56A577" w14:textId="77777777" w:rsidR="00F168B3" w:rsidRPr="00CB13B0" w:rsidRDefault="00F168B3" w:rsidP="00F776F0">
            <w:pPr>
              <w:pStyle w:val="ENoteTableText"/>
            </w:pPr>
            <w:r w:rsidRPr="00CB13B0">
              <w:t>59, 2004</w:t>
            </w:r>
          </w:p>
        </w:tc>
        <w:tc>
          <w:tcPr>
            <w:tcW w:w="992" w:type="dxa"/>
            <w:tcBorders>
              <w:top w:val="single" w:sz="4" w:space="0" w:color="auto"/>
              <w:bottom w:val="single" w:sz="4" w:space="0" w:color="auto"/>
            </w:tcBorders>
            <w:shd w:val="clear" w:color="auto" w:fill="auto"/>
          </w:tcPr>
          <w:p w14:paraId="3316B37A" w14:textId="77777777" w:rsidR="00F168B3" w:rsidRPr="00CB13B0" w:rsidRDefault="00F168B3" w:rsidP="00F776F0">
            <w:pPr>
              <w:pStyle w:val="ENoteTableText"/>
            </w:pPr>
            <w:r w:rsidRPr="00CB13B0">
              <w:t>26</w:t>
            </w:r>
            <w:r w:rsidR="0056271E" w:rsidRPr="00CB13B0">
              <w:t> </w:t>
            </w:r>
            <w:r w:rsidRPr="00CB13B0">
              <w:t>May 2004</w:t>
            </w:r>
          </w:p>
        </w:tc>
        <w:tc>
          <w:tcPr>
            <w:tcW w:w="1843" w:type="dxa"/>
            <w:tcBorders>
              <w:top w:val="single" w:sz="4" w:space="0" w:color="auto"/>
              <w:bottom w:val="single" w:sz="4" w:space="0" w:color="auto"/>
            </w:tcBorders>
            <w:shd w:val="clear" w:color="auto" w:fill="auto"/>
          </w:tcPr>
          <w:p w14:paraId="08F022B8" w14:textId="7F7115E3" w:rsidR="00F168B3" w:rsidRPr="00CB13B0" w:rsidRDefault="00F168B3" w:rsidP="00F776F0">
            <w:pPr>
              <w:pStyle w:val="ENoteTableText"/>
            </w:pPr>
            <w:r w:rsidRPr="00CB13B0">
              <w:t>Schedule</w:t>
            </w:r>
            <w:r w:rsidR="0056271E" w:rsidRPr="00CB13B0">
              <w:t> </w:t>
            </w:r>
            <w:r w:rsidRPr="00CB13B0">
              <w:t>2 (</w:t>
            </w:r>
            <w:r w:rsidR="00410FA5">
              <w:t>items 3</w:t>
            </w:r>
            <w:r w:rsidRPr="00CB13B0">
              <w:t xml:space="preserve">6–42): </w:t>
            </w:r>
            <w:r w:rsidR="00410FA5">
              <w:t>1 July</w:t>
            </w:r>
            <w:r w:rsidRPr="00CB13B0">
              <w:t xml:space="preserve"> 2004</w:t>
            </w:r>
          </w:p>
        </w:tc>
        <w:tc>
          <w:tcPr>
            <w:tcW w:w="1566" w:type="dxa"/>
            <w:tcBorders>
              <w:top w:val="single" w:sz="4" w:space="0" w:color="auto"/>
              <w:bottom w:val="single" w:sz="4" w:space="0" w:color="auto"/>
            </w:tcBorders>
            <w:shd w:val="clear" w:color="auto" w:fill="auto"/>
          </w:tcPr>
          <w:p w14:paraId="7F70A6AF" w14:textId="32458014" w:rsidR="00F168B3" w:rsidRPr="00CB13B0" w:rsidRDefault="00F168B3" w:rsidP="00F776F0">
            <w:pPr>
              <w:pStyle w:val="ENoteTableText"/>
            </w:pPr>
            <w:r w:rsidRPr="00CB13B0">
              <w:t>Sch. 2 (</w:t>
            </w:r>
            <w:r w:rsidR="00410FA5">
              <w:t>items 3</w:t>
            </w:r>
            <w:r w:rsidRPr="00CB13B0">
              <w:t>8, 42)</w:t>
            </w:r>
          </w:p>
        </w:tc>
      </w:tr>
      <w:tr w:rsidR="00F168B3" w:rsidRPr="00CB13B0" w14:paraId="0F415AF8" w14:textId="77777777" w:rsidTr="00F776F0">
        <w:trPr>
          <w:cantSplit/>
        </w:trPr>
        <w:tc>
          <w:tcPr>
            <w:tcW w:w="1695" w:type="dxa"/>
            <w:tcBorders>
              <w:top w:val="single" w:sz="4" w:space="0" w:color="auto"/>
              <w:bottom w:val="single" w:sz="4" w:space="0" w:color="auto"/>
            </w:tcBorders>
            <w:shd w:val="clear" w:color="auto" w:fill="auto"/>
          </w:tcPr>
          <w:p w14:paraId="602E2009" w14:textId="6EAEF11A" w:rsidR="00F168B3" w:rsidRPr="00CB13B0" w:rsidRDefault="00F168B3" w:rsidP="00F776F0">
            <w:pPr>
              <w:pStyle w:val="ENoteTableText"/>
            </w:pPr>
            <w:r w:rsidRPr="00CB13B0">
              <w:lastRenderedPageBreak/>
              <w:t>Family Assistance Legislation Amendment (More Help for Families—One</w:t>
            </w:r>
            <w:r w:rsidR="00410FA5">
              <w:noBreakHyphen/>
            </w:r>
            <w:r w:rsidRPr="00CB13B0">
              <w:t>off Payments) Act 2004</w:t>
            </w:r>
          </w:p>
        </w:tc>
        <w:tc>
          <w:tcPr>
            <w:tcW w:w="992" w:type="dxa"/>
            <w:tcBorders>
              <w:top w:val="single" w:sz="4" w:space="0" w:color="auto"/>
              <w:bottom w:val="single" w:sz="4" w:space="0" w:color="auto"/>
            </w:tcBorders>
            <w:shd w:val="clear" w:color="auto" w:fill="auto"/>
          </w:tcPr>
          <w:p w14:paraId="648FEE4E" w14:textId="77777777" w:rsidR="00F168B3" w:rsidRPr="00CB13B0" w:rsidRDefault="00F168B3" w:rsidP="00F776F0">
            <w:pPr>
              <w:pStyle w:val="ENoteTableText"/>
            </w:pPr>
            <w:r w:rsidRPr="00CB13B0">
              <w:t>60, 2004</w:t>
            </w:r>
          </w:p>
        </w:tc>
        <w:tc>
          <w:tcPr>
            <w:tcW w:w="992" w:type="dxa"/>
            <w:tcBorders>
              <w:top w:val="single" w:sz="4" w:space="0" w:color="auto"/>
              <w:bottom w:val="single" w:sz="4" w:space="0" w:color="auto"/>
            </w:tcBorders>
            <w:shd w:val="clear" w:color="auto" w:fill="auto"/>
          </w:tcPr>
          <w:p w14:paraId="00B61BE7" w14:textId="77777777" w:rsidR="00F168B3" w:rsidRPr="00CB13B0" w:rsidRDefault="00F168B3" w:rsidP="00F776F0">
            <w:pPr>
              <w:pStyle w:val="ENoteTableText"/>
            </w:pPr>
            <w:r w:rsidRPr="00CB13B0">
              <w:t>26</w:t>
            </w:r>
            <w:r w:rsidR="0056271E" w:rsidRPr="00CB13B0">
              <w:t> </w:t>
            </w:r>
            <w:r w:rsidRPr="00CB13B0">
              <w:t>May 2004</w:t>
            </w:r>
          </w:p>
        </w:tc>
        <w:tc>
          <w:tcPr>
            <w:tcW w:w="1843" w:type="dxa"/>
            <w:tcBorders>
              <w:top w:val="single" w:sz="4" w:space="0" w:color="auto"/>
              <w:bottom w:val="single" w:sz="4" w:space="0" w:color="auto"/>
            </w:tcBorders>
            <w:shd w:val="clear" w:color="auto" w:fill="auto"/>
          </w:tcPr>
          <w:p w14:paraId="6559202B" w14:textId="77777777" w:rsidR="00F168B3" w:rsidRPr="00CB13B0" w:rsidRDefault="00F168B3" w:rsidP="00F776F0">
            <w:pPr>
              <w:pStyle w:val="ENoteTableText"/>
            </w:pPr>
            <w:r w:rsidRPr="00CB13B0">
              <w:t>26</w:t>
            </w:r>
            <w:r w:rsidR="0056271E" w:rsidRPr="00CB13B0">
              <w:t> </w:t>
            </w:r>
            <w:r w:rsidRPr="00CB13B0">
              <w:t>May 2004</w:t>
            </w:r>
          </w:p>
        </w:tc>
        <w:tc>
          <w:tcPr>
            <w:tcW w:w="1566" w:type="dxa"/>
            <w:tcBorders>
              <w:top w:val="single" w:sz="4" w:space="0" w:color="auto"/>
              <w:bottom w:val="single" w:sz="4" w:space="0" w:color="auto"/>
            </w:tcBorders>
            <w:shd w:val="clear" w:color="auto" w:fill="auto"/>
          </w:tcPr>
          <w:p w14:paraId="2733F4C1" w14:textId="77777777" w:rsidR="00F168B3" w:rsidRPr="00CB13B0" w:rsidRDefault="00F168B3" w:rsidP="00F776F0">
            <w:pPr>
              <w:pStyle w:val="ENoteTableText"/>
            </w:pPr>
            <w:r w:rsidRPr="00CB13B0">
              <w:t>—</w:t>
            </w:r>
          </w:p>
        </w:tc>
      </w:tr>
      <w:tr w:rsidR="00F168B3" w:rsidRPr="00CB13B0" w14:paraId="22DD620E" w14:textId="77777777" w:rsidTr="00F776F0">
        <w:trPr>
          <w:cantSplit/>
        </w:trPr>
        <w:tc>
          <w:tcPr>
            <w:tcW w:w="1695" w:type="dxa"/>
            <w:tcBorders>
              <w:top w:val="single" w:sz="4" w:space="0" w:color="auto"/>
              <w:bottom w:val="single" w:sz="4" w:space="0" w:color="auto"/>
            </w:tcBorders>
            <w:shd w:val="clear" w:color="auto" w:fill="auto"/>
          </w:tcPr>
          <w:p w14:paraId="594BA12D" w14:textId="77777777" w:rsidR="00F168B3" w:rsidRPr="00CB13B0" w:rsidRDefault="00F168B3" w:rsidP="00F776F0">
            <w:pPr>
              <w:pStyle w:val="ENoteTableText"/>
            </w:pPr>
            <w:r w:rsidRPr="00CB13B0">
              <w:t>Bankruptcy Legislation Amendment Act 2004</w:t>
            </w:r>
          </w:p>
        </w:tc>
        <w:tc>
          <w:tcPr>
            <w:tcW w:w="992" w:type="dxa"/>
            <w:tcBorders>
              <w:top w:val="single" w:sz="4" w:space="0" w:color="auto"/>
              <w:bottom w:val="single" w:sz="4" w:space="0" w:color="auto"/>
            </w:tcBorders>
            <w:shd w:val="clear" w:color="auto" w:fill="auto"/>
          </w:tcPr>
          <w:p w14:paraId="45732752" w14:textId="77777777" w:rsidR="00F168B3" w:rsidRPr="00CB13B0" w:rsidRDefault="00F168B3" w:rsidP="00F776F0">
            <w:pPr>
              <w:pStyle w:val="ENoteTableText"/>
            </w:pPr>
            <w:r w:rsidRPr="00CB13B0">
              <w:t>80, 2004</w:t>
            </w:r>
          </w:p>
        </w:tc>
        <w:tc>
          <w:tcPr>
            <w:tcW w:w="992" w:type="dxa"/>
            <w:tcBorders>
              <w:top w:val="single" w:sz="4" w:space="0" w:color="auto"/>
              <w:bottom w:val="single" w:sz="4" w:space="0" w:color="auto"/>
            </w:tcBorders>
            <w:shd w:val="clear" w:color="auto" w:fill="auto"/>
          </w:tcPr>
          <w:p w14:paraId="6DB844CF" w14:textId="77777777" w:rsidR="00F168B3" w:rsidRPr="00CB13B0" w:rsidRDefault="00A175B9" w:rsidP="00F776F0">
            <w:pPr>
              <w:pStyle w:val="ENoteTableText"/>
            </w:pPr>
            <w:r w:rsidRPr="00CB13B0">
              <w:t>23 June</w:t>
            </w:r>
            <w:r w:rsidR="00F168B3" w:rsidRPr="00CB13B0">
              <w:t xml:space="preserve"> 2004</w:t>
            </w:r>
          </w:p>
        </w:tc>
        <w:tc>
          <w:tcPr>
            <w:tcW w:w="1843" w:type="dxa"/>
            <w:tcBorders>
              <w:top w:val="single" w:sz="4" w:space="0" w:color="auto"/>
              <w:bottom w:val="single" w:sz="4" w:space="0" w:color="auto"/>
            </w:tcBorders>
            <w:shd w:val="clear" w:color="auto" w:fill="auto"/>
          </w:tcPr>
          <w:p w14:paraId="5134B91A" w14:textId="0EA81E45" w:rsidR="00F168B3" w:rsidRPr="00CB13B0" w:rsidRDefault="00F168B3" w:rsidP="00F776F0">
            <w:pPr>
              <w:pStyle w:val="ENoteTableText"/>
            </w:pPr>
            <w:r w:rsidRPr="00CB13B0">
              <w:t>Sch 1 (</w:t>
            </w:r>
            <w:r w:rsidR="00410FA5">
              <w:t>items 1</w:t>
            </w:r>
            <w:r w:rsidRPr="00CB13B0">
              <w:t xml:space="preserve">97, 212, 213, 215): </w:t>
            </w:r>
            <w:smartTag w:uri="urn:schemas-microsoft-com:office:smarttags" w:element="date">
              <w:smartTagPr>
                <w:attr w:name="Year" w:val="2004"/>
                <w:attr w:name="Day" w:val="1"/>
                <w:attr w:name="Month" w:val="12"/>
              </w:smartTagPr>
              <w:r w:rsidRPr="00CB13B0">
                <w:t>1 Dec 2004</w:t>
              </w:r>
            </w:smartTag>
            <w:r w:rsidRPr="00CB13B0">
              <w:t xml:space="preserve"> (s 2(1) </w:t>
            </w:r>
            <w:r w:rsidR="00410FA5">
              <w:t>item 2</w:t>
            </w:r>
            <w:r w:rsidRPr="00CB13B0">
              <w:t>)</w:t>
            </w:r>
          </w:p>
        </w:tc>
        <w:tc>
          <w:tcPr>
            <w:tcW w:w="1566" w:type="dxa"/>
            <w:tcBorders>
              <w:top w:val="single" w:sz="4" w:space="0" w:color="auto"/>
              <w:bottom w:val="single" w:sz="4" w:space="0" w:color="auto"/>
            </w:tcBorders>
            <w:shd w:val="clear" w:color="auto" w:fill="auto"/>
          </w:tcPr>
          <w:p w14:paraId="6EADF6AE" w14:textId="4DFF94CE" w:rsidR="00F168B3" w:rsidRPr="00CB13B0" w:rsidRDefault="00F168B3" w:rsidP="00F776F0">
            <w:pPr>
              <w:pStyle w:val="ENoteTableText"/>
            </w:pPr>
            <w:r w:rsidRPr="00CB13B0">
              <w:t>Sch 1 (</w:t>
            </w:r>
            <w:r w:rsidR="00410FA5">
              <w:t>items 2</w:t>
            </w:r>
            <w:r w:rsidRPr="00CB13B0">
              <w:t>12, 213, 215)</w:t>
            </w:r>
          </w:p>
        </w:tc>
      </w:tr>
      <w:tr w:rsidR="00F168B3" w:rsidRPr="00CB13B0" w14:paraId="64D9E1BF" w14:textId="77777777" w:rsidTr="00F776F0">
        <w:trPr>
          <w:cantSplit/>
        </w:trPr>
        <w:tc>
          <w:tcPr>
            <w:tcW w:w="1695" w:type="dxa"/>
            <w:tcBorders>
              <w:top w:val="single" w:sz="4" w:space="0" w:color="auto"/>
              <w:bottom w:val="nil"/>
            </w:tcBorders>
            <w:shd w:val="clear" w:color="auto" w:fill="auto"/>
          </w:tcPr>
          <w:p w14:paraId="22077BD8" w14:textId="77777777" w:rsidR="00F168B3" w:rsidRPr="00CB13B0" w:rsidRDefault="00F168B3" w:rsidP="00F776F0">
            <w:pPr>
              <w:pStyle w:val="ENoteTableText"/>
            </w:pPr>
            <w:r w:rsidRPr="00CB13B0">
              <w:lastRenderedPageBreak/>
              <w:t>Tax Laws Amendment (2004 Measures No.</w:t>
            </w:r>
            <w:r w:rsidR="0056271E" w:rsidRPr="00CB13B0">
              <w:t> </w:t>
            </w:r>
            <w:r w:rsidRPr="00CB13B0">
              <w:t>2) Act 2004</w:t>
            </w:r>
          </w:p>
        </w:tc>
        <w:tc>
          <w:tcPr>
            <w:tcW w:w="992" w:type="dxa"/>
            <w:tcBorders>
              <w:top w:val="single" w:sz="4" w:space="0" w:color="auto"/>
              <w:bottom w:val="nil"/>
            </w:tcBorders>
            <w:shd w:val="clear" w:color="auto" w:fill="auto"/>
          </w:tcPr>
          <w:p w14:paraId="1426CF42" w14:textId="77777777" w:rsidR="00F168B3" w:rsidRPr="00CB13B0" w:rsidRDefault="00F168B3" w:rsidP="00F776F0">
            <w:pPr>
              <w:pStyle w:val="ENoteTableText"/>
            </w:pPr>
            <w:r w:rsidRPr="00CB13B0">
              <w:t>83, 2004</w:t>
            </w:r>
          </w:p>
        </w:tc>
        <w:tc>
          <w:tcPr>
            <w:tcW w:w="992" w:type="dxa"/>
            <w:tcBorders>
              <w:top w:val="single" w:sz="4" w:space="0" w:color="auto"/>
              <w:bottom w:val="nil"/>
            </w:tcBorders>
            <w:shd w:val="clear" w:color="auto" w:fill="auto"/>
          </w:tcPr>
          <w:p w14:paraId="2FE9DCE3" w14:textId="77777777" w:rsidR="00F168B3" w:rsidRPr="00CB13B0" w:rsidRDefault="00F168B3" w:rsidP="00F776F0">
            <w:pPr>
              <w:pStyle w:val="ENoteTableText"/>
            </w:pPr>
            <w:r w:rsidRPr="00CB13B0">
              <w:t>25</w:t>
            </w:r>
            <w:r w:rsidR="0056271E" w:rsidRPr="00CB13B0">
              <w:t> </w:t>
            </w:r>
            <w:r w:rsidRPr="00CB13B0">
              <w:t>June 2004</w:t>
            </w:r>
          </w:p>
        </w:tc>
        <w:tc>
          <w:tcPr>
            <w:tcW w:w="1843" w:type="dxa"/>
            <w:tcBorders>
              <w:top w:val="single" w:sz="4" w:space="0" w:color="auto"/>
              <w:bottom w:val="nil"/>
            </w:tcBorders>
            <w:shd w:val="clear" w:color="auto" w:fill="auto"/>
          </w:tcPr>
          <w:p w14:paraId="39CBB600" w14:textId="738C30BD" w:rsidR="00F168B3" w:rsidRPr="00CB13B0" w:rsidRDefault="00F168B3" w:rsidP="00F776F0">
            <w:pPr>
              <w:pStyle w:val="ENoteTableText"/>
            </w:pPr>
            <w:r w:rsidRPr="00CB13B0">
              <w:t>s 4, Sch 1 (</w:t>
            </w:r>
            <w:r w:rsidR="00410FA5">
              <w:t>items 1</w:t>
            </w:r>
            <w:r w:rsidRPr="00CB13B0">
              <w:t>16–124), Sch 2 (</w:t>
            </w:r>
            <w:r w:rsidR="00410FA5">
              <w:t>items 1</w:t>
            </w:r>
            <w:r w:rsidRPr="00CB13B0">
              <w:t>, 2, 5–8, 10–18, 20–33, 36–50, 52–64, 67–74), Sch 3 (</w:t>
            </w:r>
            <w:r w:rsidR="00A13A22">
              <w:t>items 4</w:t>
            </w:r>
            <w:r w:rsidRPr="00CB13B0">
              <w:t>–7), Sch 5 (</w:t>
            </w:r>
            <w:r w:rsidR="00410FA5">
              <w:t>items 1</w:t>
            </w:r>
            <w:r w:rsidRPr="00CB13B0">
              <w:t>, 2), Sch 6, Sch 8 (</w:t>
            </w:r>
            <w:r w:rsidR="00081BC2" w:rsidRPr="00CB13B0">
              <w:t>items 9</w:t>
            </w:r>
            <w:r w:rsidRPr="00CB13B0">
              <w:t>–11), Sch 10 (</w:t>
            </w:r>
            <w:r w:rsidR="00A13A22">
              <w:t>items 4</w:t>
            </w:r>
            <w:r w:rsidRPr="00CB13B0">
              <w:t>3, 44) and Sch 12: 25</w:t>
            </w:r>
            <w:r w:rsidR="0056271E" w:rsidRPr="00CB13B0">
              <w:t> </w:t>
            </w:r>
            <w:r w:rsidRPr="00CB13B0">
              <w:t xml:space="preserve">June 2004 (s 2(1) </w:t>
            </w:r>
            <w:r w:rsidR="00410FA5">
              <w:t>items 1</w:t>
            </w:r>
            <w:r w:rsidRPr="00CB13B0">
              <w:t>, 12–14, 16, 17, 20, 27, 29, 30)</w:t>
            </w:r>
            <w:r w:rsidRPr="00CB13B0">
              <w:br/>
              <w:t>Sch 1 (</w:t>
            </w:r>
            <w:r w:rsidR="00410FA5">
              <w:t>items 2</w:t>
            </w:r>
            <w:r w:rsidRPr="00CB13B0">
              <w:t xml:space="preserve">–79): </w:t>
            </w:r>
            <w:r w:rsidR="0018140A" w:rsidRPr="00CB13B0">
              <w:t>30 June</w:t>
            </w:r>
            <w:r w:rsidRPr="00CB13B0">
              <w:t xml:space="preserve"> 2000 (s 2(1) </w:t>
            </w:r>
            <w:r w:rsidR="00410FA5">
              <w:t>item 2</w:t>
            </w:r>
            <w:r w:rsidRPr="00CB13B0">
              <w:t>)</w:t>
            </w:r>
            <w:r w:rsidRPr="00CB13B0">
              <w:br/>
              <w:t>Sch 1 (</w:t>
            </w:r>
            <w:r w:rsidR="00E75F4A" w:rsidRPr="00CB13B0">
              <w:t>items 8</w:t>
            </w:r>
            <w:r w:rsidRPr="00CB13B0">
              <w:t xml:space="preserve">5–94): </w:t>
            </w:r>
            <w:r w:rsidR="0018140A" w:rsidRPr="00CB13B0">
              <w:t>30 June</w:t>
            </w:r>
            <w:r w:rsidRPr="00CB13B0">
              <w:t xml:space="preserve"> 2001 (s 2(1) </w:t>
            </w:r>
            <w:r w:rsidR="00410FA5">
              <w:t>items 3</w:t>
            </w:r>
            <w:r w:rsidRPr="00CB13B0">
              <w:t>–5)</w:t>
            </w:r>
            <w:r w:rsidRPr="00CB13B0">
              <w:br/>
              <w:t>Sch 1 (</w:t>
            </w:r>
            <w:r w:rsidR="00081BC2" w:rsidRPr="00CB13B0">
              <w:t>items 9</w:t>
            </w:r>
            <w:r w:rsidRPr="00CB13B0">
              <w:t xml:space="preserve">5–99): 24 Oct 2002 (s 2(1) </w:t>
            </w:r>
            <w:r w:rsidR="00410FA5">
              <w:t>item 6</w:t>
            </w:r>
            <w:r w:rsidRPr="00CB13B0">
              <w:t>)</w:t>
            </w:r>
            <w:r w:rsidRPr="00CB13B0">
              <w:br/>
              <w:t>Sch 1 (</w:t>
            </w:r>
            <w:r w:rsidR="00410FA5">
              <w:t>item 1</w:t>
            </w:r>
            <w:r w:rsidRPr="00CB13B0">
              <w:t xml:space="preserve">00): 19 Dec 2002 (s 2(1) </w:t>
            </w:r>
            <w:r w:rsidR="00A13A22">
              <w:t>item 7</w:t>
            </w:r>
            <w:r w:rsidRPr="00CB13B0">
              <w:t>)</w:t>
            </w:r>
            <w:r w:rsidRPr="00CB13B0">
              <w:br/>
              <w:t>Sch 1 (</w:t>
            </w:r>
            <w:r w:rsidR="00410FA5">
              <w:t>items 1</w:t>
            </w:r>
            <w:r w:rsidRPr="00CB13B0">
              <w:t>01–104) and Sch 10 (</w:t>
            </w:r>
            <w:r w:rsidR="00410FA5">
              <w:t>items 2</w:t>
            </w:r>
            <w:r w:rsidRPr="00CB13B0">
              <w:t xml:space="preserve">3–29, 30–42): </w:t>
            </w:r>
            <w:r w:rsidR="0018140A" w:rsidRPr="00CB13B0">
              <w:t>30 June</w:t>
            </w:r>
            <w:r w:rsidRPr="00CB13B0">
              <w:t xml:space="preserve"> 2003 (s 2(1) </w:t>
            </w:r>
            <w:r w:rsidR="00E75F4A" w:rsidRPr="00CB13B0">
              <w:t>items 8</w:t>
            </w:r>
            <w:r w:rsidRPr="00CB13B0">
              <w:t>, 9, 24–26)</w:t>
            </w:r>
            <w:r w:rsidRPr="00CB13B0">
              <w:br/>
              <w:t>Sch 1 (</w:t>
            </w:r>
            <w:r w:rsidR="00410FA5">
              <w:t>items 1</w:t>
            </w:r>
            <w:r w:rsidRPr="00CB13B0">
              <w:t xml:space="preserve">05, 106): 17 Dec 2003 (s 2(1) </w:t>
            </w:r>
            <w:r w:rsidR="00410FA5">
              <w:t>item 1</w:t>
            </w:r>
            <w:r w:rsidRPr="00CB13B0">
              <w:t>0)</w:t>
            </w:r>
            <w:r w:rsidRPr="00CB13B0">
              <w:br/>
              <w:t>Sch 10 (</w:t>
            </w:r>
            <w:r w:rsidR="00410FA5">
              <w:t>items 3</w:t>
            </w:r>
            <w:r w:rsidRPr="00CB13B0">
              <w:t xml:space="preserve">–22): </w:t>
            </w:r>
            <w:r w:rsidR="007E6237" w:rsidRPr="00CB13B0">
              <w:t>29 June</w:t>
            </w:r>
            <w:r w:rsidRPr="00CB13B0">
              <w:t xml:space="preserve"> 2002 (s 2(1) </w:t>
            </w:r>
            <w:r w:rsidR="00410FA5">
              <w:t>item 2</w:t>
            </w:r>
            <w:r w:rsidRPr="00CB13B0">
              <w:t>3)</w:t>
            </w:r>
          </w:p>
        </w:tc>
        <w:tc>
          <w:tcPr>
            <w:tcW w:w="1566" w:type="dxa"/>
            <w:tcBorders>
              <w:top w:val="single" w:sz="4" w:space="0" w:color="auto"/>
              <w:bottom w:val="nil"/>
            </w:tcBorders>
            <w:shd w:val="clear" w:color="auto" w:fill="auto"/>
          </w:tcPr>
          <w:p w14:paraId="5711E70E" w14:textId="1F0DB02D" w:rsidR="00F168B3" w:rsidRPr="00CB13B0" w:rsidRDefault="00F168B3" w:rsidP="00F776F0">
            <w:pPr>
              <w:pStyle w:val="ENoteTableText"/>
            </w:pPr>
            <w:r w:rsidRPr="00CB13B0">
              <w:t>s 4, Sch 1 (</w:t>
            </w:r>
            <w:r w:rsidR="00410FA5">
              <w:t>items 1</w:t>
            </w:r>
            <w:r w:rsidRPr="00CB13B0">
              <w:t>26(2)–(5), (8)–(10)), Sch 2 (</w:t>
            </w:r>
            <w:r w:rsidR="00410FA5">
              <w:t>items 1</w:t>
            </w:r>
            <w:r w:rsidRPr="00CB13B0">
              <w:t>, 6, 37, 53, 64), Sch 3 (</w:t>
            </w:r>
            <w:r w:rsidR="00410FA5">
              <w:t>items 6</w:t>
            </w:r>
            <w:r w:rsidRPr="00CB13B0">
              <w:t>, 7), Sch 5 (</w:t>
            </w:r>
            <w:r w:rsidR="00410FA5">
              <w:t>item 2</w:t>
            </w:r>
            <w:r w:rsidRPr="00CB13B0">
              <w:t>), Sch 6 (</w:t>
            </w:r>
            <w:r w:rsidR="00410FA5">
              <w:t>item 4</w:t>
            </w:r>
            <w:r w:rsidRPr="00CB13B0">
              <w:t>), Sch 8 (</w:t>
            </w:r>
            <w:r w:rsidR="00410FA5">
              <w:t>item 1</w:t>
            </w:r>
            <w:r w:rsidRPr="00CB13B0">
              <w:t>1), Sch 10 (</w:t>
            </w:r>
            <w:r w:rsidR="00A13A22">
              <w:t>items 4</w:t>
            </w:r>
            <w:r w:rsidRPr="00CB13B0">
              <w:t>3(2)–(4), 44) and Sch 12 (</w:t>
            </w:r>
            <w:r w:rsidR="00081BC2" w:rsidRPr="00CB13B0">
              <w:t>items 9</w:t>
            </w:r>
            <w:r w:rsidRPr="00CB13B0">
              <w:t>, 16)</w:t>
            </w:r>
            <w:r w:rsidRPr="00CB13B0">
              <w:br/>
              <w:t>s. 2(1) (am. by 41, 2005, Sch. 10 [</w:t>
            </w:r>
            <w:r w:rsidR="00410FA5">
              <w:t>item 2</w:t>
            </w:r>
            <w:r w:rsidRPr="00CB13B0">
              <w:t>69])</w:t>
            </w:r>
          </w:p>
        </w:tc>
      </w:tr>
      <w:tr w:rsidR="00F168B3" w:rsidRPr="00CB13B0" w14:paraId="36AD8C45" w14:textId="77777777" w:rsidTr="00F776F0">
        <w:trPr>
          <w:cantSplit/>
        </w:trPr>
        <w:tc>
          <w:tcPr>
            <w:tcW w:w="1695" w:type="dxa"/>
            <w:tcBorders>
              <w:top w:val="nil"/>
              <w:bottom w:val="nil"/>
            </w:tcBorders>
            <w:shd w:val="clear" w:color="auto" w:fill="auto"/>
          </w:tcPr>
          <w:p w14:paraId="15B6382D" w14:textId="77777777" w:rsidR="00F168B3" w:rsidRPr="00CB13B0" w:rsidRDefault="00F168B3" w:rsidP="00F776F0">
            <w:pPr>
              <w:pStyle w:val="ENoteTTIndentHeading"/>
              <w:keepLines/>
              <w:rPr>
                <w:rFonts w:eastAsiaTheme="minorHAnsi"/>
              </w:rPr>
            </w:pPr>
            <w:r w:rsidRPr="00CB13B0">
              <w:lastRenderedPageBreak/>
              <w:t>as amended by</w:t>
            </w:r>
          </w:p>
        </w:tc>
        <w:tc>
          <w:tcPr>
            <w:tcW w:w="992" w:type="dxa"/>
            <w:tcBorders>
              <w:top w:val="nil"/>
              <w:bottom w:val="nil"/>
            </w:tcBorders>
            <w:shd w:val="clear" w:color="auto" w:fill="auto"/>
          </w:tcPr>
          <w:p w14:paraId="0A95DD62" w14:textId="77777777" w:rsidR="00F168B3" w:rsidRPr="00CB13B0" w:rsidRDefault="00F168B3" w:rsidP="00F776F0">
            <w:pPr>
              <w:pStyle w:val="ENoteTableText"/>
            </w:pPr>
          </w:p>
        </w:tc>
        <w:tc>
          <w:tcPr>
            <w:tcW w:w="992" w:type="dxa"/>
            <w:tcBorders>
              <w:top w:val="nil"/>
              <w:bottom w:val="nil"/>
            </w:tcBorders>
            <w:shd w:val="clear" w:color="auto" w:fill="auto"/>
          </w:tcPr>
          <w:p w14:paraId="325AB392" w14:textId="77777777" w:rsidR="00F168B3" w:rsidRPr="00CB13B0" w:rsidRDefault="00F168B3" w:rsidP="00F776F0">
            <w:pPr>
              <w:pStyle w:val="ENoteTableText"/>
            </w:pPr>
          </w:p>
        </w:tc>
        <w:tc>
          <w:tcPr>
            <w:tcW w:w="1843" w:type="dxa"/>
            <w:tcBorders>
              <w:top w:val="nil"/>
              <w:bottom w:val="nil"/>
            </w:tcBorders>
            <w:shd w:val="clear" w:color="auto" w:fill="auto"/>
          </w:tcPr>
          <w:p w14:paraId="5CA7C001" w14:textId="77777777" w:rsidR="00F168B3" w:rsidRPr="00CB13B0" w:rsidRDefault="00F168B3" w:rsidP="00F776F0">
            <w:pPr>
              <w:pStyle w:val="ENoteTableText"/>
            </w:pPr>
          </w:p>
        </w:tc>
        <w:tc>
          <w:tcPr>
            <w:tcW w:w="1566" w:type="dxa"/>
            <w:tcBorders>
              <w:top w:val="nil"/>
              <w:bottom w:val="nil"/>
            </w:tcBorders>
            <w:shd w:val="clear" w:color="auto" w:fill="auto"/>
          </w:tcPr>
          <w:p w14:paraId="2A7DC9A5" w14:textId="77777777" w:rsidR="00F168B3" w:rsidRPr="00CB13B0" w:rsidRDefault="00F168B3" w:rsidP="00F776F0">
            <w:pPr>
              <w:pStyle w:val="ENoteTableText"/>
            </w:pPr>
          </w:p>
        </w:tc>
      </w:tr>
      <w:tr w:rsidR="00F168B3" w:rsidRPr="00CB13B0" w14:paraId="044819FD" w14:textId="77777777" w:rsidTr="00F776F0">
        <w:trPr>
          <w:cantSplit/>
        </w:trPr>
        <w:tc>
          <w:tcPr>
            <w:tcW w:w="1695" w:type="dxa"/>
            <w:tcBorders>
              <w:top w:val="nil"/>
              <w:bottom w:val="nil"/>
            </w:tcBorders>
            <w:shd w:val="clear" w:color="auto" w:fill="auto"/>
          </w:tcPr>
          <w:p w14:paraId="3AEAF7ED" w14:textId="77777777" w:rsidR="00F168B3" w:rsidRPr="00CB13B0" w:rsidRDefault="00F168B3" w:rsidP="00F776F0">
            <w:pPr>
              <w:pStyle w:val="ENoteTTi"/>
              <w:keepLines/>
            </w:pPr>
            <w:r w:rsidRPr="00CB13B0">
              <w:t>Tax Laws Amendment (2004 Measures No.</w:t>
            </w:r>
            <w:r w:rsidR="0056271E" w:rsidRPr="00CB13B0">
              <w:t> </w:t>
            </w:r>
            <w:r w:rsidRPr="00CB13B0">
              <w:t>7) Act 2005</w:t>
            </w:r>
          </w:p>
        </w:tc>
        <w:tc>
          <w:tcPr>
            <w:tcW w:w="992" w:type="dxa"/>
            <w:tcBorders>
              <w:top w:val="nil"/>
              <w:bottom w:val="nil"/>
            </w:tcBorders>
            <w:shd w:val="clear" w:color="auto" w:fill="auto"/>
          </w:tcPr>
          <w:p w14:paraId="6336162A" w14:textId="77777777" w:rsidR="00F168B3" w:rsidRPr="00CB13B0" w:rsidRDefault="00F168B3" w:rsidP="00F776F0">
            <w:pPr>
              <w:pStyle w:val="ENoteTableText"/>
            </w:pPr>
            <w:r w:rsidRPr="00CB13B0">
              <w:t>41, 2005</w:t>
            </w:r>
          </w:p>
        </w:tc>
        <w:tc>
          <w:tcPr>
            <w:tcW w:w="992" w:type="dxa"/>
            <w:tcBorders>
              <w:top w:val="nil"/>
              <w:bottom w:val="nil"/>
            </w:tcBorders>
            <w:shd w:val="clear" w:color="auto" w:fill="auto"/>
          </w:tcPr>
          <w:p w14:paraId="2CFD25A5" w14:textId="77777777" w:rsidR="00F168B3" w:rsidRPr="00CB13B0" w:rsidRDefault="00F168B3" w:rsidP="00F776F0">
            <w:pPr>
              <w:pStyle w:val="ENoteTableText"/>
            </w:pPr>
            <w:smartTag w:uri="urn:schemas-microsoft-com:office:smarttags" w:element="date">
              <w:smartTagPr>
                <w:attr w:name="Month" w:val="4"/>
                <w:attr w:name="Day" w:val="1"/>
                <w:attr w:name="Year" w:val="2005"/>
              </w:smartTagPr>
              <w:r w:rsidRPr="00CB13B0">
                <w:t>1 Apr 2005</w:t>
              </w:r>
            </w:smartTag>
          </w:p>
        </w:tc>
        <w:tc>
          <w:tcPr>
            <w:tcW w:w="1843" w:type="dxa"/>
            <w:tcBorders>
              <w:top w:val="nil"/>
              <w:bottom w:val="nil"/>
            </w:tcBorders>
            <w:shd w:val="clear" w:color="auto" w:fill="auto"/>
          </w:tcPr>
          <w:p w14:paraId="069A035C" w14:textId="726239F7" w:rsidR="00F168B3" w:rsidRPr="00CB13B0" w:rsidRDefault="00F168B3" w:rsidP="00F776F0">
            <w:pPr>
              <w:pStyle w:val="ENoteTableText"/>
            </w:pPr>
            <w:r w:rsidRPr="00CB13B0">
              <w:t>Sch 10 (</w:t>
            </w:r>
            <w:r w:rsidR="00410FA5">
              <w:t>item 2</w:t>
            </w:r>
            <w:r w:rsidRPr="00CB13B0">
              <w:t>69): 25</w:t>
            </w:r>
            <w:r w:rsidR="0056271E" w:rsidRPr="00CB13B0">
              <w:t> </w:t>
            </w:r>
            <w:r w:rsidRPr="00CB13B0">
              <w:t xml:space="preserve">June 2004 (s 2(1) </w:t>
            </w:r>
            <w:r w:rsidR="00410FA5">
              <w:t>item 2</w:t>
            </w:r>
            <w:r w:rsidRPr="00CB13B0">
              <w:t>2)</w:t>
            </w:r>
          </w:p>
        </w:tc>
        <w:tc>
          <w:tcPr>
            <w:tcW w:w="1566" w:type="dxa"/>
            <w:tcBorders>
              <w:top w:val="nil"/>
              <w:bottom w:val="nil"/>
            </w:tcBorders>
            <w:shd w:val="clear" w:color="auto" w:fill="auto"/>
          </w:tcPr>
          <w:p w14:paraId="5D7FA0C9" w14:textId="77777777" w:rsidR="00F168B3" w:rsidRPr="00CB13B0" w:rsidRDefault="00F168B3" w:rsidP="00F776F0">
            <w:pPr>
              <w:pStyle w:val="ENoteTableText"/>
            </w:pPr>
            <w:r w:rsidRPr="00CB13B0">
              <w:t>—</w:t>
            </w:r>
          </w:p>
        </w:tc>
      </w:tr>
      <w:tr w:rsidR="00F168B3" w:rsidRPr="00CB13B0" w14:paraId="1B93780D" w14:textId="77777777" w:rsidTr="00F776F0">
        <w:trPr>
          <w:cantSplit/>
        </w:trPr>
        <w:tc>
          <w:tcPr>
            <w:tcW w:w="1695" w:type="dxa"/>
            <w:tcBorders>
              <w:top w:val="nil"/>
              <w:bottom w:val="single" w:sz="4" w:space="0" w:color="auto"/>
            </w:tcBorders>
            <w:shd w:val="clear" w:color="auto" w:fill="auto"/>
          </w:tcPr>
          <w:p w14:paraId="5D199FA7" w14:textId="77777777" w:rsidR="00F168B3" w:rsidRPr="00CB13B0" w:rsidRDefault="00F168B3" w:rsidP="00F776F0">
            <w:pPr>
              <w:pStyle w:val="ENoteTTi"/>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3B0EB1F8"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3DCE4AF0"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2E1DBCD8" w14:textId="29DA2E29"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12): </w:t>
            </w:r>
            <w:r w:rsidR="007E6237" w:rsidRPr="00CB13B0">
              <w:t>29 June</w:t>
            </w:r>
            <w:r w:rsidRPr="00CB13B0">
              <w:t xml:space="preserve"> 2010</w:t>
            </w:r>
          </w:p>
        </w:tc>
        <w:tc>
          <w:tcPr>
            <w:tcW w:w="1566" w:type="dxa"/>
            <w:tcBorders>
              <w:top w:val="nil"/>
              <w:bottom w:val="single" w:sz="4" w:space="0" w:color="auto"/>
            </w:tcBorders>
            <w:shd w:val="clear" w:color="auto" w:fill="auto"/>
          </w:tcPr>
          <w:p w14:paraId="45E27446" w14:textId="77777777" w:rsidR="00F168B3" w:rsidRPr="00CB13B0" w:rsidRDefault="00F168B3" w:rsidP="00F776F0">
            <w:pPr>
              <w:pStyle w:val="ENoteTableText"/>
            </w:pPr>
            <w:r w:rsidRPr="00CB13B0">
              <w:t>—</w:t>
            </w:r>
          </w:p>
        </w:tc>
      </w:tr>
      <w:tr w:rsidR="00F168B3" w:rsidRPr="00CB13B0" w14:paraId="0BBEDB59" w14:textId="77777777" w:rsidTr="00F776F0">
        <w:trPr>
          <w:cantSplit/>
        </w:trPr>
        <w:tc>
          <w:tcPr>
            <w:tcW w:w="1695" w:type="dxa"/>
            <w:tcBorders>
              <w:top w:val="single" w:sz="4" w:space="0" w:color="auto"/>
              <w:bottom w:val="single" w:sz="4" w:space="0" w:color="auto"/>
            </w:tcBorders>
            <w:shd w:val="clear" w:color="auto" w:fill="auto"/>
          </w:tcPr>
          <w:p w14:paraId="03713D4E" w14:textId="77777777" w:rsidR="00F168B3" w:rsidRPr="00CB13B0" w:rsidRDefault="00F168B3" w:rsidP="00F776F0">
            <w:pPr>
              <w:pStyle w:val="ENoteTableText"/>
            </w:pPr>
            <w:r w:rsidRPr="00CB13B0">
              <w:t>Superannuation Laws Amendment (2004 Measures No.</w:t>
            </w:r>
            <w:r w:rsidR="0056271E" w:rsidRPr="00CB13B0">
              <w:t> </w:t>
            </w:r>
            <w:r w:rsidRPr="00CB13B0">
              <w:t>1) Act 2004</w:t>
            </w:r>
          </w:p>
        </w:tc>
        <w:tc>
          <w:tcPr>
            <w:tcW w:w="992" w:type="dxa"/>
            <w:tcBorders>
              <w:top w:val="single" w:sz="4" w:space="0" w:color="auto"/>
              <w:bottom w:val="single" w:sz="4" w:space="0" w:color="auto"/>
            </w:tcBorders>
            <w:shd w:val="clear" w:color="auto" w:fill="auto"/>
          </w:tcPr>
          <w:p w14:paraId="2A497DC1" w14:textId="77777777" w:rsidR="00F168B3" w:rsidRPr="00CB13B0" w:rsidRDefault="00F168B3" w:rsidP="00F776F0">
            <w:pPr>
              <w:pStyle w:val="ENoteTableText"/>
            </w:pPr>
            <w:r w:rsidRPr="00CB13B0">
              <w:t>92, 2004</w:t>
            </w:r>
          </w:p>
        </w:tc>
        <w:tc>
          <w:tcPr>
            <w:tcW w:w="992" w:type="dxa"/>
            <w:tcBorders>
              <w:top w:val="single" w:sz="4" w:space="0" w:color="auto"/>
              <w:bottom w:val="single" w:sz="4" w:space="0" w:color="auto"/>
            </w:tcBorders>
            <w:shd w:val="clear" w:color="auto" w:fill="auto"/>
          </w:tcPr>
          <w:p w14:paraId="606A133A" w14:textId="77777777" w:rsidR="00F168B3" w:rsidRPr="00CB13B0" w:rsidRDefault="007E6237" w:rsidP="00F776F0">
            <w:pPr>
              <w:pStyle w:val="ENoteTableText"/>
            </w:pPr>
            <w:r w:rsidRPr="00CB13B0">
              <w:t>29 June</w:t>
            </w:r>
            <w:r w:rsidR="00F168B3" w:rsidRPr="00CB13B0">
              <w:t xml:space="preserve"> 2004</w:t>
            </w:r>
          </w:p>
        </w:tc>
        <w:tc>
          <w:tcPr>
            <w:tcW w:w="1843" w:type="dxa"/>
            <w:tcBorders>
              <w:top w:val="single" w:sz="4" w:space="0" w:color="auto"/>
              <w:bottom w:val="single" w:sz="4" w:space="0" w:color="auto"/>
            </w:tcBorders>
            <w:shd w:val="clear" w:color="auto" w:fill="auto"/>
          </w:tcPr>
          <w:p w14:paraId="60708829" w14:textId="77777777" w:rsidR="00F168B3" w:rsidRPr="00CB13B0" w:rsidRDefault="007E6237" w:rsidP="00F776F0">
            <w:pPr>
              <w:pStyle w:val="ENoteTableText"/>
            </w:pPr>
            <w:r w:rsidRPr="00CB13B0">
              <w:t>29 June</w:t>
            </w:r>
            <w:r w:rsidR="00F168B3" w:rsidRPr="00CB13B0">
              <w:t xml:space="preserve"> 2004</w:t>
            </w:r>
          </w:p>
        </w:tc>
        <w:tc>
          <w:tcPr>
            <w:tcW w:w="1566" w:type="dxa"/>
            <w:tcBorders>
              <w:top w:val="single" w:sz="4" w:space="0" w:color="auto"/>
              <w:bottom w:val="single" w:sz="4" w:space="0" w:color="auto"/>
            </w:tcBorders>
            <w:shd w:val="clear" w:color="auto" w:fill="auto"/>
          </w:tcPr>
          <w:p w14:paraId="582482E8" w14:textId="3C074776" w:rsidR="00F168B3" w:rsidRPr="00CB13B0" w:rsidRDefault="00F168B3" w:rsidP="00F776F0">
            <w:pPr>
              <w:pStyle w:val="ENoteTableText"/>
            </w:pPr>
            <w:r w:rsidRPr="00CB13B0">
              <w:t>Sch. 1 (</w:t>
            </w:r>
            <w:r w:rsidR="00410FA5">
              <w:t>item 3</w:t>
            </w:r>
            <w:r w:rsidRPr="00CB13B0">
              <w:t>)</w:t>
            </w:r>
          </w:p>
        </w:tc>
      </w:tr>
      <w:tr w:rsidR="00F168B3" w:rsidRPr="00CB13B0" w14:paraId="09A699EB" w14:textId="77777777" w:rsidTr="00F776F0">
        <w:trPr>
          <w:cantSplit/>
        </w:trPr>
        <w:tc>
          <w:tcPr>
            <w:tcW w:w="1695" w:type="dxa"/>
            <w:tcBorders>
              <w:top w:val="single" w:sz="4" w:space="0" w:color="auto"/>
              <w:bottom w:val="single" w:sz="4" w:space="0" w:color="auto"/>
            </w:tcBorders>
            <w:shd w:val="clear" w:color="auto" w:fill="auto"/>
          </w:tcPr>
          <w:p w14:paraId="33F18960" w14:textId="77777777" w:rsidR="00F168B3" w:rsidRPr="00CB13B0" w:rsidRDefault="00F168B3" w:rsidP="00F776F0">
            <w:pPr>
              <w:pStyle w:val="ENoteTableText"/>
            </w:pPr>
            <w:r w:rsidRPr="00CB13B0">
              <w:t>Superannuation Laws Amendment (2004 Measures No.</w:t>
            </w:r>
            <w:r w:rsidR="0056271E" w:rsidRPr="00CB13B0">
              <w:t> </w:t>
            </w:r>
            <w:r w:rsidRPr="00CB13B0">
              <w:t>2) Act 2004</w:t>
            </w:r>
          </w:p>
        </w:tc>
        <w:tc>
          <w:tcPr>
            <w:tcW w:w="992" w:type="dxa"/>
            <w:tcBorders>
              <w:top w:val="single" w:sz="4" w:space="0" w:color="auto"/>
              <w:bottom w:val="single" w:sz="4" w:space="0" w:color="auto"/>
            </w:tcBorders>
            <w:shd w:val="clear" w:color="auto" w:fill="auto"/>
          </w:tcPr>
          <w:p w14:paraId="542FE983" w14:textId="77777777" w:rsidR="00F168B3" w:rsidRPr="00CB13B0" w:rsidRDefault="00F168B3" w:rsidP="00F776F0">
            <w:pPr>
              <w:pStyle w:val="ENoteTableText"/>
            </w:pPr>
            <w:r w:rsidRPr="00CB13B0">
              <w:t>93, 2004</w:t>
            </w:r>
          </w:p>
        </w:tc>
        <w:tc>
          <w:tcPr>
            <w:tcW w:w="992" w:type="dxa"/>
            <w:tcBorders>
              <w:top w:val="single" w:sz="4" w:space="0" w:color="auto"/>
              <w:bottom w:val="single" w:sz="4" w:space="0" w:color="auto"/>
            </w:tcBorders>
            <w:shd w:val="clear" w:color="auto" w:fill="auto"/>
          </w:tcPr>
          <w:p w14:paraId="4D1E24ED" w14:textId="77777777" w:rsidR="00F168B3" w:rsidRPr="00CB13B0" w:rsidRDefault="007E6237" w:rsidP="00F776F0">
            <w:pPr>
              <w:pStyle w:val="ENoteTableText"/>
            </w:pPr>
            <w:r w:rsidRPr="00CB13B0">
              <w:t>29 June</w:t>
            </w:r>
            <w:r w:rsidR="00F168B3" w:rsidRPr="00CB13B0">
              <w:t xml:space="preserve"> 2004</w:t>
            </w:r>
          </w:p>
        </w:tc>
        <w:tc>
          <w:tcPr>
            <w:tcW w:w="1843" w:type="dxa"/>
            <w:tcBorders>
              <w:top w:val="single" w:sz="4" w:space="0" w:color="auto"/>
              <w:bottom w:val="single" w:sz="4" w:space="0" w:color="auto"/>
            </w:tcBorders>
            <w:shd w:val="clear" w:color="auto" w:fill="auto"/>
          </w:tcPr>
          <w:p w14:paraId="187B65E0" w14:textId="78C78A75" w:rsidR="00F168B3" w:rsidRPr="00CB13B0" w:rsidRDefault="00F168B3" w:rsidP="00F776F0">
            <w:pPr>
              <w:pStyle w:val="ENoteTableText"/>
            </w:pPr>
            <w:r w:rsidRPr="00CB13B0">
              <w:t>s. 4(1) and Schedule</w:t>
            </w:r>
            <w:r w:rsidR="0056271E" w:rsidRPr="00CB13B0">
              <w:t> </w:t>
            </w:r>
            <w:r w:rsidRPr="00CB13B0">
              <w:t>1 (</w:t>
            </w:r>
            <w:r w:rsidR="00410FA5">
              <w:t>item 3</w:t>
            </w:r>
            <w:r w:rsidRPr="00CB13B0">
              <w:t>): Royal Assent</w:t>
            </w:r>
          </w:p>
        </w:tc>
        <w:tc>
          <w:tcPr>
            <w:tcW w:w="1566" w:type="dxa"/>
            <w:tcBorders>
              <w:top w:val="single" w:sz="4" w:space="0" w:color="auto"/>
              <w:bottom w:val="single" w:sz="4" w:space="0" w:color="auto"/>
            </w:tcBorders>
            <w:shd w:val="clear" w:color="auto" w:fill="auto"/>
          </w:tcPr>
          <w:p w14:paraId="51000AAE" w14:textId="77777777" w:rsidR="00F168B3" w:rsidRPr="00CB13B0" w:rsidRDefault="00F168B3" w:rsidP="00F776F0">
            <w:pPr>
              <w:pStyle w:val="ENoteTableText"/>
            </w:pPr>
            <w:r w:rsidRPr="00CB13B0">
              <w:t>s. 4(1)</w:t>
            </w:r>
          </w:p>
        </w:tc>
      </w:tr>
      <w:tr w:rsidR="00F168B3" w:rsidRPr="00CB13B0" w14:paraId="55D366E9" w14:textId="77777777" w:rsidTr="00F776F0">
        <w:trPr>
          <w:cantSplit/>
        </w:trPr>
        <w:tc>
          <w:tcPr>
            <w:tcW w:w="1695" w:type="dxa"/>
            <w:tcBorders>
              <w:top w:val="single" w:sz="4" w:space="0" w:color="auto"/>
              <w:bottom w:val="nil"/>
            </w:tcBorders>
            <w:shd w:val="clear" w:color="auto" w:fill="auto"/>
          </w:tcPr>
          <w:p w14:paraId="576B84A4" w14:textId="77777777" w:rsidR="00F168B3" w:rsidRPr="00CB13B0" w:rsidRDefault="00F168B3" w:rsidP="00F776F0">
            <w:pPr>
              <w:pStyle w:val="ENoteTableText"/>
            </w:pPr>
            <w:r w:rsidRPr="00CB13B0">
              <w:t>Tax Laws Amendment (2004 Measures No.</w:t>
            </w:r>
            <w:r w:rsidR="0056271E" w:rsidRPr="00CB13B0">
              <w:t> </w:t>
            </w:r>
            <w:r w:rsidRPr="00CB13B0">
              <w:t>1) Act 2004</w:t>
            </w:r>
          </w:p>
        </w:tc>
        <w:tc>
          <w:tcPr>
            <w:tcW w:w="992" w:type="dxa"/>
            <w:tcBorders>
              <w:top w:val="single" w:sz="4" w:space="0" w:color="auto"/>
              <w:bottom w:val="nil"/>
            </w:tcBorders>
            <w:shd w:val="clear" w:color="auto" w:fill="auto"/>
          </w:tcPr>
          <w:p w14:paraId="52CC713A" w14:textId="77777777" w:rsidR="00F168B3" w:rsidRPr="00CB13B0" w:rsidRDefault="00F168B3" w:rsidP="00F776F0">
            <w:pPr>
              <w:pStyle w:val="ENoteTableText"/>
            </w:pPr>
            <w:r w:rsidRPr="00CB13B0">
              <w:t>95, 2004</w:t>
            </w:r>
          </w:p>
        </w:tc>
        <w:tc>
          <w:tcPr>
            <w:tcW w:w="992" w:type="dxa"/>
            <w:tcBorders>
              <w:top w:val="single" w:sz="4" w:space="0" w:color="auto"/>
              <w:bottom w:val="nil"/>
            </w:tcBorders>
            <w:shd w:val="clear" w:color="auto" w:fill="auto"/>
          </w:tcPr>
          <w:p w14:paraId="08209C42" w14:textId="77777777" w:rsidR="00F168B3" w:rsidRPr="00CB13B0" w:rsidRDefault="007E6237" w:rsidP="00F776F0">
            <w:pPr>
              <w:pStyle w:val="ENoteTableText"/>
            </w:pPr>
            <w:r w:rsidRPr="00CB13B0">
              <w:t>29 June</w:t>
            </w:r>
            <w:r w:rsidR="00F168B3" w:rsidRPr="00CB13B0">
              <w:t xml:space="preserve"> 2004</w:t>
            </w:r>
          </w:p>
        </w:tc>
        <w:tc>
          <w:tcPr>
            <w:tcW w:w="1843" w:type="dxa"/>
            <w:tcBorders>
              <w:top w:val="single" w:sz="4" w:space="0" w:color="auto"/>
              <w:bottom w:val="nil"/>
            </w:tcBorders>
            <w:shd w:val="clear" w:color="auto" w:fill="auto"/>
          </w:tcPr>
          <w:p w14:paraId="66174FD0" w14:textId="7C1BD146" w:rsidR="00F168B3" w:rsidRPr="00CB13B0" w:rsidRDefault="00F168B3" w:rsidP="00F776F0">
            <w:pPr>
              <w:pStyle w:val="ENoteTableText"/>
            </w:pPr>
            <w:r w:rsidRPr="00CB13B0">
              <w:t>s. 4, Schedules</w:t>
            </w:r>
            <w:r w:rsidR="0056271E" w:rsidRPr="00CB13B0">
              <w:t> </w:t>
            </w:r>
            <w:r w:rsidRPr="00CB13B0">
              <w:t>2, 3, 5 and 11: Royal Assent</w:t>
            </w:r>
            <w:r w:rsidRPr="00CB13B0">
              <w:br/>
              <w:t>Schedule</w:t>
            </w:r>
            <w:r w:rsidR="0056271E" w:rsidRPr="00CB13B0">
              <w:t> </w:t>
            </w:r>
            <w:r w:rsidRPr="00CB13B0">
              <w:t>7 (</w:t>
            </w:r>
            <w:r w:rsidR="00410FA5">
              <w:t>items 1</w:t>
            </w:r>
            <w:r w:rsidRPr="00CB13B0">
              <w:t xml:space="preserve">–10, 13): </w:t>
            </w:r>
            <w:r w:rsidR="00410FA5">
              <w:t>1 July</w:t>
            </w:r>
            <w:r w:rsidRPr="00CB13B0">
              <w:t xml:space="preserve"> 2004</w:t>
            </w:r>
            <w:r w:rsidRPr="00CB13B0">
              <w:br/>
              <w:t>Schedule</w:t>
            </w:r>
            <w:r w:rsidR="0056271E" w:rsidRPr="00CB13B0">
              <w:t> </w:t>
            </w:r>
            <w:r w:rsidRPr="00CB13B0">
              <w:t>10 (</w:t>
            </w:r>
            <w:r w:rsidR="00410FA5">
              <w:t>items 2</w:t>
            </w:r>
            <w:r w:rsidRPr="00CB13B0">
              <w:t xml:space="preserve">8–39, 44, 45): </w:t>
            </w:r>
            <w:r w:rsidR="00410FA5">
              <w:t>1 July</w:t>
            </w:r>
            <w:r w:rsidRPr="00CB13B0">
              <w:t xml:space="preserve"> 2005</w:t>
            </w:r>
          </w:p>
        </w:tc>
        <w:tc>
          <w:tcPr>
            <w:tcW w:w="1566" w:type="dxa"/>
            <w:tcBorders>
              <w:top w:val="single" w:sz="4" w:space="0" w:color="auto"/>
              <w:bottom w:val="nil"/>
            </w:tcBorders>
            <w:shd w:val="clear" w:color="auto" w:fill="auto"/>
          </w:tcPr>
          <w:p w14:paraId="275DD57A" w14:textId="2A218FA6" w:rsidR="00F168B3" w:rsidRPr="00CB13B0" w:rsidRDefault="00F168B3" w:rsidP="00F776F0">
            <w:pPr>
              <w:pStyle w:val="ENoteTableText"/>
            </w:pPr>
            <w:r w:rsidRPr="00CB13B0">
              <w:t>s 4, Sch. 2 (</w:t>
            </w:r>
            <w:r w:rsidR="00410FA5">
              <w:t>item 1</w:t>
            </w:r>
            <w:r w:rsidRPr="00CB13B0">
              <w:t>1), Sch. 3 (</w:t>
            </w:r>
            <w:r w:rsidR="007E553F" w:rsidRPr="00CB13B0">
              <w:t>items 7</w:t>
            </w:r>
            <w:r w:rsidRPr="00CB13B0">
              <w:t>–9), Sch. 5 (</w:t>
            </w:r>
            <w:r w:rsidR="00222892" w:rsidRPr="00CB13B0">
              <w:t>item 9</w:t>
            </w:r>
            <w:r w:rsidRPr="00CB13B0">
              <w:t>), Sch. 7 (</w:t>
            </w:r>
            <w:r w:rsidR="00410FA5">
              <w:t>item 1</w:t>
            </w:r>
            <w:r w:rsidRPr="00CB13B0">
              <w:t>3) and Sch. 10 (</w:t>
            </w:r>
            <w:r w:rsidR="00A13A22">
              <w:t>items 4</w:t>
            </w:r>
            <w:r w:rsidRPr="00CB13B0">
              <w:t>4, 45)</w:t>
            </w:r>
          </w:p>
        </w:tc>
      </w:tr>
      <w:tr w:rsidR="00F168B3" w:rsidRPr="00CB13B0" w14:paraId="76CFECC2" w14:textId="77777777" w:rsidTr="00F776F0">
        <w:trPr>
          <w:cantSplit/>
        </w:trPr>
        <w:tc>
          <w:tcPr>
            <w:tcW w:w="1695" w:type="dxa"/>
            <w:tcBorders>
              <w:top w:val="nil"/>
              <w:bottom w:val="nil"/>
            </w:tcBorders>
            <w:shd w:val="clear" w:color="auto" w:fill="auto"/>
          </w:tcPr>
          <w:p w14:paraId="2A1FDE53"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3A0DC4A" w14:textId="77777777" w:rsidR="00F168B3" w:rsidRPr="00CB13B0" w:rsidRDefault="00F168B3" w:rsidP="00F776F0">
            <w:pPr>
              <w:pStyle w:val="ENoteTableText"/>
            </w:pPr>
          </w:p>
        </w:tc>
        <w:tc>
          <w:tcPr>
            <w:tcW w:w="992" w:type="dxa"/>
            <w:tcBorders>
              <w:top w:val="nil"/>
              <w:bottom w:val="nil"/>
            </w:tcBorders>
            <w:shd w:val="clear" w:color="auto" w:fill="auto"/>
          </w:tcPr>
          <w:p w14:paraId="6D2FB6F5" w14:textId="77777777" w:rsidR="00F168B3" w:rsidRPr="00CB13B0" w:rsidRDefault="00F168B3" w:rsidP="00F776F0">
            <w:pPr>
              <w:pStyle w:val="ENoteTableText"/>
            </w:pPr>
          </w:p>
        </w:tc>
        <w:tc>
          <w:tcPr>
            <w:tcW w:w="1843" w:type="dxa"/>
            <w:tcBorders>
              <w:top w:val="nil"/>
              <w:bottom w:val="nil"/>
            </w:tcBorders>
            <w:shd w:val="clear" w:color="auto" w:fill="auto"/>
          </w:tcPr>
          <w:p w14:paraId="5A8AB80F" w14:textId="77777777" w:rsidR="00F168B3" w:rsidRPr="00CB13B0" w:rsidRDefault="00F168B3" w:rsidP="00F776F0">
            <w:pPr>
              <w:pStyle w:val="ENoteTableText"/>
            </w:pPr>
          </w:p>
        </w:tc>
        <w:tc>
          <w:tcPr>
            <w:tcW w:w="1566" w:type="dxa"/>
            <w:tcBorders>
              <w:top w:val="nil"/>
              <w:bottom w:val="nil"/>
            </w:tcBorders>
            <w:shd w:val="clear" w:color="auto" w:fill="auto"/>
          </w:tcPr>
          <w:p w14:paraId="16C3F663" w14:textId="77777777" w:rsidR="00F168B3" w:rsidRPr="00CB13B0" w:rsidRDefault="00F168B3" w:rsidP="00F776F0">
            <w:pPr>
              <w:pStyle w:val="ENoteTableText"/>
            </w:pPr>
          </w:p>
        </w:tc>
      </w:tr>
      <w:tr w:rsidR="00F168B3" w:rsidRPr="00CB13B0" w14:paraId="2543949E" w14:textId="77777777" w:rsidTr="00F776F0">
        <w:trPr>
          <w:cantSplit/>
        </w:trPr>
        <w:tc>
          <w:tcPr>
            <w:tcW w:w="1695" w:type="dxa"/>
            <w:tcBorders>
              <w:top w:val="nil"/>
              <w:bottom w:val="nil"/>
            </w:tcBorders>
            <w:shd w:val="clear" w:color="auto" w:fill="auto"/>
          </w:tcPr>
          <w:p w14:paraId="21BAC28B" w14:textId="77777777" w:rsidR="00F168B3" w:rsidRPr="00CB13B0" w:rsidRDefault="00F168B3" w:rsidP="00F776F0">
            <w:pPr>
              <w:pStyle w:val="ENoteTTi"/>
              <w:rPr>
                <w:rFonts w:eastAsiaTheme="minorHAnsi"/>
              </w:rPr>
            </w:pPr>
            <w:r w:rsidRPr="00CB13B0">
              <w:t>Tax Laws Amendment (2006 Measures No.</w:t>
            </w:r>
            <w:r w:rsidR="0056271E" w:rsidRPr="00CB13B0">
              <w:t> </w:t>
            </w:r>
            <w:r w:rsidRPr="00CB13B0">
              <w:t>2) Act 2006</w:t>
            </w:r>
          </w:p>
        </w:tc>
        <w:tc>
          <w:tcPr>
            <w:tcW w:w="992" w:type="dxa"/>
            <w:tcBorders>
              <w:top w:val="nil"/>
              <w:bottom w:val="nil"/>
            </w:tcBorders>
            <w:shd w:val="clear" w:color="auto" w:fill="auto"/>
          </w:tcPr>
          <w:p w14:paraId="14C60FE9" w14:textId="77777777" w:rsidR="00F168B3" w:rsidRPr="00CB13B0" w:rsidRDefault="00F168B3" w:rsidP="00F776F0">
            <w:pPr>
              <w:pStyle w:val="ENoteTableText"/>
              <w:keepNext/>
            </w:pPr>
            <w:r w:rsidRPr="00CB13B0">
              <w:t>58, 2006</w:t>
            </w:r>
          </w:p>
        </w:tc>
        <w:tc>
          <w:tcPr>
            <w:tcW w:w="992" w:type="dxa"/>
            <w:tcBorders>
              <w:top w:val="nil"/>
              <w:bottom w:val="nil"/>
            </w:tcBorders>
            <w:shd w:val="clear" w:color="auto" w:fill="auto"/>
          </w:tcPr>
          <w:p w14:paraId="0D5D2714" w14:textId="77777777" w:rsidR="00F168B3" w:rsidRPr="00CB13B0" w:rsidRDefault="005F52A2" w:rsidP="00F776F0">
            <w:pPr>
              <w:pStyle w:val="ENoteTableText"/>
              <w:keepNext/>
            </w:pPr>
            <w:r w:rsidRPr="00CB13B0">
              <w:t>22 June</w:t>
            </w:r>
            <w:r w:rsidR="00F168B3" w:rsidRPr="00CB13B0">
              <w:t xml:space="preserve"> 2006</w:t>
            </w:r>
          </w:p>
        </w:tc>
        <w:tc>
          <w:tcPr>
            <w:tcW w:w="1843" w:type="dxa"/>
            <w:tcBorders>
              <w:top w:val="nil"/>
              <w:bottom w:val="nil"/>
            </w:tcBorders>
            <w:shd w:val="clear" w:color="auto" w:fill="auto"/>
          </w:tcPr>
          <w:p w14:paraId="49B0DE0A" w14:textId="59627A65" w:rsidR="00F168B3" w:rsidRPr="00CB13B0" w:rsidRDefault="00F168B3" w:rsidP="00F776F0">
            <w:pPr>
              <w:pStyle w:val="ENoteTableText"/>
              <w:keepNext/>
            </w:pPr>
            <w:r w:rsidRPr="00CB13B0">
              <w:t>Sch 7 (</w:t>
            </w:r>
            <w:r w:rsidR="00410FA5">
              <w:t>item 2</w:t>
            </w:r>
            <w:r w:rsidRPr="00CB13B0">
              <w:t xml:space="preserve">10): </w:t>
            </w:r>
            <w:r w:rsidR="00410FA5">
              <w:t>1 July</w:t>
            </w:r>
            <w:r w:rsidRPr="00CB13B0">
              <w:t xml:space="preserve"> 2005 (s 2(1) </w:t>
            </w:r>
            <w:r w:rsidR="00410FA5">
              <w:t>item 2</w:t>
            </w:r>
            <w:r w:rsidRPr="00CB13B0">
              <w:t>2)</w:t>
            </w:r>
          </w:p>
        </w:tc>
        <w:tc>
          <w:tcPr>
            <w:tcW w:w="1566" w:type="dxa"/>
            <w:tcBorders>
              <w:top w:val="nil"/>
              <w:bottom w:val="nil"/>
            </w:tcBorders>
            <w:shd w:val="clear" w:color="auto" w:fill="auto"/>
          </w:tcPr>
          <w:p w14:paraId="2143132E" w14:textId="77777777" w:rsidR="00F168B3" w:rsidRPr="00CB13B0" w:rsidRDefault="00F168B3" w:rsidP="00F776F0">
            <w:pPr>
              <w:pStyle w:val="ENoteTableText"/>
              <w:keepNext/>
            </w:pPr>
            <w:r w:rsidRPr="00CB13B0">
              <w:t>—</w:t>
            </w:r>
          </w:p>
        </w:tc>
      </w:tr>
      <w:tr w:rsidR="00F168B3" w:rsidRPr="00CB13B0" w14:paraId="586CF3E3" w14:textId="77777777" w:rsidTr="00F776F0">
        <w:trPr>
          <w:cantSplit/>
        </w:trPr>
        <w:tc>
          <w:tcPr>
            <w:tcW w:w="1695" w:type="dxa"/>
            <w:tcBorders>
              <w:top w:val="nil"/>
              <w:bottom w:val="single" w:sz="4" w:space="0" w:color="auto"/>
            </w:tcBorders>
            <w:shd w:val="clear" w:color="auto" w:fill="auto"/>
          </w:tcPr>
          <w:p w14:paraId="2CA94120" w14:textId="77777777" w:rsidR="00F168B3" w:rsidRPr="00CB13B0" w:rsidRDefault="00F168B3" w:rsidP="00F776F0">
            <w:pPr>
              <w:pStyle w:val="ENoteTTi"/>
              <w:keepNext w:val="0"/>
              <w:rPr>
                <w:rFonts w:eastAsiaTheme="minorHAnsi"/>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7434264A"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0FADD188"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1A4C1092" w14:textId="18C47A6E"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11): </w:t>
            </w:r>
            <w:r w:rsidR="007E6237" w:rsidRPr="00CB13B0">
              <w:t>29 June</w:t>
            </w:r>
            <w:r w:rsidRPr="00CB13B0">
              <w:t xml:space="preserve"> 2010</w:t>
            </w:r>
          </w:p>
        </w:tc>
        <w:tc>
          <w:tcPr>
            <w:tcW w:w="1566" w:type="dxa"/>
            <w:tcBorders>
              <w:top w:val="nil"/>
              <w:bottom w:val="single" w:sz="4" w:space="0" w:color="auto"/>
            </w:tcBorders>
            <w:shd w:val="clear" w:color="auto" w:fill="auto"/>
          </w:tcPr>
          <w:p w14:paraId="7324736C" w14:textId="77777777" w:rsidR="00F168B3" w:rsidRPr="00CB13B0" w:rsidRDefault="00F168B3" w:rsidP="00F776F0">
            <w:pPr>
              <w:pStyle w:val="ENoteTableText"/>
            </w:pPr>
            <w:r w:rsidRPr="00CB13B0">
              <w:t>—</w:t>
            </w:r>
          </w:p>
        </w:tc>
      </w:tr>
      <w:tr w:rsidR="00F168B3" w:rsidRPr="00CB13B0" w14:paraId="0E86D6D7" w14:textId="77777777" w:rsidTr="00F776F0">
        <w:trPr>
          <w:cantSplit/>
        </w:trPr>
        <w:tc>
          <w:tcPr>
            <w:tcW w:w="1695" w:type="dxa"/>
            <w:tcBorders>
              <w:top w:val="single" w:sz="4" w:space="0" w:color="auto"/>
              <w:bottom w:val="nil"/>
            </w:tcBorders>
            <w:shd w:val="clear" w:color="auto" w:fill="auto"/>
          </w:tcPr>
          <w:p w14:paraId="66D53CD4" w14:textId="77777777" w:rsidR="00F168B3" w:rsidRPr="00CB13B0" w:rsidRDefault="00F168B3" w:rsidP="00F776F0">
            <w:pPr>
              <w:pStyle w:val="ENoteTableText"/>
            </w:pPr>
            <w:r w:rsidRPr="00CB13B0">
              <w:lastRenderedPageBreak/>
              <w:t>New International Tax Arrangements (Participation Exemption and Other Measures) Act 2004</w:t>
            </w:r>
          </w:p>
        </w:tc>
        <w:tc>
          <w:tcPr>
            <w:tcW w:w="992" w:type="dxa"/>
            <w:tcBorders>
              <w:top w:val="single" w:sz="4" w:space="0" w:color="auto"/>
              <w:bottom w:val="nil"/>
            </w:tcBorders>
            <w:shd w:val="clear" w:color="auto" w:fill="auto"/>
          </w:tcPr>
          <w:p w14:paraId="1D8B8A67" w14:textId="77777777" w:rsidR="00F168B3" w:rsidRPr="00CB13B0" w:rsidRDefault="00F168B3" w:rsidP="00F776F0">
            <w:pPr>
              <w:pStyle w:val="ENoteTableText"/>
            </w:pPr>
            <w:r w:rsidRPr="00CB13B0">
              <w:t>96, 2004</w:t>
            </w:r>
          </w:p>
        </w:tc>
        <w:tc>
          <w:tcPr>
            <w:tcW w:w="992" w:type="dxa"/>
            <w:tcBorders>
              <w:top w:val="single" w:sz="4" w:space="0" w:color="auto"/>
              <w:bottom w:val="nil"/>
            </w:tcBorders>
            <w:shd w:val="clear" w:color="auto" w:fill="auto"/>
          </w:tcPr>
          <w:p w14:paraId="0D494ECA" w14:textId="77777777" w:rsidR="00F168B3" w:rsidRPr="00CB13B0" w:rsidRDefault="007E6237" w:rsidP="00F776F0">
            <w:pPr>
              <w:pStyle w:val="ENoteTableText"/>
            </w:pPr>
            <w:r w:rsidRPr="00CB13B0">
              <w:t>29 June</w:t>
            </w:r>
            <w:r w:rsidR="00F168B3" w:rsidRPr="00CB13B0">
              <w:t xml:space="preserve"> 2004</w:t>
            </w:r>
          </w:p>
        </w:tc>
        <w:tc>
          <w:tcPr>
            <w:tcW w:w="1843" w:type="dxa"/>
            <w:tcBorders>
              <w:top w:val="single" w:sz="4" w:space="0" w:color="auto"/>
              <w:bottom w:val="nil"/>
            </w:tcBorders>
            <w:shd w:val="clear" w:color="auto" w:fill="auto"/>
          </w:tcPr>
          <w:p w14:paraId="506045CB" w14:textId="77777777" w:rsidR="00F168B3" w:rsidRPr="00CB13B0" w:rsidRDefault="007E6237" w:rsidP="00F776F0">
            <w:pPr>
              <w:pStyle w:val="ENoteTableText"/>
            </w:pPr>
            <w:r w:rsidRPr="00CB13B0">
              <w:t>29 June</w:t>
            </w:r>
            <w:r w:rsidR="00F168B3" w:rsidRPr="00CB13B0">
              <w:t xml:space="preserve"> 2004</w:t>
            </w:r>
          </w:p>
        </w:tc>
        <w:tc>
          <w:tcPr>
            <w:tcW w:w="1566" w:type="dxa"/>
            <w:tcBorders>
              <w:top w:val="single" w:sz="4" w:space="0" w:color="auto"/>
              <w:bottom w:val="nil"/>
            </w:tcBorders>
            <w:shd w:val="clear" w:color="auto" w:fill="auto"/>
          </w:tcPr>
          <w:p w14:paraId="18624F3F" w14:textId="235E8C81" w:rsidR="00F168B3" w:rsidRPr="00CB13B0" w:rsidRDefault="00F168B3" w:rsidP="00F776F0">
            <w:pPr>
              <w:pStyle w:val="ENoteTableText"/>
            </w:pPr>
            <w:r w:rsidRPr="00CB13B0">
              <w:t>Sch. 1 (</w:t>
            </w:r>
            <w:r w:rsidR="00410FA5">
              <w:t>item 1</w:t>
            </w:r>
            <w:r w:rsidRPr="00CB13B0">
              <w:t>) and Sch. 2 (</w:t>
            </w:r>
            <w:r w:rsidR="00410FA5">
              <w:t>item 1</w:t>
            </w:r>
            <w:r w:rsidRPr="00CB13B0">
              <w:t>40(2), (3)</w:t>
            </w:r>
          </w:p>
        </w:tc>
      </w:tr>
      <w:tr w:rsidR="00F168B3" w:rsidRPr="00CB13B0" w14:paraId="47B95F3F" w14:textId="77777777" w:rsidTr="00F776F0">
        <w:trPr>
          <w:cantSplit/>
        </w:trPr>
        <w:tc>
          <w:tcPr>
            <w:tcW w:w="1695" w:type="dxa"/>
            <w:tcBorders>
              <w:top w:val="nil"/>
              <w:bottom w:val="nil"/>
            </w:tcBorders>
            <w:shd w:val="clear" w:color="auto" w:fill="auto"/>
          </w:tcPr>
          <w:p w14:paraId="65ECBD5C"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462968A9" w14:textId="77777777" w:rsidR="00F168B3" w:rsidRPr="00CB13B0" w:rsidRDefault="00F168B3" w:rsidP="00F776F0">
            <w:pPr>
              <w:pStyle w:val="ENoteTableText"/>
            </w:pPr>
          </w:p>
        </w:tc>
        <w:tc>
          <w:tcPr>
            <w:tcW w:w="992" w:type="dxa"/>
            <w:tcBorders>
              <w:top w:val="nil"/>
              <w:bottom w:val="nil"/>
            </w:tcBorders>
            <w:shd w:val="clear" w:color="auto" w:fill="auto"/>
          </w:tcPr>
          <w:p w14:paraId="3DA0E6FF" w14:textId="77777777" w:rsidR="00F168B3" w:rsidRPr="00CB13B0" w:rsidRDefault="00F168B3" w:rsidP="00F776F0">
            <w:pPr>
              <w:pStyle w:val="ENoteTableText"/>
            </w:pPr>
          </w:p>
        </w:tc>
        <w:tc>
          <w:tcPr>
            <w:tcW w:w="1843" w:type="dxa"/>
            <w:tcBorders>
              <w:top w:val="nil"/>
              <w:bottom w:val="nil"/>
            </w:tcBorders>
            <w:shd w:val="clear" w:color="auto" w:fill="auto"/>
          </w:tcPr>
          <w:p w14:paraId="60CAA90A" w14:textId="77777777" w:rsidR="00F168B3" w:rsidRPr="00CB13B0" w:rsidRDefault="00F168B3" w:rsidP="00F776F0">
            <w:pPr>
              <w:pStyle w:val="ENoteTableText"/>
            </w:pPr>
          </w:p>
        </w:tc>
        <w:tc>
          <w:tcPr>
            <w:tcW w:w="1566" w:type="dxa"/>
            <w:tcBorders>
              <w:top w:val="nil"/>
              <w:bottom w:val="nil"/>
            </w:tcBorders>
            <w:shd w:val="clear" w:color="auto" w:fill="auto"/>
          </w:tcPr>
          <w:p w14:paraId="59C3CDC2" w14:textId="77777777" w:rsidR="00F168B3" w:rsidRPr="00CB13B0" w:rsidRDefault="00F168B3" w:rsidP="00F776F0">
            <w:pPr>
              <w:pStyle w:val="ENoteTableText"/>
            </w:pPr>
          </w:p>
        </w:tc>
      </w:tr>
      <w:tr w:rsidR="00F168B3" w:rsidRPr="00CB13B0" w14:paraId="0CC3F0A6" w14:textId="77777777" w:rsidTr="00F776F0">
        <w:trPr>
          <w:cantSplit/>
        </w:trPr>
        <w:tc>
          <w:tcPr>
            <w:tcW w:w="1695" w:type="dxa"/>
            <w:tcBorders>
              <w:top w:val="nil"/>
              <w:bottom w:val="single" w:sz="4" w:space="0" w:color="auto"/>
            </w:tcBorders>
            <w:shd w:val="clear" w:color="auto" w:fill="auto"/>
          </w:tcPr>
          <w:p w14:paraId="2D87D093" w14:textId="503E9FAC" w:rsidR="00F168B3" w:rsidRPr="00CB13B0" w:rsidRDefault="00F168B3" w:rsidP="00F776F0">
            <w:pPr>
              <w:pStyle w:val="ENoteTTi"/>
              <w:rPr>
                <w:rFonts w:eastAsiaTheme="minorHAnsi"/>
                <w:lang w:eastAsia="en-US"/>
              </w:rPr>
            </w:pPr>
            <w:r w:rsidRPr="00CB13B0">
              <w:t>New International Tax Arrangements (Foreign</w:t>
            </w:r>
            <w:r w:rsidR="00410FA5">
              <w:noBreakHyphen/>
            </w:r>
            <w:r w:rsidRPr="00CB13B0">
              <w:t>owned Branches and Other Measures) Act 2005</w:t>
            </w:r>
          </w:p>
        </w:tc>
        <w:tc>
          <w:tcPr>
            <w:tcW w:w="992" w:type="dxa"/>
            <w:tcBorders>
              <w:top w:val="nil"/>
              <w:bottom w:val="single" w:sz="4" w:space="0" w:color="auto"/>
            </w:tcBorders>
            <w:shd w:val="clear" w:color="auto" w:fill="auto"/>
          </w:tcPr>
          <w:p w14:paraId="4E596554" w14:textId="77777777" w:rsidR="00F168B3" w:rsidRPr="00CB13B0" w:rsidRDefault="00F168B3" w:rsidP="00F776F0">
            <w:pPr>
              <w:pStyle w:val="ENoteTableText"/>
            </w:pPr>
            <w:r w:rsidRPr="00CB13B0">
              <w:t>64, 2005</w:t>
            </w:r>
          </w:p>
        </w:tc>
        <w:tc>
          <w:tcPr>
            <w:tcW w:w="992" w:type="dxa"/>
            <w:tcBorders>
              <w:top w:val="nil"/>
              <w:bottom w:val="single" w:sz="4" w:space="0" w:color="auto"/>
            </w:tcBorders>
            <w:shd w:val="clear" w:color="auto" w:fill="auto"/>
          </w:tcPr>
          <w:p w14:paraId="56911DC2" w14:textId="77777777" w:rsidR="00F168B3" w:rsidRPr="00CB13B0" w:rsidRDefault="00F168B3" w:rsidP="00F776F0">
            <w:pPr>
              <w:pStyle w:val="ENoteTableText"/>
            </w:pPr>
            <w:r w:rsidRPr="00CB13B0">
              <w:t>26</w:t>
            </w:r>
            <w:r w:rsidR="0056271E" w:rsidRPr="00CB13B0">
              <w:t> </w:t>
            </w:r>
            <w:r w:rsidRPr="00CB13B0">
              <w:t>June 2005</w:t>
            </w:r>
          </w:p>
        </w:tc>
        <w:tc>
          <w:tcPr>
            <w:tcW w:w="1843" w:type="dxa"/>
            <w:tcBorders>
              <w:top w:val="nil"/>
              <w:bottom w:val="single" w:sz="4" w:space="0" w:color="auto"/>
            </w:tcBorders>
            <w:shd w:val="clear" w:color="auto" w:fill="auto"/>
          </w:tcPr>
          <w:p w14:paraId="182F77F1" w14:textId="72B717B7" w:rsidR="00F168B3" w:rsidRPr="00CB13B0" w:rsidRDefault="00F168B3" w:rsidP="00F776F0">
            <w:pPr>
              <w:pStyle w:val="ENoteTableText"/>
            </w:pPr>
            <w:r w:rsidRPr="00CB13B0">
              <w:t xml:space="preserve">Sch 5: </w:t>
            </w:r>
            <w:r w:rsidR="007E6237" w:rsidRPr="00CB13B0">
              <w:t>29 June</w:t>
            </w:r>
            <w:r w:rsidRPr="00CB13B0">
              <w:t xml:space="preserve"> 2004 (s 2(1) </w:t>
            </w:r>
            <w:r w:rsidR="00410FA5">
              <w:t>item 5</w:t>
            </w:r>
            <w:r w:rsidRPr="00CB13B0">
              <w:t>)</w:t>
            </w:r>
          </w:p>
        </w:tc>
        <w:tc>
          <w:tcPr>
            <w:tcW w:w="1566" w:type="dxa"/>
            <w:tcBorders>
              <w:top w:val="nil"/>
              <w:bottom w:val="single" w:sz="4" w:space="0" w:color="auto"/>
            </w:tcBorders>
            <w:shd w:val="clear" w:color="auto" w:fill="auto"/>
          </w:tcPr>
          <w:p w14:paraId="70191192" w14:textId="77777777" w:rsidR="00F168B3" w:rsidRPr="00CB13B0" w:rsidRDefault="00F168B3" w:rsidP="00F776F0">
            <w:pPr>
              <w:pStyle w:val="ENoteTableText"/>
            </w:pPr>
            <w:r w:rsidRPr="00CB13B0">
              <w:t>—</w:t>
            </w:r>
          </w:p>
        </w:tc>
      </w:tr>
      <w:tr w:rsidR="00F168B3" w:rsidRPr="00CB13B0" w14:paraId="1BBC4F4B" w14:textId="77777777" w:rsidTr="00F776F0">
        <w:trPr>
          <w:cantSplit/>
        </w:trPr>
        <w:tc>
          <w:tcPr>
            <w:tcW w:w="1695" w:type="dxa"/>
            <w:tcBorders>
              <w:top w:val="single" w:sz="4" w:space="0" w:color="auto"/>
              <w:bottom w:val="single" w:sz="4" w:space="0" w:color="auto"/>
            </w:tcBorders>
            <w:shd w:val="clear" w:color="auto" w:fill="auto"/>
          </w:tcPr>
          <w:p w14:paraId="53F3C547" w14:textId="77777777" w:rsidR="00F168B3" w:rsidRPr="00CB13B0" w:rsidRDefault="00F168B3" w:rsidP="00F776F0">
            <w:pPr>
              <w:pStyle w:val="ENoteTableText"/>
            </w:pPr>
            <w:r w:rsidRPr="00CB13B0">
              <w:t>Veterans’ Entitlements (Clarke Review) Act 2004</w:t>
            </w:r>
          </w:p>
        </w:tc>
        <w:tc>
          <w:tcPr>
            <w:tcW w:w="992" w:type="dxa"/>
            <w:tcBorders>
              <w:top w:val="single" w:sz="4" w:space="0" w:color="auto"/>
              <w:bottom w:val="single" w:sz="4" w:space="0" w:color="auto"/>
            </w:tcBorders>
            <w:shd w:val="clear" w:color="auto" w:fill="auto"/>
          </w:tcPr>
          <w:p w14:paraId="49E41EBE" w14:textId="77777777" w:rsidR="00F168B3" w:rsidRPr="00CB13B0" w:rsidRDefault="00F168B3" w:rsidP="00F776F0">
            <w:pPr>
              <w:pStyle w:val="ENoteTableText"/>
            </w:pPr>
            <w:r w:rsidRPr="00CB13B0">
              <w:t>100, 2004</w:t>
            </w:r>
          </w:p>
        </w:tc>
        <w:tc>
          <w:tcPr>
            <w:tcW w:w="992" w:type="dxa"/>
            <w:tcBorders>
              <w:top w:val="single" w:sz="4" w:space="0" w:color="auto"/>
              <w:bottom w:val="single" w:sz="4" w:space="0" w:color="auto"/>
            </w:tcBorders>
            <w:shd w:val="clear" w:color="auto" w:fill="auto"/>
          </w:tcPr>
          <w:p w14:paraId="4F7C32B8" w14:textId="77777777" w:rsidR="00F168B3" w:rsidRPr="00CB13B0" w:rsidRDefault="0018140A" w:rsidP="00F776F0">
            <w:pPr>
              <w:pStyle w:val="ENoteTableText"/>
            </w:pPr>
            <w:r w:rsidRPr="00CB13B0">
              <w:t>30 June</w:t>
            </w:r>
            <w:r w:rsidR="00F168B3" w:rsidRPr="00CB13B0">
              <w:t xml:space="preserve"> 2004</w:t>
            </w:r>
          </w:p>
        </w:tc>
        <w:tc>
          <w:tcPr>
            <w:tcW w:w="1843" w:type="dxa"/>
            <w:tcBorders>
              <w:top w:val="single" w:sz="4" w:space="0" w:color="auto"/>
              <w:bottom w:val="single" w:sz="4" w:space="0" w:color="auto"/>
            </w:tcBorders>
            <w:shd w:val="clear" w:color="auto" w:fill="auto"/>
          </w:tcPr>
          <w:p w14:paraId="6AB2928F" w14:textId="215D66CD" w:rsidR="00F168B3" w:rsidRPr="00CB13B0" w:rsidRDefault="00F168B3" w:rsidP="00F776F0">
            <w:pPr>
              <w:pStyle w:val="ENoteTableText"/>
            </w:pPr>
            <w:r w:rsidRPr="00CB13B0">
              <w:t>Schedule</w:t>
            </w:r>
            <w:r w:rsidR="0056271E" w:rsidRPr="00CB13B0">
              <w:t> </w:t>
            </w:r>
            <w:r w:rsidRPr="00CB13B0">
              <w:t>2 (</w:t>
            </w:r>
            <w:r w:rsidR="00410FA5">
              <w:t>items 3</w:t>
            </w:r>
            <w:r w:rsidRPr="00CB13B0">
              <w:t xml:space="preserve">2–35): </w:t>
            </w:r>
            <w:smartTag w:uri="urn:schemas-microsoft-com:office:smarttags" w:element="date">
              <w:smartTagPr>
                <w:attr w:name="Month" w:val="9"/>
                <w:attr w:name="Day" w:val="20"/>
                <w:attr w:name="Year" w:val="2004"/>
              </w:smartTagPr>
              <w:r w:rsidRPr="00CB13B0">
                <w:t>20 Sept 2004</w:t>
              </w:r>
            </w:smartTag>
          </w:p>
        </w:tc>
        <w:tc>
          <w:tcPr>
            <w:tcW w:w="1566" w:type="dxa"/>
            <w:tcBorders>
              <w:top w:val="single" w:sz="4" w:space="0" w:color="auto"/>
              <w:bottom w:val="single" w:sz="4" w:space="0" w:color="auto"/>
            </w:tcBorders>
            <w:shd w:val="clear" w:color="auto" w:fill="auto"/>
          </w:tcPr>
          <w:p w14:paraId="5FAD705B" w14:textId="77777777" w:rsidR="00F168B3" w:rsidRPr="00CB13B0" w:rsidRDefault="00F168B3" w:rsidP="00F776F0">
            <w:pPr>
              <w:pStyle w:val="ENoteTableText"/>
            </w:pPr>
            <w:r w:rsidRPr="00CB13B0">
              <w:t>—</w:t>
            </w:r>
          </w:p>
        </w:tc>
      </w:tr>
      <w:tr w:rsidR="00F168B3" w:rsidRPr="00CB13B0" w14:paraId="0F60D1AE" w14:textId="77777777" w:rsidTr="00F776F0">
        <w:trPr>
          <w:cantSplit/>
        </w:trPr>
        <w:tc>
          <w:tcPr>
            <w:tcW w:w="1695" w:type="dxa"/>
            <w:tcBorders>
              <w:top w:val="single" w:sz="4" w:space="0" w:color="auto"/>
              <w:bottom w:val="nil"/>
            </w:tcBorders>
            <w:shd w:val="clear" w:color="auto" w:fill="auto"/>
          </w:tcPr>
          <w:p w14:paraId="223AA9DE" w14:textId="77777777" w:rsidR="00F168B3" w:rsidRPr="00CB13B0" w:rsidRDefault="00F168B3" w:rsidP="00F776F0">
            <w:pPr>
              <w:pStyle w:val="ENoteTableText"/>
            </w:pPr>
            <w:r w:rsidRPr="00CB13B0">
              <w:t>Taxation Laws Amendment Act (No.</w:t>
            </w:r>
            <w:r w:rsidR="0056271E" w:rsidRPr="00CB13B0">
              <w:t> </w:t>
            </w:r>
            <w:r w:rsidRPr="00CB13B0">
              <w:t>1) 2004</w:t>
            </w:r>
          </w:p>
        </w:tc>
        <w:tc>
          <w:tcPr>
            <w:tcW w:w="992" w:type="dxa"/>
            <w:tcBorders>
              <w:top w:val="single" w:sz="4" w:space="0" w:color="auto"/>
              <w:bottom w:val="nil"/>
            </w:tcBorders>
            <w:shd w:val="clear" w:color="auto" w:fill="auto"/>
          </w:tcPr>
          <w:p w14:paraId="3F937746" w14:textId="77777777" w:rsidR="00F168B3" w:rsidRPr="00CB13B0" w:rsidRDefault="00F168B3" w:rsidP="00F776F0">
            <w:pPr>
              <w:pStyle w:val="ENoteTableText"/>
            </w:pPr>
            <w:r w:rsidRPr="00CB13B0">
              <w:t>101, 2004</w:t>
            </w:r>
          </w:p>
        </w:tc>
        <w:tc>
          <w:tcPr>
            <w:tcW w:w="992" w:type="dxa"/>
            <w:tcBorders>
              <w:top w:val="single" w:sz="4" w:space="0" w:color="auto"/>
              <w:bottom w:val="nil"/>
            </w:tcBorders>
            <w:shd w:val="clear" w:color="auto" w:fill="auto"/>
          </w:tcPr>
          <w:p w14:paraId="1753992A" w14:textId="77777777" w:rsidR="00F168B3" w:rsidRPr="00CB13B0" w:rsidRDefault="0018140A" w:rsidP="00F776F0">
            <w:pPr>
              <w:pStyle w:val="ENoteTableText"/>
            </w:pPr>
            <w:r w:rsidRPr="00CB13B0">
              <w:t>30 June</w:t>
            </w:r>
            <w:r w:rsidR="00F168B3" w:rsidRPr="00CB13B0">
              <w:t xml:space="preserve"> 2004</w:t>
            </w:r>
          </w:p>
        </w:tc>
        <w:tc>
          <w:tcPr>
            <w:tcW w:w="1843" w:type="dxa"/>
            <w:tcBorders>
              <w:top w:val="single" w:sz="4" w:space="0" w:color="auto"/>
              <w:bottom w:val="nil"/>
            </w:tcBorders>
            <w:shd w:val="clear" w:color="auto" w:fill="auto"/>
          </w:tcPr>
          <w:p w14:paraId="7D27A6D6" w14:textId="0F88979F" w:rsidR="00F168B3" w:rsidRPr="00CB13B0" w:rsidRDefault="00F168B3" w:rsidP="00F776F0">
            <w:pPr>
              <w:pStyle w:val="ENoteTableText"/>
            </w:pPr>
            <w:r w:rsidRPr="00CB13B0">
              <w:t>s. 4, Schedule</w:t>
            </w:r>
            <w:r w:rsidR="0056271E" w:rsidRPr="00CB13B0">
              <w:t> </w:t>
            </w:r>
            <w:r w:rsidRPr="00CB13B0">
              <w:t>1 (</w:t>
            </w:r>
            <w:r w:rsidR="00410FA5">
              <w:t>items 2</w:t>
            </w:r>
            <w:r w:rsidRPr="00CB13B0">
              <w:t>–4), Schedule</w:t>
            </w:r>
            <w:r w:rsidR="0056271E" w:rsidRPr="00CB13B0">
              <w:t> </w:t>
            </w:r>
            <w:r w:rsidRPr="00CB13B0">
              <w:t>9, Schedule</w:t>
            </w:r>
            <w:r w:rsidR="0056271E" w:rsidRPr="00CB13B0">
              <w:t> </w:t>
            </w:r>
            <w:r w:rsidRPr="00CB13B0">
              <w:t>10 (</w:t>
            </w:r>
            <w:r w:rsidR="007E553F" w:rsidRPr="00CB13B0">
              <w:t>items 7</w:t>
            </w:r>
            <w:r w:rsidRPr="00CB13B0">
              <w:t>–37) and Schedule</w:t>
            </w:r>
            <w:r w:rsidR="0056271E" w:rsidRPr="00CB13B0">
              <w:t> </w:t>
            </w:r>
            <w:r w:rsidRPr="00CB13B0">
              <w:t>11 (</w:t>
            </w:r>
            <w:r w:rsidR="00410FA5">
              <w:t>items 1</w:t>
            </w:r>
            <w:r w:rsidRPr="00CB13B0">
              <w:t>44–146): Royal Assent</w:t>
            </w:r>
            <w:r w:rsidRPr="00CB13B0">
              <w:br/>
              <w:t>Sch 2 and Sch 7 (</w:t>
            </w:r>
            <w:r w:rsidR="00410FA5">
              <w:t>items 1</w:t>
            </w:r>
            <w:r w:rsidRPr="00CB13B0">
              <w:t xml:space="preserve">–8): </w:t>
            </w:r>
            <w:r w:rsidR="0018140A" w:rsidRPr="00CB13B0">
              <w:t>30 June</w:t>
            </w:r>
            <w:r w:rsidRPr="00CB13B0">
              <w:t xml:space="preserve"> 2003 (s 2(1) </w:t>
            </w:r>
            <w:r w:rsidR="00410FA5">
              <w:t>items 3</w:t>
            </w:r>
            <w:r w:rsidRPr="00CB13B0">
              <w:t>, 8)</w:t>
            </w:r>
            <w:r w:rsidRPr="00CB13B0">
              <w:br/>
              <w:t xml:space="preserve">Sch 3: </w:t>
            </w:r>
            <w:r w:rsidR="00410FA5">
              <w:t>1 July</w:t>
            </w:r>
            <w:r w:rsidRPr="00CB13B0">
              <w:t xml:space="preserve"> 2003 (s 2(1) </w:t>
            </w:r>
            <w:r w:rsidR="00410FA5">
              <w:t>item 4</w:t>
            </w:r>
            <w:r w:rsidRPr="00CB13B0">
              <w:t>)</w:t>
            </w:r>
            <w:r w:rsidRPr="00CB13B0">
              <w:br/>
              <w:t>Sch 11 (</w:t>
            </w:r>
            <w:r w:rsidR="00410FA5">
              <w:t>item 3</w:t>
            </w:r>
            <w:r w:rsidRPr="00CB13B0">
              <w:t xml:space="preserve">5): </w:t>
            </w:r>
            <w:r w:rsidR="0018140A" w:rsidRPr="00CB13B0">
              <w:t>30 June</w:t>
            </w:r>
            <w:r w:rsidRPr="00CB13B0">
              <w:t xml:space="preserve"> 2000 (s 2(1) </w:t>
            </w:r>
            <w:r w:rsidR="00410FA5">
              <w:t>item 1</w:t>
            </w:r>
            <w:r w:rsidRPr="00CB13B0">
              <w:t>3)</w:t>
            </w:r>
            <w:r w:rsidRPr="00CB13B0">
              <w:br/>
              <w:t>Sch 11 (</w:t>
            </w:r>
            <w:r w:rsidR="00410FA5">
              <w:t>items 5</w:t>
            </w:r>
            <w:r w:rsidRPr="00CB13B0">
              <w:t xml:space="preserve">2–59, 88, 89): </w:t>
            </w:r>
            <w:r w:rsidR="00410FA5">
              <w:t>1 July</w:t>
            </w:r>
            <w:r w:rsidRPr="00CB13B0">
              <w:t xml:space="preserve"> 2000 (s 2(1) </w:t>
            </w:r>
            <w:r w:rsidR="00410FA5">
              <w:t>item 1</w:t>
            </w:r>
            <w:r w:rsidRPr="00CB13B0">
              <w:t>4)</w:t>
            </w:r>
            <w:r w:rsidRPr="00CB13B0">
              <w:br/>
              <w:t>Sch 11 (</w:t>
            </w:r>
            <w:r w:rsidR="00410FA5">
              <w:t>items 1</w:t>
            </w:r>
            <w:r w:rsidRPr="00CB13B0">
              <w:t xml:space="preserve">41–143): </w:t>
            </w:r>
            <w:r w:rsidR="00410FA5">
              <w:t>1 July</w:t>
            </w:r>
            <w:r w:rsidRPr="00CB13B0">
              <w:t xml:space="preserve"> 2001 (s 2(1) </w:t>
            </w:r>
            <w:r w:rsidR="00410FA5">
              <w:t>item 1</w:t>
            </w:r>
            <w:r w:rsidRPr="00CB13B0">
              <w:t>6)</w:t>
            </w:r>
          </w:p>
        </w:tc>
        <w:tc>
          <w:tcPr>
            <w:tcW w:w="1566" w:type="dxa"/>
            <w:tcBorders>
              <w:top w:val="single" w:sz="4" w:space="0" w:color="auto"/>
              <w:bottom w:val="nil"/>
            </w:tcBorders>
            <w:shd w:val="clear" w:color="auto" w:fill="auto"/>
          </w:tcPr>
          <w:p w14:paraId="753863FD" w14:textId="5E5A35FA" w:rsidR="00F168B3" w:rsidRPr="00CB13B0" w:rsidRDefault="00F168B3" w:rsidP="00F776F0">
            <w:pPr>
              <w:pStyle w:val="ENoteTableText"/>
            </w:pPr>
            <w:r w:rsidRPr="00CB13B0">
              <w:t>s 4, Sch. 1 (</w:t>
            </w:r>
            <w:r w:rsidR="00410FA5">
              <w:t>item 4</w:t>
            </w:r>
            <w:r w:rsidRPr="00CB13B0">
              <w:t>), Sch. 3 (</w:t>
            </w:r>
            <w:r w:rsidR="00A13A22">
              <w:t>item 7</w:t>
            </w:r>
            <w:r w:rsidRPr="00CB13B0">
              <w:t>2), Sch. 7 (</w:t>
            </w:r>
            <w:r w:rsidR="00410FA5">
              <w:t>item 8</w:t>
            </w:r>
            <w:r w:rsidRPr="00CB13B0">
              <w:t>), Sch. 9 (</w:t>
            </w:r>
            <w:r w:rsidR="00410FA5">
              <w:t>item 1</w:t>
            </w:r>
            <w:r w:rsidRPr="00CB13B0">
              <w:t>7) and Sch. 11 (</w:t>
            </w:r>
            <w:r w:rsidR="00410FA5">
              <w:t>items 1</w:t>
            </w:r>
            <w:r w:rsidRPr="00CB13B0">
              <w:t>43, 145)</w:t>
            </w:r>
          </w:p>
        </w:tc>
      </w:tr>
      <w:tr w:rsidR="00F168B3" w:rsidRPr="00CB13B0" w14:paraId="30F542A2" w14:textId="77777777" w:rsidTr="00F776F0">
        <w:trPr>
          <w:cantSplit/>
        </w:trPr>
        <w:tc>
          <w:tcPr>
            <w:tcW w:w="1695" w:type="dxa"/>
            <w:tcBorders>
              <w:top w:val="nil"/>
              <w:bottom w:val="nil"/>
            </w:tcBorders>
            <w:shd w:val="clear" w:color="auto" w:fill="auto"/>
          </w:tcPr>
          <w:p w14:paraId="1058C1ED"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3814600A" w14:textId="77777777" w:rsidR="00F168B3" w:rsidRPr="00CB13B0" w:rsidRDefault="00F168B3" w:rsidP="00F776F0">
            <w:pPr>
              <w:pStyle w:val="ENoteTableText"/>
            </w:pPr>
          </w:p>
        </w:tc>
        <w:tc>
          <w:tcPr>
            <w:tcW w:w="992" w:type="dxa"/>
            <w:tcBorders>
              <w:top w:val="nil"/>
              <w:bottom w:val="nil"/>
            </w:tcBorders>
            <w:shd w:val="clear" w:color="auto" w:fill="auto"/>
          </w:tcPr>
          <w:p w14:paraId="00B5294B" w14:textId="77777777" w:rsidR="00F168B3" w:rsidRPr="00CB13B0" w:rsidRDefault="00F168B3" w:rsidP="00F776F0">
            <w:pPr>
              <w:pStyle w:val="ENoteTableText"/>
            </w:pPr>
          </w:p>
        </w:tc>
        <w:tc>
          <w:tcPr>
            <w:tcW w:w="1843" w:type="dxa"/>
            <w:tcBorders>
              <w:top w:val="nil"/>
              <w:bottom w:val="nil"/>
            </w:tcBorders>
            <w:shd w:val="clear" w:color="auto" w:fill="auto"/>
          </w:tcPr>
          <w:p w14:paraId="40FDC490" w14:textId="77777777" w:rsidR="00F168B3" w:rsidRPr="00CB13B0" w:rsidRDefault="00F168B3" w:rsidP="00F776F0">
            <w:pPr>
              <w:pStyle w:val="ENoteTableText"/>
            </w:pPr>
          </w:p>
        </w:tc>
        <w:tc>
          <w:tcPr>
            <w:tcW w:w="1566" w:type="dxa"/>
            <w:tcBorders>
              <w:top w:val="nil"/>
              <w:bottom w:val="nil"/>
            </w:tcBorders>
            <w:shd w:val="clear" w:color="auto" w:fill="auto"/>
          </w:tcPr>
          <w:p w14:paraId="626AA97E" w14:textId="77777777" w:rsidR="00F168B3" w:rsidRPr="00CB13B0" w:rsidRDefault="00F168B3" w:rsidP="00F776F0">
            <w:pPr>
              <w:pStyle w:val="ENoteTableText"/>
            </w:pPr>
          </w:p>
        </w:tc>
      </w:tr>
      <w:tr w:rsidR="00F168B3" w:rsidRPr="00CB13B0" w14:paraId="72A08DB3" w14:textId="77777777" w:rsidTr="00F776F0">
        <w:trPr>
          <w:cantSplit/>
        </w:trPr>
        <w:tc>
          <w:tcPr>
            <w:tcW w:w="1695" w:type="dxa"/>
            <w:tcBorders>
              <w:top w:val="nil"/>
              <w:bottom w:val="single" w:sz="4" w:space="0" w:color="auto"/>
            </w:tcBorders>
            <w:shd w:val="clear" w:color="auto" w:fill="auto"/>
          </w:tcPr>
          <w:p w14:paraId="4C09FDFE"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3661DB81"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632EC2B8"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13F10B67" w14:textId="6E74A3C3" w:rsidR="00F168B3" w:rsidRPr="00CB13B0" w:rsidRDefault="00F168B3" w:rsidP="00F776F0">
            <w:pPr>
              <w:pStyle w:val="ENoteTableText"/>
            </w:pPr>
            <w:r w:rsidRPr="00CB13B0">
              <w:t>Schedule</w:t>
            </w:r>
            <w:r w:rsidR="0056271E" w:rsidRPr="00CB13B0">
              <w:t> </w:t>
            </w:r>
            <w:r w:rsidRPr="00CB13B0">
              <w:t>6 (</w:t>
            </w:r>
            <w:r w:rsidR="00410FA5">
              <w:t>item 3</w:t>
            </w:r>
            <w:r w:rsidRPr="00CB13B0">
              <w:t xml:space="preserve">6): </w:t>
            </w:r>
            <w:r w:rsidR="007E6237" w:rsidRPr="00CB13B0">
              <w:t>29 June</w:t>
            </w:r>
            <w:r w:rsidRPr="00CB13B0">
              <w:t xml:space="preserve"> 2010</w:t>
            </w:r>
          </w:p>
        </w:tc>
        <w:tc>
          <w:tcPr>
            <w:tcW w:w="1566" w:type="dxa"/>
            <w:tcBorders>
              <w:top w:val="nil"/>
              <w:bottom w:val="single" w:sz="4" w:space="0" w:color="auto"/>
            </w:tcBorders>
            <w:shd w:val="clear" w:color="auto" w:fill="auto"/>
          </w:tcPr>
          <w:p w14:paraId="214F19E1" w14:textId="77777777" w:rsidR="00F168B3" w:rsidRPr="00CB13B0" w:rsidRDefault="00F168B3" w:rsidP="00F776F0">
            <w:pPr>
              <w:pStyle w:val="ENoteTableText"/>
            </w:pPr>
            <w:r w:rsidRPr="00CB13B0">
              <w:t>—</w:t>
            </w:r>
          </w:p>
        </w:tc>
      </w:tr>
      <w:tr w:rsidR="00F168B3" w:rsidRPr="00CB13B0" w14:paraId="4E180828" w14:textId="77777777" w:rsidTr="00F776F0">
        <w:trPr>
          <w:cantSplit/>
        </w:trPr>
        <w:tc>
          <w:tcPr>
            <w:tcW w:w="1695" w:type="dxa"/>
            <w:tcBorders>
              <w:top w:val="single" w:sz="4" w:space="0" w:color="auto"/>
              <w:bottom w:val="nil"/>
            </w:tcBorders>
            <w:shd w:val="clear" w:color="auto" w:fill="auto"/>
          </w:tcPr>
          <w:p w14:paraId="1468F860" w14:textId="77777777" w:rsidR="00F168B3" w:rsidRPr="00CB13B0" w:rsidRDefault="00F168B3" w:rsidP="00F776F0">
            <w:pPr>
              <w:pStyle w:val="ENoteTableText"/>
            </w:pPr>
            <w:r w:rsidRPr="00CB13B0">
              <w:t>Tax Laws Amendment (2004 Measures No.</w:t>
            </w:r>
            <w:r w:rsidR="0056271E" w:rsidRPr="00CB13B0">
              <w:t> </w:t>
            </w:r>
            <w:r w:rsidRPr="00CB13B0">
              <w:t>3) Act 2004</w:t>
            </w:r>
          </w:p>
        </w:tc>
        <w:tc>
          <w:tcPr>
            <w:tcW w:w="992" w:type="dxa"/>
            <w:tcBorders>
              <w:top w:val="single" w:sz="4" w:space="0" w:color="auto"/>
              <w:bottom w:val="nil"/>
            </w:tcBorders>
            <w:shd w:val="clear" w:color="auto" w:fill="auto"/>
          </w:tcPr>
          <w:p w14:paraId="1A0D4787" w14:textId="77777777" w:rsidR="00F168B3" w:rsidRPr="00CB13B0" w:rsidRDefault="00F168B3" w:rsidP="00F776F0">
            <w:pPr>
              <w:pStyle w:val="ENoteTableText"/>
            </w:pPr>
            <w:r w:rsidRPr="00CB13B0">
              <w:t>105, 2004</w:t>
            </w:r>
          </w:p>
        </w:tc>
        <w:tc>
          <w:tcPr>
            <w:tcW w:w="992" w:type="dxa"/>
            <w:tcBorders>
              <w:top w:val="single" w:sz="4" w:space="0" w:color="auto"/>
              <w:bottom w:val="nil"/>
            </w:tcBorders>
            <w:shd w:val="clear" w:color="auto" w:fill="auto"/>
          </w:tcPr>
          <w:p w14:paraId="0A7DD8EB" w14:textId="77777777" w:rsidR="00F168B3" w:rsidRPr="00CB13B0" w:rsidRDefault="0018140A" w:rsidP="00F776F0">
            <w:pPr>
              <w:pStyle w:val="ENoteTableText"/>
            </w:pPr>
            <w:r w:rsidRPr="00CB13B0">
              <w:t>30 June</w:t>
            </w:r>
            <w:r w:rsidR="00F168B3" w:rsidRPr="00CB13B0">
              <w:t xml:space="preserve"> 2004</w:t>
            </w:r>
          </w:p>
        </w:tc>
        <w:tc>
          <w:tcPr>
            <w:tcW w:w="1843" w:type="dxa"/>
            <w:tcBorders>
              <w:top w:val="single" w:sz="4" w:space="0" w:color="auto"/>
              <w:bottom w:val="nil"/>
            </w:tcBorders>
            <w:shd w:val="clear" w:color="auto" w:fill="auto"/>
          </w:tcPr>
          <w:p w14:paraId="18F75ECE" w14:textId="77777777" w:rsidR="00F168B3" w:rsidRPr="00CB13B0" w:rsidRDefault="00F168B3" w:rsidP="00F776F0">
            <w:pPr>
              <w:pStyle w:val="ENoteTableText"/>
            </w:pPr>
            <w:r w:rsidRPr="00CB13B0">
              <w:t>Schedule</w:t>
            </w:r>
            <w:r w:rsidR="0056271E" w:rsidRPr="00CB13B0">
              <w:t> </w:t>
            </w:r>
            <w:r w:rsidRPr="00CB13B0">
              <w:t xml:space="preserve">2: </w:t>
            </w:r>
            <w:smartTag w:uri="urn:schemas-microsoft-com:office:smarttags" w:element="date">
              <w:smartTagPr>
                <w:attr w:name="Month" w:val="4"/>
                <w:attr w:name="Day" w:val="1"/>
                <w:attr w:name="Year" w:val="2004"/>
              </w:smartTagPr>
              <w:r w:rsidRPr="00CB13B0">
                <w:t>1 Apr 2004</w:t>
              </w:r>
            </w:smartTag>
            <w:r w:rsidRPr="00CB13B0">
              <w:br/>
              <w:t>Remainder: Royal Assent</w:t>
            </w:r>
          </w:p>
        </w:tc>
        <w:tc>
          <w:tcPr>
            <w:tcW w:w="1566" w:type="dxa"/>
            <w:tcBorders>
              <w:top w:val="single" w:sz="4" w:space="0" w:color="auto"/>
              <w:bottom w:val="nil"/>
            </w:tcBorders>
            <w:shd w:val="clear" w:color="auto" w:fill="auto"/>
          </w:tcPr>
          <w:p w14:paraId="64FCB77C" w14:textId="4A35CF7A" w:rsidR="00F168B3" w:rsidRPr="00CB13B0" w:rsidRDefault="00F168B3" w:rsidP="00F776F0">
            <w:pPr>
              <w:pStyle w:val="ENoteTableText"/>
            </w:pPr>
            <w:r w:rsidRPr="00CB13B0">
              <w:t>s 4 and Sch. 1 (</w:t>
            </w:r>
            <w:r w:rsidR="00410FA5">
              <w:t>item 1</w:t>
            </w:r>
            <w:r w:rsidRPr="00CB13B0">
              <w:t>9)</w:t>
            </w:r>
          </w:p>
        </w:tc>
      </w:tr>
      <w:tr w:rsidR="00F168B3" w:rsidRPr="00CB13B0" w14:paraId="5DDF8DF6" w14:textId="77777777" w:rsidTr="00F776F0">
        <w:trPr>
          <w:cantSplit/>
        </w:trPr>
        <w:tc>
          <w:tcPr>
            <w:tcW w:w="1695" w:type="dxa"/>
            <w:tcBorders>
              <w:top w:val="nil"/>
              <w:bottom w:val="nil"/>
            </w:tcBorders>
            <w:shd w:val="clear" w:color="auto" w:fill="auto"/>
          </w:tcPr>
          <w:p w14:paraId="0AFDC6E5"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44C3E2EF" w14:textId="77777777" w:rsidR="00F168B3" w:rsidRPr="00CB13B0" w:rsidRDefault="00F168B3" w:rsidP="00F776F0">
            <w:pPr>
              <w:pStyle w:val="ENoteTableText"/>
              <w:keepNext/>
            </w:pPr>
          </w:p>
        </w:tc>
        <w:tc>
          <w:tcPr>
            <w:tcW w:w="992" w:type="dxa"/>
            <w:tcBorders>
              <w:top w:val="nil"/>
              <w:bottom w:val="nil"/>
            </w:tcBorders>
            <w:shd w:val="clear" w:color="auto" w:fill="auto"/>
          </w:tcPr>
          <w:p w14:paraId="29E5B6F4" w14:textId="77777777" w:rsidR="00F168B3" w:rsidRPr="00CB13B0" w:rsidRDefault="00F168B3" w:rsidP="00F776F0">
            <w:pPr>
              <w:pStyle w:val="ENoteTableText"/>
              <w:keepNext/>
            </w:pPr>
          </w:p>
        </w:tc>
        <w:tc>
          <w:tcPr>
            <w:tcW w:w="1843" w:type="dxa"/>
            <w:tcBorders>
              <w:top w:val="nil"/>
              <w:bottom w:val="nil"/>
            </w:tcBorders>
            <w:shd w:val="clear" w:color="auto" w:fill="auto"/>
          </w:tcPr>
          <w:p w14:paraId="6CA87718" w14:textId="77777777" w:rsidR="00F168B3" w:rsidRPr="00CB13B0" w:rsidRDefault="00F168B3" w:rsidP="00F776F0">
            <w:pPr>
              <w:pStyle w:val="ENoteTableText"/>
              <w:keepNext/>
            </w:pPr>
          </w:p>
        </w:tc>
        <w:tc>
          <w:tcPr>
            <w:tcW w:w="1566" w:type="dxa"/>
            <w:tcBorders>
              <w:top w:val="nil"/>
              <w:bottom w:val="nil"/>
            </w:tcBorders>
            <w:shd w:val="clear" w:color="auto" w:fill="auto"/>
          </w:tcPr>
          <w:p w14:paraId="15EDC65D" w14:textId="77777777" w:rsidR="00F168B3" w:rsidRPr="00CB13B0" w:rsidRDefault="00F168B3" w:rsidP="00F776F0">
            <w:pPr>
              <w:pStyle w:val="ENoteTableText"/>
              <w:keepNext/>
            </w:pPr>
          </w:p>
        </w:tc>
      </w:tr>
      <w:tr w:rsidR="00F168B3" w:rsidRPr="00CB13B0" w14:paraId="30ECA0FE" w14:textId="77777777" w:rsidTr="00F776F0">
        <w:trPr>
          <w:cantSplit/>
        </w:trPr>
        <w:tc>
          <w:tcPr>
            <w:tcW w:w="1695" w:type="dxa"/>
            <w:tcBorders>
              <w:top w:val="nil"/>
              <w:bottom w:val="single" w:sz="4" w:space="0" w:color="auto"/>
            </w:tcBorders>
            <w:shd w:val="clear" w:color="auto" w:fill="auto"/>
          </w:tcPr>
          <w:p w14:paraId="64560EB3" w14:textId="77777777" w:rsidR="00F168B3" w:rsidRPr="00CB13B0" w:rsidRDefault="00F168B3" w:rsidP="00F776F0">
            <w:pPr>
              <w:pStyle w:val="ENoteTTi"/>
              <w:rPr>
                <w:rFonts w:eastAsiaTheme="minorHAnsi"/>
                <w:lang w:eastAsia="en-US"/>
              </w:rPr>
            </w:pPr>
            <w:r w:rsidRPr="00CB13B0">
              <w:t xml:space="preserve">Tax Laws Amendment (2010 </w:t>
            </w:r>
            <w:r w:rsidRPr="00CB13B0">
              <w:rPr>
                <w:rFonts w:eastAsiaTheme="minorHAnsi"/>
                <w:lang w:eastAsia="en-US"/>
              </w:rPr>
              <w:t>Measures</w:t>
            </w:r>
            <w:r w:rsidRPr="00CB13B0">
              <w:t xml:space="preserve"> No.</w:t>
            </w:r>
            <w:r w:rsidR="0056271E" w:rsidRPr="00CB13B0">
              <w:t> </w:t>
            </w:r>
            <w:r w:rsidRPr="00CB13B0">
              <w:t>2) Act 2010</w:t>
            </w:r>
          </w:p>
        </w:tc>
        <w:tc>
          <w:tcPr>
            <w:tcW w:w="992" w:type="dxa"/>
            <w:tcBorders>
              <w:top w:val="nil"/>
              <w:bottom w:val="single" w:sz="4" w:space="0" w:color="auto"/>
            </w:tcBorders>
            <w:shd w:val="clear" w:color="auto" w:fill="auto"/>
          </w:tcPr>
          <w:p w14:paraId="547EDE4A"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2222A0FD"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2586D72A" w14:textId="03053D22"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13): </w:t>
            </w:r>
            <w:r w:rsidR="007E6237" w:rsidRPr="00CB13B0">
              <w:t>29 June</w:t>
            </w:r>
            <w:r w:rsidRPr="00CB13B0">
              <w:t xml:space="preserve"> 2010</w:t>
            </w:r>
          </w:p>
        </w:tc>
        <w:tc>
          <w:tcPr>
            <w:tcW w:w="1566" w:type="dxa"/>
            <w:tcBorders>
              <w:top w:val="nil"/>
              <w:bottom w:val="single" w:sz="4" w:space="0" w:color="auto"/>
            </w:tcBorders>
            <w:shd w:val="clear" w:color="auto" w:fill="auto"/>
          </w:tcPr>
          <w:p w14:paraId="40F92426" w14:textId="77777777" w:rsidR="00F168B3" w:rsidRPr="00CB13B0" w:rsidRDefault="00F168B3" w:rsidP="00F776F0">
            <w:pPr>
              <w:pStyle w:val="ENoteTableText"/>
            </w:pPr>
            <w:r w:rsidRPr="00CB13B0">
              <w:t>—</w:t>
            </w:r>
          </w:p>
        </w:tc>
      </w:tr>
      <w:tr w:rsidR="00F168B3" w:rsidRPr="00CB13B0" w14:paraId="680BB064" w14:textId="77777777" w:rsidTr="00F776F0">
        <w:trPr>
          <w:cantSplit/>
        </w:trPr>
        <w:tc>
          <w:tcPr>
            <w:tcW w:w="1695" w:type="dxa"/>
            <w:tcBorders>
              <w:top w:val="single" w:sz="4" w:space="0" w:color="auto"/>
              <w:bottom w:val="single" w:sz="4" w:space="0" w:color="auto"/>
            </w:tcBorders>
            <w:shd w:val="clear" w:color="auto" w:fill="auto"/>
          </w:tcPr>
          <w:p w14:paraId="00E90C4A" w14:textId="77777777" w:rsidR="00F168B3" w:rsidRPr="00CB13B0" w:rsidRDefault="00F168B3" w:rsidP="00F776F0">
            <w:pPr>
              <w:pStyle w:val="ENoteTableText"/>
            </w:pPr>
            <w:r w:rsidRPr="00CB13B0">
              <w:t>Tax Laws Amendment (Wine Producer Rebate and Other Measures) Act 2004</w:t>
            </w:r>
          </w:p>
        </w:tc>
        <w:tc>
          <w:tcPr>
            <w:tcW w:w="992" w:type="dxa"/>
            <w:tcBorders>
              <w:top w:val="single" w:sz="4" w:space="0" w:color="auto"/>
              <w:bottom w:val="single" w:sz="4" w:space="0" w:color="auto"/>
            </w:tcBorders>
            <w:shd w:val="clear" w:color="auto" w:fill="auto"/>
          </w:tcPr>
          <w:p w14:paraId="07892876" w14:textId="77777777" w:rsidR="00F168B3" w:rsidRPr="00CB13B0" w:rsidRDefault="00F168B3" w:rsidP="00F776F0">
            <w:pPr>
              <w:pStyle w:val="ENoteTableText"/>
            </w:pPr>
            <w:r w:rsidRPr="00CB13B0">
              <w:t>129, 2004</w:t>
            </w:r>
          </w:p>
        </w:tc>
        <w:tc>
          <w:tcPr>
            <w:tcW w:w="992" w:type="dxa"/>
            <w:tcBorders>
              <w:top w:val="single" w:sz="4" w:space="0" w:color="auto"/>
              <w:bottom w:val="single" w:sz="4" w:space="0" w:color="auto"/>
            </w:tcBorders>
            <w:shd w:val="clear" w:color="auto" w:fill="auto"/>
          </w:tcPr>
          <w:p w14:paraId="33E1E57A" w14:textId="77777777" w:rsidR="00F168B3" w:rsidRPr="00CB13B0" w:rsidRDefault="00F168B3" w:rsidP="00F776F0">
            <w:pPr>
              <w:pStyle w:val="ENoteTableText"/>
            </w:pPr>
            <w:smartTag w:uri="urn:schemas-microsoft-com:office:smarttags" w:element="date">
              <w:smartTagPr>
                <w:attr w:name="Month" w:val="8"/>
                <w:attr w:name="Day" w:val="31"/>
                <w:attr w:name="Year" w:val="2004"/>
              </w:smartTagPr>
              <w:r w:rsidRPr="00CB13B0">
                <w:t>31 Aug 2004</w:t>
              </w:r>
            </w:smartTag>
          </w:p>
        </w:tc>
        <w:tc>
          <w:tcPr>
            <w:tcW w:w="1843" w:type="dxa"/>
            <w:tcBorders>
              <w:top w:val="single" w:sz="4" w:space="0" w:color="auto"/>
              <w:bottom w:val="single" w:sz="4" w:space="0" w:color="auto"/>
            </w:tcBorders>
            <w:shd w:val="clear" w:color="auto" w:fill="auto"/>
          </w:tcPr>
          <w:p w14:paraId="7C2D378B" w14:textId="77777777" w:rsidR="00F168B3" w:rsidRPr="00CB13B0" w:rsidRDefault="00F168B3" w:rsidP="00F776F0">
            <w:pPr>
              <w:pStyle w:val="ENoteTableText"/>
            </w:pPr>
            <w:r w:rsidRPr="00CB13B0">
              <w:t>Schedules</w:t>
            </w:r>
            <w:r w:rsidR="0056271E" w:rsidRPr="00CB13B0">
              <w:t> </w:t>
            </w:r>
            <w:r w:rsidRPr="00CB13B0">
              <w:t xml:space="preserve">1 and 3: </w:t>
            </w:r>
            <w:smartTag w:uri="urn:schemas-microsoft-com:office:smarttags" w:element="date">
              <w:smartTagPr>
                <w:attr w:name="Month" w:val="10"/>
                <w:attr w:name="Day" w:val="1"/>
                <w:attr w:name="Year" w:val="2004"/>
              </w:smartTagPr>
              <w:r w:rsidRPr="00CB13B0">
                <w:t>1 Oct 2004</w:t>
              </w:r>
            </w:smartTag>
            <w:r w:rsidRPr="00CB13B0">
              <w:br/>
              <w:t>Remainder: Royal Assent</w:t>
            </w:r>
          </w:p>
        </w:tc>
        <w:tc>
          <w:tcPr>
            <w:tcW w:w="1566" w:type="dxa"/>
            <w:tcBorders>
              <w:top w:val="single" w:sz="4" w:space="0" w:color="auto"/>
              <w:bottom w:val="single" w:sz="4" w:space="0" w:color="auto"/>
            </w:tcBorders>
            <w:shd w:val="clear" w:color="auto" w:fill="auto"/>
          </w:tcPr>
          <w:p w14:paraId="6DB8DD38" w14:textId="36B6AB6B" w:rsidR="00F168B3" w:rsidRPr="00CB13B0" w:rsidRDefault="00F168B3" w:rsidP="00F776F0">
            <w:pPr>
              <w:pStyle w:val="ENoteTableText"/>
            </w:pPr>
            <w:r w:rsidRPr="00CB13B0">
              <w:t>Sch. 3 (</w:t>
            </w:r>
            <w:r w:rsidR="00410FA5">
              <w:t>item 2</w:t>
            </w:r>
            <w:r w:rsidRPr="00CB13B0">
              <w:t>5)</w:t>
            </w:r>
          </w:p>
        </w:tc>
      </w:tr>
      <w:tr w:rsidR="00F168B3" w:rsidRPr="00CB13B0" w14:paraId="192F83B2" w14:textId="77777777" w:rsidTr="00F776F0">
        <w:trPr>
          <w:cantSplit/>
        </w:trPr>
        <w:tc>
          <w:tcPr>
            <w:tcW w:w="1695" w:type="dxa"/>
            <w:tcBorders>
              <w:top w:val="single" w:sz="4" w:space="0" w:color="auto"/>
              <w:bottom w:val="single" w:sz="4" w:space="0" w:color="auto"/>
            </w:tcBorders>
            <w:shd w:val="clear" w:color="auto" w:fill="auto"/>
          </w:tcPr>
          <w:p w14:paraId="237AE0B2" w14:textId="77777777" w:rsidR="00F168B3" w:rsidRPr="00CB13B0" w:rsidRDefault="00F168B3" w:rsidP="00F776F0">
            <w:pPr>
              <w:pStyle w:val="ENoteTableText"/>
            </w:pPr>
            <w:r w:rsidRPr="00CB13B0">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14:paraId="3C0AC383" w14:textId="77777777" w:rsidR="00F168B3" w:rsidRPr="00CB13B0" w:rsidRDefault="00F168B3" w:rsidP="00F776F0">
            <w:pPr>
              <w:pStyle w:val="ENoteTableText"/>
            </w:pPr>
            <w:r w:rsidRPr="00CB13B0">
              <w:t>132, 2004</w:t>
            </w:r>
          </w:p>
        </w:tc>
        <w:tc>
          <w:tcPr>
            <w:tcW w:w="992" w:type="dxa"/>
            <w:tcBorders>
              <w:top w:val="single" w:sz="4" w:space="0" w:color="auto"/>
              <w:bottom w:val="single" w:sz="4" w:space="0" w:color="auto"/>
            </w:tcBorders>
            <w:shd w:val="clear" w:color="auto" w:fill="auto"/>
          </w:tcPr>
          <w:p w14:paraId="03FB50EF" w14:textId="77777777" w:rsidR="00F168B3" w:rsidRPr="00CB13B0" w:rsidRDefault="00F168B3" w:rsidP="00F776F0">
            <w:pPr>
              <w:pStyle w:val="ENoteTableText"/>
            </w:pPr>
            <w:smartTag w:uri="urn:schemas-microsoft-com:office:smarttags" w:element="date">
              <w:smartTagPr>
                <w:attr w:name="Month" w:val="12"/>
                <w:attr w:name="Day" w:val="8"/>
                <w:attr w:name="Year" w:val="2004"/>
              </w:smartTagPr>
              <w:r w:rsidRPr="00CB13B0">
                <w:t>8 Dec 2004</w:t>
              </w:r>
            </w:smartTag>
          </w:p>
        </w:tc>
        <w:tc>
          <w:tcPr>
            <w:tcW w:w="1843" w:type="dxa"/>
            <w:tcBorders>
              <w:top w:val="single" w:sz="4" w:space="0" w:color="auto"/>
              <w:bottom w:val="single" w:sz="4" w:space="0" w:color="auto"/>
            </w:tcBorders>
            <w:shd w:val="clear" w:color="auto" w:fill="auto"/>
          </w:tcPr>
          <w:p w14:paraId="5B5C9A38" w14:textId="5EAB38B1" w:rsidR="00F168B3" w:rsidRPr="00CB13B0" w:rsidRDefault="00F168B3" w:rsidP="00F776F0">
            <w:pPr>
              <w:pStyle w:val="ENoteTableText"/>
            </w:pPr>
            <w:r w:rsidRPr="00CB13B0">
              <w:t>Schedule</w:t>
            </w:r>
            <w:r w:rsidR="0056271E" w:rsidRPr="00CB13B0">
              <w:t> </w:t>
            </w:r>
            <w:r w:rsidRPr="00CB13B0">
              <w:t>1 (</w:t>
            </w:r>
            <w:r w:rsidR="00410FA5">
              <w:t>items 1</w:t>
            </w:r>
            <w:r w:rsidRPr="00CB13B0">
              <w:t>, 2, 17, 18) and Schedule</w:t>
            </w:r>
            <w:r w:rsidR="0056271E" w:rsidRPr="00CB13B0">
              <w:t> </w:t>
            </w:r>
            <w:r w:rsidRPr="00CB13B0">
              <w:t>2 (</w:t>
            </w:r>
            <w:r w:rsidR="00410FA5">
              <w:t>items 1</w:t>
            </w:r>
            <w:r w:rsidRPr="00CB13B0">
              <w:t>, 2, 13–15, 24): 1 Dec 2004</w:t>
            </w:r>
          </w:p>
        </w:tc>
        <w:tc>
          <w:tcPr>
            <w:tcW w:w="1566" w:type="dxa"/>
            <w:tcBorders>
              <w:top w:val="single" w:sz="4" w:space="0" w:color="auto"/>
              <w:bottom w:val="single" w:sz="4" w:space="0" w:color="auto"/>
            </w:tcBorders>
            <w:shd w:val="clear" w:color="auto" w:fill="auto"/>
          </w:tcPr>
          <w:p w14:paraId="0A95356E" w14:textId="54DA3516" w:rsidR="00F168B3" w:rsidRPr="00CB13B0" w:rsidRDefault="00F168B3" w:rsidP="00F776F0">
            <w:pPr>
              <w:pStyle w:val="ENoteTableText"/>
            </w:pPr>
            <w:r w:rsidRPr="00CB13B0">
              <w:t>Sch. 2 (</w:t>
            </w:r>
            <w:r w:rsidR="00410FA5">
              <w:t>items 1</w:t>
            </w:r>
            <w:r w:rsidRPr="00CB13B0">
              <w:t>3, 24)</w:t>
            </w:r>
          </w:p>
        </w:tc>
      </w:tr>
      <w:tr w:rsidR="00F168B3" w:rsidRPr="00CB13B0" w14:paraId="66D4EAE0" w14:textId="77777777" w:rsidTr="00F776F0">
        <w:trPr>
          <w:cantSplit/>
        </w:trPr>
        <w:tc>
          <w:tcPr>
            <w:tcW w:w="1695" w:type="dxa"/>
            <w:tcBorders>
              <w:top w:val="single" w:sz="4" w:space="0" w:color="auto"/>
              <w:bottom w:val="single" w:sz="4" w:space="0" w:color="auto"/>
            </w:tcBorders>
            <w:shd w:val="clear" w:color="auto" w:fill="auto"/>
          </w:tcPr>
          <w:p w14:paraId="4EDC091F" w14:textId="77777777" w:rsidR="00F168B3" w:rsidRPr="00CB13B0" w:rsidRDefault="00F168B3" w:rsidP="00F776F0">
            <w:pPr>
              <w:pStyle w:val="ENoteTableText"/>
            </w:pPr>
            <w:r w:rsidRPr="00CB13B0">
              <w:t>Private Health Insurance Incentives Amendment Act 2005</w:t>
            </w:r>
          </w:p>
        </w:tc>
        <w:tc>
          <w:tcPr>
            <w:tcW w:w="992" w:type="dxa"/>
            <w:tcBorders>
              <w:top w:val="single" w:sz="4" w:space="0" w:color="auto"/>
              <w:bottom w:val="single" w:sz="4" w:space="0" w:color="auto"/>
            </w:tcBorders>
            <w:shd w:val="clear" w:color="auto" w:fill="auto"/>
          </w:tcPr>
          <w:p w14:paraId="6A56D2B6" w14:textId="77777777" w:rsidR="00F168B3" w:rsidRPr="00CB13B0" w:rsidRDefault="00F168B3" w:rsidP="00F776F0">
            <w:pPr>
              <w:pStyle w:val="ENoteTableText"/>
            </w:pPr>
            <w:r w:rsidRPr="00CB13B0">
              <w:t>9, 2005</w:t>
            </w:r>
          </w:p>
        </w:tc>
        <w:tc>
          <w:tcPr>
            <w:tcW w:w="992" w:type="dxa"/>
            <w:tcBorders>
              <w:top w:val="single" w:sz="4" w:space="0" w:color="auto"/>
              <w:bottom w:val="single" w:sz="4" w:space="0" w:color="auto"/>
            </w:tcBorders>
            <w:shd w:val="clear" w:color="auto" w:fill="auto"/>
          </w:tcPr>
          <w:p w14:paraId="1FDE71E7" w14:textId="77777777" w:rsidR="00F168B3" w:rsidRPr="00CB13B0" w:rsidRDefault="00F168B3" w:rsidP="00F776F0">
            <w:pPr>
              <w:pStyle w:val="ENoteTableText"/>
            </w:pPr>
            <w:smartTag w:uri="urn:schemas-microsoft-com:office:smarttags" w:element="date">
              <w:smartTagPr>
                <w:attr w:name="Month" w:val="2"/>
                <w:attr w:name="Day" w:val="22"/>
                <w:attr w:name="Year" w:val="2005"/>
              </w:smartTagPr>
              <w:r w:rsidRPr="00CB13B0">
                <w:t>22 Feb 2005</w:t>
              </w:r>
            </w:smartTag>
          </w:p>
        </w:tc>
        <w:tc>
          <w:tcPr>
            <w:tcW w:w="1843" w:type="dxa"/>
            <w:tcBorders>
              <w:top w:val="single" w:sz="4" w:space="0" w:color="auto"/>
              <w:bottom w:val="single" w:sz="4" w:space="0" w:color="auto"/>
            </w:tcBorders>
            <w:shd w:val="clear" w:color="auto" w:fill="auto"/>
          </w:tcPr>
          <w:p w14:paraId="33C45FF8" w14:textId="77777777" w:rsidR="00F168B3" w:rsidRPr="00CB13B0" w:rsidRDefault="00F168B3" w:rsidP="00F776F0">
            <w:pPr>
              <w:pStyle w:val="ENoteTableText"/>
            </w:pPr>
            <w:smartTag w:uri="urn:schemas-microsoft-com:office:smarttags" w:element="date">
              <w:smartTagPr>
                <w:attr w:name="Month" w:val="2"/>
                <w:attr w:name="Day" w:val="22"/>
                <w:attr w:name="Year" w:val="2005"/>
              </w:smartTagPr>
              <w:r w:rsidRPr="00CB13B0">
                <w:t>22 Feb 2005</w:t>
              </w:r>
            </w:smartTag>
          </w:p>
        </w:tc>
        <w:tc>
          <w:tcPr>
            <w:tcW w:w="1566" w:type="dxa"/>
            <w:tcBorders>
              <w:top w:val="single" w:sz="4" w:space="0" w:color="auto"/>
              <w:bottom w:val="single" w:sz="4" w:space="0" w:color="auto"/>
            </w:tcBorders>
            <w:shd w:val="clear" w:color="auto" w:fill="auto"/>
          </w:tcPr>
          <w:p w14:paraId="0FA277A7" w14:textId="77777777" w:rsidR="00F168B3" w:rsidRPr="00CB13B0" w:rsidRDefault="00F168B3" w:rsidP="00F776F0">
            <w:pPr>
              <w:pStyle w:val="ENoteTableText"/>
            </w:pPr>
            <w:r w:rsidRPr="00CB13B0">
              <w:t>Sch. 1 (</w:t>
            </w:r>
            <w:r w:rsidR="00A13A22">
              <w:t>item 7</w:t>
            </w:r>
            <w:r w:rsidRPr="00CB13B0">
              <w:t>)</w:t>
            </w:r>
          </w:p>
        </w:tc>
      </w:tr>
      <w:tr w:rsidR="00F168B3" w:rsidRPr="00CB13B0" w14:paraId="37EB33B3" w14:textId="77777777" w:rsidTr="00F776F0">
        <w:trPr>
          <w:cantSplit/>
        </w:trPr>
        <w:tc>
          <w:tcPr>
            <w:tcW w:w="1695" w:type="dxa"/>
            <w:tcBorders>
              <w:top w:val="single" w:sz="4" w:space="0" w:color="auto"/>
              <w:bottom w:val="single" w:sz="4" w:space="0" w:color="auto"/>
            </w:tcBorders>
            <w:shd w:val="clear" w:color="auto" w:fill="auto"/>
          </w:tcPr>
          <w:p w14:paraId="11438FD6" w14:textId="77777777" w:rsidR="00F168B3" w:rsidRPr="00CB13B0" w:rsidRDefault="00F168B3" w:rsidP="00F776F0">
            <w:pPr>
              <w:pStyle w:val="ENoteTableText"/>
            </w:pPr>
            <w:r w:rsidRPr="00CB13B0">
              <w:t>New International Tax Arrangements (Managed Funds and Other Measures) Act 2005</w:t>
            </w:r>
          </w:p>
        </w:tc>
        <w:tc>
          <w:tcPr>
            <w:tcW w:w="992" w:type="dxa"/>
            <w:tcBorders>
              <w:top w:val="single" w:sz="4" w:space="0" w:color="auto"/>
              <w:bottom w:val="single" w:sz="4" w:space="0" w:color="auto"/>
            </w:tcBorders>
            <w:shd w:val="clear" w:color="auto" w:fill="auto"/>
          </w:tcPr>
          <w:p w14:paraId="67F1ACE7" w14:textId="77777777" w:rsidR="00F168B3" w:rsidRPr="00CB13B0" w:rsidRDefault="00F168B3" w:rsidP="00F776F0">
            <w:pPr>
              <w:pStyle w:val="ENoteTableText"/>
            </w:pPr>
            <w:r w:rsidRPr="00CB13B0">
              <w:t>21, 2005</w:t>
            </w:r>
          </w:p>
        </w:tc>
        <w:tc>
          <w:tcPr>
            <w:tcW w:w="992" w:type="dxa"/>
            <w:tcBorders>
              <w:top w:val="single" w:sz="4" w:space="0" w:color="auto"/>
              <w:bottom w:val="single" w:sz="4" w:space="0" w:color="auto"/>
            </w:tcBorders>
            <w:shd w:val="clear" w:color="auto" w:fill="auto"/>
          </w:tcPr>
          <w:p w14:paraId="3D83018B" w14:textId="77777777" w:rsidR="00F168B3" w:rsidRPr="00CB13B0" w:rsidRDefault="00F168B3" w:rsidP="00F776F0">
            <w:pPr>
              <w:pStyle w:val="ENoteTableText"/>
            </w:pPr>
            <w:smartTag w:uri="urn:schemas-microsoft-com:office:smarttags" w:element="date">
              <w:smartTagPr>
                <w:attr w:name="Month" w:val="3"/>
                <w:attr w:name="Day" w:val="21"/>
                <w:attr w:name="Year" w:val="2005"/>
              </w:smartTagPr>
              <w:r w:rsidRPr="00CB13B0">
                <w:t>21 Mar 2005</w:t>
              </w:r>
            </w:smartTag>
          </w:p>
        </w:tc>
        <w:tc>
          <w:tcPr>
            <w:tcW w:w="1843" w:type="dxa"/>
            <w:tcBorders>
              <w:top w:val="single" w:sz="4" w:space="0" w:color="auto"/>
              <w:bottom w:val="single" w:sz="4" w:space="0" w:color="auto"/>
            </w:tcBorders>
            <w:shd w:val="clear" w:color="auto" w:fill="auto"/>
          </w:tcPr>
          <w:p w14:paraId="65DF135A" w14:textId="77777777" w:rsidR="00F168B3" w:rsidRPr="00CB13B0" w:rsidRDefault="00F168B3" w:rsidP="00F776F0">
            <w:pPr>
              <w:pStyle w:val="ENoteTableText"/>
            </w:pPr>
            <w:smartTag w:uri="urn:schemas-microsoft-com:office:smarttags" w:element="date">
              <w:smartTagPr>
                <w:attr w:name="Month" w:val="3"/>
                <w:attr w:name="Day" w:val="21"/>
                <w:attr w:name="Year" w:val="2005"/>
              </w:smartTagPr>
              <w:r w:rsidRPr="00CB13B0">
                <w:t>21 Mar 2005</w:t>
              </w:r>
            </w:smartTag>
          </w:p>
        </w:tc>
        <w:tc>
          <w:tcPr>
            <w:tcW w:w="1566" w:type="dxa"/>
            <w:tcBorders>
              <w:top w:val="single" w:sz="4" w:space="0" w:color="auto"/>
              <w:bottom w:val="single" w:sz="4" w:space="0" w:color="auto"/>
            </w:tcBorders>
            <w:shd w:val="clear" w:color="auto" w:fill="auto"/>
          </w:tcPr>
          <w:p w14:paraId="39F64614" w14:textId="65FE59FD" w:rsidR="00F168B3" w:rsidRPr="00CB13B0" w:rsidRDefault="00F168B3" w:rsidP="00F776F0">
            <w:pPr>
              <w:pStyle w:val="ENoteTableText"/>
            </w:pPr>
            <w:r w:rsidRPr="00CB13B0">
              <w:t>Sch. 1 (</w:t>
            </w:r>
            <w:r w:rsidR="00A13A22">
              <w:t>item 7</w:t>
            </w:r>
            <w:r w:rsidRPr="00CB13B0">
              <w:t>) and Sch. 3 (</w:t>
            </w:r>
            <w:r w:rsidR="00410FA5">
              <w:t>item 4</w:t>
            </w:r>
            <w:r w:rsidRPr="00CB13B0">
              <w:t>7(1))</w:t>
            </w:r>
          </w:p>
        </w:tc>
      </w:tr>
      <w:tr w:rsidR="00F168B3" w:rsidRPr="00CB13B0" w14:paraId="28E1EBC5" w14:textId="77777777" w:rsidTr="00F776F0">
        <w:trPr>
          <w:cantSplit/>
        </w:trPr>
        <w:tc>
          <w:tcPr>
            <w:tcW w:w="1695" w:type="dxa"/>
            <w:tcBorders>
              <w:top w:val="single" w:sz="4" w:space="0" w:color="auto"/>
              <w:bottom w:val="nil"/>
            </w:tcBorders>
            <w:shd w:val="clear" w:color="auto" w:fill="auto"/>
          </w:tcPr>
          <w:p w14:paraId="552B29FA" w14:textId="77777777" w:rsidR="00F168B3" w:rsidRPr="00CB13B0" w:rsidRDefault="00F168B3" w:rsidP="00F776F0">
            <w:pPr>
              <w:pStyle w:val="ENoteTableText"/>
            </w:pPr>
            <w:r w:rsidRPr="00CB13B0">
              <w:lastRenderedPageBreak/>
              <w:t>Tax Laws Amendment (2004 Measures No.</w:t>
            </w:r>
            <w:r w:rsidR="0056271E" w:rsidRPr="00CB13B0">
              <w:t> </w:t>
            </w:r>
            <w:r w:rsidRPr="00CB13B0">
              <w:t>6) Act 2005</w:t>
            </w:r>
          </w:p>
        </w:tc>
        <w:tc>
          <w:tcPr>
            <w:tcW w:w="992" w:type="dxa"/>
            <w:tcBorders>
              <w:top w:val="single" w:sz="4" w:space="0" w:color="auto"/>
              <w:bottom w:val="nil"/>
            </w:tcBorders>
            <w:shd w:val="clear" w:color="auto" w:fill="auto"/>
          </w:tcPr>
          <w:p w14:paraId="73F62E63" w14:textId="77777777" w:rsidR="00F168B3" w:rsidRPr="00CB13B0" w:rsidRDefault="00F168B3" w:rsidP="00F776F0">
            <w:pPr>
              <w:pStyle w:val="ENoteTableText"/>
            </w:pPr>
            <w:r w:rsidRPr="00CB13B0">
              <w:t>23, 2005</w:t>
            </w:r>
          </w:p>
        </w:tc>
        <w:tc>
          <w:tcPr>
            <w:tcW w:w="992" w:type="dxa"/>
            <w:tcBorders>
              <w:top w:val="single" w:sz="4" w:space="0" w:color="auto"/>
              <w:bottom w:val="nil"/>
            </w:tcBorders>
            <w:shd w:val="clear" w:color="auto" w:fill="auto"/>
          </w:tcPr>
          <w:p w14:paraId="465E929C" w14:textId="77777777" w:rsidR="00F168B3" w:rsidRPr="00CB13B0" w:rsidRDefault="00F168B3" w:rsidP="00F776F0">
            <w:pPr>
              <w:pStyle w:val="ENoteTableText"/>
            </w:pPr>
            <w:smartTag w:uri="urn:schemas-microsoft-com:office:smarttags" w:element="date">
              <w:smartTagPr>
                <w:attr w:name="Month" w:val="3"/>
                <w:attr w:name="Day" w:val="21"/>
                <w:attr w:name="Year" w:val="2005"/>
              </w:smartTagPr>
              <w:r w:rsidRPr="00CB13B0">
                <w:t>21 Mar 2005</w:t>
              </w:r>
            </w:smartTag>
          </w:p>
        </w:tc>
        <w:tc>
          <w:tcPr>
            <w:tcW w:w="1843" w:type="dxa"/>
            <w:tcBorders>
              <w:top w:val="single" w:sz="4" w:space="0" w:color="auto"/>
              <w:bottom w:val="nil"/>
            </w:tcBorders>
            <w:shd w:val="clear" w:color="auto" w:fill="auto"/>
          </w:tcPr>
          <w:p w14:paraId="352B543F" w14:textId="174C7942" w:rsidR="00F168B3" w:rsidRPr="00CB13B0" w:rsidRDefault="00F168B3" w:rsidP="00F776F0">
            <w:pPr>
              <w:pStyle w:val="ENoteTableText"/>
            </w:pPr>
            <w:r w:rsidRPr="00CB13B0">
              <w:t>s. 4, Schedule</w:t>
            </w:r>
            <w:r w:rsidR="0056271E" w:rsidRPr="00CB13B0">
              <w:t> </w:t>
            </w:r>
            <w:r w:rsidRPr="00CB13B0">
              <w:t>1 (</w:t>
            </w:r>
            <w:r w:rsidR="00410FA5">
              <w:t>items 2</w:t>
            </w:r>
            <w:r w:rsidRPr="00CB13B0">
              <w:t>–8, 11, 13–19, 21–24, 26, 27, 29–32), Schedule</w:t>
            </w:r>
            <w:r w:rsidR="0056271E" w:rsidRPr="00CB13B0">
              <w:t> </w:t>
            </w:r>
            <w:r w:rsidRPr="00CB13B0">
              <w:t>2 (</w:t>
            </w:r>
            <w:r w:rsidR="00410FA5">
              <w:t>items 1</w:t>
            </w:r>
            <w:r w:rsidRPr="00CB13B0">
              <w:t>–11, 14), Schedule</w:t>
            </w:r>
            <w:r w:rsidR="0056271E" w:rsidRPr="00CB13B0">
              <w:t> </w:t>
            </w:r>
            <w:r w:rsidRPr="00CB13B0">
              <w:t>3 (</w:t>
            </w:r>
            <w:r w:rsidR="00410FA5">
              <w:t>items 1</w:t>
            </w:r>
            <w:r w:rsidRPr="00CB13B0">
              <w:t>–13, 75–102, 111(1)–(3)), Schedules</w:t>
            </w:r>
            <w:r w:rsidR="0056271E" w:rsidRPr="00CB13B0">
              <w:t> </w:t>
            </w:r>
            <w:r w:rsidRPr="00CB13B0">
              <w:t>4–6, 8, 10 and Schedule</w:t>
            </w:r>
            <w:r w:rsidR="0056271E" w:rsidRPr="00CB13B0">
              <w:t> </w:t>
            </w:r>
            <w:r w:rsidRPr="00CB13B0">
              <w:t>12 (</w:t>
            </w:r>
            <w:r w:rsidR="00410FA5">
              <w:t>items 2</w:t>
            </w:r>
            <w:r w:rsidRPr="00CB13B0">
              <w:t>–6, 11(1)): Royal Assent</w:t>
            </w:r>
            <w:r w:rsidRPr="00CB13B0">
              <w:br/>
              <w:t>Schedule</w:t>
            </w:r>
            <w:r w:rsidR="0056271E" w:rsidRPr="00CB13B0">
              <w:t> </w:t>
            </w:r>
            <w:r w:rsidRPr="00CB13B0">
              <w:t>12 (</w:t>
            </w:r>
            <w:r w:rsidR="00410FA5">
              <w:t>item 1</w:t>
            </w:r>
            <w:r w:rsidRPr="00CB13B0">
              <w:t xml:space="preserve">): </w:t>
            </w:r>
            <w:r w:rsidR="00410FA5">
              <w:t>1 July</w:t>
            </w:r>
            <w:r w:rsidRPr="00CB13B0">
              <w:t xml:space="preserve"> 2000</w:t>
            </w:r>
          </w:p>
        </w:tc>
        <w:tc>
          <w:tcPr>
            <w:tcW w:w="1566" w:type="dxa"/>
            <w:tcBorders>
              <w:top w:val="single" w:sz="4" w:space="0" w:color="auto"/>
              <w:bottom w:val="nil"/>
            </w:tcBorders>
            <w:shd w:val="clear" w:color="auto" w:fill="auto"/>
          </w:tcPr>
          <w:p w14:paraId="5A4BCC1A" w14:textId="2F8677F2" w:rsidR="00F168B3" w:rsidRPr="00CB13B0" w:rsidRDefault="00F168B3" w:rsidP="00F776F0">
            <w:pPr>
              <w:pStyle w:val="ENoteTableText"/>
            </w:pPr>
            <w:r w:rsidRPr="00CB13B0">
              <w:t>s 4, Sch. 1 (</w:t>
            </w:r>
            <w:r w:rsidR="00410FA5">
              <w:t>items 1</w:t>
            </w:r>
            <w:r w:rsidRPr="00CB13B0">
              <w:t>, 19), Sch. 2 (</w:t>
            </w:r>
            <w:r w:rsidR="00410FA5">
              <w:t>item 1</w:t>
            </w:r>
            <w:r w:rsidRPr="00CB13B0">
              <w:t>4), Sch. 3 (</w:t>
            </w:r>
            <w:r w:rsidR="00410FA5">
              <w:t>item 1</w:t>
            </w:r>
            <w:r w:rsidRPr="00CB13B0">
              <w:t>11(1)–(3)), Sch. 4 (</w:t>
            </w:r>
            <w:r w:rsidR="00410FA5">
              <w:t>item 2</w:t>
            </w:r>
            <w:r w:rsidRPr="00CB13B0">
              <w:t>), Sch. 6 (</w:t>
            </w:r>
            <w:r w:rsidR="00410FA5">
              <w:t>item 1</w:t>
            </w:r>
            <w:r w:rsidRPr="00CB13B0">
              <w:t>4), Sch. 8 (</w:t>
            </w:r>
            <w:r w:rsidR="00410FA5">
              <w:t>item 8</w:t>
            </w:r>
            <w:r w:rsidRPr="00CB13B0">
              <w:t>), Sch. 10 (</w:t>
            </w:r>
            <w:r w:rsidR="00410FA5">
              <w:t>item 2</w:t>
            </w:r>
            <w:r w:rsidRPr="00CB13B0">
              <w:t>3) and Sch. 12 (</w:t>
            </w:r>
            <w:r w:rsidR="00410FA5">
              <w:t>item 1</w:t>
            </w:r>
            <w:r w:rsidRPr="00CB13B0">
              <w:t>1(1))</w:t>
            </w:r>
          </w:p>
        </w:tc>
      </w:tr>
      <w:tr w:rsidR="00F168B3" w:rsidRPr="00CB13B0" w14:paraId="7C619E72" w14:textId="77777777" w:rsidTr="00F776F0">
        <w:trPr>
          <w:cantSplit/>
        </w:trPr>
        <w:tc>
          <w:tcPr>
            <w:tcW w:w="1695" w:type="dxa"/>
            <w:tcBorders>
              <w:top w:val="nil"/>
              <w:bottom w:val="nil"/>
            </w:tcBorders>
            <w:shd w:val="clear" w:color="auto" w:fill="auto"/>
          </w:tcPr>
          <w:p w14:paraId="7E1EB4BC" w14:textId="77777777" w:rsidR="00F168B3" w:rsidRPr="00CB13B0" w:rsidRDefault="00F168B3" w:rsidP="00F776F0">
            <w:pPr>
              <w:pStyle w:val="ENoteTTIndentHeading"/>
              <w:keepLines/>
              <w:rPr>
                <w:rFonts w:eastAsiaTheme="minorHAnsi"/>
              </w:rPr>
            </w:pPr>
            <w:r w:rsidRPr="00CB13B0">
              <w:t>as amended by</w:t>
            </w:r>
          </w:p>
        </w:tc>
        <w:tc>
          <w:tcPr>
            <w:tcW w:w="992" w:type="dxa"/>
            <w:tcBorders>
              <w:top w:val="nil"/>
              <w:bottom w:val="nil"/>
            </w:tcBorders>
            <w:shd w:val="clear" w:color="auto" w:fill="auto"/>
          </w:tcPr>
          <w:p w14:paraId="7B089E22" w14:textId="77777777" w:rsidR="00F168B3" w:rsidRPr="00CB13B0" w:rsidRDefault="00F168B3" w:rsidP="00F776F0">
            <w:pPr>
              <w:pStyle w:val="ENoteTableText"/>
            </w:pPr>
          </w:p>
        </w:tc>
        <w:tc>
          <w:tcPr>
            <w:tcW w:w="992" w:type="dxa"/>
            <w:tcBorders>
              <w:top w:val="nil"/>
              <w:bottom w:val="nil"/>
            </w:tcBorders>
            <w:shd w:val="clear" w:color="auto" w:fill="auto"/>
          </w:tcPr>
          <w:p w14:paraId="14A778B6" w14:textId="77777777" w:rsidR="00F168B3" w:rsidRPr="00CB13B0" w:rsidRDefault="00F168B3" w:rsidP="00F776F0">
            <w:pPr>
              <w:pStyle w:val="ENoteTableText"/>
            </w:pPr>
          </w:p>
        </w:tc>
        <w:tc>
          <w:tcPr>
            <w:tcW w:w="1843" w:type="dxa"/>
            <w:tcBorders>
              <w:top w:val="nil"/>
              <w:bottom w:val="nil"/>
            </w:tcBorders>
            <w:shd w:val="clear" w:color="auto" w:fill="auto"/>
          </w:tcPr>
          <w:p w14:paraId="77CEA96B" w14:textId="77777777" w:rsidR="00F168B3" w:rsidRPr="00CB13B0" w:rsidRDefault="00F168B3" w:rsidP="00F776F0">
            <w:pPr>
              <w:pStyle w:val="ENoteTableText"/>
            </w:pPr>
          </w:p>
        </w:tc>
        <w:tc>
          <w:tcPr>
            <w:tcW w:w="1566" w:type="dxa"/>
            <w:tcBorders>
              <w:top w:val="nil"/>
              <w:bottom w:val="nil"/>
            </w:tcBorders>
            <w:shd w:val="clear" w:color="auto" w:fill="auto"/>
          </w:tcPr>
          <w:p w14:paraId="4E465CC4" w14:textId="77777777" w:rsidR="00F168B3" w:rsidRPr="00CB13B0" w:rsidRDefault="00F168B3" w:rsidP="00F776F0">
            <w:pPr>
              <w:pStyle w:val="ENoteTableText"/>
            </w:pPr>
          </w:p>
        </w:tc>
      </w:tr>
      <w:tr w:rsidR="00F168B3" w:rsidRPr="00CB13B0" w14:paraId="684E9756" w14:textId="77777777" w:rsidTr="00F776F0">
        <w:trPr>
          <w:cantSplit/>
        </w:trPr>
        <w:tc>
          <w:tcPr>
            <w:tcW w:w="1695" w:type="dxa"/>
            <w:tcBorders>
              <w:top w:val="nil"/>
              <w:bottom w:val="single" w:sz="4" w:space="0" w:color="auto"/>
            </w:tcBorders>
            <w:shd w:val="clear" w:color="auto" w:fill="auto"/>
          </w:tcPr>
          <w:p w14:paraId="4808740C" w14:textId="77777777" w:rsidR="00F168B3" w:rsidRPr="00CB13B0" w:rsidRDefault="00F168B3" w:rsidP="00F776F0">
            <w:pPr>
              <w:pStyle w:val="ENoteTTi"/>
              <w:keepNext w:val="0"/>
              <w:rPr>
                <w:rFonts w:eastAsiaTheme="minorHAnsi"/>
                <w:lang w:eastAsia="en-US"/>
              </w:rPr>
            </w:pPr>
            <w:r w:rsidRPr="00CB13B0">
              <w:t xml:space="preserve">Tax Laws Amendment (2010 </w:t>
            </w:r>
            <w:r w:rsidRPr="00CB13B0">
              <w:rPr>
                <w:rFonts w:eastAsiaTheme="minorHAnsi"/>
                <w:lang w:eastAsia="en-US"/>
              </w:rPr>
              <w:t>Measures</w:t>
            </w:r>
            <w:r w:rsidRPr="00CB13B0">
              <w:t xml:space="preserve"> No.</w:t>
            </w:r>
            <w:r w:rsidR="0056271E" w:rsidRPr="00CB13B0">
              <w:t> </w:t>
            </w:r>
            <w:r w:rsidRPr="00CB13B0">
              <w:t>2) Act 2010</w:t>
            </w:r>
          </w:p>
        </w:tc>
        <w:tc>
          <w:tcPr>
            <w:tcW w:w="992" w:type="dxa"/>
            <w:tcBorders>
              <w:top w:val="nil"/>
              <w:bottom w:val="single" w:sz="4" w:space="0" w:color="auto"/>
            </w:tcBorders>
            <w:shd w:val="clear" w:color="auto" w:fill="auto"/>
          </w:tcPr>
          <w:p w14:paraId="0758DB49"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76E13AB6"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399644FD" w14:textId="2661CF2C"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14): </w:t>
            </w:r>
            <w:r w:rsidR="007E6237" w:rsidRPr="00CB13B0">
              <w:t>29 June</w:t>
            </w:r>
            <w:r w:rsidRPr="00CB13B0">
              <w:t xml:space="preserve"> 2010</w:t>
            </w:r>
          </w:p>
        </w:tc>
        <w:tc>
          <w:tcPr>
            <w:tcW w:w="1566" w:type="dxa"/>
            <w:tcBorders>
              <w:top w:val="nil"/>
              <w:bottom w:val="single" w:sz="4" w:space="0" w:color="auto"/>
            </w:tcBorders>
            <w:shd w:val="clear" w:color="auto" w:fill="auto"/>
          </w:tcPr>
          <w:p w14:paraId="54E174E7" w14:textId="77777777" w:rsidR="00F168B3" w:rsidRPr="00CB13B0" w:rsidRDefault="00F168B3" w:rsidP="00F776F0">
            <w:pPr>
              <w:pStyle w:val="ENoteTableText"/>
            </w:pPr>
            <w:r w:rsidRPr="00CB13B0">
              <w:t>—</w:t>
            </w:r>
          </w:p>
        </w:tc>
      </w:tr>
      <w:tr w:rsidR="00F168B3" w:rsidRPr="00CB13B0" w14:paraId="600F9527" w14:textId="77777777" w:rsidTr="00F776F0">
        <w:trPr>
          <w:cantSplit/>
        </w:trPr>
        <w:tc>
          <w:tcPr>
            <w:tcW w:w="1695" w:type="dxa"/>
            <w:tcBorders>
              <w:top w:val="single" w:sz="4" w:space="0" w:color="auto"/>
              <w:bottom w:val="nil"/>
            </w:tcBorders>
            <w:shd w:val="clear" w:color="auto" w:fill="auto"/>
          </w:tcPr>
          <w:p w14:paraId="2A109AC8" w14:textId="77777777" w:rsidR="00F168B3" w:rsidRPr="00CB13B0" w:rsidRDefault="00F168B3" w:rsidP="00F776F0">
            <w:pPr>
              <w:pStyle w:val="ENoteTableText"/>
            </w:pPr>
            <w:r w:rsidRPr="00CB13B0">
              <w:lastRenderedPageBreak/>
              <w:t>Tax Laws Amendment (2004 Measures No.</w:t>
            </w:r>
            <w:r w:rsidR="0056271E" w:rsidRPr="00CB13B0">
              <w:t> </w:t>
            </w:r>
            <w:r w:rsidRPr="00CB13B0">
              <w:t>7) Act 2005</w:t>
            </w:r>
          </w:p>
        </w:tc>
        <w:tc>
          <w:tcPr>
            <w:tcW w:w="992" w:type="dxa"/>
            <w:tcBorders>
              <w:top w:val="single" w:sz="4" w:space="0" w:color="auto"/>
              <w:bottom w:val="nil"/>
            </w:tcBorders>
            <w:shd w:val="clear" w:color="auto" w:fill="auto"/>
          </w:tcPr>
          <w:p w14:paraId="5A0EAAA5" w14:textId="77777777" w:rsidR="00F168B3" w:rsidRPr="00CB13B0" w:rsidRDefault="00F168B3" w:rsidP="00F776F0">
            <w:pPr>
              <w:pStyle w:val="ENoteTableText"/>
            </w:pPr>
            <w:r w:rsidRPr="00CB13B0">
              <w:t>41, 2005</w:t>
            </w:r>
          </w:p>
        </w:tc>
        <w:tc>
          <w:tcPr>
            <w:tcW w:w="992" w:type="dxa"/>
            <w:tcBorders>
              <w:top w:val="single" w:sz="4" w:space="0" w:color="auto"/>
              <w:bottom w:val="nil"/>
            </w:tcBorders>
            <w:shd w:val="clear" w:color="auto" w:fill="auto"/>
          </w:tcPr>
          <w:p w14:paraId="7FB55A6C" w14:textId="77777777" w:rsidR="00F168B3" w:rsidRPr="00CB13B0" w:rsidRDefault="00F168B3" w:rsidP="00F776F0">
            <w:pPr>
              <w:pStyle w:val="ENoteTableText"/>
            </w:pPr>
            <w:smartTag w:uri="urn:schemas-microsoft-com:office:smarttags" w:element="date">
              <w:smartTagPr>
                <w:attr w:name="Month" w:val="4"/>
                <w:attr w:name="Day" w:val="1"/>
                <w:attr w:name="Year" w:val="2005"/>
              </w:smartTagPr>
              <w:r w:rsidRPr="00CB13B0">
                <w:t>1 Apr 2005</w:t>
              </w:r>
            </w:smartTag>
          </w:p>
        </w:tc>
        <w:tc>
          <w:tcPr>
            <w:tcW w:w="1843" w:type="dxa"/>
            <w:tcBorders>
              <w:top w:val="single" w:sz="4" w:space="0" w:color="auto"/>
              <w:bottom w:val="nil"/>
            </w:tcBorders>
            <w:shd w:val="clear" w:color="auto" w:fill="auto"/>
          </w:tcPr>
          <w:p w14:paraId="6B5AE34F" w14:textId="56D4B084" w:rsidR="00F168B3" w:rsidRPr="00CB13B0" w:rsidRDefault="00F168B3" w:rsidP="00F776F0">
            <w:pPr>
              <w:pStyle w:val="ENoteTableText"/>
            </w:pPr>
            <w:r w:rsidRPr="00CB13B0">
              <w:t>s. 4, Schedule</w:t>
            </w:r>
            <w:r w:rsidR="0056271E" w:rsidRPr="00CB13B0">
              <w:t> </w:t>
            </w:r>
            <w:r w:rsidRPr="00CB13B0">
              <w:t>1 (</w:t>
            </w:r>
            <w:r w:rsidR="00410FA5">
              <w:t>items 1</w:t>
            </w:r>
            <w:r w:rsidRPr="00CB13B0">
              <w:t>–11), Schedule</w:t>
            </w:r>
            <w:r w:rsidR="0056271E" w:rsidRPr="00CB13B0">
              <w:t> </w:t>
            </w:r>
            <w:r w:rsidRPr="00CB13B0">
              <w:t>2 (</w:t>
            </w:r>
            <w:r w:rsidR="00410FA5">
              <w:t>items 1</w:t>
            </w:r>
            <w:r w:rsidRPr="00CB13B0">
              <w:t>–9, 11), Schedule</w:t>
            </w:r>
            <w:r w:rsidR="0056271E" w:rsidRPr="00CB13B0">
              <w:t> </w:t>
            </w:r>
            <w:r w:rsidRPr="00CB13B0">
              <w:t>3 (</w:t>
            </w:r>
            <w:r w:rsidR="00410FA5">
              <w:t>items 1</w:t>
            </w:r>
            <w:r w:rsidRPr="00CB13B0">
              <w:t>7–22), Schedule</w:t>
            </w:r>
            <w:r w:rsidR="0056271E" w:rsidRPr="00CB13B0">
              <w:t> </w:t>
            </w:r>
            <w:r w:rsidRPr="00CB13B0">
              <w:t>6 (</w:t>
            </w:r>
            <w:r w:rsidR="00410FA5">
              <w:t>items 1</w:t>
            </w:r>
            <w:r w:rsidRPr="00CB13B0">
              <w:t>–3, 5, 12–15, 17–28), Schedule</w:t>
            </w:r>
            <w:r w:rsidR="0056271E" w:rsidRPr="00CB13B0">
              <w:t> </w:t>
            </w:r>
            <w:r w:rsidRPr="00CB13B0">
              <w:t>7, Schedule</w:t>
            </w:r>
            <w:r w:rsidR="0056271E" w:rsidRPr="00CB13B0">
              <w:t> </w:t>
            </w:r>
            <w:r w:rsidRPr="00CB13B0">
              <w:t>10 (</w:t>
            </w:r>
            <w:r w:rsidR="00410FA5">
              <w:t>items 3</w:t>
            </w:r>
            <w:r w:rsidRPr="00CB13B0">
              <w:t>6–221, 271–273) and Schedule</w:t>
            </w:r>
            <w:r w:rsidR="0056271E" w:rsidRPr="00CB13B0">
              <w:t> </w:t>
            </w:r>
            <w:r w:rsidRPr="00CB13B0">
              <w:t>11 (</w:t>
            </w:r>
            <w:r w:rsidR="00A13A22">
              <w:t>items 4</w:t>
            </w:r>
            <w:r w:rsidRPr="00CB13B0">
              <w:t>, 5): Royal Assent</w:t>
            </w:r>
            <w:r w:rsidRPr="00CB13B0">
              <w:br/>
              <w:t>Sch 10 (</w:t>
            </w:r>
            <w:r w:rsidR="00410FA5">
              <w:t>item 2</w:t>
            </w:r>
            <w:r w:rsidRPr="00CB13B0">
              <w:t xml:space="preserve">47): 28 Dec 2002 (s 2(1) </w:t>
            </w:r>
            <w:r w:rsidR="00222892" w:rsidRPr="00CB13B0">
              <w:t>item 9</w:t>
            </w:r>
            <w:r w:rsidRPr="00CB13B0">
              <w:t>)</w:t>
            </w:r>
            <w:r w:rsidRPr="00CB13B0">
              <w:br/>
              <w:t>Sch 10 (</w:t>
            </w:r>
            <w:r w:rsidR="00410FA5">
              <w:t>items 2</w:t>
            </w:r>
            <w:r w:rsidRPr="00CB13B0">
              <w:t xml:space="preserve">48, 259, 260): 24 Oct 2002 (s 2(1) </w:t>
            </w:r>
            <w:r w:rsidR="00410FA5">
              <w:t>items 1</w:t>
            </w:r>
            <w:r w:rsidRPr="00CB13B0">
              <w:t>0, 14, 15)</w:t>
            </w:r>
            <w:r w:rsidRPr="00CB13B0">
              <w:br/>
              <w:t>Sch 10 (</w:t>
            </w:r>
            <w:r w:rsidR="00410FA5">
              <w:t>items 2</w:t>
            </w:r>
            <w:r w:rsidRPr="00CB13B0">
              <w:t xml:space="preserve">49, 250–257, 263, 264): </w:t>
            </w:r>
            <w:r w:rsidR="007E6237" w:rsidRPr="00CB13B0">
              <w:t>29 June</w:t>
            </w:r>
            <w:r w:rsidRPr="00CB13B0">
              <w:t xml:space="preserve"> 2002 (s 2(1) </w:t>
            </w:r>
            <w:r w:rsidR="00410FA5">
              <w:t>items 1</w:t>
            </w:r>
            <w:r w:rsidRPr="00CB13B0">
              <w:t>1, 12, 17)</w:t>
            </w:r>
            <w:r w:rsidRPr="00CB13B0">
              <w:br/>
              <w:t>Sch 10 (</w:t>
            </w:r>
            <w:r w:rsidR="00410FA5">
              <w:t>item 2</w:t>
            </w:r>
            <w:r w:rsidRPr="00CB13B0">
              <w:t xml:space="preserve">58): </w:t>
            </w:r>
            <w:r w:rsidR="0018140A" w:rsidRPr="00CB13B0">
              <w:t>30 June</w:t>
            </w:r>
            <w:r w:rsidRPr="00CB13B0">
              <w:t xml:space="preserve"> 2000 (s 2(1) </w:t>
            </w:r>
            <w:r w:rsidR="00410FA5">
              <w:t>item 1</w:t>
            </w:r>
            <w:r w:rsidRPr="00CB13B0">
              <w:t>3)</w:t>
            </w:r>
            <w:r w:rsidRPr="00CB13B0">
              <w:br/>
              <w:t>Sch 10 (</w:t>
            </w:r>
            <w:r w:rsidR="00410FA5">
              <w:t>items 2</w:t>
            </w:r>
            <w:r w:rsidRPr="00CB13B0">
              <w:t xml:space="preserve">61, 262): </w:t>
            </w:r>
            <w:r w:rsidR="00410FA5">
              <w:t>1 July</w:t>
            </w:r>
            <w:r w:rsidRPr="00CB13B0">
              <w:t xml:space="preserve"> 2000 (s 2(1) </w:t>
            </w:r>
            <w:r w:rsidR="00410FA5">
              <w:t>item 1</w:t>
            </w:r>
            <w:r w:rsidRPr="00CB13B0">
              <w:t>6)</w:t>
            </w:r>
          </w:p>
        </w:tc>
        <w:tc>
          <w:tcPr>
            <w:tcW w:w="1566" w:type="dxa"/>
            <w:tcBorders>
              <w:top w:val="single" w:sz="4" w:space="0" w:color="auto"/>
              <w:bottom w:val="nil"/>
            </w:tcBorders>
            <w:shd w:val="clear" w:color="auto" w:fill="auto"/>
          </w:tcPr>
          <w:p w14:paraId="18CF3421" w14:textId="5BE2E10D" w:rsidR="00F168B3" w:rsidRPr="00CB13B0" w:rsidRDefault="00F168B3" w:rsidP="00F776F0">
            <w:pPr>
              <w:pStyle w:val="ENoteTableText"/>
            </w:pPr>
            <w:r w:rsidRPr="00CB13B0">
              <w:t>s 4, Sch. 1 (</w:t>
            </w:r>
            <w:r w:rsidR="00410FA5">
              <w:t>item 1</w:t>
            </w:r>
            <w:r w:rsidRPr="00CB13B0">
              <w:t>1), Sch. 2 (</w:t>
            </w:r>
            <w:r w:rsidR="00410FA5">
              <w:t>item 1</w:t>
            </w:r>
            <w:r w:rsidRPr="00CB13B0">
              <w:t>1), Sch. 3 (</w:t>
            </w:r>
            <w:r w:rsidR="00410FA5">
              <w:t>item 2</w:t>
            </w:r>
            <w:r w:rsidRPr="00CB13B0">
              <w:t>2), Sch. 6 (</w:t>
            </w:r>
            <w:r w:rsidR="00410FA5">
              <w:t>item 1</w:t>
            </w:r>
            <w:r w:rsidRPr="00CB13B0">
              <w:t>), Sch. 7 (</w:t>
            </w:r>
            <w:r w:rsidR="00410FA5">
              <w:t>item 2</w:t>
            </w:r>
            <w:r w:rsidRPr="00CB13B0">
              <w:t>0) and Sch. 11 (</w:t>
            </w:r>
            <w:r w:rsidR="00410FA5">
              <w:t>item 5</w:t>
            </w:r>
            <w:r w:rsidRPr="00CB13B0">
              <w:t>)</w:t>
            </w:r>
          </w:p>
        </w:tc>
      </w:tr>
      <w:tr w:rsidR="00F168B3" w:rsidRPr="00CB13B0" w14:paraId="6C803CF6" w14:textId="77777777" w:rsidTr="00F776F0">
        <w:trPr>
          <w:cantSplit/>
        </w:trPr>
        <w:tc>
          <w:tcPr>
            <w:tcW w:w="1695" w:type="dxa"/>
            <w:tcBorders>
              <w:top w:val="nil"/>
              <w:bottom w:val="nil"/>
            </w:tcBorders>
            <w:shd w:val="clear" w:color="auto" w:fill="auto"/>
          </w:tcPr>
          <w:p w14:paraId="50D9D7BA"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5035DD40" w14:textId="77777777" w:rsidR="00F168B3" w:rsidRPr="00CB13B0" w:rsidRDefault="00F168B3" w:rsidP="00F776F0">
            <w:pPr>
              <w:pStyle w:val="ENoteTableText"/>
            </w:pPr>
          </w:p>
        </w:tc>
        <w:tc>
          <w:tcPr>
            <w:tcW w:w="992" w:type="dxa"/>
            <w:tcBorders>
              <w:top w:val="nil"/>
              <w:bottom w:val="nil"/>
            </w:tcBorders>
            <w:shd w:val="clear" w:color="auto" w:fill="auto"/>
          </w:tcPr>
          <w:p w14:paraId="3D75C28E" w14:textId="77777777" w:rsidR="00F168B3" w:rsidRPr="00CB13B0" w:rsidRDefault="00F168B3" w:rsidP="00F776F0">
            <w:pPr>
              <w:pStyle w:val="ENoteTableText"/>
            </w:pPr>
          </w:p>
        </w:tc>
        <w:tc>
          <w:tcPr>
            <w:tcW w:w="1843" w:type="dxa"/>
            <w:tcBorders>
              <w:top w:val="nil"/>
              <w:bottom w:val="nil"/>
            </w:tcBorders>
            <w:shd w:val="clear" w:color="auto" w:fill="auto"/>
          </w:tcPr>
          <w:p w14:paraId="69B5A769" w14:textId="77777777" w:rsidR="00F168B3" w:rsidRPr="00CB13B0" w:rsidRDefault="00F168B3" w:rsidP="00F776F0">
            <w:pPr>
              <w:pStyle w:val="ENoteTableText"/>
            </w:pPr>
          </w:p>
        </w:tc>
        <w:tc>
          <w:tcPr>
            <w:tcW w:w="1566" w:type="dxa"/>
            <w:tcBorders>
              <w:top w:val="nil"/>
              <w:bottom w:val="nil"/>
            </w:tcBorders>
            <w:shd w:val="clear" w:color="auto" w:fill="auto"/>
          </w:tcPr>
          <w:p w14:paraId="78E46193" w14:textId="77777777" w:rsidR="00F168B3" w:rsidRPr="00CB13B0" w:rsidRDefault="00F168B3" w:rsidP="00F776F0">
            <w:pPr>
              <w:pStyle w:val="ENoteTableText"/>
            </w:pPr>
          </w:p>
        </w:tc>
      </w:tr>
      <w:tr w:rsidR="00F168B3" w:rsidRPr="00CB13B0" w14:paraId="696135E7" w14:textId="77777777" w:rsidTr="00F776F0">
        <w:trPr>
          <w:cantSplit/>
        </w:trPr>
        <w:tc>
          <w:tcPr>
            <w:tcW w:w="1695" w:type="dxa"/>
            <w:tcBorders>
              <w:top w:val="nil"/>
              <w:bottom w:val="single" w:sz="4" w:space="0" w:color="auto"/>
            </w:tcBorders>
            <w:shd w:val="clear" w:color="auto" w:fill="auto"/>
          </w:tcPr>
          <w:p w14:paraId="0EAF8D40" w14:textId="77777777" w:rsidR="00F168B3" w:rsidRPr="00CB13B0" w:rsidRDefault="00F168B3" w:rsidP="00F776F0">
            <w:pPr>
              <w:pStyle w:val="ENoteTTi"/>
              <w:keepNext w:val="0"/>
              <w:rPr>
                <w:rFonts w:eastAsiaTheme="minorHAnsi"/>
                <w:lang w:eastAsia="en-US"/>
              </w:rPr>
            </w:pPr>
            <w:r w:rsidRPr="00CB13B0">
              <w:t>Tax Laws Amendment (2010 Measures No.</w:t>
            </w:r>
            <w:r w:rsidR="0056271E" w:rsidRPr="00CB13B0">
              <w:t> </w:t>
            </w:r>
            <w:r w:rsidRPr="00CB13B0">
              <w:t>2) Act 2010</w:t>
            </w:r>
          </w:p>
        </w:tc>
        <w:tc>
          <w:tcPr>
            <w:tcW w:w="992" w:type="dxa"/>
            <w:tcBorders>
              <w:top w:val="nil"/>
              <w:bottom w:val="single" w:sz="4" w:space="0" w:color="auto"/>
            </w:tcBorders>
            <w:shd w:val="clear" w:color="auto" w:fill="auto"/>
          </w:tcPr>
          <w:p w14:paraId="7FCA88AB" w14:textId="77777777" w:rsidR="00F168B3" w:rsidRPr="00CB13B0" w:rsidRDefault="00F168B3" w:rsidP="00F776F0">
            <w:pPr>
              <w:pStyle w:val="ENoteTableText"/>
            </w:pPr>
            <w:r w:rsidRPr="00CB13B0">
              <w:t>75, 2010</w:t>
            </w:r>
          </w:p>
        </w:tc>
        <w:tc>
          <w:tcPr>
            <w:tcW w:w="992" w:type="dxa"/>
            <w:tcBorders>
              <w:top w:val="nil"/>
              <w:bottom w:val="single" w:sz="4" w:space="0" w:color="auto"/>
            </w:tcBorders>
            <w:shd w:val="clear" w:color="auto" w:fill="auto"/>
          </w:tcPr>
          <w:p w14:paraId="17E9FFB6"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nil"/>
              <w:bottom w:val="single" w:sz="4" w:space="0" w:color="auto"/>
            </w:tcBorders>
            <w:shd w:val="clear" w:color="auto" w:fill="auto"/>
          </w:tcPr>
          <w:p w14:paraId="070398B3" w14:textId="2A08224E" w:rsidR="00F168B3" w:rsidRPr="00CB13B0" w:rsidRDefault="00F168B3" w:rsidP="00F776F0">
            <w:pPr>
              <w:pStyle w:val="ENoteTableText"/>
            </w:pPr>
            <w:r w:rsidRPr="00CB13B0">
              <w:t>Schedule</w:t>
            </w:r>
            <w:r w:rsidR="0056271E" w:rsidRPr="00CB13B0">
              <w:t> </w:t>
            </w:r>
            <w:r w:rsidRPr="00CB13B0">
              <w:t>6 (</w:t>
            </w:r>
            <w:r w:rsidR="00410FA5">
              <w:t>item 1</w:t>
            </w:r>
            <w:r w:rsidRPr="00CB13B0">
              <w:t xml:space="preserve">15): </w:t>
            </w:r>
            <w:r w:rsidR="007E6237" w:rsidRPr="00CB13B0">
              <w:t>29 June</w:t>
            </w:r>
            <w:r w:rsidRPr="00CB13B0">
              <w:t xml:space="preserve"> 2010</w:t>
            </w:r>
          </w:p>
        </w:tc>
        <w:tc>
          <w:tcPr>
            <w:tcW w:w="1566" w:type="dxa"/>
            <w:tcBorders>
              <w:top w:val="nil"/>
              <w:bottom w:val="single" w:sz="4" w:space="0" w:color="auto"/>
            </w:tcBorders>
            <w:shd w:val="clear" w:color="auto" w:fill="auto"/>
          </w:tcPr>
          <w:p w14:paraId="3005CB9E" w14:textId="77777777" w:rsidR="00F168B3" w:rsidRPr="00CB13B0" w:rsidRDefault="00F168B3" w:rsidP="00F776F0">
            <w:pPr>
              <w:pStyle w:val="ENoteTableText"/>
            </w:pPr>
            <w:r w:rsidRPr="00CB13B0">
              <w:t>—</w:t>
            </w:r>
          </w:p>
        </w:tc>
      </w:tr>
      <w:tr w:rsidR="00F168B3" w:rsidRPr="00CB13B0" w14:paraId="4969D288" w14:textId="77777777" w:rsidTr="00F776F0">
        <w:trPr>
          <w:cantSplit/>
        </w:trPr>
        <w:tc>
          <w:tcPr>
            <w:tcW w:w="1695" w:type="dxa"/>
            <w:tcBorders>
              <w:top w:val="single" w:sz="4" w:space="0" w:color="auto"/>
              <w:bottom w:val="single" w:sz="4" w:space="0" w:color="auto"/>
            </w:tcBorders>
            <w:shd w:val="clear" w:color="auto" w:fill="auto"/>
          </w:tcPr>
          <w:p w14:paraId="515DC006" w14:textId="77777777" w:rsidR="00F168B3" w:rsidRPr="00CB13B0" w:rsidRDefault="00F168B3" w:rsidP="00F776F0">
            <w:pPr>
              <w:pStyle w:val="ENoteTableText"/>
            </w:pPr>
            <w:r w:rsidRPr="00CB13B0">
              <w:lastRenderedPageBreak/>
              <w:t>Australian Communications and Media Authority (Consequential and Transitional Provisions) Act 2005</w:t>
            </w:r>
          </w:p>
        </w:tc>
        <w:tc>
          <w:tcPr>
            <w:tcW w:w="992" w:type="dxa"/>
            <w:tcBorders>
              <w:top w:val="single" w:sz="4" w:space="0" w:color="auto"/>
              <w:bottom w:val="single" w:sz="4" w:space="0" w:color="auto"/>
            </w:tcBorders>
            <w:shd w:val="clear" w:color="auto" w:fill="auto"/>
          </w:tcPr>
          <w:p w14:paraId="149C8F9B" w14:textId="77777777" w:rsidR="00F168B3" w:rsidRPr="00CB13B0" w:rsidRDefault="00F168B3" w:rsidP="00F776F0">
            <w:pPr>
              <w:pStyle w:val="ENoteTableText"/>
            </w:pPr>
            <w:r w:rsidRPr="00CB13B0">
              <w:t>45, 2005</w:t>
            </w:r>
          </w:p>
        </w:tc>
        <w:tc>
          <w:tcPr>
            <w:tcW w:w="992" w:type="dxa"/>
            <w:tcBorders>
              <w:top w:val="single" w:sz="4" w:space="0" w:color="auto"/>
              <w:bottom w:val="single" w:sz="4" w:space="0" w:color="auto"/>
            </w:tcBorders>
            <w:shd w:val="clear" w:color="auto" w:fill="auto"/>
          </w:tcPr>
          <w:p w14:paraId="553DF696" w14:textId="77777777" w:rsidR="00F168B3" w:rsidRPr="00CB13B0" w:rsidRDefault="00F168B3" w:rsidP="00F776F0">
            <w:pPr>
              <w:pStyle w:val="ENoteTableText"/>
            </w:pPr>
            <w:smartTag w:uri="urn:schemas-microsoft-com:office:smarttags" w:element="date">
              <w:smartTagPr>
                <w:attr w:name="Month" w:val="4"/>
                <w:attr w:name="Day" w:val="1"/>
                <w:attr w:name="Year" w:val="2005"/>
              </w:smartTagPr>
              <w:r w:rsidRPr="00CB13B0">
                <w:t>1 Apr 2005</w:t>
              </w:r>
            </w:smartTag>
          </w:p>
        </w:tc>
        <w:tc>
          <w:tcPr>
            <w:tcW w:w="1843" w:type="dxa"/>
            <w:tcBorders>
              <w:top w:val="single" w:sz="4" w:space="0" w:color="auto"/>
              <w:bottom w:val="single" w:sz="4" w:space="0" w:color="auto"/>
            </w:tcBorders>
            <w:shd w:val="clear" w:color="auto" w:fill="auto"/>
          </w:tcPr>
          <w:p w14:paraId="4529CB0F" w14:textId="50CE6AEF" w:rsidR="00F168B3" w:rsidRPr="00CB13B0" w:rsidRDefault="00F168B3" w:rsidP="00F776F0">
            <w:pPr>
              <w:pStyle w:val="ENoteTableText"/>
            </w:pPr>
            <w:r w:rsidRPr="00CB13B0">
              <w:t>Schedule</w:t>
            </w:r>
            <w:r w:rsidR="0056271E" w:rsidRPr="00CB13B0">
              <w:t> </w:t>
            </w:r>
            <w:r w:rsidRPr="00CB13B0">
              <w:t>1 (</w:t>
            </w:r>
            <w:r w:rsidR="00410FA5">
              <w:t>items 6</w:t>
            </w:r>
            <w:r w:rsidRPr="00CB13B0">
              <w:t>6, 67) and Schedule</w:t>
            </w:r>
            <w:r w:rsidR="0056271E" w:rsidRPr="00CB13B0">
              <w:t> </w:t>
            </w:r>
            <w:r w:rsidRPr="00CB13B0">
              <w:t xml:space="preserve">4: </w:t>
            </w:r>
            <w:r w:rsidR="00410FA5">
              <w:t>1 July</w:t>
            </w:r>
            <w:r w:rsidRPr="00CB13B0">
              <w:t xml:space="preserve"> 2005 (</w:t>
            </w:r>
            <w:r w:rsidRPr="00CB13B0">
              <w:rPr>
                <w:i/>
              </w:rPr>
              <w:t xml:space="preserve">see </w:t>
            </w:r>
            <w:r w:rsidRPr="00CB13B0">
              <w:t>s. 2(1))</w:t>
            </w:r>
          </w:p>
        </w:tc>
        <w:tc>
          <w:tcPr>
            <w:tcW w:w="1566" w:type="dxa"/>
            <w:tcBorders>
              <w:top w:val="single" w:sz="4" w:space="0" w:color="auto"/>
              <w:bottom w:val="single" w:sz="4" w:space="0" w:color="auto"/>
            </w:tcBorders>
            <w:shd w:val="clear" w:color="auto" w:fill="auto"/>
          </w:tcPr>
          <w:p w14:paraId="6F5FCDDF" w14:textId="77777777" w:rsidR="00F168B3" w:rsidRPr="00CB13B0" w:rsidRDefault="00F168B3" w:rsidP="00F776F0">
            <w:pPr>
              <w:pStyle w:val="ENoteTableText"/>
            </w:pPr>
            <w:r w:rsidRPr="00CB13B0">
              <w:t>Sch. 4</w:t>
            </w:r>
          </w:p>
        </w:tc>
      </w:tr>
      <w:tr w:rsidR="00F168B3" w:rsidRPr="00CB13B0" w14:paraId="1D07C07B" w14:textId="77777777" w:rsidTr="00F776F0">
        <w:trPr>
          <w:cantSplit/>
        </w:trPr>
        <w:tc>
          <w:tcPr>
            <w:tcW w:w="1695" w:type="dxa"/>
            <w:tcBorders>
              <w:top w:val="single" w:sz="4" w:space="0" w:color="auto"/>
              <w:bottom w:val="nil"/>
            </w:tcBorders>
            <w:shd w:val="clear" w:color="auto" w:fill="auto"/>
          </w:tcPr>
          <w:p w14:paraId="7BBE823F" w14:textId="1274CD0F" w:rsidR="00F168B3" w:rsidRPr="00CB13B0" w:rsidRDefault="00F168B3" w:rsidP="00F776F0">
            <w:pPr>
              <w:pStyle w:val="ENoteTableText"/>
              <w:rPr>
                <w:szCs w:val="40"/>
              </w:rPr>
            </w:pPr>
            <w:r w:rsidRPr="00CB13B0">
              <w:t>Social Security Legislation Amendment (One</w:t>
            </w:r>
            <w:r w:rsidR="00410FA5">
              <w:noBreakHyphen/>
            </w:r>
            <w:r w:rsidRPr="00CB13B0">
              <w:t>off Payments for Carers) Act 2005</w:t>
            </w:r>
          </w:p>
        </w:tc>
        <w:tc>
          <w:tcPr>
            <w:tcW w:w="992" w:type="dxa"/>
            <w:tcBorders>
              <w:top w:val="single" w:sz="4" w:space="0" w:color="auto"/>
              <w:bottom w:val="nil"/>
            </w:tcBorders>
            <w:shd w:val="clear" w:color="auto" w:fill="auto"/>
          </w:tcPr>
          <w:p w14:paraId="569798BB" w14:textId="77777777" w:rsidR="00F168B3" w:rsidRPr="00CB13B0" w:rsidRDefault="00F168B3" w:rsidP="00F776F0">
            <w:pPr>
              <w:pStyle w:val="ENoteTableText"/>
            </w:pPr>
            <w:r w:rsidRPr="00CB13B0">
              <w:t>55, 2005</w:t>
            </w:r>
          </w:p>
        </w:tc>
        <w:tc>
          <w:tcPr>
            <w:tcW w:w="992" w:type="dxa"/>
            <w:tcBorders>
              <w:top w:val="single" w:sz="4" w:space="0" w:color="auto"/>
              <w:bottom w:val="nil"/>
            </w:tcBorders>
            <w:shd w:val="clear" w:color="auto" w:fill="auto"/>
          </w:tcPr>
          <w:p w14:paraId="10CB22DD" w14:textId="77777777" w:rsidR="00F168B3" w:rsidRPr="00CB13B0" w:rsidRDefault="001B5B3F" w:rsidP="00F776F0">
            <w:pPr>
              <w:pStyle w:val="ENoteTableText"/>
            </w:pPr>
            <w:r w:rsidRPr="00CB13B0">
              <w:t>25 May</w:t>
            </w:r>
            <w:r w:rsidR="00F168B3" w:rsidRPr="00CB13B0">
              <w:t xml:space="preserve"> 2005</w:t>
            </w:r>
          </w:p>
        </w:tc>
        <w:tc>
          <w:tcPr>
            <w:tcW w:w="1843" w:type="dxa"/>
            <w:tcBorders>
              <w:top w:val="single" w:sz="4" w:space="0" w:color="auto"/>
              <w:bottom w:val="nil"/>
            </w:tcBorders>
            <w:shd w:val="clear" w:color="auto" w:fill="auto"/>
          </w:tcPr>
          <w:p w14:paraId="5C054576" w14:textId="77777777" w:rsidR="00F168B3" w:rsidRPr="00CB13B0" w:rsidRDefault="001B5B3F" w:rsidP="00F776F0">
            <w:pPr>
              <w:pStyle w:val="ENoteTableText"/>
            </w:pPr>
            <w:r w:rsidRPr="00CB13B0">
              <w:t>25 May</w:t>
            </w:r>
            <w:r w:rsidR="00F168B3" w:rsidRPr="00CB13B0">
              <w:t xml:space="preserve"> 2005</w:t>
            </w:r>
          </w:p>
        </w:tc>
        <w:tc>
          <w:tcPr>
            <w:tcW w:w="1566" w:type="dxa"/>
            <w:tcBorders>
              <w:top w:val="single" w:sz="4" w:space="0" w:color="auto"/>
              <w:bottom w:val="nil"/>
            </w:tcBorders>
            <w:shd w:val="clear" w:color="auto" w:fill="auto"/>
          </w:tcPr>
          <w:p w14:paraId="51469D27" w14:textId="77218214" w:rsidR="00F168B3" w:rsidRPr="00CB13B0" w:rsidRDefault="00F168B3" w:rsidP="00F776F0">
            <w:pPr>
              <w:pStyle w:val="ENoteTableText"/>
            </w:pPr>
            <w:r w:rsidRPr="00CB13B0">
              <w:t>Sch. 2 (</w:t>
            </w:r>
            <w:r w:rsidR="00410FA5">
              <w:t>item 1</w:t>
            </w:r>
            <w:r w:rsidRPr="00CB13B0">
              <w:t>)</w:t>
            </w:r>
          </w:p>
        </w:tc>
      </w:tr>
      <w:tr w:rsidR="00F168B3" w:rsidRPr="00CB13B0" w14:paraId="227AB6B8" w14:textId="77777777" w:rsidTr="00F776F0">
        <w:trPr>
          <w:cantSplit/>
        </w:trPr>
        <w:tc>
          <w:tcPr>
            <w:tcW w:w="1695" w:type="dxa"/>
            <w:tcBorders>
              <w:top w:val="nil"/>
              <w:bottom w:val="nil"/>
            </w:tcBorders>
            <w:shd w:val="clear" w:color="auto" w:fill="auto"/>
          </w:tcPr>
          <w:p w14:paraId="4D6FE3F5"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58890D76" w14:textId="77777777" w:rsidR="00F168B3" w:rsidRPr="00CB13B0" w:rsidRDefault="00F168B3" w:rsidP="00F776F0">
            <w:pPr>
              <w:pStyle w:val="ENoteTableText"/>
            </w:pPr>
          </w:p>
        </w:tc>
        <w:tc>
          <w:tcPr>
            <w:tcW w:w="992" w:type="dxa"/>
            <w:tcBorders>
              <w:top w:val="nil"/>
              <w:bottom w:val="nil"/>
            </w:tcBorders>
            <w:shd w:val="clear" w:color="auto" w:fill="auto"/>
          </w:tcPr>
          <w:p w14:paraId="1CD65172" w14:textId="77777777" w:rsidR="00F168B3" w:rsidRPr="00CB13B0" w:rsidRDefault="00F168B3" w:rsidP="00F776F0">
            <w:pPr>
              <w:pStyle w:val="ENoteTableText"/>
            </w:pPr>
          </w:p>
        </w:tc>
        <w:tc>
          <w:tcPr>
            <w:tcW w:w="1843" w:type="dxa"/>
            <w:tcBorders>
              <w:top w:val="nil"/>
              <w:bottom w:val="nil"/>
            </w:tcBorders>
            <w:shd w:val="clear" w:color="auto" w:fill="auto"/>
          </w:tcPr>
          <w:p w14:paraId="64FF3344" w14:textId="77777777" w:rsidR="00F168B3" w:rsidRPr="00CB13B0" w:rsidRDefault="00F168B3" w:rsidP="00F776F0">
            <w:pPr>
              <w:pStyle w:val="ENoteTableText"/>
            </w:pPr>
          </w:p>
        </w:tc>
        <w:tc>
          <w:tcPr>
            <w:tcW w:w="1566" w:type="dxa"/>
            <w:tcBorders>
              <w:top w:val="nil"/>
              <w:bottom w:val="nil"/>
            </w:tcBorders>
            <w:shd w:val="clear" w:color="auto" w:fill="auto"/>
          </w:tcPr>
          <w:p w14:paraId="2D5EA207" w14:textId="77777777" w:rsidR="00F168B3" w:rsidRPr="00CB13B0" w:rsidRDefault="00F168B3" w:rsidP="00F776F0">
            <w:pPr>
              <w:pStyle w:val="ENoteTableText"/>
            </w:pPr>
          </w:p>
        </w:tc>
      </w:tr>
      <w:tr w:rsidR="00F168B3" w:rsidRPr="00CB13B0" w14:paraId="4B949DE4" w14:textId="77777777" w:rsidTr="00F776F0">
        <w:trPr>
          <w:cantSplit/>
        </w:trPr>
        <w:tc>
          <w:tcPr>
            <w:tcW w:w="1695" w:type="dxa"/>
            <w:tcBorders>
              <w:top w:val="nil"/>
              <w:bottom w:val="nil"/>
            </w:tcBorders>
            <w:shd w:val="clear" w:color="auto" w:fill="auto"/>
          </w:tcPr>
          <w:p w14:paraId="58C071F5" w14:textId="54D186AC" w:rsidR="00F168B3" w:rsidRPr="00CB13B0" w:rsidRDefault="00F168B3" w:rsidP="00F776F0">
            <w:pPr>
              <w:pStyle w:val="ENoteTTi"/>
              <w:rPr>
                <w:rFonts w:eastAsiaTheme="minorHAnsi"/>
                <w:lang w:eastAsia="en-US"/>
              </w:rPr>
            </w:pPr>
            <w:r w:rsidRPr="00CB13B0">
              <w:t>Social Security and Veterans’ Entitlements Legislation Amendment (One</w:t>
            </w:r>
            <w:r w:rsidR="00410FA5">
              <w:noBreakHyphen/>
            </w:r>
            <w:r w:rsidRPr="00CB13B0">
              <w:t>off Payments and Other Budget Measures) Act 2008</w:t>
            </w:r>
          </w:p>
        </w:tc>
        <w:tc>
          <w:tcPr>
            <w:tcW w:w="992" w:type="dxa"/>
            <w:tcBorders>
              <w:top w:val="nil"/>
              <w:bottom w:val="nil"/>
            </w:tcBorders>
            <w:shd w:val="clear" w:color="auto" w:fill="auto"/>
          </w:tcPr>
          <w:p w14:paraId="69E097EC" w14:textId="77777777" w:rsidR="00F168B3" w:rsidRPr="00CB13B0" w:rsidRDefault="00F168B3" w:rsidP="00F776F0">
            <w:pPr>
              <w:pStyle w:val="ENoteTableText"/>
            </w:pPr>
            <w:r w:rsidRPr="00CB13B0">
              <w:t>19, 2008</w:t>
            </w:r>
          </w:p>
        </w:tc>
        <w:tc>
          <w:tcPr>
            <w:tcW w:w="992" w:type="dxa"/>
            <w:tcBorders>
              <w:top w:val="nil"/>
              <w:bottom w:val="nil"/>
            </w:tcBorders>
            <w:shd w:val="clear" w:color="auto" w:fill="auto"/>
          </w:tcPr>
          <w:p w14:paraId="6831235B" w14:textId="77777777" w:rsidR="00F168B3" w:rsidRPr="00CB13B0" w:rsidRDefault="00F168B3" w:rsidP="00F776F0">
            <w:pPr>
              <w:pStyle w:val="ENoteTableText"/>
            </w:pPr>
            <w:r w:rsidRPr="00CB13B0">
              <w:t>26</w:t>
            </w:r>
            <w:r w:rsidR="0056271E" w:rsidRPr="00CB13B0">
              <w:t> </w:t>
            </w:r>
            <w:r w:rsidRPr="00CB13B0">
              <w:t>May 2008</w:t>
            </w:r>
          </w:p>
        </w:tc>
        <w:tc>
          <w:tcPr>
            <w:tcW w:w="1843" w:type="dxa"/>
            <w:tcBorders>
              <w:top w:val="nil"/>
              <w:bottom w:val="nil"/>
            </w:tcBorders>
            <w:shd w:val="clear" w:color="auto" w:fill="auto"/>
          </w:tcPr>
          <w:p w14:paraId="4026461B" w14:textId="77777777" w:rsidR="00F168B3" w:rsidRPr="00CB13B0" w:rsidRDefault="00F168B3" w:rsidP="00F776F0">
            <w:pPr>
              <w:pStyle w:val="ENoteTableText"/>
            </w:pPr>
            <w:r w:rsidRPr="00CB13B0">
              <w:t>Schedule</w:t>
            </w:r>
            <w:r w:rsidR="0056271E" w:rsidRPr="00CB13B0">
              <w:t> </w:t>
            </w:r>
            <w:r w:rsidRPr="00CB13B0">
              <w:t>3 (</w:t>
            </w:r>
            <w:r w:rsidR="00A13A22">
              <w:t>item 7</w:t>
            </w:r>
            <w:r w:rsidRPr="00CB13B0">
              <w:t>0): Royal Assent</w:t>
            </w:r>
          </w:p>
        </w:tc>
        <w:tc>
          <w:tcPr>
            <w:tcW w:w="1566" w:type="dxa"/>
            <w:tcBorders>
              <w:top w:val="nil"/>
              <w:bottom w:val="nil"/>
            </w:tcBorders>
            <w:shd w:val="clear" w:color="auto" w:fill="auto"/>
          </w:tcPr>
          <w:p w14:paraId="175C50CE" w14:textId="77777777" w:rsidR="00F168B3" w:rsidRPr="00CB13B0" w:rsidRDefault="00F168B3" w:rsidP="00F776F0">
            <w:pPr>
              <w:pStyle w:val="ENoteTableText"/>
            </w:pPr>
            <w:r w:rsidRPr="00CB13B0">
              <w:t>—</w:t>
            </w:r>
          </w:p>
        </w:tc>
      </w:tr>
      <w:tr w:rsidR="00F168B3" w:rsidRPr="00CB13B0" w14:paraId="06FF98F3" w14:textId="77777777" w:rsidTr="00F776F0">
        <w:trPr>
          <w:cantSplit/>
        </w:trPr>
        <w:tc>
          <w:tcPr>
            <w:tcW w:w="1695" w:type="dxa"/>
            <w:tcBorders>
              <w:top w:val="nil"/>
              <w:bottom w:val="nil"/>
            </w:tcBorders>
            <w:shd w:val="clear" w:color="auto" w:fill="auto"/>
          </w:tcPr>
          <w:p w14:paraId="1F7A105E" w14:textId="77777777" w:rsidR="00F168B3" w:rsidRPr="00CB13B0" w:rsidRDefault="00F168B3" w:rsidP="00F776F0">
            <w:pPr>
              <w:pStyle w:val="ENoteTTIndentHeadingSub"/>
            </w:pPr>
            <w:r w:rsidRPr="00CB13B0">
              <w:t>as amended by</w:t>
            </w:r>
          </w:p>
        </w:tc>
        <w:tc>
          <w:tcPr>
            <w:tcW w:w="992" w:type="dxa"/>
            <w:tcBorders>
              <w:top w:val="nil"/>
              <w:bottom w:val="nil"/>
            </w:tcBorders>
            <w:shd w:val="clear" w:color="auto" w:fill="auto"/>
          </w:tcPr>
          <w:p w14:paraId="28D2A624" w14:textId="77777777" w:rsidR="00F168B3" w:rsidRPr="00CB13B0" w:rsidRDefault="00F168B3" w:rsidP="00F776F0">
            <w:pPr>
              <w:pStyle w:val="ENoteTableText"/>
            </w:pPr>
          </w:p>
        </w:tc>
        <w:tc>
          <w:tcPr>
            <w:tcW w:w="992" w:type="dxa"/>
            <w:tcBorders>
              <w:top w:val="nil"/>
              <w:bottom w:val="nil"/>
            </w:tcBorders>
            <w:shd w:val="clear" w:color="auto" w:fill="auto"/>
          </w:tcPr>
          <w:p w14:paraId="343C6B33" w14:textId="77777777" w:rsidR="00F168B3" w:rsidRPr="00CB13B0" w:rsidRDefault="00F168B3" w:rsidP="00F776F0">
            <w:pPr>
              <w:pStyle w:val="ENoteTableText"/>
            </w:pPr>
          </w:p>
        </w:tc>
        <w:tc>
          <w:tcPr>
            <w:tcW w:w="1843" w:type="dxa"/>
            <w:tcBorders>
              <w:top w:val="nil"/>
              <w:bottom w:val="nil"/>
            </w:tcBorders>
            <w:shd w:val="clear" w:color="auto" w:fill="auto"/>
          </w:tcPr>
          <w:p w14:paraId="0CE95F3E" w14:textId="77777777" w:rsidR="00F168B3" w:rsidRPr="00CB13B0" w:rsidRDefault="00F168B3" w:rsidP="00F776F0">
            <w:pPr>
              <w:pStyle w:val="ENoteTableText"/>
            </w:pPr>
          </w:p>
        </w:tc>
        <w:tc>
          <w:tcPr>
            <w:tcW w:w="1566" w:type="dxa"/>
            <w:tcBorders>
              <w:top w:val="nil"/>
              <w:bottom w:val="nil"/>
            </w:tcBorders>
            <w:shd w:val="clear" w:color="auto" w:fill="auto"/>
          </w:tcPr>
          <w:p w14:paraId="6FF78D96" w14:textId="77777777" w:rsidR="00F168B3" w:rsidRPr="00CB13B0" w:rsidRDefault="00F168B3" w:rsidP="00F776F0">
            <w:pPr>
              <w:pStyle w:val="ENoteTableText"/>
            </w:pPr>
          </w:p>
        </w:tc>
      </w:tr>
      <w:tr w:rsidR="00F168B3" w:rsidRPr="00CB13B0" w14:paraId="3D22C360" w14:textId="77777777" w:rsidTr="00F776F0">
        <w:trPr>
          <w:cantSplit/>
        </w:trPr>
        <w:tc>
          <w:tcPr>
            <w:tcW w:w="1695" w:type="dxa"/>
            <w:tcBorders>
              <w:top w:val="nil"/>
              <w:bottom w:val="nil"/>
            </w:tcBorders>
            <w:shd w:val="clear" w:color="auto" w:fill="auto"/>
          </w:tcPr>
          <w:p w14:paraId="169B53A8" w14:textId="77777777" w:rsidR="00F168B3" w:rsidRPr="00CB13B0" w:rsidRDefault="00F168B3" w:rsidP="00F776F0">
            <w:pPr>
              <w:pStyle w:val="ENoteTTiSub"/>
              <w:rPr>
                <w:rFonts w:eastAsiaTheme="minorHAnsi"/>
                <w:lang w:eastAsia="en-US"/>
              </w:rPr>
            </w:pPr>
            <w:r w:rsidRPr="00CB13B0">
              <w:t>Statute Law Revision Act 2010</w:t>
            </w:r>
          </w:p>
        </w:tc>
        <w:tc>
          <w:tcPr>
            <w:tcW w:w="992" w:type="dxa"/>
            <w:tcBorders>
              <w:top w:val="nil"/>
              <w:bottom w:val="nil"/>
            </w:tcBorders>
            <w:shd w:val="clear" w:color="auto" w:fill="auto"/>
          </w:tcPr>
          <w:p w14:paraId="5FE52268" w14:textId="77777777" w:rsidR="00F168B3" w:rsidRPr="00CB13B0" w:rsidRDefault="00F168B3" w:rsidP="00F776F0">
            <w:pPr>
              <w:pStyle w:val="ENoteTableText"/>
            </w:pPr>
            <w:r w:rsidRPr="00CB13B0">
              <w:t>8, 2010</w:t>
            </w:r>
          </w:p>
        </w:tc>
        <w:tc>
          <w:tcPr>
            <w:tcW w:w="992" w:type="dxa"/>
            <w:tcBorders>
              <w:top w:val="nil"/>
              <w:bottom w:val="nil"/>
            </w:tcBorders>
            <w:shd w:val="clear" w:color="auto" w:fill="auto"/>
          </w:tcPr>
          <w:p w14:paraId="7465C978" w14:textId="77777777" w:rsidR="00F168B3" w:rsidRPr="00CB13B0" w:rsidRDefault="00F168B3" w:rsidP="00F776F0">
            <w:pPr>
              <w:pStyle w:val="ENoteTableText"/>
            </w:pPr>
            <w:r w:rsidRPr="00CB13B0">
              <w:t>1 Mar 2010</w:t>
            </w:r>
          </w:p>
        </w:tc>
        <w:tc>
          <w:tcPr>
            <w:tcW w:w="1843" w:type="dxa"/>
            <w:tcBorders>
              <w:top w:val="nil"/>
              <w:bottom w:val="nil"/>
            </w:tcBorders>
            <w:shd w:val="clear" w:color="auto" w:fill="auto"/>
          </w:tcPr>
          <w:p w14:paraId="7FEEEAB0" w14:textId="286E87F6" w:rsidR="00F168B3" w:rsidRPr="00CB13B0" w:rsidRDefault="00F168B3" w:rsidP="00F776F0">
            <w:pPr>
              <w:pStyle w:val="ENoteTableText"/>
            </w:pPr>
            <w:r w:rsidRPr="00CB13B0">
              <w:t>Sch 2 (</w:t>
            </w:r>
            <w:r w:rsidR="00410FA5">
              <w:t>item 2</w:t>
            </w:r>
            <w:r w:rsidRPr="00CB13B0">
              <w:t>0): 26</w:t>
            </w:r>
            <w:r w:rsidR="0056271E" w:rsidRPr="00CB13B0">
              <w:t> </w:t>
            </w:r>
            <w:r w:rsidRPr="00CB13B0">
              <w:t xml:space="preserve">May 2008 (s 2(1) </w:t>
            </w:r>
            <w:r w:rsidR="00410FA5">
              <w:t>item 2</w:t>
            </w:r>
            <w:r w:rsidRPr="00CB13B0">
              <w:t>1)</w:t>
            </w:r>
          </w:p>
        </w:tc>
        <w:tc>
          <w:tcPr>
            <w:tcW w:w="1566" w:type="dxa"/>
            <w:tcBorders>
              <w:top w:val="nil"/>
              <w:bottom w:val="nil"/>
            </w:tcBorders>
            <w:shd w:val="clear" w:color="auto" w:fill="auto"/>
          </w:tcPr>
          <w:p w14:paraId="0BAE69F0" w14:textId="77777777" w:rsidR="00F168B3" w:rsidRPr="00CB13B0" w:rsidRDefault="00F168B3" w:rsidP="00F776F0">
            <w:pPr>
              <w:pStyle w:val="ENoteTableText"/>
            </w:pPr>
            <w:r w:rsidRPr="00CB13B0">
              <w:t>—</w:t>
            </w:r>
          </w:p>
        </w:tc>
      </w:tr>
      <w:tr w:rsidR="00F168B3" w:rsidRPr="00CB13B0" w14:paraId="7246A6B7" w14:textId="77777777" w:rsidTr="00F776F0">
        <w:trPr>
          <w:cantSplit/>
        </w:trPr>
        <w:tc>
          <w:tcPr>
            <w:tcW w:w="1695" w:type="dxa"/>
            <w:tcBorders>
              <w:top w:val="nil"/>
              <w:bottom w:val="single" w:sz="4" w:space="0" w:color="auto"/>
            </w:tcBorders>
            <w:shd w:val="clear" w:color="auto" w:fill="auto"/>
          </w:tcPr>
          <w:p w14:paraId="79AE13A3" w14:textId="77777777" w:rsidR="00F168B3" w:rsidRPr="00CB13B0" w:rsidRDefault="00F168B3" w:rsidP="00F776F0">
            <w:pPr>
              <w:pStyle w:val="ENoteTTi"/>
            </w:pPr>
            <w:r w:rsidRPr="00CB13B0">
              <w:t>Statute Update (Autumn 2018) Act 2018</w:t>
            </w:r>
          </w:p>
        </w:tc>
        <w:tc>
          <w:tcPr>
            <w:tcW w:w="992" w:type="dxa"/>
            <w:tcBorders>
              <w:top w:val="nil"/>
              <w:bottom w:val="single" w:sz="4" w:space="0" w:color="auto"/>
            </w:tcBorders>
            <w:shd w:val="clear" w:color="auto" w:fill="auto"/>
          </w:tcPr>
          <w:p w14:paraId="26344549" w14:textId="77777777" w:rsidR="00F168B3" w:rsidRPr="00CB13B0" w:rsidRDefault="00F168B3" w:rsidP="00F776F0">
            <w:pPr>
              <w:pStyle w:val="ENoteTableText"/>
            </w:pPr>
            <w:r w:rsidRPr="00CB13B0">
              <w:t>41, 2018</w:t>
            </w:r>
          </w:p>
        </w:tc>
        <w:tc>
          <w:tcPr>
            <w:tcW w:w="992" w:type="dxa"/>
            <w:tcBorders>
              <w:top w:val="nil"/>
              <w:bottom w:val="single" w:sz="4" w:space="0" w:color="auto"/>
            </w:tcBorders>
            <w:shd w:val="clear" w:color="auto" w:fill="auto"/>
          </w:tcPr>
          <w:p w14:paraId="3E52B8BE" w14:textId="77777777" w:rsidR="00F168B3" w:rsidRPr="00CB13B0" w:rsidRDefault="00F168B3" w:rsidP="00F776F0">
            <w:pPr>
              <w:pStyle w:val="ENoteTableText"/>
            </w:pPr>
            <w:r w:rsidRPr="00CB13B0">
              <w:t>22</w:t>
            </w:r>
            <w:r w:rsidR="0056271E" w:rsidRPr="00CB13B0">
              <w:t> </w:t>
            </w:r>
            <w:r w:rsidRPr="00CB13B0">
              <w:t>May 2018</w:t>
            </w:r>
          </w:p>
        </w:tc>
        <w:tc>
          <w:tcPr>
            <w:tcW w:w="1843" w:type="dxa"/>
            <w:tcBorders>
              <w:top w:val="nil"/>
              <w:bottom w:val="single" w:sz="4" w:space="0" w:color="auto"/>
            </w:tcBorders>
            <w:shd w:val="clear" w:color="auto" w:fill="auto"/>
          </w:tcPr>
          <w:p w14:paraId="068625D9" w14:textId="4C146B78" w:rsidR="00F168B3" w:rsidRPr="00CB13B0" w:rsidRDefault="00F168B3" w:rsidP="00F776F0">
            <w:pPr>
              <w:pStyle w:val="ENoteTableText"/>
            </w:pPr>
            <w:r w:rsidRPr="00CB13B0">
              <w:t>Sch 5 (</w:t>
            </w:r>
            <w:r w:rsidR="00410FA5">
              <w:t>item 1</w:t>
            </w:r>
            <w:r w:rsidRPr="00CB13B0">
              <w:t>): 19</w:t>
            </w:r>
            <w:r w:rsidR="0056271E" w:rsidRPr="00CB13B0">
              <w:t> </w:t>
            </w:r>
            <w:r w:rsidRPr="00CB13B0">
              <w:t xml:space="preserve">June 2018 (s 2(1) </w:t>
            </w:r>
            <w:r w:rsidR="00410FA5">
              <w:t>item 4</w:t>
            </w:r>
            <w:r w:rsidRPr="00CB13B0">
              <w:t>)</w:t>
            </w:r>
          </w:p>
        </w:tc>
        <w:tc>
          <w:tcPr>
            <w:tcW w:w="1566" w:type="dxa"/>
            <w:tcBorders>
              <w:top w:val="nil"/>
              <w:bottom w:val="single" w:sz="4" w:space="0" w:color="auto"/>
            </w:tcBorders>
            <w:shd w:val="clear" w:color="auto" w:fill="auto"/>
          </w:tcPr>
          <w:p w14:paraId="63669A9F" w14:textId="77777777" w:rsidR="00F168B3" w:rsidRPr="00CB13B0" w:rsidRDefault="00F168B3" w:rsidP="00F776F0">
            <w:pPr>
              <w:pStyle w:val="ENoteTableText"/>
            </w:pPr>
            <w:r w:rsidRPr="00CB13B0">
              <w:t>—</w:t>
            </w:r>
          </w:p>
        </w:tc>
      </w:tr>
      <w:tr w:rsidR="00F168B3" w:rsidRPr="00CB13B0" w14:paraId="0CBBE455" w14:textId="77777777" w:rsidTr="00F776F0">
        <w:trPr>
          <w:cantSplit/>
        </w:trPr>
        <w:tc>
          <w:tcPr>
            <w:tcW w:w="1695" w:type="dxa"/>
            <w:tcBorders>
              <w:top w:val="single" w:sz="4" w:space="0" w:color="auto"/>
              <w:bottom w:val="single" w:sz="4" w:space="0" w:color="auto"/>
            </w:tcBorders>
            <w:shd w:val="clear" w:color="auto" w:fill="auto"/>
          </w:tcPr>
          <w:p w14:paraId="1B76BC55" w14:textId="77777777" w:rsidR="00F168B3" w:rsidRPr="00CB13B0" w:rsidRDefault="00F168B3" w:rsidP="00F776F0">
            <w:pPr>
              <w:pStyle w:val="ENoteTableText"/>
            </w:pPr>
            <w:r w:rsidRPr="00CB13B0">
              <w:t>Film Licensed Investment Company (Consequential Provisions) Act 2005</w:t>
            </w:r>
          </w:p>
        </w:tc>
        <w:tc>
          <w:tcPr>
            <w:tcW w:w="992" w:type="dxa"/>
            <w:tcBorders>
              <w:top w:val="single" w:sz="4" w:space="0" w:color="auto"/>
              <w:bottom w:val="single" w:sz="4" w:space="0" w:color="auto"/>
            </w:tcBorders>
            <w:shd w:val="clear" w:color="auto" w:fill="auto"/>
          </w:tcPr>
          <w:p w14:paraId="3523DA7A" w14:textId="77777777" w:rsidR="00F168B3" w:rsidRPr="00CB13B0" w:rsidRDefault="00F168B3" w:rsidP="00F776F0">
            <w:pPr>
              <w:pStyle w:val="ENoteTableText"/>
            </w:pPr>
            <w:r w:rsidRPr="00CB13B0">
              <w:t>58, 2005</w:t>
            </w:r>
          </w:p>
        </w:tc>
        <w:tc>
          <w:tcPr>
            <w:tcW w:w="992" w:type="dxa"/>
            <w:tcBorders>
              <w:top w:val="single" w:sz="4" w:space="0" w:color="auto"/>
              <w:bottom w:val="single" w:sz="4" w:space="0" w:color="auto"/>
            </w:tcBorders>
            <w:shd w:val="clear" w:color="auto" w:fill="auto"/>
          </w:tcPr>
          <w:p w14:paraId="3B814CBE" w14:textId="77777777" w:rsidR="00F168B3" w:rsidRPr="00CB13B0" w:rsidRDefault="00F168B3" w:rsidP="00F776F0">
            <w:pPr>
              <w:pStyle w:val="ENoteTableText"/>
            </w:pPr>
            <w:r w:rsidRPr="00CB13B0">
              <w:t>26</w:t>
            </w:r>
            <w:r w:rsidR="0056271E" w:rsidRPr="00CB13B0">
              <w:t> </w:t>
            </w:r>
            <w:r w:rsidRPr="00CB13B0">
              <w:t>June 2005</w:t>
            </w:r>
          </w:p>
        </w:tc>
        <w:tc>
          <w:tcPr>
            <w:tcW w:w="1843" w:type="dxa"/>
            <w:tcBorders>
              <w:top w:val="single" w:sz="4" w:space="0" w:color="auto"/>
              <w:bottom w:val="single" w:sz="4" w:space="0" w:color="auto"/>
            </w:tcBorders>
            <w:shd w:val="clear" w:color="auto" w:fill="auto"/>
          </w:tcPr>
          <w:p w14:paraId="6A69E75E" w14:textId="77777777" w:rsidR="00F168B3" w:rsidRPr="00CB13B0" w:rsidRDefault="00F168B3" w:rsidP="00F776F0">
            <w:pPr>
              <w:pStyle w:val="ENoteTableText"/>
            </w:pPr>
            <w:r w:rsidRPr="00CB13B0">
              <w:t>Schedule</w:t>
            </w:r>
            <w:r w:rsidR="0056271E" w:rsidRPr="00CB13B0">
              <w:t> </w:t>
            </w:r>
            <w:r w:rsidRPr="00CB13B0">
              <w:t>1: 27</w:t>
            </w:r>
            <w:r w:rsidR="0056271E" w:rsidRPr="00CB13B0">
              <w:t> </w:t>
            </w:r>
            <w:r w:rsidRPr="00CB13B0">
              <w:t>June 2005 (</w:t>
            </w:r>
            <w:r w:rsidRPr="00CB13B0">
              <w:rPr>
                <w:i/>
              </w:rPr>
              <w:t xml:space="preserve">see </w:t>
            </w:r>
            <w:r w:rsidRPr="00CB13B0">
              <w:t>s. 2(1))</w:t>
            </w:r>
            <w:r w:rsidRPr="00CB13B0">
              <w:br/>
              <w:t>Remainder: Royal Assent</w:t>
            </w:r>
          </w:p>
        </w:tc>
        <w:tc>
          <w:tcPr>
            <w:tcW w:w="1566" w:type="dxa"/>
            <w:tcBorders>
              <w:top w:val="single" w:sz="4" w:space="0" w:color="auto"/>
              <w:bottom w:val="single" w:sz="4" w:space="0" w:color="auto"/>
            </w:tcBorders>
            <w:shd w:val="clear" w:color="auto" w:fill="auto"/>
          </w:tcPr>
          <w:p w14:paraId="7BDDF2E3" w14:textId="6E8C2A42" w:rsidR="00F168B3" w:rsidRPr="00CB13B0" w:rsidRDefault="00F168B3" w:rsidP="00F776F0">
            <w:pPr>
              <w:pStyle w:val="ENoteTableText"/>
            </w:pPr>
            <w:r w:rsidRPr="00CB13B0">
              <w:t>Sch. 1 (</w:t>
            </w:r>
            <w:r w:rsidR="00410FA5">
              <w:t>item 1</w:t>
            </w:r>
            <w:r w:rsidRPr="00CB13B0">
              <w:t>7)</w:t>
            </w:r>
          </w:p>
        </w:tc>
      </w:tr>
      <w:tr w:rsidR="00F168B3" w:rsidRPr="00CB13B0" w14:paraId="4E25F489" w14:textId="77777777" w:rsidTr="00F776F0">
        <w:trPr>
          <w:cantSplit/>
        </w:trPr>
        <w:tc>
          <w:tcPr>
            <w:tcW w:w="1695" w:type="dxa"/>
            <w:tcBorders>
              <w:top w:val="single" w:sz="4" w:space="0" w:color="auto"/>
              <w:bottom w:val="single" w:sz="4" w:space="0" w:color="auto"/>
            </w:tcBorders>
            <w:shd w:val="clear" w:color="auto" w:fill="auto"/>
          </w:tcPr>
          <w:p w14:paraId="1F3339B8" w14:textId="77777777" w:rsidR="00F168B3" w:rsidRPr="00CB13B0" w:rsidRDefault="00F168B3" w:rsidP="00F776F0">
            <w:pPr>
              <w:pStyle w:val="ENoteTableText"/>
            </w:pPr>
            <w:r w:rsidRPr="00CB13B0">
              <w:lastRenderedPageBreak/>
              <w:t>Tax Laws Amendment (2005 Measures No.</w:t>
            </w:r>
            <w:r w:rsidR="0056271E" w:rsidRPr="00CB13B0">
              <w:t> </w:t>
            </w:r>
            <w:r w:rsidRPr="00CB13B0">
              <w:t>3) Act 2005</w:t>
            </w:r>
          </w:p>
        </w:tc>
        <w:tc>
          <w:tcPr>
            <w:tcW w:w="992" w:type="dxa"/>
            <w:tcBorders>
              <w:top w:val="single" w:sz="4" w:space="0" w:color="auto"/>
              <w:bottom w:val="single" w:sz="4" w:space="0" w:color="auto"/>
            </w:tcBorders>
            <w:shd w:val="clear" w:color="auto" w:fill="auto"/>
          </w:tcPr>
          <w:p w14:paraId="0B39FB19" w14:textId="77777777" w:rsidR="00F168B3" w:rsidRPr="00CB13B0" w:rsidRDefault="00F168B3" w:rsidP="00F776F0">
            <w:pPr>
              <w:pStyle w:val="ENoteTableText"/>
            </w:pPr>
            <w:r w:rsidRPr="00CB13B0">
              <w:t>63, 2005</w:t>
            </w:r>
          </w:p>
        </w:tc>
        <w:tc>
          <w:tcPr>
            <w:tcW w:w="992" w:type="dxa"/>
            <w:tcBorders>
              <w:top w:val="single" w:sz="4" w:space="0" w:color="auto"/>
              <w:bottom w:val="single" w:sz="4" w:space="0" w:color="auto"/>
            </w:tcBorders>
            <w:shd w:val="clear" w:color="auto" w:fill="auto"/>
          </w:tcPr>
          <w:p w14:paraId="4A62AAD9" w14:textId="77777777" w:rsidR="00F168B3" w:rsidRPr="00CB13B0" w:rsidRDefault="00F168B3" w:rsidP="00F776F0">
            <w:pPr>
              <w:pStyle w:val="ENoteTableText"/>
            </w:pPr>
            <w:r w:rsidRPr="00CB13B0">
              <w:t>26</w:t>
            </w:r>
            <w:r w:rsidR="0056271E" w:rsidRPr="00CB13B0">
              <w:t> </w:t>
            </w:r>
            <w:r w:rsidRPr="00CB13B0">
              <w:t>June 2005</w:t>
            </w:r>
          </w:p>
        </w:tc>
        <w:tc>
          <w:tcPr>
            <w:tcW w:w="1843" w:type="dxa"/>
            <w:tcBorders>
              <w:top w:val="single" w:sz="4" w:space="0" w:color="auto"/>
              <w:bottom w:val="single" w:sz="4" w:space="0" w:color="auto"/>
            </w:tcBorders>
            <w:shd w:val="clear" w:color="auto" w:fill="auto"/>
          </w:tcPr>
          <w:p w14:paraId="46412C96" w14:textId="15596E69" w:rsidR="00F168B3" w:rsidRPr="00CB13B0" w:rsidRDefault="00F168B3" w:rsidP="00F776F0">
            <w:pPr>
              <w:pStyle w:val="ENoteTableText"/>
            </w:pPr>
            <w:r w:rsidRPr="00CB13B0">
              <w:t>Schedule</w:t>
            </w:r>
            <w:r w:rsidR="0056271E" w:rsidRPr="00CB13B0">
              <w:t> </w:t>
            </w:r>
            <w:r w:rsidRPr="00CB13B0">
              <w:t>1 (</w:t>
            </w:r>
            <w:r w:rsidR="00410FA5">
              <w:t>items 5</w:t>
            </w:r>
            <w:r w:rsidRPr="00CB13B0">
              <w:t>–23): Royal Assent</w:t>
            </w:r>
          </w:p>
        </w:tc>
        <w:tc>
          <w:tcPr>
            <w:tcW w:w="1566" w:type="dxa"/>
            <w:tcBorders>
              <w:top w:val="single" w:sz="4" w:space="0" w:color="auto"/>
              <w:bottom w:val="single" w:sz="4" w:space="0" w:color="auto"/>
            </w:tcBorders>
            <w:shd w:val="clear" w:color="auto" w:fill="auto"/>
          </w:tcPr>
          <w:p w14:paraId="4D584398" w14:textId="6CD5B30A" w:rsidR="00F168B3" w:rsidRPr="00CB13B0" w:rsidRDefault="00F168B3" w:rsidP="00F776F0">
            <w:pPr>
              <w:pStyle w:val="ENoteTableText"/>
            </w:pPr>
            <w:r w:rsidRPr="00CB13B0">
              <w:t>Sch. 1 (</w:t>
            </w:r>
            <w:r w:rsidR="00410FA5">
              <w:t>item 2</w:t>
            </w:r>
            <w:r w:rsidRPr="00CB13B0">
              <w:t>3)</w:t>
            </w:r>
          </w:p>
        </w:tc>
      </w:tr>
      <w:tr w:rsidR="00F168B3" w:rsidRPr="00CB13B0" w14:paraId="62102A86" w14:textId="77777777" w:rsidTr="00F776F0">
        <w:trPr>
          <w:cantSplit/>
        </w:trPr>
        <w:tc>
          <w:tcPr>
            <w:tcW w:w="1695" w:type="dxa"/>
            <w:tcBorders>
              <w:top w:val="single" w:sz="4" w:space="0" w:color="auto"/>
              <w:bottom w:val="single" w:sz="4" w:space="0" w:color="auto"/>
            </w:tcBorders>
            <w:shd w:val="clear" w:color="auto" w:fill="auto"/>
          </w:tcPr>
          <w:p w14:paraId="21230F34" w14:textId="77ECA554" w:rsidR="00F168B3" w:rsidRPr="00CB13B0" w:rsidRDefault="00F168B3" w:rsidP="00F776F0">
            <w:pPr>
              <w:pStyle w:val="ENoteTableText"/>
            </w:pPr>
            <w:r w:rsidRPr="00CB13B0">
              <w:t>New International Tax Arrangements (Foreign</w:t>
            </w:r>
            <w:r w:rsidR="00410FA5">
              <w:noBreakHyphen/>
            </w:r>
            <w:r w:rsidRPr="00CB13B0">
              <w:t>owned Branches and Other Measures) Act 2005</w:t>
            </w:r>
          </w:p>
        </w:tc>
        <w:tc>
          <w:tcPr>
            <w:tcW w:w="992" w:type="dxa"/>
            <w:tcBorders>
              <w:top w:val="single" w:sz="4" w:space="0" w:color="auto"/>
              <w:bottom w:val="single" w:sz="4" w:space="0" w:color="auto"/>
            </w:tcBorders>
            <w:shd w:val="clear" w:color="auto" w:fill="auto"/>
          </w:tcPr>
          <w:p w14:paraId="590AF2CA" w14:textId="77777777" w:rsidR="00F168B3" w:rsidRPr="00CB13B0" w:rsidRDefault="00F168B3" w:rsidP="00F776F0">
            <w:pPr>
              <w:pStyle w:val="ENoteTableText"/>
            </w:pPr>
            <w:r w:rsidRPr="00CB13B0">
              <w:t>64, 2005</w:t>
            </w:r>
          </w:p>
        </w:tc>
        <w:tc>
          <w:tcPr>
            <w:tcW w:w="992" w:type="dxa"/>
            <w:tcBorders>
              <w:top w:val="single" w:sz="4" w:space="0" w:color="auto"/>
              <w:bottom w:val="single" w:sz="4" w:space="0" w:color="auto"/>
            </w:tcBorders>
            <w:shd w:val="clear" w:color="auto" w:fill="auto"/>
          </w:tcPr>
          <w:p w14:paraId="1411125E" w14:textId="77777777" w:rsidR="00F168B3" w:rsidRPr="00CB13B0" w:rsidRDefault="00F168B3" w:rsidP="00F776F0">
            <w:pPr>
              <w:pStyle w:val="ENoteTableText"/>
            </w:pPr>
            <w:r w:rsidRPr="00CB13B0">
              <w:t>26</w:t>
            </w:r>
            <w:r w:rsidR="0056271E" w:rsidRPr="00CB13B0">
              <w:t> </w:t>
            </w:r>
            <w:r w:rsidRPr="00CB13B0">
              <w:t>June 2005</w:t>
            </w:r>
          </w:p>
        </w:tc>
        <w:tc>
          <w:tcPr>
            <w:tcW w:w="1843" w:type="dxa"/>
            <w:tcBorders>
              <w:top w:val="single" w:sz="4" w:space="0" w:color="auto"/>
              <w:bottom w:val="single" w:sz="4" w:space="0" w:color="auto"/>
            </w:tcBorders>
            <w:shd w:val="clear" w:color="auto" w:fill="auto"/>
          </w:tcPr>
          <w:p w14:paraId="6DFA5199" w14:textId="77777777" w:rsidR="00F168B3" w:rsidRPr="00CB13B0" w:rsidRDefault="00F168B3" w:rsidP="00F776F0">
            <w:pPr>
              <w:pStyle w:val="ENoteTableText"/>
            </w:pPr>
            <w:r w:rsidRPr="00CB13B0">
              <w:t>Schedule</w:t>
            </w:r>
            <w:r w:rsidR="0056271E" w:rsidRPr="00CB13B0">
              <w:t> </w:t>
            </w:r>
            <w:r w:rsidRPr="00CB13B0">
              <w:t>2: 27</w:t>
            </w:r>
            <w:r w:rsidR="0056271E" w:rsidRPr="00CB13B0">
              <w:t> </w:t>
            </w:r>
            <w:r w:rsidRPr="00CB13B0">
              <w:t>June 2005</w:t>
            </w:r>
            <w:r w:rsidRPr="00CB13B0">
              <w:br/>
              <w:t>Schedule</w:t>
            </w:r>
            <w:r w:rsidR="0056271E" w:rsidRPr="00CB13B0">
              <w:t> </w:t>
            </w:r>
            <w:r w:rsidRPr="00CB13B0">
              <w:t xml:space="preserve">5: </w:t>
            </w:r>
            <w:r w:rsidR="007E6237" w:rsidRPr="00CB13B0">
              <w:t>29 June</w:t>
            </w:r>
            <w:r w:rsidRPr="00CB13B0">
              <w:t xml:space="preserve"> 2004</w:t>
            </w:r>
            <w:r w:rsidRPr="00CB13B0">
              <w:br/>
              <w:t>Remainder: Royal Assent</w:t>
            </w:r>
          </w:p>
        </w:tc>
        <w:tc>
          <w:tcPr>
            <w:tcW w:w="1566" w:type="dxa"/>
            <w:tcBorders>
              <w:top w:val="single" w:sz="4" w:space="0" w:color="auto"/>
              <w:bottom w:val="single" w:sz="4" w:space="0" w:color="auto"/>
            </w:tcBorders>
            <w:shd w:val="clear" w:color="auto" w:fill="auto"/>
          </w:tcPr>
          <w:p w14:paraId="3719564A" w14:textId="77C4426B" w:rsidR="00F168B3" w:rsidRPr="00CB13B0" w:rsidRDefault="00F168B3" w:rsidP="00F776F0">
            <w:pPr>
              <w:pStyle w:val="ENoteTableText"/>
            </w:pPr>
            <w:r w:rsidRPr="00CB13B0">
              <w:t>Sch. 2 (</w:t>
            </w:r>
            <w:r w:rsidR="00410FA5">
              <w:t>item 1</w:t>
            </w:r>
            <w:r w:rsidRPr="00CB13B0">
              <w:t>1(2)), Sch. 3 (</w:t>
            </w:r>
            <w:r w:rsidR="00410FA5">
              <w:t>items 1</w:t>
            </w:r>
            <w:r w:rsidRPr="00CB13B0">
              <w:t>1, 39) and Sch. 4 (</w:t>
            </w:r>
            <w:r w:rsidR="00A13A22">
              <w:t>items 4</w:t>
            </w:r>
            <w:r w:rsidRPr="00CB13B0">
              <w:t>0, 41)</w:t>
            </w:r>
          </w:p>
        </w:tc>
      </w:tr>
      <w:tr w:rsidR="00F168B3" w:rsidRPr="00CB13B0" w14:paraId="2AF0DFAA" w14:textId="77777777" w:rsidTr="00F776F0">
        <w:trPr>
          <w:cantSplit/>
        </w:trPr>
        <w:tc>
          <w:tcPr>
            <w:tcW w:w="1695" w:type="dxa"/>
            <w:tcBorders>
              <w:top w:val="single" w:sz="4" w:space="0" w:color="auto"/>
              <w:bottom w:val="single" w:sz="4" w:space="0" w:color="auto"/>
            </w:tcBorders>
            <w:shd w:val="clear" w:color="auto" w:fill="auto"/>
          </w:tcPr>
          <w:p w14:paraId="213C4820" w14:textId="77777777" w:rsidR="00F168B3" w:rsidRPr="00CB13B0" w:rsidRDefault="00F168B3" w:rsidP="00F776F0">
            <w:pPr>
              <w:pStyle w:val="ENoteTableText"/>
            </w:pPr>
            <w:r w:rsidRPr="00CB13B0">
              <w:t>Social Security Amendment (Extension of Youth Allowance and Austudy Eligibility to New Apprentices) Act 2005</w:t>
            </w:r>
          </w:p>
        </w:tc>
        <w:tc>
          <w:tcPr>
            <w:tcW w:w="992" w:type="dxa"/>
            <w:tcBorders>
              <w:top w:val="single" w:sz="4" w:space="0" w:color="auto"/>
              <w:bottom w:val="single" w:sz="4" w:space="0" w:color="auto"/>
            </w:tcBorders>
            <w:shd w:val="clear" w:color="auto" w:fill="auto"/>
          </w:tcPr>
          <w:p w14:paraId="20A7A741" w14:textId="77777777" w:rsidR="00F168B3" w:rsidRPr="00CB13B0" w:rsidRDefault="00F168B3" w:rsidP="00F776F0">
            <w:pPr>
              <w:pStyle w:val="ENoteTableText"/>
            </w:pPr>
            <w:r w:rsidRPr="00CB13B0">
              <w:t>66, 2005</w:t>
            </w:r>
          </w:p>
        </w:tc>
        <w:tc>
          <w:tcPr>
            <w:tcW w:w="992" w:type="dxa"/>
            <w:tcBorders>
              <w:top w:val="single" w:sz="4" w:space="0" w:color="auto"/>
              <w:bottom w:val="single" w:sz="4" w:space="0" w:color="auto"/>
            </w:tcBorders>
            <w:shd w:val="clear" w:color="auto" w:fill="auto"/>
          </w:tcPr>
          <w:p w14:paraId="5AC821DB" w14:textId="77777777" w:rsidR="00F168B3" w:rsidRPr="00CB13B0" w:rsidRDefault="00F168B3" w:rsidP="00F776F0">
            <w:pPr>
              <w:pStyle w:val="ENoteTableText"/>
            </w:pPr>
            <w:r w:rsidRPr="00CB13B0">
              <w:t>26</w:t>
            </w:r>
            <w:r w:rsidR="0056271E" w:rsidRPr="00CB13B0">
              <w:t> </w:t>
            </w:r>
            <w:r w:rsidRPr="00CB13B0">
              <w:t>June 2005</w:t>
            </w:r>
          </w:p>
        </w:tc>
        <w:tc>
          <w:tcPr>
            <w:tcW w:w="1843" w:type="dxa"/>
            <w:tcBorders>
              <w:top w:val="single" w:sz="4" w:space="0" w:color="auto"/>
              <w:bottom w:val="single" w:sz="4" w:space="0" w:color="auto"/>
            </w:tcBorders>
            <w:shd w:val="clear" w:color="auto" w:fill="auto"/>
          </w:tcPr>
          <w:p w14:paraId="4AC7C612" w14:textId="23CA6BC2" w:rsidR="00F168B3" w:rsidRPr="00CB13B0" w:rsidRDefault="00F168B3" w:rsidP="00F776F0">
            <w:pPr>
              <w:pStyle w:val="ENoteTableText"/>
            </w:pPr>
            <w:r w:rsidRPr="00CB13B0">
              <w:t>Schedules</w:t>
            </w:r>
            <w:r w:rsidR="0056271E" w:rsidRPr="00CB13B0">
              <w:t> </w:t>
            </w:r>
            <w:r w:rsidRPr="00CB13B0">
              <w:t xml:space="preserve">1 and 2: </w:t>
            </w:r>
            <w:r w:rsidR="00410FA5">
              <w:t>1 July</w:t>
            </w:r>
            <w:r w:rsidRPr="00CB13B0">
              <w:t xml:space="preserve"> 2005</w:t>
            </w:r>
            <w:r w:rsidRPr="00CB13B0">
              <w:br/>
              <w:t>Schedule</w:t>
            </w:r>
            <w:r w:rsidR="0056271E" w:rsidRPr="00CB13B0">
              <w:t> </w:t>
            </w:r>
            <w:r w:rsidRPr="00CB13B0">
              <w:t>3: 20 Mar 2000 (</w:t>
            </w:r>
            <w:r w:rsidRPr="00CB13B0">
              <w:rPr>
                <w:i/>
              </w:rPr>
              <w:t xml:space="preserve">see </w:t>
            </w:r>
            <w:r w:rsidRPr="00CB13B0">
              <w:t>s. 2(1))</w:t>
            </w:r>
            <w:r w:rsidRPr="00CB13B0">
              <w:br/>
              <w:t>Remainder: Royal Assent</w:t>
            </w:r>
          </w:p>
        </w:tc>
        <w:tc>
          <w:tcPr>
            <w:tcW w:w="1566" w:type="dxa"/>
            <w:tcBorders>
              <w:top w:val="single" w:sz="4" w:space="0" w:color="auto"/>
              <w:bottom w:val="single" w:sz="4" w:space="0" w:color="auto"/>
            </w:tcBorders>
            <w:shd w:val="clear" w:color="auto" w:fill="auto"/>
          </w:tcPr>
          <w:p w14:paraId="6D066F83" w14:textId="2CA73722" w:rsidR="00F168B3" w:rsidRPr="00CB13B0" w:rsidRDefault="00F168B3" w:rsidP="00F776F0">
            <w:pPr>
              <w:pStyle w:val="ENoteTableText"/>
            </w:pPr>
            <w:r w:rsidRPr="00CB13B0">
              <w:t>Sch. 2 (</w:t>
            </w:r>
            <w:r w:rsidR="00410FA5">
              <w:t>item 3</w:t>
            </w:r>
            <w:r w:rsidRPr="00CB13B0">
              <w:t>)</w:t>
            </w:r>
          </w:p>
        </w:tc>
      </w:tr>
      <w:tr w:rsidR="00F168B3" w:rsidRPr="00CB13B0" w14:paraId="49473729" w14:textId="77777777" w:rsidTr="00F776F0">
        <w:trPr>
          <w:cantSplit/>
        </w:trPr>
        <w:tc>
          <w:tcPr>
            <w:tcW w:w="1695" w:type="dxa"/>
            <w:tcBorders>
              <w:top w:val="single" w:sz="4" w:space="0" w:color="auto"/>
              <w:bottom w:val="single" w:sz="4" w:space="0" w:color="auto"/>
            </w:tcBorders>
            <w:shd w:val="clear" w:color="auto" w:fill="auto"/>
          </w:tcPr>
          <w:p w14:paraId="75C145F6" w14:textId="77777777" w:rsidR="00F168B3" w:rsidRPr="00CB13B0" w:rsidRDefault="00F168B3" w:rsidP="00F776F0">
            <w:pPr>
              <w:pStyle w:val="ENoteTableText"/>
            </w:pPr>
            <w:r w:rsidRPr="00CB13B0">
              <w:t>Tax Laws Amendment (Improvements to Self Assessment) Act (No.</w:t>
            </w:r>
            <w:r w:rsidR="0056271E" w:rsidRPr="00CB13B0">
              <w:t> </w:t>
            </w:r>
            <w:r w:rsidRPr="00CB13B0">
              <w:t>1) 2005</w:t>
            </w:r>
          </w:p>
        </w:tc>
        <w:tc>
          <w:tcPr>
            <w:tcW w:w="992" w:type="dxa"/>
            <w:tcBorders>
              <w:top w:val="single" w:sz="4" w:space="0" w:color="auto"/>
              <w:bottom w:val="single" w:sz="4" w:space="0" w:color="auto"/>
            </w:tcBorders>
            <w:shd w:val="clear" w:color="auto" w:fill="auto"/>
          </w:tcPr>
          <w:p w14:paraId="12A5D9F8" w14:textId="77777777" w:rsidR="00F168B3" w:rsidRPr="00CB13B0" w:rsidRDefault="00F168B3" w:rsidP="00F776F0">
            <w:pPr>
              <w:pStyle w:val="ENoteTableText"/>
            </w:pPr>
            <w:r w:rsidRPr="00CB13B0">
              <w:t>75, 2005</w:t>
            </w:r>
          </w:p>
        </w:tc>
        <w:tc>
          <w:tcPr>
            <w:tcW w:w="992" w:type="dxa"/>
            <w:tcBorders>
              <w:top w:val="single" w:sz="4" w:space="0" w:color="auto"/>
              <w:bottom w:val="single" w:sz="4" w:space="0" w:color="auto"/>
            </w:tcBorders>
            <w:shd w:val="clear" w:color="auto" w:fill="auto"/>
          </w:tcPr>
          <w:p w14:paraId="7FA7AC46" w14:textId="77777777" w:rsidR="00F168B3" w:rsidRPr="00CB13B0" w:rsidRDefault="007E6237" w:rsidP="00F776F0">
            <w:pPr>
              <w:pStyle w:val="ENoteTableText"/>
            </w:pPr>
            <w:r w:rsidRPr="00CB13B0">
              <w:t>29 June</w:t>
            </w:r>
            <w:r w:rsidR="00F168B3" w:rsidRPr="00CB13B0">
              <w:t xml:space="preserve"> 2005</w:t>
            </w:r>
          </w:p>
        </w:tc>
        <w:tc>
          <w:tcPr>
            <w:tcW w:w="1843" w:type="dxa"/>
            <w:tcBorders>
              <w:top w:val="single" w:sz="4" w:space="0" w:color="auto"/>
              <w:bottom w:val="single" w:sz="4" w:space="0" w:color="auto"/>
            </w:tcBorders>
            <w:shd w:val="clear" w:color="auto" w:fill="auto"/>
          </w:tcPr>
          <w:p w14:paraId="5E88E793" w14:textId="77777777" w:rsidR="00F168B3" w:rsidRPr="00CB13B0" w:rsidRDefault="007E6237" w:rsidP="00F776F0">
            <w:pPr>
              <w:pStyle w:val="ENoteTableText"/>
            </w:pPr>
            <w:r w:rsidRPr="00CB13B0">
              <w:t>29 June</w:t>
            </w:r>
            <w:r w:rsidR="00F168B3" w:rsidRPr="00CB13B0">
              <w:t xml:space="preserve"> 2005</w:t>
            </w:r>
          </w:p>
        </w:tc>
        <w:tc>
          <w:tcPr>
            <w:tcW w:w="1566" w:type="dxa"/>
            <w:tcBorders>
              <w:top w:val="single" w:sz="4" w:space="0" w:color="auto"/>
              <w:bottom w:val="single" w:sz="4" w:space="0" w:color="auto"/>
            </w:tcBorders>
            <w:shd w:val="clear" w:color="auto" w:fill="auto"/>
          </w:tcPr>
          <w:p w14:paraId="4528CCD7" w14:textId="23090967" w:rsidR="00F168B3" w:rsidRPr="00CB13B0" w:rsidRDefault="00F168B3" w:rsidP="00F776F0">
            <w:pPr>
              <w:pStyle w:val="ENoteTableText"/>
            </w:pPr>
            <w:r w:rsidRPr="00CB13B0">
              <w:t>Sch. 1 (</w:t>
            </w:r>
            <w:r w:rsidR="00410FA5">
              <w:t>item 3</w:t>
            </w:r>
            <w:r w:rsidRPr="00CB13B0">
              <w:t>1)</w:t>
            </w:r>
          </w:p>
        </w:tc>
      </w:tr>
      <w:tr w:rsidR="00F168B3" w:rsidRPr="00CB13B0" w14:paraId="02CD77E1" w14:textId="77777777" w:rsidTr="00F776F0">
        <w:trPr>
          <w:cantSplit/>
        </w:trPr>
        <w:tc>
          <w:tcPr>
            <w:tcW w:w="1695" w:type="dxa"/>
            <w:tcBorders>
              <w:top w:val="single" w:sz="4" w:space="0" w:color="auto"/>
              <w:bottom w:val="single" w:sz="4" w:space="0" w:color="auto"/>
            </w:tcBorders>
            <w:shd w:val="clear" w:color="auto" w:fill="auto"/>
          </w:tcPr>
          <w:p w14:paraId="4C1BFEAE" w14:textId="77777777" w:rsidR="00F168B3" w:rsidRPr="00CB13B0" w:rsidRDefault="00F168B3" w:rsidP="00F776F0">
            <w:pPr>
              <w:pStyle w:val="ENoteTableText"/>
            </w:pPr>
            <w:r w:rsidRPr="00CB13B0">
              <w:t>Tax Laws Amendment (2005 Measures No.</w:t>
            </w:r>
            <w:r w:rsidR="0056271E" w:rsidRPr="00CB13B0">
              <w:t> </w:t>
            </w:r>
            <w:r w:rsidRPr="00CB13B0">
              <w:t>1) Act 2005</w:t>
            </w:r>
          </w:p>
        </w:tc>
        <w:tc>
          <w:tcPr>
            <w:tcW w:w="992" w:type="dxa"/>
            <w:tcBorders>
              <w:top w:val="single" w:sz="4" w:space="0" w:color="auto"/>
              <w:bottom w:val="single" w:sz="4" w:space="0" w:color="auto"/>
            </w:tcBorders>
            <w:shd w:val="clear" w:color="auto" w:fill="auto"/>
          </w:tcPr>
          <w:p w14:paraId="69062A6E" w14:textId="77777777" w:rsidR="00F168B3" w:rsidRPr="00CB13B0" w:rsidRDefault="00F168B3" w:rsidP="00F776F0">
            <w:pPr>
              <w:pStyle w:val="ENoteTableText"/>
            </w:pPr>
            <w:r w:rsidRPr="00CB13B0">
              <w:t>77, 2005</w:t>
            </w:r>
          </w:p>
        </w:tc>
        <w:tc>
          <w:tcPr>
            <w:tcW w:w="992" w:type="dxa"/>
            <w:tcBorders>
              <w:top w:val="single" w:sz="4" w:space="0" w:color="auto"/>
              <w:bottom w:val="single" w:sz="4" w:space="0" w:color="auto"/>
            </w:tcBorders>
            <w:shd w:val="clear" w:color="auto" w:fill="auto"/>
          </w:tcPr>
          <w:p w14:paraId="2C96BA45" w14:textId="77777777" w:rsidR="00F168B3" w:rsidRPr="00CB13B0" w:rsidRDefault="007E6237" w:rsidP="00F776F0">
            <w:pPr>
              <w:pStyle w:val="ENoteTableText"/>
            </w:pPr>
            <w:r w:rsidRPr="00CB13B0">
              <w:t>29 June</w:t>
            </w:r>
            <w:r w:rsidR="00F168B3" w:rsidRPr="00CB13B0">
              <w:t xml:space="preserve"> 2005</w:t>
            </w:r>
          </w:p>
        </w:tc>
        <w:tc>
          <w:tcPr>
            <w:tcW w:w="1843" w:type="dxa"/>
            <w:tcBorders>
              <w:top w:val="single" w:sz="4" w:space="0" w:color="auto"/>
              <w:bottom w:val="single" w:sz="4" w:space="0" w:color="auto"/>
            </w:tcBorders>
            <w:shd w:val="clear" w:color="auto" w:fill="auto"/>
          </w:tcPr>
          <w:p w14:paraId="2D74A9A8" w14:textId="77777777" w:rsidR="00F168B3" w:rsidRPr="00CB13B0" w:rsidRDefault="007E6237" w:rsidP="00F776F0">
            <w:pPr>
              <w:pStyle w:val="ENoteTableText"/>
            </w:pPr>
            <w:r w:rsidRPr="00CB13B0">
              <w:t>29 June</w:t>
            </w:r>
            <w:r w:rsidR="00F168B3" w:rsidRPr="00CB13B0">
              <w:t xml:space="preserve"> 2005</w:t>
            </w:r>
          </w:p>
        </w:tc>
        <w:tc>
          <w:tcPr>
            <w:tcW w:w="1566" w:type="dxa"/>
            <w:tcBorders>
              <w:top w:val="single" w:sz="4" w:space="0" w:color="auto"/>
              <w:bottom w:val="single" w:sz="4" w:space="0" w:color="auto"/>
            </w:tcBorders>
            <w:shd w:val="clear" w:color="auto" w:fill="auto"/>
          </w:tcPr>
          <w:p w14:paraId="6F9D5B89" w14:textId="080AD887" w:rsidR="00F168B3" w:rsidRPr="00CB13B0" w:rsidRDefault="00F168B3" w:rsidP="00F776F0">
            <w:pPr>
              <w:pStyle w:val="ENoteTableText"/>
            </w:pPr>
            <w:r w:rsidRPr="00CB13B0">
              <w:t>Sch. 2 (</w:t>
            </w:r>
            <w:r w:rsidR="00410FA5">
              <w:t>item 3</w:t>
            </w:r>
            <w:r w:rsidRPr="00CB13B0">
              <w:t>) and Sch. 4 (</w:t>
            </w:r>
            <w:r w:rsidR="00410FA5">
              <w:t>item 5</w:t>
            </w:r>
            <w:r w:rsidRPr="00CB13B0">
              <w:t>)</w:t>
            </w:r>
          </w:p>
        </w:tc>
      </w:tr>
      <w:tr w:rsidR="00F168B3" w:rsidRPr="00CB13B0" w14:paraId="45CEC4B6" w14:textId="77777777" w:rsidTr="00F776F0">
        <w:trPr>
          <w:cantSplit/>
        </w:trPr>
        <w:tc>
          <w:tcPr>
            <w:tcW w:w="1695" w:type="dxa"/>
            <w:tcBorders>
              <w:top w:val="single" w:sz="4" w:space="0" w:color="auto"/>
              <w:bottom w:val="single" w:sz="4" w:space="0" w:color="auto"/>
            </w:tcBorders>
            <w:shd w:val="clear" w:color="auto" w:fill="auto"/>
          </w:tcPr>
          <w:p w14:paraId="1F7CB5CD" w14:textId="77777777" w:rsidR="00F168B3" w:rsidRPr="00CB13B0" w:rsidRDefault="00F168B3" w:rsidP="00F776F0">
            <w:pPr>
              <w:pStyle w:val="ENoteTableText"/>
            </w:pPr>
            <w:r w:rsidRPr="00CB13B0">
              <w:t>Tax Laws Amendment (2005 Measures No.</w:t>
            </w:r>
            <w:r w:rsidR="0056271E" w:rsidRPr="00CB13B0">
              <w:t> </w:t>
            </w:r>
            <w:r w:rsidRPr="00CB13B0">
              <w:t>2) Act 2005</w:t>
            </w:r>
          </w:p>
        </w:tc>
        <w:tc>
          <w:tcPr>
            <w:tcW w:w="992" w:type="dxa"/>
            <w:tcBorders>
              <w:top w:val="single" w:sz="4" w:space="0" w:color="auto"/>
              <w:bottom w:val="single" w:sz="4" w:space="0" w:color="auto"/>
            </w:tcBorders>
            <w:shd w:val="clear" w:color="auto" w:fill="auto"/>
          </w:tcPr>
          <w:p w14:paraId="0E5742C2" w14:textId="77777777" w:rsidR="00F168B3" w:rsidRPr="00CB13B0" w:rsidRDefault="00F168B3" w:rsidP="00F776F0">
            <w:pPr>
              <w:pStyle w:val="ENoteTableText"/>
            </w:pPr>
            <w:r w:rsidRPr="00CB13B0">
              <w:t>78, 2005</w:t>
            </w:r>
          </w:p>
        </w:tc>
        <w:tc>
          <w:tcPr>
            <w:tcW w:w="992" w:type="dxa"/>
            <w:tcBorders>
              <w:top w:val="single" w:sz="4" w:space="0" w:color="auto"/>
              <w:bottom w:val="single" w:sz="4" w:space="0" w:color="auto"/>
            </w:tcBorders>
            <w:shd w:val="clear" w:color="auto" w:fill="auto"/>
          </w:tcPr>
          <w:p w14:paraId="44A8C952" w14:textId="77777777" w:rsidR="00F168B3" w:rsidRPr="00CB13B0" w:rsidRDefault="007E6237" w:rsidP="00F776F0">
            <w:pPr>
              <w:pStyle w:val="ENoteTableText"/>
            </w:pPr>
            <w:r w:rsidRPr="00CB13B0">
              <w:t>29 June</w:t>
            </w:r>
            <w:r w:rsidR="00F168B3" w:rsidRPr="00CB13B0">
              <w:t xml:space="preserve"> 2005</w:t>
            </w:r>
          </w:p>
        </w:tc>
        <w:tc>
          <w:tcPr>
            <w:tcW w:w="1843" w:type="dxa"/>
            <w:tcBorders>
              <w:top w:val="single" w:sz="4" w:space="0" w:color="auto"/>
              <w:bottom w:val="single" w:sz="4" w:space="0" w:color="auto"/>
            </w:tcBorders>
            <w:shd w:val="clear" w:color="auto" w:fill="auto"/>
          </w:tcPr>
          <w:p w14:paraId="1A401526" w14:textId="77777777" w:rsidR="00F168B3" w:rsidRPr="00CB13B0" w:rsidRDefault="007E6237" w:rsidP="00F776F0">
            <w:pPr>
              <w:pStyle w:val="ENoteTableText"/>
            </w:pPr>
            <w:r w:rsidRPr="00CB13B0">
              <w:t>29 June</w:t>
            </w:r>
            <w:r w:rsidR="00F168B3" w:rsidRPr="00CB13B0">
              <w:t xml:space="preserve"> 2005</w:t>
            </w:r>
          </w:p>
        </w:tc>
        <w:tc>
          <w:tcPr>
            <w:tcW w:w="1566" w:type="dxa"/>
            <w:tcBorders>
              <w:top w:val="single" w:sz="4" w:space="0" w:color="auto"/>
              <w:bottom w:val="single" w:sz="4" w:space="0" w:color="auto"/>
            </w:tcBorders>
            <w:shd w:val="clear" w:color="auto" w:fill="auto"/>
          </w:tcPr>
          <w:p w14:paraId="27781BC9" w14:textId="0A689F07" w:rsidR="00F168B3" w:rsidRPr="00CB13B0" w:rsidRDefault="00F168B3" w:rsidP="00F776F0">
            <w:pPr>
              <w:pStyle w:val="ENoteTableText"/>
            </w:pPr>
            <w:r w:rsidRPr="00CB13B0">
              <w:t>Sch. 1 (</w:t>
            </w:r>
            <w:r w:rsidR="00410FA5">
              <w:t>item 3</w:t>
            </w:r>
            <w:r w:rsidRPr="00CB13B0">
              <w:t>) and Sch. 3 (</w:t>
            </w:r>
            <w:r w:rsidR="00410FA5">
              <w:t>items 5</w:t>
            </w:r>
            <w:r w:rsidRPr="00CB13B0">
              <w:t>, 12)</w:t>
            </w:r>
          </w:p>
        </w:tc>
      </w:tr>
      <w:tr w:rsidR="00F168B3" w:rsidRPr="00CB13B0" w14:paraId="734BC63D" w14:textId="77777777" w:rsidTr="00F776F0">
        <w:trPr>
          <w:cantSplit/>
        </w:trPr>
        <w:tc>
          <w:tcPr>
            <w:tcW w:w="1695" w:type="dxa"/>
            <w:tcBorders>
              <w:top w:val="single" w:sz="4" w:space="0" w:color="auto"/>
              <w:bottom w:val="nil"/>
            </w:tcBorders>
            <w:shd w:val="clear" w:color="auto" w:fill="auto"/>
          </w:tcPr>
          <w:p w14:paraId="285D5A07" w14:textId="77777777" w:rsidR="00F168B3" w:rsidRPr="00CB13B0" w:rsidRDefault="00F168B3" w:rsidP="00F776F0">
            <w:pPr>
              <w:pStyle w:val="ENoteTableText"/>
            </w:pPr>
            <w:r w:rsidRPr="00CB13B0">
              <w:t>Superannuation (Consequential Amendments) Act 2005</w:t>
            </w:r>
          </w:p>
        </w:tc>
        <w:tc>
          <w:tcPr>
            <w:tcW w:w="992" w:type="dxa"/>
            <w:tcBorders>
              <w:top w:val="single" w:sz="4" w:space="0" w:color="auto"/>
              <w:bottom w:val="nil"/>
            </w:tcBorders>
            <w:shd w:val="clear" w:color="auto" w:fill="auto"/>
          </w:tcPr>
          <w:p w14:paraId="20538534" w14:textId="77777777" w:rsidR="00F168B3" w:rsidRPr="00CB13B0" w:rsidRDefault="00F168B3" w:rsidP="00F776F0">
            <w:pPr>
              <w:pStyle w:val="ENoteTableText"/>
            </w:pPr>
            <w:r w:rsidRPr="00CB13B0">
              <w:t>81, 2005</w:t>
            </w:r>
          </w:p>
        </w:tc>
        <w:tc>
          <w:tcPr>
            <w:tcW w:w="992" w:type="dxa"/>
            <w:tcBorders>
              <w:top w:val="single" w:sz="4" w:space="0" w:color="auto"/>
              <w:bottom w:val="nil"/>
            </w:tcBorders>
            <w:shd w:val="clear" w:color="auto" w:fill="auto"/>
          </w:tcPr>
          <w:p w14:paraId="3F29DA62" w14:textId="77777777" w:rsidR="00F168B3" w:rsidRPr="00CB13B0" w:rsidRDefault="007E6237" w:rsidP="00F776F0">
            <w:pPr>
              <w:pStyle w:val="ENoteTableText"/>
            </w:pPr>
            <w:r w:rsidRPr="00CB13B0">
              <w:t>29 June</w:t>
            </w:r>
            <w:r w:rsidR="00F168B3" w:rsidRPr="00CB13B0">
              <w:t xml:space="preserve"> 2005</w:t>
            </w:r>
          </w:p>
        </w:tc>
        <w:tc>
          <w:tcPr>
            <w:tcW w:w="1843" w:type="dxa"/>
            <w:tcBorders>
              <w:top w:val="single" w:sz="4" w:space="0" w:color="auto"/>
              <w:bottom w:val="nil"/>
            </w:tcBorders>
            <w:shd w:val="clear" w:color="auto" w:fill="auto"/>
          </w:tcPr>
          <w:p w14:paraId="43ABA7CF" w14:textId="0C88F651" w:rsidR="00F168B3" w:rsidRPr="00CB13B0" w:rsidRDefault="00F168B3" w:rsidP="00F776F0">
            <w:pPr>
              <w:pStyle w:val="ENoteTableText"/>
            </w:pPr>
            <w:r w:rsidRPr="00CB13B0">
              <w:t>Schedule</w:t>
            </w:r>
            <w:r w:rsidR="0056271E" w:rsidRPr="00CB13B0">
              <w:t> </w:t>
            </w:r>
            <w:r w:rsidRPr="00CB13B0">
              <w:t>7 (</w:t>
            </w:r>
            <w:r w:rsidR="00410FA5">
              <w:t>items 2</w:t>
            </w:r>
            <w:r w:rsidRPr="00CB13B0">
              <w:t xml:space="preserve">, 3): </w:t>
            </w:r>
            <w:r w:rsidR="00410FA5">
              <w:t>1 July</w:t>
            </w:r>
            <w:r w:rsidRPr="00CB13B0">
              <w:t xml:space="preserve"> 2005</w:t>
            </w:r>
          </w:p>
        </w:tc>
        <w:tc>
          <w:tcPr>
            <w:tcW w:w="1566" w:type="dxa"/>
            <w:tcBorders>
              <w:top w:val="single" w:sz="4" w:space="0" w:color="auto"/>
              <w:bottom w:val="nil"/>
            </w:tcBorders>
            <w:shd w:val="clear" w:color="auto" w:fill="auto"/>
          </w:tcPr>
          <w:p w14:paraId="2B51919C" w14:textId="16C96F93" w:rsidR="00F168B3" w:rsidRPr="00CB13B0" w:rsidRDefault="00F168B3" w:rsidP="00F776F0">
            <w:pPr>
              <w:pStyle w:val="ENoteTableText"/>
            </w:pPr>
            <w:r w:rsidRPr="00CB13B0">
              <w:t>Sch. 7 (</w:t>
            </w:r>
            <w:r w:rsidR="00410FA5">
              <w:t>item 3</w:t>
            </w:r>
            <w:r w:rsidRPr="00CB13B0">
              <w:t>)</w:t>
            </w:r>
          </w:p>
        </w:tc>
      </w:tr>
      <w:tr w:rsidR="00F168B3" w:rsidRPr="00CB13B0" w14:paraId="373751FB" w14:textId="77777777" w:rsidTr="00F776F0">
        <w:trPr>
          <w:cantSplit/>
        </w:trPr>
        <w:tc>
          <w:tcPr>
            <w:tcW w:w="1695" w:type="dxa"/>
            <w:tcBorders>
              <w:top w:val="nil"/>
              <w:bottom w:val="nil"/>
            </w:tcBorders>
            <w:shd w:val="clear" w:color="auto" w:fill="auto"/>
          </w:tcPr>
          <w:p w14:paraId="3D0117AF"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6DF6626C" w14:textId="77777777" w:rsidR="00F168B3" w:rsidRPr="00CB13B0" w:rsidRDefault="00F168B3" w:rsidP="00F776F0">
            <w:pPr>
              <w:pStyle w:val="ENoteTableText"/>
            </w:pPr>
          </w:p>
        </w:tc>
        <w:tc>
          <w:tcPr>
            <w:tcW w:w="992" w:type="dxa"/>
            <w:tcBorders>
              <w:top w:val="nil"/>
              <w:bottom w:val="nil"/>
            </w:tcBorders>
            <w:shd w:val="clear" w:color="auto" w:fill="auto"/>
          </w:tcPr>
          <w:p w14:paraId="202ABEE0" w14:textId="77777777" w:rsidR="00F168B3" w:rsidRPr="00CB13B0" w:rsidRDefault="00F168B3" w:rsidP="00F776F0">
            <w:pPr>
              <w:pStyle w:val="ENoteTableText"/>
            </w:pPr>
          </w:p>
        </w:tc>
        <w:tc>
          <w:tcPr>
            <w:tcW w:w="1843" w:type="dxa"/>
            <w:tcBorders>
              <w:top w:val="nil"/>
              <w:bottom w:val="nil"/>
            </w:tcBorders>
            <w:shd w:val="clear" w:color="auto" w:fill="auto"/>
          </w:tcPr>
          <w:p w14:paraId="22E951BF" w14:textId="77777777" w:rsidR="00F168B3" w:rsidRPr="00CB13B0" w:rsidRDefault="00F168B3" w:rsidP="00F776F0">
            <w:pPr>
              <w:pStyle w:val="ENoteTableText"/>
            </w:pPr>
          </w:p>
        </w:tc>
        <w:tc>
          <w:tcPr>
            <w:tcW w:w="1566" w:type="dxa"/>
            <w:tcBorders>
              <w:top w:val="nil"/>
              <w:bottom w:val="nil"/>
            </w:tcBorders>
            <w:shd w:val="clear" w:color="auto" w:fill="auto"/>
          </w:tcPr>
          <w:p w14:paraId="6BF1D2F8" w14:textId="77777777" w:rsidR="00F168B3" w:rsidRPr="00CB13B0" w:rsidRDefault="00F168B3" w:rsidP="00F776F0">
            <w:pPr>
              <w:pStyle w:val="ENoteTableText"/>
            </w:pPr>
          </w:p>
        </w:tc>
      </w:tr>
      <w:tr w:rsidR="00F168B3" w:rsidRPr="00CB13B0" w14:paraId="2F7D9FE9" w14:textId="77777777" w:rsidTr="00F776F0">
        <w:trPr>
          <w:cantSplit/>
        </w:trPr>
        <w:tc>
          <w:tcPr>
            <w:tcW w:w="1695" w:type="dxa"/>
            <w:tcBorders>
              <w:top w:val="nil"/>
              <w:bottom w:val="single" w:sz="4" w:space="0" w:color="auto"/>
            </w:tcBorders>
            <w:shd w:val="clear" w:color="auto" w:fill="auto"/>
          </w:tcPr>
          <w:p w14:paraId="6050D496" w14:textId="77777777" w:rsidR="00F168B3" w:rsidRPr="00CB13B0" w:rsidRDefault="00F168B3" w:rsidP="00F776F0">
            <w:pPr>
              <w:pStyle w:val="ENoteTTi"/>
              <w:rPr>
                <w:rFonts w:eastAsiaTheme="minorHAnsi"/>
                <w:lang w:eastAsia="en-US"/>
              </w:rPr>
            </w:pPr>
            <w:r w:rsidRPr="00CB13B0">
              <w:t>Superannuation Legislation Amendment (Trustee Board and Other Measures) (Consequential Amendments) Act 2008</w:t>
            </w:r>
          </w:p>
        </w:tc>
        <w:tc>
          <w:tcPr>
            <w:tcW w:w="992" w:type="dxa"/>
            <w:tcBorders>
              <w:top w:val="nil"/>
              <w:bottom w:val="single" w:sz="4" w:space="0" w:color="auto"/>
            </w:tcBorders>
            <w:shd w:val="clear" w:color="auto" w:fill="auto"/>
          </w:tcPr>
          <w:p w14:paraId="17F8667F" w14:textId="77777777" w:rsidR="00F168B3" w:rsidRPr="00CB13B0" w:rsidRDefault="00F168B3" w:rsidP="00F776F0">
            <w:pPr>
              <w:pStyle w:val="ENoteTableText"/>
            </w:pPr>
            <w:r w:rsidRPr="00CB13B0">
              <w:t>26, 2008</w:t>
            </w:r>
          </w:p>
        </w:tc>
        <w:tc>
          <w:tcPr>
            <w:tcW w:w="992" w:type="dxa"/>
            <w:tcBorders>
              <w:top w:val="nil"/>
              <w:bottom w:val="single" w:sz="4" w:space="0" w:color="auto"/>
            </w:tcBorders>
            <w:shd w:val="clear" w:color="auto" w:fill="auto"/>
          </w:tcPr>
          <w:p w14:paraId="2F80CE1C" w14:textId="77777777" w:rsidR="00F168B3" w:rsidRPr="00CB13B0" w:rsidRDefault="00A175B9" w:rsidP="00F776F0">
            <w:pPr>
              <w:pStyle w:val="ENoteTableText"/>
            </w:pPr>
            <w:r w:rsidRPr="00CB13B0">
              <w:t>23 June</w:t>
            </w:r>
            <w:r w:rsidR="00F168B3" w:rsidRPr="00CB13B0">
              <w:t xml:space="preserve"> 2008</w:t>
            </w:r>
          </w:p>
        </w:tc>
        <w:tc>
          <w:tcPr>
            <w:tcW w:w="1843" w:type="dxa"/>
            <w:tcBorders>
              <w:top w:val="nil"/>
              <w:bottom w:val="single" w:sz="4" w:space="0" w:color="auto"/>
            </w:tcBorders>
            <w:shd w:val="clear" w:color="auto" w:fill="auto"/>
          </w:tcPr>
          <w:p w14:paraId="7B6FD5F2" w14:textId="6BF26D9E" w:rsidR="00F168B3" w:rsidRPr="00CB13B0" w:rsidRDefault="00F168B3" w:rsidP="00F776F0">
            <w:pPr>
              <w:pStyle w:val="ENoteTableText"/>
            </w:pPr>
            <w:r w:rsidRPr="00CB13B0">
              <w:t>Schedule</w:t>
            </w:r>
            <w:r w:rsidR="0056271E" w:rsidRPr="00CB13B0">
              <w:t> </w:t>
            </w:r>
            <w:r w:rsidRPr="00CB13B0">
              <w:t>1 (</w:t>
            </w:r>
            <w:r w:rsidR="00410FA5">
              <w:t>items 1</w:t>
            </w:r>
            <w:r w:rsidRPr="00CB13B0">
              <w:t>17–121): Royal Assent</w:t>
            </w:r>
          </w:p>
        </w:tc>
        <w:tc>
          <w:tcPr>
            <w:tcW w:w="1566" w:type="dxa"/>
            <w:tcBorders>
              <w:top w:val="nil"/>
              <w:bottom w:val="single" w:sz="4" w:space="0" w:color="auto"/>
            </w:tcBorders>
            <w:shd w:val="clear" w:color="auto" w:fill="auto"/>
          </w:tcPr>
          <w:p w14:paraId="0C6F9396" w14:textId="77777777" w:rsidR="00F168B3" w:rsidRPr="00CB13B0" w:rsidRDefault="00F168B3" w:rsidP="00F776F0">
            <w:pPr>
              <w:pStyle w:val="ENoteTableText"/>
            </w:pPr>
            <w:r w:rsidRPr="00CB13B0">
              <w:t>—</w:t>
            </w:r>
          </w:p>
        </w:tc>
      </w:tr>
      <w:tr w:rsidR="00F168B3" w:rsidRPr="00CB13B0" w14:paraId="76E2F449" w14:textId="77777777" w:rsidTr="00F776F0">
        <w:trPr>
          <w:cantSplit/>
        </w:trPr>
        <w:tc>
          <w:tcPr>
            <w:tcW w:w="1695" w:type="dxa"/>
            <w:tcBorders>
              <w:top w:val="single" w:sz="4" w:space="0" w:color="auto"/>
              <w:bottom w:val="single" w:sz="4" w:space="0" w:color="auto"/>
            </w:tcBorders>
            <w:shd w:val="clear" w:color="auto" w:fill="auto"/>
          </w:tcPr>
          <w:p w14:paraId="016C6CE3" w14:textId="77777777" w:rsidR="00F168B3" w:rsidRPr="00CB13B0" w:rsidRDefault="00F168B3" w:rsidP="00F776F0">
            <w:pPr>
              <w:pStyle w:val="ENoteTableText"/>
            </w:pPr>
            <w:r w:rsidRPr="00CB13B0">
              <w:t>Tax Laws Amendment (Loss Recoupment Rules and Other Measures) Act 2005</w:t>
            </w:r>
          </w:p>
        </w:tc>
        <w:tc>
          <w:tcPr>
            <w:tcW w:w="992" w:type="dxa"/>
            <w:tcBorders>
              <w:top w:val="single" w:sz="4" w:space="0" w:color="auto"/>
              <w:bottom w:val="single" w:sz="4" w:space="0" w:color="auto"/>
            </w:tcBorders>
            <w:shd w:val="clear" w:color="auto" w:fill="auto"/>
          </w:tcPr>
          <w:p w14:paraId="3799FFA1" w14:textId="77777777" w:rsidR="00F168B3" w:rsidRPr="00CB13B0" w:rsidRDefault="00F168B3" w:rsidP="00F776F0">
            <w:pPr>
              <w:pStyle w:val="ENoteTableText"/>
            </w:pPr>
            <w:r w:rsidRPr="00CB13B0">
              <w:t>147, 2005</w:t>
            </w:r>
          </w:p>
        </w:tc>
        <w:tc>
          <w:tcPr>
            <w:tcW w:w="992" w:type="dxa"/>
            <w:tcBorders>
              <w:top w:val="single" w:sz="4" w:space="0" w:color="auto"/>
              <w:bottom w:val="single" w:sz="4" w:space="0" w:color="auto"/>
            </w:tcBorders>
            <w:shd w:val="clear" w:color="auto" w:fill="auto"/>
          </w:tcPr>
          <w:p w14:paraId="29F0A20D" w14:textId="77777777" w:rsidR="00F168B3" w:rsidRPr="00CB13B0" w:rsidRDefault="00F168B3" w:rsidP="00F776F0">
            <w:pPr>
              <w:pStyle w:val="ENoteTableText"/>
            </w:pPr>
            <w:smartTag w:uri="urn:schemas-microsoft-com:office:smarttags" w:element="date">
              <w:smartTagPr>
                <w:attr w:name="Month" w:val="12"/>
                <w:attr w:name="Day" w:val="14"/>
                <w:attr w:name="Year" w:val="2005"/>
              </w:smartTagPr>
              <w:r w:rsidRPr="00CB13B0">
                <w:t>14 Dec 2005</w:t>
              </w:r>
            </w:smartTag>
          </w:p>
        </w:tc>
        <w:tc>
          <w:tcPr>
            <w:tcW w:w="1843" w:type="dxa"/>
            <w:tcBorders>
              <w:top w:val="single" w:sz="4" w:space="0" w:color="auto"/>
              <w:bottom w:val="single" w:sz="4" w:space="0" w:color="auto"/>
            </w:tcBorders>
            <w:shd w:val="clear" w:color="auto" w:fill="auto"/>
          </w:tcPr>
          <w:p w14:paraId="0F859482" w14:textId="1D573A20" w:rsidR="00F168B3" w:rsidRPr="00CB13B0" w:rsidRDefault="00F168B3" w:rsidP="00F776F0">
            <w:pPr>
              <w:pStyle w:val="ENoteTableText"/>
            </w:pPr>
            <w:r w:rsidRPr="00CB13B0">
              <w:t>Schedule</w:t>
            </w:r>
            <w:r w:rsidR="0056271E" w:rsidRPr="00CB13B0">
              <w:t> </w:t>
            </w:r>
            <w:r w:rsidRPr="00CB13B0">
              <w:t>1 (</w:t>
            </w:r>
            <w:r w:rsidR="00A13A22">
              <w:t>items 4</w:t>
            </w:r>
            <w:r w:rsidRPr="00CB13B0">
              <w:t>–168, 169(2), 170–176), Schedule</w:t>
            </w:r>
            <w:r w:rsidR="0056271E" w:rsidRPr="00CB13B0">
              <w:t> </w:t>
            </w:r>
            <w:r w:rsidRPr="00CB13B0">
              <w:t>2 (</w:t>
            </w:r>
            <w:r w:rsidR="00410FA5">
              <w:t>items 1</w:t>
            </w:r>
            <w:r w:rsidRPr="00CB13B0">
              <w:t>, 12–24, 26–28), Schedule</w:t>
            </w:r>
            <w:r w:rsidR="0056271E" w:rsidRPr="00CB13B0">
              <w:t> </w:t>
            </w:r>
            <w:r w:rsidRPr="00CB13B0">
              <w:t>3, Schedule</w:t>
            </w:r>
            <w:r w:rsidR="0056271E" w:rsidRPr="00CB13B0">
              <w:t> </w:t>
            </w:r>
            <w:r w:rsidRPr="00CB13B0">
              <w:t>4 (</w:t>
            </w:r>
            <w:r w:rsidR="00A13A22">
              <w:t>items 4</w:t>
            </w:r>
            <w:r w:rsidRPr="00CB13B0">
              <w:t>–12), Schedule</w:t>
            </w:r>
            <w:r w:rsidR="0056271E" w:rsidRPr="00CB13B0">
              <w:t> </w:t>
            </w:r>
            <w:r w:rsidRPr="00CB13B0">
              <w:t>5 (</w:t>
            </w:r>
            <w:r w:rsidR="00410FA5">
              <w:t>items 1</w:t>
            </w:r>
            <w:r w:rsidRPr="00CB13B0">
              <w:t>3, 14, 20), Schedule</w:t>
            </w:r>
            <w:r w:rsidR="0056271E" w:rsidRPr="00CB13B0">
              <w:t> </w:t>
            </w:r>
            <w:r w:rsidRPr="00CB13B0">
              <w:t>6 (</w:t>
            </w:r>
            <w:r w:rsidR="00410FA5">
              <w:t>items 1</w:t>
            </w:r>
            <w:r w:rsidRPr="00CB13B0">
              <w:t>, 2, 10(1)) and Schedule</w:t>
            </w:r>
            <w:r w:rsidR="0056271E" w:rsidRPr="00CB13B0">
              <w:t> </w:t>
            </w:r>
            <w:r w:rsidRPr="00CB13B0">
              <w:t>7 (</w:t>
            </w:r>
            <w:r w:rsidR="00410FA5">
              <w:t>items 1</w:t>
            </w:r>
            <w:r w:rsidRPr="00CB13B0">
              <w:t>4–16, 20): Royal Assent</w:t>
            </w:r>
          </w:p>
        </w:tc>
        <w:tc>
          <w:tcPr>
            <w:tcW w:w="1566" w:type="dxa"/>
            <w:tcBorders>
              <w:top w:val="single" w:sz="4" w:space="0" w:color="auto"/>
              <w:bottom w:val="single" w:sz="4" w:space="0" w:color="auto"/>
            </w:tcBorders>
            <w:shd w:val="clear" w:color="auto" w:fill="auto"/>
          </w:tcPr>
          <w:p w14:paraId="129EF328" w14:textId="40888D9D" w:rsidR="00F168B3" w:rsidRPr="00CB13B0" w:rsidRDefault="00F168B3" w:rsidP="00F776F0">
            <w:pPr>
              <w:pStyle w:val="ENoteTableText"/>
            </w:pPr>
            <w:r w:rsidRPr="00CB13B0">
              <w:t>Sch. 1 (</w:t>
            </w:r>
            <w:r w:rsidR="00410FA5">
              <w:t>items 1</w:t>
            </w:r>
            <w:r w:rsidRPr="00CB13B0">
              <w:t>69(2), 170–176), Sch. 2 (</w:t>
            </w:r>
            <w:r w:rsidR="00410FA5">
              <w:t>items 2</w:t>
            </w:r>
            <w:r w:rsidRPr="00CB13B0">
              <w:t>6–28), Sch. 3 (</w:t>
            </w:r>
            <w:r w:rsidR="00410FA5">
              <w:t>item 5</w:t>
            </w:r>
            <w:r w:rsidRPr="00CB13B0">
              <w:t>), Sch. 4 (</w:t>
            </w:r>
            <w:r w:rsidR="00410FA5">
              <w:t>item 1</w:t>
            </w:r>
            <w:r w:rsidRPr="00CB13B0">
              <w:t>2), Sch. 5 (</w:t>
            </w:r>
            <w:r w:rsidR="00410FA5">
              <w:t>item 2</w:t>
            </w:r>
            <w:r w:rsidRPr="00CB13B0">
              <w:t>0), Sch. 6 (</w:t>
            </w:r>
            <w:r w:rsidR="00410FA5">
              <w:t>item 1</w:t>
            </w:r>
            <w:r w:rsidRPr="00CB13B0">
              <w:t>0(1)) and Sch. 7 (</w:t>
            </w:r>
            <w:r w:rsidR="00410FA5">
              <w:t>item 2</w:t>
            </w:r>
            <w:r w:rsidRPr="00CB13B0">
              <w:t>0)</w:t>
            </w:r>
          </w:p>
        </w:tc>
      </w:tr>
      <w:tr w:rsidR="00F168B3" w:rsidRPr="00CB13B0" w14:paraId="56714ECF" w14:textId="77777777" w:rsidTr="00F776F0">
        <w:trPr>
          <w:cantSplit/>
        </w:trPr>
        <w:tc>
          <w:tcPr>
            <w:tcW w:w="1695" w:type="dxa"/>
            <w:tcBorders>
              <w:top w:val="single" w:sz="4" w:space="0" w:color="auto"/>
              <w:bottom w:val="single" w:sz="4" w:space="0" w:color="auto"/>
            </w:tcBorders>
            <w:shd w:val="clear" w:color="auto" w:fill="auto"/>
          </w:tcPr>
          <w:p w14:paraId="7BC27B8B" w14:textId="77777777" w:rsidR="00F168B3" w:rsidRPr="00CB13B0" w:rsidRDefault="00F168B3" w:rsidP="00F776F0">
            <w:pPr>
              <w:pStyle w:val="ENoteTableText"/>
            </w:pPr>
            <w:r w:rsidRPr="00CB13B0">
              <w:t>Tax Laws Amendment (2005 Measures No.</w:t>
            </w:r>
            <w:r w:rsidR="0056271E" w:rsidRPr="00CB13B0">
              <w:t> </w:t>
            </w:r>
            <w:r w:rsidRPr="00CB13B0">
              <w:t>4) Act 2005</w:t>
            </w:r>
          </w:p>
        </w:tc>
        <w:tc>
          <w:tcPr>
            <w:tcW w:w="992" w:type="dxa"/>
            <w:tcBorders>
              <w:top w:val="single" w:sz="4" w:space="0" w:color="auto"/>
              <w:bottom w:val="single" w:sz="4" w:space="0" w:color="auto"/>
            </w:tcBorders>
            <w:shd w:val="clear" w:color="auto" w:fill="auto"/>
          </w:tcPr>
          <w:p w14:paraId="6F0A7A68" w14:textId="77777777" w:rsidR="00F168B3" w:rsidRPr="00CB13B0" w:rsidRDefault="00F168B3" w:rsidP="00F776F0">
            <w:pPr>
              <w:pStyle w:val="ENoteTableText"/>
            </w:pPr>
            <w:r w:rsidRPr="00CB13B0">
              <w:t>160, 2005</w:t>
            </w:r>
          </w:p>
        </w:tc>
        <w:tc>
          <w:tcPr>
            <w:tcW w:w="992" w:type="dxa"/>
            <w:tcBorders>
              <w:top w:val="single" w:sz="4" w:space="0" w:color="auto"/>
              <w:bottom w:val="single" w:sz="4" w:space="0" w:color="auto"/>
            </w:tcBorders>
            <w:shd w:val="clear" w:color="auto" w:fill="auto"/>
          </w:tcPr>
          <w:p w14:paraId="0006CBD1" w14:textId="77777777" w:rsidR="00F168B3" w:rsidRPr="00CB13B0" w:rsidRDefault="00F168B3" w:rsidP="00F776F0">
            <w:pPr>
              <w:pStyle w:val="ENoteTableText"/>
            </w:pPr>
            <w:smartTag w:uri="urn:schemas-microsoft-com:office:smarttags" w:element="date">
              <w:smartTagPr>
                <w:attr w:name="Month" w:val="12"/>
                <w:attr w:name="Day" w:val="19"/>
                <w:attr w:name="Year" w:val="2005"/>
              </w:smartTagPr>
              <w:r w:rsidRPr="00CB13B0">
                <w:t>19 Dec 2005</w:t>
              </w:r>
            </w:smartTag>
          </w:p>
        </w:tc>
        <w:tc>
          <w:tcPr>
            <w:tcW w:w="1843" w:type="dxa"/>
            <w:tcBorders>
              <w:top w:val="single" w:sz="4" w:space="0" w:color="auto"/>
              <w:bottom w:val="single" w:sz="4" w:space="0" w:color="auto"/>
            </w:tcBorders>
            <w:shd w:val="clear" w:color="auto" w:fill="auto"/>
          </w:tcPr>
          <w:p w14:paraId="1FC5B0EC" w14:textId="57B7DBCB" w:rsidR="00F168B3" w:rsidRPr="00CB13B0" w:rsidRDefault="00F168B3" w:rsidP="00F776F0">
            <w:pPr>
              <w:pStyle w:val="ENoteTableText"/>
            </w:pPr>
            <w:r w:rsidRPr="00CB13B0">
              <w:t>Schedule</w:t>
            </w:r>
            <w:r w:rsidR="0056271E" w:rsidRPr="00CB13B0">
              <w:t> </w:t>
            </w:r>
            <w:r w:rsidRPr="00CB13B0">
              <w:t>1 (</w:t>
            </w:r>
            <w:r w:rsidR="00410FA5">
              <w:t>items 1</w:t>
            </w:r>
            <w:r w:rsidRPr="00CB13B0">
              <w:t>–10, 14(1)) and Schedule</w:t>
            </w:r>
            <w:r w:rsidR="0056271E" w:rsidRPr="00CB13B0">
              <w:t> </w:t>
            </w:r>
            <w:r w:rsidRPr="00CB13B0">
              <w:t>2 (</w:t>
            </w:r>
            <w:r w:rsidR="00410FA5">
              <w:t>items 1</w:t>
            </w:r>
            <w:r w:rsidRPr="00CB13B0">
              <w:t>–12): Royal Assent</w:t>
            </w:r>
          </w:p>
        </w:tc>
        <w:tc>
          <w:tcPr>
            <w:tcW w:w="1566" w:type="dxa"/>
            <w:tcBorders>
              <w:top w:val="single" w:sz="4" w:space="0" w:color="auto"/>
              <w:bottom w:val="single" w:sz="4" w:space="0" w:color="auto"/>
            </w:tcBorders>
            <w:shd w:val="clear" w:color="auto" w:fill="auto"/>
          </w:tcPr>
          <w:p w14:paraId="7E2116B6" w14:textId="71DA7126" w:rsidR="00F168B3" w:rsidRPr="00CB13B0" w:rsidRDefault="00F168B3" w:rsidP="00F776F0">
            <w:pPr>
              <w:pStyle w:val="ENoteTableText"/>
            </w:pPr>
            <w:r w:rsidRPr="00CB13B0">
              <w:t>Sch. 1 (</w:t>
            </w:r>
            <w:r w:rsidR="00410FA5">
              <w:t>item 1</w:t>
            </w:r>
            <w:r w:rsidRPr="00CB13B0">
              <w:t>4(1)) and Sch. 2 (</w:t>
            </w:r>
            <w:r w:rsidR="00410FA5">
              <w:t>item 1</w:t>
            </w:r>
            <w:r w:rsidRPr="00CB13B0">
              <w:t>2)</w:t>
            </w:r>
          </w:p>
        </w:tc>
      </w:tr>
      <w:tr w:rsidR="00F168B3" w:rsidRPr="00CB13B0" w14:paraId="12BEACC9" w14:textId="77777777" w:rsidTr="00F776F0">
        <w:trPr>
          <w:cantSplit/>
        </w:trPr>
        <w:tc>
          <w:tcPr>
            <w:tcW w:w="1695" w:type="dxa"/>
            <w:tcBorders>
              <w:top w:val="single" w:sz="4" w:space="0" w:color="auto"/>
              <w:bottom w:val="single" w:sz="4" w:space="0" w:color="auto"/>
            </w:tcBorders>
            <w:shd w:val="clear" w:color="auto" w:fill="auto"/>
          </w:tcPr>
          <w:p w14:paraId="53E93D6E" w14:textId="77777777" w:rsidR="00F168B3" w:rsidRPr="00CB13B0" w:rsidRDefault="00F168B3" w:rsidP="00F776F0">
            <w:pPr>
              <w:pStyle w:val="ENoteTableText"/>
            </w:pPr>
            <w:r w:rsidRPr="00CB13B0">
              <w:t>Tax Laws Amendment (Improvements to Self Assessment) Act (No.</w:t>
            </w:r>
            <w:r w:rsidR="0056271E" w:rsidRPr="00CB13B0">
              <w:t> </w:t>
            </w:r>
            <w:r w:rsidRPr="00CB13B0">
              <w:t>2) 2005</w:t>
            </w:r>
          </w:p>
        </w:tc>
        <w:tc>
          <w:tcPr>
            <w:tcW w:w="992" w:type="dxa"/>
            <w:tcBorders>
              <w:top w:val="single" w:sz="4" w:space="0" w:color="auto"/>
              <w:bottom w:val="single" w:sz="4" w:space="0" w:color="auto"/>
            </w:tcBorders>
            <w:shd w:val="clear" w:color="auto" w:fill="auto"/>
          </w:tcPr>
          <w:p w14:paraId="35E683D2" w14:textId="77777777" w:rsidR="00F168B3" w:rsidRPr="00CB13B0" w:rsidRDefault="00F168B3" w:rsidP="00F776F0">
            <w:pPr>
              <w:pStyle w:val="ENoteTableText"/>
            </w:pPr>
            <w:r w:rsidRPr="00CB13B0">
              <w:t>161, 2005</w:t>
            </w:r>
          </w:p>
        </w:tc>
        <w:tc>
          <w:tcPr>
            <w:tcW w:w="992" w:type="dxa"/>
            <w:tcBorders>
              <w:top w:val="single" w:sz="4" w:space="0" w:color="auto"/>
              <w:bottom w:val="single" w:sz="4" w:space="0" w:color="auto"/>
            </w:tcBorders>
            <w:shd w:val="clear" w:color="auto" w:fill="auto"/>
          </w:tcPr>
          <w:p w14:paraId="675BE77A" w14:textId="77777777" w:rsidR="00F168B3" w:rsidRPr="00CB13B0" w:rsidRDefault="00F168B3" w:rsidP="00F776F0">
            <w:pPr>
              <w:pStyle w:val="ENoteTableText"/>
            </w:pPr>
            <w:smartTag w:uri="urn:schemas-microsoft-com:office:smarttags" w:element="date">
              <w:smartTagPr>
                <w:attr w:name="Month" w:val="12"/>
                <w:attr w:name="Day" w:val="19"/>
                <w:attr w:name="Year" w:val="2005"/>
              </w:smartTagPr>
              <w:r w:rsidRPr="00CB13B0">
                <w:t>19 Dec 2005</w:t>
              </w:r>
            </w:smartTag>
          </w:p>
        </w:tc>
        <w:tc>
          <w:tcPr>
            <w:tcW w:w="1843" w:type="dxa"/>
            <w:tcBorders>
              <w:top w:val="single" w:sz="4" w:space="0" w:color="auto"/>
              <w:bottom w:val="single" w:sz="4" w:space="0" w:color="auto"/>
            </w:tcBorders>
            <w:shd w:val="clear" w:color="auto" w:fill="auto"/>
          </w:tcPr>
          <w:p w14:paraId="4BCC2B81" w14:textId="55ECFD73" w:rsidR="00F168B3" w:rsidRPr="00CB13B0" w:rsidRDefault="00F168B3" w:rsidP="00F776F0">
            <w:pPr>
              <w:pStyle w:val="ENoteTableText"/>
            </w:pPr>
            <w:r w:rsidRPr="00CB13B0">
              <w:t>Schedule</w:t>
            </w:r>
            <w:r w:rsidR="0056271E" w:rsidRPr="00CB13B0">
              <w:t> </w:t>
            </w:r>
            <w:r w:rsidRPr="00CB13B0">
              <w:t>1 (</w:t>
            </w:r>
            <w:r w:rsidR="00410FA5">
              <w:t>item 2</w:t>
            </w:r>
            <w:r w:rsidRPr="00CB13B0">
              <w:t>6) and Schedule</w:t>
            </w:r>
            <w:r w:rsidR="0056271E" w:rsidRPr="00CB13B0">
              <w:t> </w:t>
            </w:r>
            <w:r w:rsidRPr="00CB13B0">
              <w:t>2 (</w:t>
            </w:r>
            <w:r w:rsidR="00410FA5">
              <w:t>items 6</w:t>
            </w:r>
            <w:r w:rsidRPr="00CB13B0">
              <w:t>–14, 32): Royal Assent</w:t>
            </w:r>
          </w:p>
        </w:tc>
        <w:tc>
          <w:tcPr>
            <w:tcW w:w="1566" w:type="dxa"/>
            <w:tcBorders>
              <w:top w:val="single" w:sz="4" w:space="0" w:color="auto"/>
              <w:bottom w:val="single" w:sz="4" w:space="0" w:color="auto"/>
            </w:tcBorders>
            <w:shd w:val="clear" w:color="auto" w:fill="auto"/>
          </w:tcPr>
          <w:p w14:paraId="72ADDB30" w14:textId="0BE4D282" w:rsidR="00F168B3" w:rsidRPr="00CB13B0" w:rsidRDefault="00F168B3" w:rsidP="00F776F0">
            <w:pPr>
              <w:pStyle w:val="ENoteTableText"/>
            </w:pPr>
            <w:r w:rsidRPr="00CB13B0">
              <w:t>Sch. 2 (</w:t>
            </w:r>
            <w:r w:rsidR="00410FA5">
              <w:t>item 3</w:t>
            </w:r>
            <w:r w:rsidRPr="00CB13B0">
              <w:t>2)</w:t>
            </w:r>
          </w:p>
        </w:tc>
      </w:tr>
      <w:tr w:rsidR="00F168B3" w:rsidRPr="00CB13B0" w14:paraId="6A7EB524" w14:textId="77777777" w:rsidTr="00F776F0">
        <w:trPr>
          <w:cantSplit/>
        </w:trPr>
        <w:tc>
          <w:tcPr>
            <w:tcW w:w="1695" w:type="dxa"/>
            <w:tcBorders>
              <w:top w:val="single" w:sz="4" w:space="0" w:color="auto"/>
              <w:bottom w:val="single" w:sz="4" w:space="0" w:color="auto"/>
            </w:tcBorders>
            <w:shd w:val="clear" w:color="auto" w:fill="auto"/>
          </w:tcPr>
          <w:p w14:paraId="37F767AC" w14:textId="77777777" w:rsidR="00F168B3" w:rsidRPr="00CB13B0" w:rsidRDefault="00F168B3" w:rsidP="00F776F0">
            <w:pPr>
              <w:pStyle w:val="ENoteTableText"/>
            </w:pPr>
            <w:r w:rsidRPr="00CB13B0">
              <w:lastRenderedPageBreak/>
              <w:t>Tax Laws Amendment (2005 Measures No.</w:t>
            </w:r>
            <w:r w:rsidR="0056271E" w:rsidRPr="00CB13B0">
              <w:t> </w:t>
            </w:r>
            <w:r w:rsidRPr="00CB13B0">
              <w:t>5) Act 2005</w:t>
            </w:r>
          </w:p>
        </w:tc>
        <w:tc>
          <w:tcPr>
            <w:tcW w:w="992" w:type="dxa"/>
            <w:tcBorders>
              <w:top w:val="single" w:sz="4" w:space="0" w:color="auto"/>
              <w:bottom w:val="single" w:sz="4" w:space="0" w:color="auto"/>
            </w:tcBorders>
            <w:shd w:val="clear" w:color="auto" w:fill="auto"/>
          </w:tcPr>
          <w:p w14:paraId="2951045B" w14:textId="77777777" w:rsidR="00F168B3" w:rsidRPr="00CB13B0" w:rsidRDefault="00F168B3" w:rsidP="00F776F0">
            <w:pPr>
              <w:pStyle w:val="ENoteTableText"/>
            </w:pPr>
            <w:r w:rsidRPr="00CB13B0">
              <w:t>162, 2005</w:t>
            </w:r>
          </w:p>
        </w:tc>
        <w:tc>
          <w:tcPr>
            <w:tcW w:w="992" w:type="dxa"/>
            <w:tcBorders>
              <w:top w:val="single" w:sz="4" w:space="0" w:color="auto"/>
              <w:bottom w:val="single" w:sz="4" w:space="0" w:color="auto"/>
            </w:tcBorders>
            <w:shd w:val="clear" w:color="auto" w:fill="auto"/>
          </w:tcPr>
          <w:p w14:paraId="2420ECDA" w14:textId="77777777" w:rsidR="00F168B3" w:rsidRPr="00CB13B0" w:rsidRDefault="00F168B3" w:rsidP="00F776F0">
            <w:pPr>
              <w:pStyle w:val="ENoteTableText"/>
            </w:pPr>
            <w:smartTag w:uri="urn:schemas-microsoft-com:office:smarttags" w:element="date">
              <w:smartTagPr>
                <w:attr w:name="Month" w:val="12"/>
                <w:attr w:name="Day" w:val="19"/>
                <w:attr w:name="Year" w:val="2005"/>
              </w:smartTagPr>
              <w:r w:rsidRPr="00CB13B0">
                <w:t>19 Dec 2005</w:t>
              </w:r>
            </w:smartTag>
          </w:p>
        </w:tc>
        <w:tc>
          <w:tcPr>
            <w:tcW w:w="1843" w:type="dxa"/>
            <w:tcBorders>
              <w:top w:val="single" w:sz="4" w:space="0" w:color="auto"/>
              <w:bottom w:val="single" w:sz="4" w:space="0" w:color="auto"/>
            </w:tcBorders>
            <w:shd w:val="clear" w:color="auto" w:fill="auto"/>
          </w:tcPr>
          <w:p w14:paraId="1E2B4036" w14:textId="3CF3DAE5" w:rsidR="00F168B3" w:rsidRPr="00CB13B0" w:rsidRDefault="00F168B3" w:rsidP="00F776F0">
            <w:pPr>
              <w:pStyle w:val="ENoteTableText"/>
            </w:pPr>
            <w:r w:rsidRPr="00CB13B0">
              <w:t>Schedule</w:t>
            </w:r>
            <w:r w:rsidR="0056271E" w:rsidRPr="00CB13B0">
              <w:t> </w:t>
            </w:r>
            <w:r w:rsidRPr="00CB13B0">
              <w:t>2 (</w:t>
            </w:r>
            <w:r w:rsidR="00410FA5">
              <w:t>items 1</w:t>
            </w:r>
            <w:r w:rsidRPr="00CB13B0">
              <w:t>–13), Schedule</w:t>
            </w:r>
            <w:r w:rsidR="0056271E" w:rsidRPr="00CB13B0">
              <w:t> </w:t>
            </w:r>
            <w:r w:rsidRPr="00CB13B0">
              <w:t>3 (</w:t>
            </w:r>
            <w:r w:rsidR="00410FA5">
              <w:t>items 1</w:t>
            </w:r>
            <w:r w:rsidRPr="00CB13B0">
              <w:t>–3, 16–19, 33) and Schedule</w:t>
            </w:r>
            <w:r w:rsidR="0056271E" w:rsidRPr="00CB13B0">
              <w:t> </w:t>
            </w:r>
            <w:r w:rsidRPr="00CB13B0">
              <w:t>6 (</w:t>
            </w:r>
            <w:r w:rsidR="00410FA5">
              <w:t>items 2</w:t>
            </w:r>
            <w:r w:rsidRPr="00CB13B0">
              <w:t>8–32): Royal Assent</w:t>
            </w:r>
            <w:r w:rsidRPr="00CB13B0">
              <w:br/>
              <w:t>Schedule</w:t>
            </w:r>
            <w:r w:rsidR="0056271E" w:rsidRPr="00CB13B0">
              <w:t> </w:t>
            </w:r>
            <w:r w:rsidRPr="00CB13B0">
              <w:t>6 (</w:t>
            </w:r>
            <w:r w:rsidR="00410FA5">
              <w:t>items 1</w:t>
            </w:r>
            <w:r w:rsidRPr="00CB13B0">
              <w:t xml:space="preserve">–5, 7–13): </w:t>
            </w:r>
            <w:r w:rsidR="00410FA5">
              <w:t>1 July</w:t>
            </w:r>
            <w:r w:rsidRPr="00CB13B0">
              <w:t xml:space="preserve"> 2005</w:t>
            </w:r>
            <w:r w:rsidRPr="00CB13B0">
              <w:br/>
              <w:t>Sch 6 (</w:t>
            </w:r>
            <w:r w:rsidR="00410FA5">
              <w:t>items 6</w:t>
            </w:r>
            <w:r w:rsidRPr="00CB13B0">
              <w:t xml:space="preserve">, 16–25): </w:t>
            </w:r>
            <w:r w:rsidR="00410FA5">
              <w:t>1 July</w:t>
            </w:r>
            <w:r w:rsidRPr="00CB13B0">
              <w:t xml:space="preserve"> 2001 (s 2(1) </w:t>
            </w:r>
            <w:r w:rsidR="00A13A22">
              <w:t>items 4</w:t>
            </w:r>
            <w:r w:rsidRPr="00CB13B0">
              <w:t>, 6)</w:t>
            </w:r>
          </w:p>
        </w:tc>
        <w:tc>
          <w:tcPr>
            <w:tcW w:w="1566" w:type="dxa"/>
            <w:tcBorders>
              <w:top w:val="single" w:sz="4" w:space="0" w:color="auto"/>
              <w:bottom w:val="single" w:sz="4" w:space="0" w:color="auto"/>
            </w:tcBorders>
            <w:shd w:val="clear" w:color="auto" w:fill="auto"/>
          </w:tcPr>
          <w:p w14:paraId="7C4B295C" w14:textId="40069C88" w:rsidR="00F168B3" w:rsidRPr="00CB13B0" w:rsidRDefault="00F168B3" w:rsidP="00F776F0">
            <w:pPr>
              <w:pStyle w:val="ENoteTableText"/>
            </w:pPr>
            <w:r w:rsidRPr="00CB13B0">
              <w:t>Sch. 2 (</w:t>
            </w:r>
            <w:r w:rsidR="00410FA5">
              <w:t>item 1</w:t>
            </w:r>
            <w:r w:rsidRPr="00CB13B0">
              <w:t>3), Sch. 3 (</w:t>
            </w:r>
            <w:r w:rsidR="00410FA5">
              <w:t>item 3</w:t>
            </w:r>
            <w:r w:rsidRPr="00CB13B0">
              <w:t>3) and Sch. 6 (</w:t>
            </w:r>
            <w:r w:rsidR="00410FA5">
              <w:t>items 1</w:t>
            </w:r>
            <w:r w:rsidRPr="00CB13B0">
              <w:t>3, 25)</w:t>
            </w:r>
          </w:p>
        </w:tc>
      </w:tr>
      <w:tr w:rsidR="00F168B3" w:rsidRPr="00CB13B0" w14:paraId="1E0DE933" w14:textId="77777777" w:rsidTr="00F776F0">
        <w:trPr>
          <w:cantSplit/>
        </w:trPr>
        <w:tc>
          <w:tcPr>
            <w:tcW w:w="1695" w:type="dxa"/>
            <w:tcBorders>
              <w:top w:val="single" w:sz="4" w:space="0" w:color="auto"/>
              <w:bottom w:val="single" w:sz="4" w:space="0" w:color="auto"/>
            </w:tcBorders>
            <w:shd w:val="clear" w:color="auto" w:fill="auto"/>
          </w:tcPr>
          <w:p w14:paraId="19F816B3" w14:textId="77777777" w:rsidR="00F168B3" w:rsidRPr="00CB13B0" w:rsidRDefault="00F168B3" w:rsidP="00F776F0">
            <w:pPr>
              <w:pStyle w:val="ENoteTableText"/>
            </w:pPr>
            <w:r w:rsidRPr="00CB13B0">
              <w:t>Tax Laws Amendment (2005 Measures No.</w:t>
            </w:r>
            <w:r w:rsidR="0056271E" w:rsidRPr="00CB13B0">
              <w:t> </w:t>
            </w:r>
            <w:r w:rsidRPr="00CB13B0">
              <w:t>6) Act 2006</w:t>
            </w:r>
          </w:p>
        </w:tc>
        <w:tc>
          <w:tcPr>
            <w:tcW w:w="992" w:type="dxa"/>
            <w:tcBorders>
              <w:top w:val="single" w:sz="4" w:space="0" w:color="auto"/>
              <w:bottom w:val="single" w:sz="4" w:space="0" w:color="auto"/>
            </w:tcBorders>
            <w:shd w:val="clear" w:color="auto" w:fill="auto"/>
          </w:tcPr>
          <w:p w14:paraId="5D8B84BA" w14:textId="77777777" w:rsidR="00F168B3" w:rsidRPr="00CB13B0" w:rsidRDefault="00F168B3" w:rsidP="00F776F0">
            <w:pPr>
              <w:pStyle w:val="ENoteTableText"/>
            </w:pPr>
            <w:r w:rsidRPr="00CB13B0">
              <w:t>13, 2006</w:t>
            </w:r>
          </w:p>
        </w:tc>
        <w:tc>
          <w:tcPr>
            <w:tcW w:w="992" w:type="dxa"/>
            <w:tcBorders>
              <w:top w:val="single" w:sz="4" w:space="0" w:color="auto"/>
              <w:bottom w:val="single" w:sz="4" w:space="0" w:color="auto"/>
            </w:tcBorders>
            <w:shd w:val="clear" w:color="auto" w:fill="auto"/>
          </w:tcPr>
          <w:p w14:paraId="4C6FBA26" w14:textId="77777777" w:rsidR="00F168B3" w:rsidRPr="00CB13B0" w:rsidRDefault="00F168B3" w:rsidP="00F776F0">
            <w:pPr>
              <w:pStyle w:val="ENoteTableText"/>
            </w:pPr>
            <w:smartTag w:uri="urn:schemas-microsoft-com:office:smarttags" w:element="date">
              <w:smartTagPr>
                <w:attr w:name="Month" w:val="3"/>
                <w:attr w:name="Day" w:val="29"/>
                <w:attr w:name="Year" w:val="2006"/>
              </w:smartTagPr>
              <w:r w:rsidRPr="00CB13B0">
                <w:t>29 Mar 2006</w:t>
              </w:r>
            </w:smartTag>
          </w:p>
        </w:tc>
        <w:tc>
          <w:tcPr>
            <w:tcW w:w="1843" w:type="dxa"/>
            <w:tcBorders>
              <w:top w:val="single" w:sz="4" w:space="0" w:color="auto"/>
              <w:bottom w:val="single" w:sz="4" w:space="0" w:color="auto"/>
            </w:tcBorders>
            <w:shd w:val="clear" w:color="auto" w:fill="auto"/>
          </w:tcPr>
          <w:p w14:paraId="754510D4" w14:textId="77777777" w:rsidR="00F168B3" w:rsidRPr="00CB13B0" w:rsidRDefault="00F168B3" w:rsidP="00F776F0">
            <w:pPr>
              <w:pStyle w:val="ENoteTableText"/>
            </w:pPr>
            <w:smartTag w:uri="urn:schemas-microsoft-com:office:smarttags" w:element="date">
              <w:smartTagPr>
                <w:attr w:name="Month" w:val="3"/>
                <w:attr w:name="Day" w:val="29"/>
                <w:attr w:name="Year" w:val="2006"/>
              </w:smartTagPr>
              <w:r w:rsidRPr="00CB13B0">
                <w:t>29 Mar 2006</w:t>
              </w:r>
            </w:smartTag>
          </w:p>
        </w:tc>
        <w:tc>
          <w:tcPr>
            <w:tcW w:w="1566" w:type="dxa"/>
            <w:tcBorders>
              <w:top w:val="single" w:sz="4" w:space="0" w:color="auto"/>
              <w:bottom w:val="single" w:sz="4" w:space="0" w:color="auto"/>
            </w:tcBorders>
            <w:shd w:val="clear" w:color="auto" w:fill="auto"/>
          </w:tcPr>
          <w:p w14:paraId="75A38ABA" w14:textId="2DADCFB8" w:rsidR="00F168B3" w:rsidRPr="00CB13B0" w:rsidRDefault="00F168B3" w:rsidP="00F776F0">
            <w:pPr>
              <w:pStyle w:val="ENoteTableText"/>
            </w:pPr>
            <w:r w:rsidRPr="00CB13B0">
              <w:t>Sch. 1 (</w:t>
            </w:r>
            <w:r w:rsidR="00410FA5">
              <w:t>item 2</w:t>
            </w:r>
            <w:r w:rsidRPr="00CB13B0">
              <w:t>), Sch. 2 (</w:t>
            </w:r>
            <w:r w:rsidR="00410FA5">
              <w:t>item 4</w:t>
            </w:r>
            <w:r w:rsidRPr="00CB13B0">
              <w:t>) and Sch. 3 (</w:t>
            </w:r>
            <w:r w:rsidR="00410FA5">
              <w:t>item 3</w:t>
            </w:r>
            <w:r w:rsidRPr="00CB13B0">
              <w:t xml:space="preserve">) </w:t>
            </w:r>
          </w:p>
        </w:tc>
      </w:tr>
      <w:tr w:rsidR="00F168B3" w:rsidRPr="00CB13B0" w14:paraId="465024E7" w14:textId="77777777" w:rsidTr="00F776F0">
        <w:trPr>
          <w:cantSplit/>
        </w:trPr>
        <w:tc>
          <w:tcPr>
            <w:tcW w:w="1695" w:type="dxa"/>
            <w:tcBorders>
              <w:top w:val="single" w:sz="4" w:space="0" w:color="auto"/>
              <w:bottom w:val="single" w:sz="4" w:space="0" w:color="auto"/>
            </w:tcBorders>
            <w:shd w:val="clear" w:color="auto" w:fill="auto"/>
          </w:tcPr>
          <w:p w14:paraId="16B80519" w14:textId="77777777" w:rsidR="00F168B3" w:rsidRPr="00CB13B0" w:rsidRDefault="00F168B3" w:rsidP="00F776F0">
            <w:pPr>
              <w:pStyle w:val="ENoteTableText"/>
            </w:pPr>
            <w:r w:rsidRPr="00CB13B0">
              <w:t>Offshore Petroleum (Repeals and Consequential Amendments) Act 2006</w:t>
            </w:r>
          </w:p>
        </w:tc>
        <w:tc>
          <w:tcPr>
            <w:tcW w:w="992" w:type="dxa"/>
            <w:tcBorders>
              <w:top w:val="single" w:sz="4" w:space="0" w:color="auto"/>
              <w:bottom w:val="single" w:sz="4" w:space="0" w:color="auto"/>
            </w:tcBorders>
            <w:shd w:val="clear" w:color="auto" w:fill="auto"/>
          </w:tcPr>
          <w:p w14:paraId="2CA85312" w14:textId="77777777" w:rsidR="00F168B3" w:rsidRPr="00CB13B0" w:rsidRDefault="00F168B3" w:rsidP="00F776F0">
            <w:pPr>
              <w:pStyle w:val="ENoteTableText"/>
            </w:pPr>
            <w:r w:rsidRPr="00CB13B0">
              <w:t>17, 2006</w:t>
            </w:r>
          </w:p>
        </w:tc>
        <w:tc>
          <w:tcPr>
            <w:tcW w:w="992" w:type="dxa"/>
            <w:tcBorders>
              <w:top w:val="single" w:sz="4" w:space="0" w:color="auto"/>
              <w:bottom w:val="single" w:sz="4" w:space="0" w:color="auto"/>
            </w:tcBorders>
            <w:shd w:val="clear" w:color="auto" w:fill="auto"/>
          </w:tcPr>
          <w:p w14:paraId="50879BDA" w14:textId="77777777" w:rsidR="00F168B3" w:rsidRPr="00CB13B0" w:rsidRDefault="00F168B3" w:rsidP="00F776F0">
            <w:pPr>
              <w:pStyle w:val="ENoteTableText"/>
            </w:pPr>
            <w:smartTag w:uri="urn:schemas-microsoft-com:office:smarttags" w:element="date">
              <w:smartTagPr>
                <w:attr w:name="Month" w:val="3"/>
                <w:attr w:name="Day" w:val="29"/>
                <w:attr w:name="Year" w:val="2006"/>
              </w:smartTagPr>
              <w:r w:rsidRPr="00CB13B0">
                <w:t>29 Mar 2006</w:t>
              </w:r>
            </w:smartTag>
          </w:p>
        </w:tc>
        <w:tc>
          <w:tcPr>
            <w:tcW w:w="1843" w:type="dxa"/>
            <w:tcBorders>
              <w:top w:val="single" w:sz="4" w:space="0" w:color="auto"/>
              <w:bottom w:val="single" w:sz="4" w:space="0" w:color="auto"/>
            </w:tcBorders>
            <w:shd w:val="clear" w:color="auto" w:fill="auto"/>
          </w:tcPr>
          <w:p w14:paraId="7D72CA84" w14:textId="0609016D" w:rsidR="00F168B3" w:rsidRPr="00CB13B0" w:rsidRDefault="00F168B3" w:rsidP="00F776F0">
            <w:pPr>
              <w:pStyle w:val="ENoteTableText"/>
            </w:pPr>
            <w:r w:rsidRPr="00CB13B0">
              <w:t>Sch 2 (</w:t>
            </w:r>
            <w:r w:rsidR="00A13A22">
              <w:t>items 4</w:t>
            </w:r>
            <w:r w:rsidRPr="00CB13B0">
              <w:t xml:space="preserve">1, 42): </w:t>
            </w:r>
            <w:r w:rsidR="00410FA5">
              <w:t>1 July</w:t>
            </w:r>
            <w:r w:rsidRPr="00CB13B0">
              <w:t xml:space="preserve"> 2008 (s 2(1) </w:t>
            </w:r>
            <w:r w:rsidR="00410FA5">
              <w:t>item 2</w:t>
            </w:r>
            <w:r w:rsidRPr="00CB13B0">
              <w:t>)</w:t>
            </w:r>
          </w:p>
        </w:tc>
        <w:tc>
          <w:tcPr>
            <w:tcW w:w="1566" w:type="dxa"/>
            <w:tcBorders>
              <w:top w:val="single" w:sz="4" w:space="0" w:color="auto"/>
              <w:bottom w:val="single" w:sz="4" w:space="0" w:color="auto"/>
            </w:tcBorders>
            <w:shd w:val="clear" w:color="auto" w:fill="auto"/>
          </w:tcPr>
          <w:p w14:paraId="37D01F5E" w14:textId="19CF86BF" w:rsidR="00F168B3" w:rsidRPr="00CB13B0" w:rsidRDefault="00F168B3" w:rsidP="00F776F0">
            <w:pPr>
              <w:pStyle w:val="ENoteTableText"/>
            </w:pPr>
            <w:r w:rsidRPr="00CB13B0">
              <w:t>Sch 2 (</w:t>
            </w:r>
            <w:r w:rsidR="00410FA5">
              <w:t>item 4</w:t>
            </w:r>
            <w:r w:rsidRPr="00CB13B0">
              <w:t>2)</w:t>
            </w:r>
          </w:p>
        </w:tc>
      </w:tr>
      <w:tr w:rsidR="00F168B3" w:rsidRPr="00CB13B0" w14:paraId="694975EA" w14:textId="77777777" w:rsidTr="00F776F0">
        <w:trPr>
          <w:cantSplit/>
        </w:trPr>
        <w:tc>
          <w:tcPr>
            <w:tcW w:w="1695" w:type="dxa"/>
            <w:tcBorders>
              <w:top w:val="single" w:sz="4" w:space="0" w:color="auto"/>
              <w:bottom w:val="nil"/>
            </w:tcBorders>
            <w:shd w:val="clear" w:color="auto" w:fill="auto"/>
          </w:tcPr>
          <w:p w14:paraId="0BA47DE6" w14:textId="77777777" w:rsidR="00F168B3" w:rsidRPr="00CB13B0" w:rsidRDefault="00F168B3" w:rsidP="00F776F0">
            <w:pPr>
              <w:pStyle w:val="ENoteTableText"/>
            </w:pPr>
            <w:r w:rsidRPr="00CB13B0">
              <w:t>Tax Laws Amendment (2006 Measures No.</w:t>
            </w:r>
            <w:r w:rsidR="0056271E" w:rsidRPr="00CB13B0">
              <w:t> </w:t>
            </w:r>
            <w:r w:rsidRPr="00CB13B0">
              <w:t>1) Act 2006</w:t>
            </w:r>
          </w:p>
        </w:tc>
        <w:tc>
          <w:tcPr>
            <w:tcW w:w="992" w:type="dxa"/>
            <w:tcBorders>
              <w:top w:val="single" w:sz="4" w:space="0" w:color="auto"/>
              <w:bottom w:val="nil"/>
            </w:tcBorders>
            <w:shd w:val="clear" w:color="auto" w:fill="auto"/>
          </w:tcPr>
          <w:p w14:paraId="407E9B13" w14:textId="77777777" w:rsidR="00F168B3" w:rsidRPr="00CB13B0" w:rsidRDefault="00F168B3" w:rsidP="00F776F0">
            <w:pPr>
              <w:pStyle w:val="ENoteTableText"/>
            </w:pPr>
            <w:r w:rsidRPr="00CB13B0">
              <w:t>32, 2006</w:t>
            </w:r>
          </w:p>
        </w:tc>
        <w:tc>
          <w:tcPr>
            <w:tcW w:w="992" w:type="dxa"/>
            <w:tcBorders>
              <w:top w:val="single" w:sz="4" w:space="0" w:color="auto"/>
              <w:bottom w:val="nil"/>
            </w:tcBorders>
            <w:shd w:val="clear" w:color="auto" w:fill="auto"/>
          </w:tcPr>
          <w:p w14:paraId="540FFC6C" w14:textId="77777777" w:rsidR="00F168B3" w:rsidRPr="00CB13B0" w:rsidRDefault="00F168B3" w:rsidP="00F776F0">
            <w:pPr>
              <w:pStyle w:val="ENoteTableText"/>
            </w:pPr>
            <w:smartTag w:uri="urn:schemas-microsoft-com:office:smarttags" w:element="date">
              <w:smartTagPr>
                <w:attr w:name="Month" w:val="4"/>
                <w:attr w:name="Day" w:val="6"/>
                <w:attr w:name="Year" w:val="2006"/>
              </w:smartTagPr>
              <w:r w:rsidRPr="00CB13B0">
                <w:t>6 Apr 2006</w:t>
              </w:r>
            </w:smartTag>
          </w:p>
        </w:tc>
        <w:tc>
          <w:tcPr>
            <w:tcW w:w="1843" w:type="dxa"/>
            <w:tcBorders>
              <w:top w:val="single" w:sz="4" w:space="0" w:color="auto"/>
              <w:bottom w:val="nil"/>
            </w:tcBorders>
            <w:shd w:val="clear" w:color="auto" w:fill="auto"/>
          </w:tcPr>
          <w:p w14:paraId="045390E2" w14:textId="77777777" w:rsidR="00F168B3" w:rsidRPr="00CB13B0" w:rsidRDefault="00F168B3" w:rsidP="00F776F0">
            <w:pPr>
              <w:pStyle w:val="ENoteTableText"/>
            </w:pPr>
            <w:smartTag w:uri="urn:schemas-microsoft-com:office:smarttags" w:element="date">
              <w:smartTagPr>
                <w:attr w:name="Month" w:val="4"/>
                <w:attr w:name="Day" w:val="6"/>
                <w:attr w:name="Year" w:val="2006"/>
              </w:smartTagPr>
              <w:r w:rsidRPr="00CB13B0">
                <w:t>6 Apr 2006</w:t>
              </w:r>
            </w:smartTag>
          </w:p>
        </w:tc>
        <w:tc>
          <w:tcPr>
            <w:tcW w:w="1566" w:type="dxa"/>
            <w:tcBorders>
              <w:top w:val="single" w:sz="4" w:space="0" w:color="auto"/>
              <w:bottom w:val="nil"/>
            </w:tcBorders>
            <w:shd w:val="clear" w:color="auto" w:fill="auto"/>
          </w:tcPr>
          <w:p w14:paraId="14E9D2D2" w14:textId="13964B70" w:rsidR="00F168B3" w:rsidRPr="00CB13B0" w:rsidRDefault="00F168B3" w:rsidP="00F776F0">
            <w:pPr>
              <w:pStyle w:val="ENoteTableText"/>
            </w:pPr>
            <w:r w:rsidRPr="00CB13B0">
              <w:t>Sch. 1 (</w:t>
            </w:r>
            <w:r w:rsidR="00410FA5">
              <w:t>item 4</w:t>
            </w:r>
            <w:r w:rsidRPr="00CB13B0">
              <w:t>0(1)–(7), (9)), Sch. 2 (</w:t>
            </w:r>
            <w:r w:rsidR="00410FA5">
              <w:t>item 5</w:t>
            </w:r>
            <w:r w:rsidRPr="00CB13B0">
              <w:t>1) and Sch. 3 (</w:t>
            </w:r>
            <w:r w:rsidR="00410FA5">
              <w:t>item 1</w:t>
            </w:r>
            <w:r w:rsidRPr="00CB13B0">
              <w:t>7)</w:t>
            </w:r>
          </w:p>
        </w:tc>
      </w:tr>
      <w:tr w:rsidR="00F168B3" w:rsidRPr="00CB13B0" w14:paraId="78AC48B1" w14:textId="77777777" w:rsidTr="00F776F0">
        <w:trPr>
          <w:cantSplit/>
        </w:trPr>
        <w:tc>
          <w:tcPr>
            <w:tcW w:w="1695" w:type="dxa"/>
            <w:tcBorders>
              <w:top w:val="nil"/>
              <w:bottom w:val="nil"/>
            </w:tcBorders>
            <w:shd w:val="clear" w:color="auto" w:fill="auto"/>
          </w:tcPr>
          <w:p w14:paraId="423D719E"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A3C8B8C" w14:textId="77777777" w:rsidR="00F168B3" w:rsidRPr="00CB13B0" w:rsidRDefault="00F168B3" w:rsidP="00F776F0">
            <w:pPr>
              <w:pStyle w:val="ENoteTableText"/>
            </w:pPr>
          </w:p>
        </w:tc>
        <w:tc>
          <w:tcPr>
            <w:tcW w:w="992" w:type="dxa"/>
            <w:tcBorders>
              <w:top w:val="nil"/>
              <w:bottom w:val="nil"/>
            </w:tcBorders>
            <w:shd w:val="clear" w:color="auto" w:fill="auto"/>
          </w:tcPr>
          <w:p w14:paraId="0FC248D6" w14:textId="77777777" w:rsidR="00F168B3" w:rsidRPr="00CB13B0" w:rsidRDefault="00F168B3" w:rsidP="00F776F0">
            <w:pPr>
              <w:pStyle w:val="ENoteTableText"/>
            </w:pPr>
          </w:p>
        </w:tc>
        <w:tc>
          <w:tcPr>
            <w:tcW w:w="1843" w:type="dxa"/>
            <w:tcBorders>
              <w:top w:val="nil"/>
              <w:bottom w:val="nil"/>
            </w:tcBorders>
            <w:shd w:val="clear" w:color="auto" w:fill="auto"/>
          </w:tcPr>
          <w:p w14:paraId="2B70FE74" w14:textId="77777777" w:rsidR="00F168B3" w:rsidRPr="00CB13B0" w:rsidRDefault="00F168B3" w:rsidP="00F776F0">
            <w:pPr>
              <w:pStyle w:val="ENoteTableText"/>
            </w:pPr>
          </w:p>
        </w:tc>
        <w:tc>
          <w:tcPr>
            <w:tcW w:w="1566" w:type="dxa"/>
            <w:tcBorders>
              <w:top w:val="nil"/>
              <w:bottom w:val="nil"/>
            </w:tcBorders>
            <w:shd w:val="clear" w:color="auto" w:fill="auto"/>
          </w:tcPr>
          <w:p w14:paraId="28DE7146" w14:textId="77777777" w:rsidR="00F168B3" w:rsidRPr="00CB13B0" w:rsidRDefault="00F168B3" w:rsidP="00F776F0">
            <w:pPr>
              <w:pStyle w:val="ENoteTableText"/>
            </w:pPr>
          </w:p>
        </w:tc>
      </w:tr>
      <w:tr w:rsidR="00F168B3" w:rsidRPr="00CB13B0" w14:paraId="15F443BE" w14:textId="77777777" w:rsidTr="00F776F0">
        <w:trPr>
          <w:cantSplit/>
        </w:trPr>
        <w:tc>
          <w:tcPr>
            <w:tcW w:w="1695" w:type="dxa"/>
            <w:tcBorders>
              <w:top w:val="nil"/>
              <w:bottom w:val="single" w:sz="4" w:space="0" w:color="auto"/>
            </w:tcBorders>
            <w:shd w:val="clear" w:color="auto" w:fill="auto"/>
          </w:tcPr>
          <w:p w14:paraId="046DAC56" w14:textId="77777777" w:rsidR="00F168B3" w:rsidRPr="00CB13B0" w:rsidRDefault="00F168B3" w:rsidP="00F776F0">
            <w:pPr>
              <w:pStyle w:val="ENoteTTi"/>
              <w:rPr>
                <w:rFonts w:eastAsiaTheme="minorHAnsi"/>
                <w:lang w:eastAsia="en-US"/>
              </w:rPr>
            </w:pPr>
            <w:r w:rsidRPr="00CB13B0">
              <w:t>Statute Law Revision Act 2010</w:t>
            </w:r>
          </w:p>
        </w:tc>
        <w:tc>
          <w:tcPr>
            <w:tcW w:w="992" w:type="dxa"/>
            <w:tcBorders>
              <w:top w:val="nil"/>
              <w:bottom w:val="single" w:sz="4" w:space="0" w:color="auto"/>
            </w:tcBorders>
            <w:shd w:val="clear" w:color="auto" w:fill="auto"/>
          </w:tcPr>
          <w:p w14:paraId="7E79006F" w14:textId="77777777" w:rsidR="00F168B3" w:rsidRPr="00CB13B0" w:rsidRDefault="00F168B3" w:rsidP="00F776F0">
            <w:pPr>
              <w:pStyle w:val="ENoteTableText"/>
            </w:pPr>
            <w:r w:rsidRPr="00CB13B0">
              <w:t>8, 2010</w:t>
            </w:r>
          </w:p>
        </w:tc>
        <w:tc>
          <w:tcPr>
            <w:tcW w:w="992" w:type="dxa"/>
            <w:tcBorders>
              <w:top w:val="nil"/>
              <w:bottom w:val="single" w:sz="4" w:space="0" w:color="auto"/>
            </w:tcBorders>
            <w:shd w:val="clear" w:color="auto" w:fill="auto"/>
          </w:tcPr>
          <w:p w14:paraId="03128E13" w14:textId="77777777" w:rsidR="00F168B3" w:rsidRPr="00CB13B0" w:rsidRDefault="00F168B3" w:rsidP="00F776F0">
            <w:pPr>
              <w:pStyle w:val="ENoteTableText"/>
            </w:pPr>
            <w:r w:rsidRPr="00CB13B0">
              <w:t>1 Mar 2010</w:t>
            </w:r>
          </w:p>
        </w:tc>
        <w:tc>
          <w:tcPr>
            <w:tcW w:w="1843" w:type="dxa"/>
            <w:tcBorders>
              <w:top w:val="nil"/>
              <w:bottom w:val="single" w:sz="4" w:space="0" w:color="auto"/>
            </w:tcBorders>
            <w:shd w:val="clear" w:color="auto" w:fill="auto"/>
          </w:tcPr>
          <w:p w14:paraId="79E12A2B" w14:textId="797E3869" w:rsidR="00F168B3" w:rsidRPr="00CB13B0" w:rsidRDefault="00F168B3" w:rsidP="00F776F0">
            <w:pPr>
              <w:pStyle w:val="ENoteTableText"/>
            </w:pPr>
            <w:r w:rsidRPr="00CB13B0">
              <w:t>Sch 2 (</w:t>
            </w:r>
            <w:r w:rsidR="00410FA5">
              <w:t>item 2</w:t>
            </w:r>
            <w:r w:rsidRPr="00CB13B0">
              <w:t xml:space="preserve">3): 6 Apr 2006 (s 2(1) </w:t>
            </w:r>
            <w:r w:rsidR="00410FA5">
              <w:t>item 2</w:t>
            </w:r>
            <w:r w:rsidRPr="00CB13B0">
              <w:t>3)</w:t>
            </w:r>
          </w:p>
        </w:tc>
        <w:tc>
          <w:tcPr>
            <w:tcW w:w="1566" w:type="dxa"/>
            <w:tcBorders>
              <w:top w:val="nil"/>
              <w:bottom w:val="single" w:sz="4" w:space="0" w:color="auto"/>
            </w:tcBorders>
            <w:shd w:val="clear" w:color="auto" w:fill="auto"/>
          </w:tcPr>
          <w:p w14:paraId="4E1BA776" w14:textId="77777777" w:rsidR="00F168B3" w:rsidRPr="00CB13B0" w:rsidRDefault="00F168B3" w:rsidP="00F776F0">
            <w:pPr>
              <w:pStyle w:val="ENoteTableText"/>
            </w:pPr>
            <w:r w:rsidRPr="00CB13B0">
              <w:t>—</w:t>
            </w:r>
          </w:p>
        </w:tc>
      </w:tr>
      <w:tr w:rsidR="00F168B3" w:rsidRPr="00CB13B0" w14:paraId="3710C5FA" w14:textId="77777777" w:rsidTr="00F776F0">
        <w:trPr>
          <w:cantSplit/>
        </w:trPr>
        <w:tc>
          <w:tcPr>
            <w:tcW w:w="1695" w:type="dxa"/>
            <w:tcBorders>
              <w:top w:val="single" w:sz="4" w:space="0" w:color="auto"/>
              <w:bottom w:val="single" w:sz="4" w:space="0" w:color="auto"/>
            </w:tcBorders>
            <w:shd w:val="clear" w:color="auto" w:fill="auto"/>
          </w:tcPr>
          <w:p w14:paraId="56D79CC0" w14:textId="37316838" w:rsidR="00F168B3" w:rsidRPr="00CB13B0" w:rsidRDefault="00F168B3" w:rsidP="00F776F0">
            <w:pPr>
              <w:pStyle w:val="ENoteTableText"/>
            </w:pPr>
            <w:r w:rsidRPr="00CB13B0">
              <w:t>Social Security and Veterans’ Entitlements Legislation Amendment (One</w:t>
            </w:r>
            <w:r w:rsidR="00410FA5">
              <w:noBreakHyphen/>
            </w:r>
            <w:r w:rsidRPr="00CB13B0">
              <w:t>off Payments to Increase Assistance for Older Australians and Carers and Other Measures) Act 2006</w:t>
            </w:r>
          </w:p>
        </w:tc>
        <w:tc>
          <w:tcPr>
            <w:tcW w:w="992" w:type="dxa"/>
            <w:tcBorders>
              <w:top w:val="single" w:sz="4" w:space="0" w:color="auto"/>
              <w:bottom w:val="single" w:sz="4" w:space="0" w:color="auto"/>
            </w:tcBorders>
            <w:shd w:val="clear" w:color="auto" w:fill="auto"/>
          </w:tcPr>
          <w:p w14:paraId="28A54B97" w14:textId="77777777" w:rsidR="00F168B3" w:rsidRPr="00CB13B0" w:rsidRDefault="00F168B3" w:rsidP="00F776F0">
            <w:pPr>
              <w:pStyle w:val="ENoteTableText"/>
            </w:pPr>
            <w:r w:rsidRPr="00CB13B0">
              <w:t>41, 2006</w:t>
            </w:r>
          </w:p>
        </w:tc>
        <w:tc>
          <w:tcPr>
            <w:tcW w:w="992" w:type="dxa"/>
            <w:tcBorders>
              <w:top w:val="single" w:sz="4" w:space="0" w:color="auto"/>
              <w:bottom w:val="single" w:sz="4" w:space="0" w:color="auto"/>
            </w:tcBorders>
            <w:shd w:val="clear" w:color="auto" w:fill="auto"/>
          </w:tcPr>
          <w:p w14:paraId="6851B186" w14:textId="77777777" w:rsidR="00F168B3" w:rsidRPr="00CB13B0" w:rsidRDefault="00F168B3" w:rsidP="00F776F0">
            <w:pPr>
              <w:pStyle w:val="ENoteTableText"/>
            </w:pPr>
            <w:r w:rsidRPr="00CB13B0">
              <w:t>22</w:t>
            </w:r>
            <w:r w:rsidR="0056271E" w:rsidRPr="00CB13B0">
              <w:t> </w:t>
            </w:r>
            <w:r w:rsidRPr="00CB13B0">
              <w:t>May 2006</w:t>
            </w:r>
          </w:p>
        </w:tc>
        <w:tc>
          <w:tcPr>
            <w:tcW w:w="1843" w:type="dxa"/>
            <w:tcBorders>
              <w:top w:val="single" w:sz="4" w:space="0" w:color="auto"/>
              <w:bottom w:val="single" w:sz="4" w:space="0" w:color="auto"/>
            </w:tcBorders>
            <w:shd w:val="clear" w:color="auto" w:fill="auto"/>
          </w:tcPr>
          <w:p w14:paraId="2114616F" w14:textId="77777777" w:rsidR="00F168B3" w:rsidRPr="00CB13B0" w:rsidRDefault="00F168B3" w:rsidP="00F776F0">
            <w:pPr>
              <w:pStyle w:val="ENoteTableText"/>
            </w:pPr>
            <w:r w:rsidRPr="00CB13B0">
              <w:t>22</w:t>
            </w:r>
            <w:r w:rsidR="0056271E" w:rsidRPr="00CB13B0">
              <w:t> </w:t>
            </w:r>
            <w:r w:rsidRPr="00CB13B0">
              <w:t>May 2006</w:t>
            </w:r>
          </w:p>
        </w:tc>
        <w:tc>
          <w:tcPr>
            <w:tcW w:w="1566" w:type="dxa"/>
            <w:tcBorders>
              <w:top w:val="single" w:sz="4" w:space="0" w:color="auto"/>
              <w:bottom w:val="single" w:sz="4" w:space="0" w:color="auto"/>
            </w:tcBorders>
            <w:shd w:val="clear" w:color="auto" w:fill="auto"/>
          </w:tcPr>
          <w:p w14:paraId="25EAAD8D" w14:textId="77777777" w:rsidR="00F168B3" w:rsidRPr="00CB13B0" w:rsidRDefault="00F168B3" w:rsidP="00F776F0">
            <w:pPr>
              <w:pStyle w:val="ENoteTableText"/>
            </w:pPr>
            <w:r w:rsidRPr="00CB13B0">
              <w:t>—</w:t>
            </w:r>
          </w:p>
        </w:tc>
      </w:tr>
      <w:tr w:rsidR="00F168B3" w:rsidRPr="00CB13B0" w14:paraId="41D7A0C5" w14:textId="77777777" w:rsidTr="00F776F0">
        <w:trPr>
          <w:cantSplit/>
        </w:trPr>
        <w:tc>
          <w:tcPr>
            <w:tcW w:w="1695" w:type="dxa"/>
            <w:tcBorders>
              <w:top w:val="single" w:sz="4" w:space="0" w:color="auto"/>
              <w:bottom w:val="single" w:sz="4" w:space="0" w:color="auto"/>
            </w:tcBorders>
            <w:shd w:val="clear" w:color="auto" w:fill="auto"/>
          </w:tcPr>
          <w:p w14:paraId="1987D3CD" w14:textId="77777777" w:rsidR="00F168B3" w:rsidRPr="00CB13B0" w:rsidRDefault="00F168B3" w:rsidP="00F776F0">
            <w:pPr>
              <w:pStyle w:val="ENoteTableText"/>
            </w:pPr>
            <w:r w:rsidRPr="00CB13B0">
              <w:lastRenderedPageBreak/>
              <w:t>Family Law Amendment (Shared Parental Responsibility) Act 2006</w:t>
            </w:r>
          </w:p>
        </w:tc>
        <w:tc>
          <w:tcPr>
            <w:tcW w:w="992" w:type="dxa"/>
            <w:tcBorders>
              <w:top w:val="single" w:sz="4" w:space="0" w:color="auto"/>
              <w:bottom w:val="single" w:sz="4" w:space="0" w:color="auto"/>
            </w:tcBorders>
            <w:shd w:val="clear" w:color="auto" w:fill="auto"/>
          </w:tcPr>
          <w:p w14:paraId="0AD519FF" w14:textId="77777777" w:rsidR="00F168B3" w:rsidRPr="00CB13B0" w:rsidRDefault="00F168B3" w:rsidP="00F776F0">
            <w:pPr>
              <w:pStyle w:val="ENoteTableText"/>
            </w:pPr>
            <w:r w:rsidRPr="00CB13B0">
              <w:t>46, 2006</w:t>
            </w:r>
          </w:p>
        </w:tc>
        <w:tc>
          <w:tcPr>
            <w:tcW w:w="992" w:type="dxa"/>
            <w:tcBorders>
              <w:top w:val="single" w:sz="4" w:space="0" w:color="auto"/>
              <w:bottom w:val="single" w:sz="4" w:space="0" w:color="auto"/>
            </w:tcBorders>
            <w:shd w:val="clear" w:color="auto" w:fill="auto"/>
          </w:tcPr>
          <w:p w14:paraId="2C52F9CB" w14:textId="77777777" w:rsidR="00F168B3" w:rsidRPr="00CB13B0" w:rsidRDefault="00F168B3" w:rsidP="00F776F0">
            <w:pPr>
              <w:pStyle w:val="ENoteTableText"/>
            </w:pPr>
            <w:r w:rsidRPr="00CB13B0">
              <w:t>22</w:t>
            </w:r>
            <w:r w:rsidR="0056271E" w:rsidRPr="00CB13B0">
              <w:t> </w:t>
            </w:r>
            <w:r w:rsidRPr="00CB13B0">
              <w:t>May 2006</w:t>
            </w:r>
          </w:p>
        </w:tc>
        <w:tc>
          <w:tcPr>
            <w:tcW w:w="1843" w:type="dxa"/>
            <w:tcBorders>
              <w:top w:val="single" w:sz="4" w:space="0" w:color="auto"/>
              <w:bottom w:val="single" w:sz="4" w:space="0" w:color="auto"/>
            </w:tcBorders>
            <w:shd w:val="clear" w:color="auto" w:fill="auto"/>
          </w:tcPr>
          <w:p w14:paraId="0645B665" w14:textId="651FBFD1" w:rsidR="00F168B3" w:rsidRPr="00CB13B0" w:rsidRDefault="00F168B3" w:rsidP="00F776F0">
            <w:pPr>
              <w:pStyle w:val="ENoteTableText"/>
            </w:pPr>
            <w:r w:rsidRPr="00CB13B0">
              <w:t>Schedule</w:t>
            </w:r>
            <w:r w:rsidR="0056271E" w:rsidRPr="00CB13B0">
              <w:t> </w:t>
            </w:r>
            <w:r w:rsidRPr="00CB13B0">
              <w:t>4 (</w:t>
            </w:r>
            <w:r w:rsidR="00410FA5">
              <w:t>items 1</w:t>
            </w:r>
            <w:r w:rsidRPr="00CB13B0">
              <w:t xml:space="preserve">13A, 113B, 129, 138A): </w:t>
            </w:r>
            <w:r w:rsidR="00410FA5">
              <w:t>1 July</w:t>
            </w:r>
            <w:r w:rsidRPr="00CB13B0">
              <w:t xml:space="preserve"> 2006</w:t>
            </w:r>
          </w:p>
        </w:tc>
        <w:tc>
          <w:tcPr>
            <w:tcW w:w="1566" w:type="dxa"/>
            <w:tcBorders>
              <w:top w:val="single" w:sz="4" w:space="0" w:color="auto"/>
              <w:bottom w:val="single" w:sz="4" w:space="0" w:color="auto"/>
            </w:tcBorders>
            <w:shd w:val="clear" w:color="auto" w:fill="auto"/>
          </w:tcPr>
          <w:p w14:paraId="3B72E568" w14:textId="5CDB5C67" w:rsidR="00F168B3" w:rsidRPr="00CB13B0" w:rsidRDefault="00F168B3" w:rsidP="00F776F0">
            <w:pPr>
              <w:pStyle w:val="ENoteTableText"/>
            </w:pPr>
            <w:r w:rsidRPr="00CB13B0">
              <w:t>Sch. 4 (</w:t>
            </w:r>
            <w:r w:rsidR="00410FA5">
              <w:t>items 1</w:t>
            </w:r>
            <w:r w:rsidRPr="00CB13B0">
              <w:t>29, 138A)</w:t>
            </w:r>
          </w:p>
        </w:tc>
      </w:tr>
      <w:tr w:rsidR="00F168B3" w:rsidRPr="00CB13B0" w14:paraId="692A4806" w14:textId="77777777" w:rsidTr="00F776F0">
        <w:trPr>
          <w:cantSplit/>
        </w:trPr>
        <w:tc>
          <w:tcPr>
            <w:tcW w:w="1695" w:type="dxa"/>
            <w:tcBorders>
              <w:top w:val="single" w:sz="4" w:space="0" w:color="auto"/>
              <w:bottom w:val="single" w:sz="4" w:space="0" w:color="auto"/>
            </w:tcBorders>
            <w:shd w:val="clear" w:color="auto" w:fill="auto"/>
          </w:tcPr>
          <w:p w14:paraId="083F852E" w14:textId="77777777" w:rsidR="00F168B3" w:rsidRPr="00CB13B0" w:rsidRDefault="00F168B3" w:rsidP="00F776F0">
            <w:pPr>
              <w:pStyle w:val="ENoteTableText"/>
            </w:pPr>
            <w:r w:rsidRPr="00CB13B0">
              <w:t>Tax Laws Amendment (Personal Tax Reduction and Improved Depreciation Arrangements) Act 2006</w:t>
            </w:r>
          </w:p>
        </w:tc>
        <w:tc>
          <w:tcPr>
            <w:tcW w:w="992" w:type="dxa"/>
            <w:tcBorders>
              <w:top w:val="single" w:sz="4" w:space="0" w:color="auto"/>
              <w:bottom w:val="single" w:sz="4" w:space="0" w:color="auto"/>
            </w:tcBorders>
            <w:shd w:val="clear" w:color="auto" w:fill="auto"/>
          </w:tcPr>
          <w:p w14:paraId="07E4E080" w14:textId="77777777" w:rsidR="00F168B3" w:rsidRPr="00CB13B0" w:rsidRDefault="00F168B3" w:rsidP="00F776F0">
            <w:pPr>
              <w:pStyle w:val="ENoteTableText"/>
            </w:pPr>
            <w:r w:rsidRPr="00CB13B0">
              <w:t>55, 2006</w:t>
            </w:r>
          </w:p>
        </w:tc>
        <w:tc>
          <w:tcPr>
            <w:tcW w:w="992" w:type="dxa"/>
            <w:tcBorders>
              <w:top w:val="single" w:sz="4" w:space="0" w:color="auto"/>
              <w:bottom w:val="single" w:sz="4" w:space="0" w:color="auto"/>
            </w:tcBorders>
            <w:shd w:val="clear" w:color="auto" w:fill="auto"/>
          </w:tcPr>
          <w:p w14:paraId="7285371C" w14:textId="77777777" w:rsidR="00F168B3" w:rsidRPr="00CB13B0" w:rsidRDefault="00F168B3" w:rsidP="00F776F0">
            <w:pPr>
              <w:pStyle w:val="ENoteTableText"/>
            </w:pPr>
            <w:r w:rsidRPr="00CB13B0">
              <w:t>19</w:t>
            </w:r>
            <w:r w:rsidR="0056271E" w:rsidRPr="00CB13B0">
              <w:t> </w:t>
            </w:r>
            <w:r w:rsidRPr="00CB13B0">
              <w:t>June 2006</w:t>
            </w:r>
          </w:p>
        </w:tc>
        <w:tc>
          <w:tcPr>
            <w:tcW w:w="1843" w:type="dxa"/>
            <w:tcBorders>
              <w:top w:val="single" w:sz="4" w:space="0" w:color="auto"/>
              <w:bottom w:val="single" w:sz="4" w:space="0" w:color="auto"/>
            </w:tcBorders>
            <w:shd w:val="clear" w:color="auto" w:fill="auto"/>
          </w:tcPr>
          <w:p w14:paraId="7BA0183E" w14:textId="5F8D869D" w:rsidR="00F168B3" w:rsidRPr="00CB13B0" w:rsidRDefault="00F168B3" w:rsidP="00F776F0">
            <w:pPr>
              <w:pStyle w:val="ENoteTableText"/>
            </w:pPr>
            <w:r w:rsidRPr="00CB13B0">
              <w:t>Schedules</w:t>
            </w:r>
            <w:r w:rsidR="0056271E" w:rsidRPr="00CB13B0">
              <w:t> </w:t>
            </w:r>
            <w:r w:rsidRPr="00CB13B0">
              <w:t xml:space="preserve">1, 3 and 4: </w:t>
            </w:r>
            <w:r w:rsidR="00410FA5">
              <w:t>1 July</w:t>
            </w:r>
            <w:r w:rsidRPr="00CB13B0">
              <w:t xml:space="preserve"> 2006</w:t>
            </w:r>
            <w:r w:rsidRPr="00CB13B0">
              <w:br/>
              <w:t>Remainder: Royal Assent</w:t>
            </w:r>
          </w:p>
        </w:tc>
        <w:tc>
          <w:tcPr>
            <w:tcW w:w="1566" w:type="dxa"/>
            <w:tcBorders>
              <w:top w:val="single" w:sz="4" w:space="0" w:color="auto"/>
              <w:bottom w:val="single" w:sz="4" w:space="0" w:color="auto"/>
            </w:tcBorders>
            <w:shd w:val="clear" w:color="auto" w:fill="auto"/>
          </w:tcPr>
          <w:p w14:paraId="47CEF217" w14:textId="77777777" w:rsidR="00F168B3" w:rsidRPr="00CB13B0" w:rsidRDefault="00F168B3" w:rsidP="00F776F0">
            <w:pPr>
              <w:pStyle w:val="ENoteTableText"/>
            </w:pPr>
            <w:r w:rsidRPr="00CB13B0">
              <w:t>—</w:t>
            </w:r>
          </w:p>
        </w:tc>
      </w:tr>
      <w:tr w:rsidR="00F168B3" w:rsidRPr="00CB13B0" w14:paraId="2BFD23D8" w14:textId="77777777" w:rsidTr="00F776F0">
        <w:trPr>
          <w:cantSplit/>
        </w:trPr>
        <w:tc>
          <w:tcPr>
            <w:tcW w:w="1695" w:type="dxa"/>
            <w:tcBorders>
              <w:top w:val="single" w:sz="4" w:space="0" w:color="auto"/>
              <w:bottom w:val="nil"/>
            </w:tcBorders>
            <w:shd w:val="clear" w:color="auto" w:fill="auto"/>
          </w:tcPr>
          <w:p w14:paraId="161A0F0F" w14:textId="77777777" w:rsidR="00F168B3" w:rsidRPr="00CB13B0" w:rsidRDefault="00F168B3" w:rsidP="00F776F0">
            <w:pPr>
              <w:pStyle w:val="ENoteTableText"/>
            </w:pPr>
            <w:r w:rsidRPr="00CB13B0">
              <w:t>Tax Laws Amendment (2006 Measures No.</w:t>
            </w:r>
            <w:r w:rsidR="0056271E" w:rsidRPr="00CB13B0">
              <w:t> </w:t>
            </w:r>
            <w:r w:rsidRPr="00CB13B0">
              <w:t>2) Act 2006</w:t>
            </w:r>
          </w:p>
        </w:tc>
        <w:tc>
          <w:tcPr>
            <w:tcW w:w="992" w:type="dxa"/>
            <w:tcBorders>
              <w:top w:val="single" w:sz="4" w:space="0" w:color="auto"/>
              <w:bottom w:val="nil"/>
            </w:tcBorders>
            <w:shd w:val="clear" w:color="auto" w:fill="auto"/>
          </w:tcPr>
          <w:p w14:paraId="00C0761D" w14:textId="77777777" w:rsidR="00F168B3" w:rsidRPr="00CB13B0" w:rsidRDefault="00F168B3" w:rsidP="00F776F0">
            <w:pPr>
              <w:pStyle w:val="ENoteTableText"/>
            </w:pPr>
            <w:r w:rsidRPr="00CB13B0">
              <w:t>58, 2006</w:t>
            </w:r>
          </w:p>
        </w:tc>
        <w:tc>
          <w:tcPr>
            <w:tcW w:w="992" w:type="dxa"/>
            <w:tcBorders>
              <w:top w:val="single" w:sz="4" w:space="0" w:color="auto"/>
              <w:bottom w:val="nil"/>
            </w:tcBorders>
            <w:shd w:val="clear" w:color="auto" w:fill="auto"/>
          </w:tcPr>
          <w:p w14:paraId="727FEAD5" w14:textId="77777777" w:rsidR="00F168B3" w:rsidRPr="00CB13B0" w:rsidRDefault="005F52A2" w:rsidP="00F776F0">
            <w:pPr>
              <w:pStyle w:val="ENoteTableText"/>
            </w:pPr>
            <w:r w:rsidRPr="00CB13B0">
              <w:t>22 June</w:t>
            </w:r>
            <w:r w:rsidR="00F168B3" w:rsidRPr="00CB13B0">
              <w:t xml:space="preserve"> 2006</w:t>
            </w:r>
          </w:p>
        </w:tc>
        <w:tc>
          <w:tcPr>
            <w:tcW w:w="1843" w:type="dxa"/>
            <w:tcBorders>
              <w:top w:val="single" w:sz="4" w:space="0" w:color="auto"/>
              <w:bottom w:val="nil"/>
            </w:tcBorders>
            <w:shd w:val="clear" w:color="auto" w:fill="auto"/>
          </w:tcPr>
          <w:p w14:paraId="3060E557" w14:textId="5E23C5D5" w:rsidR="00F168B3" w:rsidRPr="00CB13B0" w:rsidRDefault="00F168B3" w:rsidP="00F776F0">
            <w:pPr>
              <w:pStyle w:val="ENoteTableText"/>
            </w:pPr>
            <w:r w:rsidRPr="00CB13B0">
              <w:t>s. 4, Schedules</w:t>
            </w:r>
            <w:r w:rsidR="0056271E" w:rsidRPr="00CB13B0">
              <w:t> </w:t>
            </w:r>
            <w:r w:rsidRPr="00CB13B0">
              <w:t>1, 2, Schedule</w:t>
            </w:r>
            <w:r w:rsidR="0056271E" w:rsidRPr="00CB13B0">
              <w:t> </w:t>
            </w:r>
            <w:r w:rsidRPr="00CB13B0">
              <w:t>3 (</w:t>
            </w:r>
            <w:r w:rsidR="00410FA5">
              <w:t>items 1</w:t>
            </w:r>
            <w:r w:rsidRPr="00CB13B0">
              <w:t>–3, 7), Schedule</w:t>
            </w:r>
            <w:r w:rsidR="0056271E" w:rsidRPr="00CB13B0">
              <w:t> </w:t>
            </w:r>
            <w:r w:rsidRPr="00CB13B0">
              <w:t>4, Schedule</w:t>
            </w:r>
            <w:r w:rsidR="0056271E" w:rsidRPr="00CB13B0">
              <w:t> </w:t>
            </w:r>
            <w:r w:rsidRPr="00CB13B0">
              <w:t>5 (</w:t>
            </w:r>
            <w:r w:rsidR="00410FA5">
              <w:t>items 1</w:t>
            </w:r>
            <w:r w:rsidRPr="00CB13B0">
              <w:t>–3) and Schedule</w:t>
            </w:r>
            <w:r w:rsidR="0056271E" w:rsidRPr="00CB13B0">
              <w:t> </w:t>
            </w:r>
            <w:r w:rsidRPr="00CB13B0">
              <w:t>7 (</w:t>
            </w:r>
            <w:r w:rsidR="00410FA5">
              <w:t>items 5</w:t>
            </w:r>
            <w:r w:rsidRPr="00CB13B0">
              <w:t>1–113, 213–216, 257–263): Royal Assent</w:t>
            </w:r>
            <w:r w:rsidRPr="00CB13B0">
              <w:br/>
              <w:t>Sch 7 (</w:t>
            </w:r>
            <w:r w:rsidR="00410FA5">
              <w:t>items 1</w:t>
            </w:r>
            <w:r w:rsidRPr="00CB13B0">
              <w:t xml:space="preserve">79–188): </w:t>
            </w:r>
            <w:r w:rsidR="00410FA5">
              <w:t>1 July</w:t>
            </w:r>
            <w:r w:rsidRPr="00CB13B0">
              <w:t xml:space="preserve"> 2004 (s 2(1) </w:t>
            </w:r>
            <w:r w:rsidR="00410FA5">
              <w:t>item 1</w:t>
            </w:r>
            <w:r w:rsidRPr="00CB13B0">
              <w:t>5)</w:t>
            </w:r>
            <w:r w:rsidRPr="00CB13B0">
              <w:br/>
              <w:t>Sch 7 (</w:t>
            </w:r>
            <w:r w:rsidR="00410FA5">
              <w:t>item 1</w:t>
            </w:r>
            <w:r w:rsidRPr="00CB13B0">
              <w:t>89): 5</w:t>
            </w:r>
            <w:r w:rsidR="0056271E" w:rsidRPr="00CB13B0">
              <w:t> </w:t>
            </w:r>
            <w:r w:rsidRPr="00CB13B0">
              <w:t xml:space="preserve">July 1999 (s 2(1) </w:t>
            </w:r>
            <w:r w:rsidR="00410FA5">
              <w:t>item 1</w:t>
            </w:r>
            <w:r w:rsidRPr="00CB13B0">
              <w:t>6)</w:t>
            </w:r>
            <w:r w:rsidRPr="00CB13B0">
              <w:br/>
              <w:t>Sch 7 (</w:t>
            </w:r>
            <w:r w:rsidR="00410FA5">
              <w:t>item 1</w:t>
            </w:r>
            <w:r w:rsidRPr="00CB13B0">
              <w:t xml:space="preserve">90): </w:t>
            </w:r>
            <w:r w:rsidR="0018140A" w:rsidRPr="00CB13B0">
              <w:t>30 June</w:t>
            </w:r>
            <w:r w:rsidRPr="00CB13B0">
              <w:t xml:space="preserve"> 2000 (s 2(1) </w:t>
            </w:r>
            <w:r w:rsidR="00410FA5">
              <w:t>item 1</w:t>
            </w:r>
            <w:r w:rsidRPr="00CB13B0">
              <w:t>7)</w:t>
            </w:r>
            <w:r w:rsidRPr="00CB13B0">
              <w:br/>
              <w:t>Sch 7 (</w:t>
            </w:r>
            <w:r w:rsidR="00410FA5">
              <w:t>item 1</w:t>
            </w:r>
            <w:r w:rsidRPr="00CB13B0">
              <w:t xml:space="preserve">91): 24 Oct 2002 (s 2(1) </w:t>
            </w:r>
            <w:r w:rsidR="00410FA5">
              <w:t>item 1</w:t>
            </w:r>
            <w:r w:rsidRPr="00CB13B0">
              <w:t>8)</w:t>
            </w:r>
            <w:r w:rsidRPr="00CB13B0">
              <w:br/>
              <w:t>Sch 7 (</w:t>
            </w:r>
            <w:r w:rsidR="00410FA5">
              <w:t>item 1</w:t>
            </w:r>
            <w:r w:rsidRPr="00CB13B0">
              <w:t xml:space="preserve">92): </w:t>
            </w:r>
            <w:r w:rsidR="0018140A" w:rsidRPr="00CB13B0">
              <w:t>30 June</w:t>
            </w:r>
            <w:r w:rsidRPr="00CB13B0">
              <w:t xml:space="preserve"> 2004 (s 2(1) </w:t>
            </w:r>
            <w:r w:rsidR="00410FA5">
              <w:t>item 1</w:t>
            </w:r>
            <w:r w:rsidRPr="00CB13B0">
              <w:t>9)</w:t>
            </w:r>
            <w:r w:rsidRPr="00CB13B0">
              <w:br/>
              <w:t>Sch 7 (</w:t>
            </w:r>
            <w:r w:rsidR="00410FA5">
              <w:t>item 1</w:t>
            </w:r>
            <w:r w:rsidRPr="00CB13B0">
              <w:t xml:space="preserve">93): 22 Dec 1999 (s 2(1) </w:t>
            </w:r>
            <w:r w:rsidR="00410FA5">
              <w:t>item 2</w:t>
            </w:r>
            <w:r w:rsidRPr="00CB13B0">
              <w:t>0)</w:t>
            </w:r>
          </w:p>
        </w:tc>
        <w:tc>
          <w:tcPr>
            <w:tcW w:w="1566" w:type="dxa"/>
            <w:tcBorders>
              <w:top w:val="single" w:sz="4" w:space="0" w:color="auto"/>
              <w:bottom w:val="nil"/>
            </w:tcBorders>
            <w:shd w:val="clear" w:color="auto" w:fill="auto"/>
          </w:tcPr>
          <w:p w14:paraId="104B18A5" w14:textId="2B231B45" w:rsidR="00F168B3" w:rsidRPr="00CB13B0" w:rsidRDefault="00F168B3" w:rsidP="00F776F0">
            <w:pPr>
              <w:pStyle w:val="ENoteTableText"/>
            </w:pPr>
            <w:r w:rsidRPr="00CB13B0">
              <w:t>s. 4, Sch. 1 (</w:t>
            </w:r>
            <w:r w:rsidR="00410FA5">
              <w:t>item 3</w:t>
            </w:r>
            <w:r w:rsidRPr="00CB13B0">
              <w:t>), Sch. 3 (</w:t>
            </w:r>
            <w:r w:rsidR="00A13A22">
              <w:t>item 7</w:t>
            </w:r>
            <w:r w:rsidRPr="00CB13B0">
              <w:t>), Sch. 4 (</w:t>
            </w:r>
            <w:r w:rsidR="00410FA5">
              <w:t>item 6</w:t>
            </w:r>
            <w:r w:rsidRPr="00CB13B0">
              <w:t>), Sch. 5 (</w:t>
            </w:r>
            <w:r w:rsidR="00410FA5">
              <w:t>item 3</w:t>
            </w:r>
            <w:r w:rsidRPr="00CB13B0">
              <w:t>) and Sch. 7 (</w:t>
            </w:r>
            <w:r w:rsidR="00410FA5">
              <w:t>items 5</w:t>
            </w:r>
            <w:r w:rsidRPr="00CB13B0">
              <w:t>5, 69, 92)</w:t>
            </w:r>
          </w:p>
        </w:tc>
      </w:tr>
      <w:tr w:rsidR="00F168B3" w:rsidRPr="00CB13B0" w14:paraId="41D5DC74" w14:textId="77777777" w:rsidTr="00F776F0">
        <w:trPr>
          <w:cantSplit/>
        </w:trPr>
        <w:tc>
          <w:tcPr>
            <w:tcW w:w="1695" w:type="dxa"/>
            <w:tcBorders>
              <w:top w:val="nil"/>
              <w:bottom w:val="nil"/>
            </w:tcBorders>
            <w:shd w:val="clear" w:color="auto" w:fill="auto"/>
          </w:tcPr>
          <w:p w14:paraId="2954EE43"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3A453D2F" w14:textId="77777777" w:rsidR="00F168B3" w:rsidRPr="00CB13B0" w:rsidRDefault="00F168B3" w:rsidP="00F776F0">
            <w:pPr>
              <w:pStyle w:val="ENoteTableText"/>
            </w:pPr>
          </w:p>
        </w:tc>
        <w:tc>
          <w:tcPr>
            <w:tcW w:w="992" w:type="dxa"/>
            <w:tcBorders>
              <w:top w:val="nil"/>
              <w:bottom w:val="nil"/>
            </w:tcBorders>
            <w:shd w:val="clear" w:color="auto" w:fill="auto"/>
          </w:tcPr>
          <w:p w14:paraId="0D48FA6F" w14:textId="77777777" w:rsidR="00F168B3" w:rsidRPr="00CB13B0" w:rsidRDefault="00F168B3" w:rsidP="00F776F0">
            <w:pPr>
              <w:pStyle w:val="ENoteTableText"/>
            </w:pPr>
          </w:p>
        </w:tc>
        <w:tc>
          <w:tcPr>
            <w:tcW w:w="1843" w:type="dxa"/>
            <w:tcBorders>
              <w:top w:val="nil"/>
              <w:bottom w:val="nil"/>
            </w:tcBorders>
            <w:shd w:val="clear" w:color="auto" w:fill="auto"/>
          </w:tcPr>
          <w:p w14:paraId="43BC3D4E" w14:textId="77777777" w:rsidR="00F168B3" w:rsidRPr="00CB13B0" w:rsidRDefault="00F168B3" w:rsidP="00F776F0">
            <w:pPr>
              <w:pStyle w:val="ENoteTableText"/>
            </w:pPr>
          </w:p>
        </w:tc>
        <w:tc>
          <w:tcPr>
            <w:tcW w:w="1566" w:type="dxa"/>
            <w:tcBorders>
              <w:top w:val="nil"/>
              <w:bottom w:val="nil"/>
            </w:tcBorders>
            <w:shd w:val="clear" w:color="auto" w:fill="auto"/>
          </w:tcPr>
          <w:p w14:paraId="2788B008" w14:textId="77777777" w:rsidR="00F168B3" w:rsidRPr="00CB13B0" w:rsidRDefault="00F168B3" w:rsidP="00F776F0">
            <w:pPr>
              <w:pStyle w:val="ENoteTableText"/>
            </w:pPr>
          </w:p>
        </w:tc>
      </w:tr>
      <w:tr w:rsidR="00F168B3" w:rsidRPr="00CB13B0" w14:paraId="425F6454" w14:textId="77777777" w:rsidTr="00F776F0">
        <w:trPr>
          <w:cantSplit/>
        </w:trPr>
        <w:tc>
          <w:tcPr>
            <w:tcW w:w="1695" w:type="dxa"/>
            <w:tcBorders>
              <w:top w:val="nil"/>
              <w:bottom w:val="single" w:sz="4" w:space="0" w:color="auto"/>
            </w:tcBorders>
            <w:shd w:val="clear" w:color="auto" w:fill="auto"/>
          </w:tcPr>
          <w:p w14:paraId="447714CC" w14:textId="77777777" w:rsidR="00F168B3" w:rsidRPr="00CB13B0" w:rsidRDefault="00F168B3" w:rsidP="00F776F0">
            <w:pPr>
              <w:pStyle w:val="ENoteTTi"/>
              <w:rPr>
                <w:rFonts w:eastAsiaTheme="minorHAnsi"/>
                <w:lang w:eastAsia="en-US"/>
              </w:rPr>
            </w:pPr>
            <w:r w:rsidRPr="00CB13B0">
              <w:t>Tax Laws Amendment (2009 Measures No.</w:t>
            </w:r>
            <w:r w:rsidR="0056271E" w:rsidRPr="00CB13B0">
              <w:t> </w:t>
            </w:r>
            <w:r w:rsidRPr="00CB13B0">
              <w:t>6) Act 2010</w:t>
            </w:r>
          </w:p>
        </w:tc>
        <w:tc>
          <w:tcPr>
            <w:tcW w:w="992" w:type="dxa"/>
            <w:tcBorders>
              <w:top w:val="nil"/>
              <w:bottom w:val="single" w:sz="4" w:space="0" w:color="auto"/>
            </w:tcBorders>
            <w:shd w:val="clear" w:color="auto" w:fill="auto"/>
          </w:tcPr>
          <w:p w14:paraId="2765BAF7" w14:textId="77777777" w:rsidR="00F168B3" w:rsidRPr="00CB13B0" w:rsidRDefault="00F168B3" w:rsidP="00F776F0">
            <w:pPr>
              <w:pStyle w:val="ENoteTableText"/>
            </w:pPr>
            <w:r w:rsidRPr="00CB13B0">
              <w:t>19, 2010</w:t>
            </w:r>
          </w:p>
        </w:tc>
        <w:tc>
          <w:tcPr>
            <w:tcW w:w="992" w:type="dxa"/>
            <w:tcBorders>
              <w:top w:val="nil"/>
              <w:bottom w:val="single" w:sz="4" w:space="0" w:color="auto"/>
            </w:tcBorders>
            <w:shd w:val="clear" w:color="auto" w:fill="auto"/>
          </w:tcPr>
          <w:p w14:paraId="04C25BF1" w14:textId="77777777" w:rsidR="00F168B3" w:rsidRPr="00CB13B0" w:rsidRDefault="00F168B3" w:rsidP="00F776F0">
            <w:pPr>
              <w:pStyle w:val="ENoteTableText"/>
            </w:pPr>
            <w:r w:rsidRPr="00CB13B0">
              <w:t>24 Mar 2010</w:t>
            </w:r>
          </w:p>
        </w:tc>
        <w:tc>
          <w:tcPr>
            <w:tcW w:w="1843" w:type="dxa"/>
            <w:tcBorders>
              <w:top w:val="nil"/>
              <w:bottom w:val="single" w:sz="4" w:space="0" w:color="auto"/>
            </w:tcBorders>
            <w:shd w:val="clear" w:color="auto" w:fill="auto"/>
          </w:tcPr>
          <w:p w14:paraId="2F4DE798" w14:textId="2368DE69" w:rsidR="00F168B3" w:rsidRPr="00CB13B0" w:rsidRDefault="00F168B3" w:rsidP="00F776F0">
            <w:pPr>
              <w:pStyle w:val="ENoteTableText"/>
            </w:pPr>
            <w:r w:rsidRPr="00CB13B0">
              <w:t>Sch 3 (</w:t>
            </w:r>
            <w:r w:rsidR="00410FA5">
              <w:t>item 3</w:t>
            </w:r>
            <w:r w:rsidRPr="00CB13B0">
              <w:t xml:space="preserve">): </w:t>
            </w:r>
            <w:r w:rsidR="005F52A2" w:rsidRPr="00CB13B0">
              <w:t>22 June</w:t>
            </w:r>
            <w:r w:rsidRPr="00CB13B0">
              <w:t xml:space="preserve"> 2006 (s 2(1) </w:t>
            </w:r>
            <w:r w:rsidR="00410FA5">
              <w:t>item 6</w:t>
            </w:r>
            <w:r w:rsidRPr="00CB13B0">
              <w:t>)</w:t>
            </w:r>
            <w:r w:rsidRPr="00CB13B0">
              <w:br/>
              <w:t>Sch 3 (</w:t>
            </w:r>
            <w:r w:rsidR="00410FA5">
              <w:t>item 1</w:t>
            </w:r>
            <w:r w:rsidRPr="00CB13B0">
              <w:t xml:space="preserve">2): 24 Mar 2010 (s 2(1) </w:t>
            </w:r>
            <w:r w:rsidR="00222892" w:rsidRPr="00CB13B0">
              <w:t>item 9</w:t>
            </w:r>
            <w:r w:rsidRPr="00CB13B0">
              <w:t>)</w:t>
            </w:r>
          </w:p>
        </w:tc>
        <w:tc>
          <w:tcPr>
            <w:tcW w:w="1566" w:type="dxa"/>
            <w:tcBorders>
              <w:top w:val="nil"/>
              <w:bottom w:val="single" w:sz="4" w:space="0" w:color="auto"/>
            </w:tcBorders>
            <w:shd w:val="clear" w:color="auto" w:fill="auto"/>
          </w:tcPr>
          <w:p w14:paraId="5ABA9127" w14:textId="7B3404AF" w:rsidR="00F168B3" w:rsidRPr="00CB13B0" w:rsidRDefault="00F168B3" w:rsidP="00F776F0">
            <w:pPr>
              <w:pStyle w:val="ENoteTableText"/>
            </w:pPr>
            <w:r w:rsidRPr="00CB13B0">
              <w:t>Sch. 3 (</w:t>
            </w:r>
            <w:r w:rsidR="00410FA5">
              <w:t>item 1</w:t>
            </w:r>
            <w:r w:rsidRPr="00CB13B0">
              <w:t>2)</w:t>
            </w:r>
          </w:p>
        </w:tc>
      </w:tr>
      <w:tr w:rsidR="00F168B3" w:rsidRPr="00CB13B0" w14:paraId="3B25FA26" w14:textId="77777777" w:rsidTr="00F776F0">
        <w:trPr>
          <w:cantSplit/>
        </w:trPr>
        <w:tc>
          <w:tcPr>
            <w:tcW w:w="1695" w:type="dxa"/>
            <w:tcBorders>
              <w:top w:val="single" w:sz="4" w:space="0" w:color="auto"/>
              <w:bottom w:val="single" w:sz="4" w:space="0" w:color="auto"/>
            </w:tcBorders>
            <w:shd w:val="clear" w:color="auto" w:fill="auto"/>
          </w:tcPr>
          <w:p w14:paraId="6098B837" w14:textId="77777777" w:rsidR="00F168B3" w:rsidRPr="00CB13B0" w:rsidRDefault="00F168B3" w:rsidP="00F776F0">
            <w:pPr>
              <w:pStyle w:val="ENoteTableText"/>
            </w:pPr>
            <w:r w:rsidRPr="00CB13B0">
              <w:t>Electoral and Referendum Amendment (Electoral Integrity and Other Measures) Act 2006</w:t>
            </w:r>
          </w:p>
        </w:tc>
        <w:tc>
          <w:tcPr>
            <w:tcW w:w="992" w:type="dxa"/>
            <w:tcBorders>
              <w:top w:val="single" w:sz="4" w:space="0" w:color="auto"/>
              <w:bottom w:val="single" w:sz="4" w:space="0" w:color="auto"/>
            </w:tcBorders>
            <w:shd w:val="clear" w:color="auto" w:fill="auto"/>
          </w:tcPr>
          <w:p w14:paraId="5DDFFDAE" w14:textId="77777777" w:rsidR="00F168B3" w:rsidRPr="00CB13B0" w:rsidRDefault="00F168B3" w:rsidP="00F776F0">
            <w:pPr>
              <w:pStyle w:val="ENoteTableText"/>
            </w:pPr>
            <w:r w:rsidRPr="00CB13B0">
              <w:t>65, 2006</w:t>
            </w:r>
          </w:p>
        </w:tc>
        <w:tc>
          <w:tcPr>
            <w:tcW w:w="992" w:type="dxa"/>
            <w:tcBorders>
              <w:top w:val="single" w:sz="4" w:space="0" w:color="auto"/>
              <w:bottom w:val="single" w:sz="4" w:space="0" w:color="auto"/>
            </w:tcBorders>
            <w:shd w:val="clear" w:color="auto" w:fill="auto"/>
          </w:tcPr>
          <w:p w14:paraId="7513E508" w14:textId="77777777" w:rsidR="00F168B3" w:rsidRPr="00CB13B0" w:rsidRDefault="005F52A2" w:rsidP="00F776F0">
            <w:pPr>
              <w:pStyle w:val="ENoteTableText"/>
            </w:pPr>
            <w:r w:rsidRPr="00CB13B0">
              <w:t>22 June</w:t>
            </w:r>
            <w:r w:rsidR="00F168B3" w:rsidRPr="00CB13B0">
              <w:t xml:space="preserve"> 2006</w:t>
            </w:r>
          </w:p>
        </w:tc>
        <w:tc>
          <w:tcPr>
            <w:tcW w:w="1843" w:type="dxa"/>
            <w:tcBorders>
              <w:top w:val="single" w:sz="4" w:space="0" w:color="auto"/>
              <w:bottom w:val="single" w:sz="4" w:space="0" w:color="auto"/>
            </w:tcBorders>
            <w:shd w:val="clear" w:color="auto" w:fill="auto"/>
          </w:tcPr>
          <w:p w14:paraId="17466888" w14:textId="28920F5D" w:rsidR="00F168B3" w:rsidRPr="00CB13B0" w:rsidRDefault="00F168B3" w:rsidP="00F776F0">
            <w:pPr>
              <w:pStyle w:val="ENoteTableText"/>
            </w:pPr>
            <w:r w:rsidRPr="00CB13B0">
              <w:t>Schedule</w:t>
            </w:r>
            <w:r w:rsidR="0056271E" w:rsidRPr="00CB13B0">
              <w:t> </w:t>
            </w:r>
            <w:r w:rsidRPr="00CB13B0">
              <w:t>4 (</w:t>
            </w:r>
            <w:r w:rsidR="00410FA5">
              <w:t>items 1</w:t>
            </w:r>
            <w:r w:rsidRPr="00CB13B0">
              <w:t>–10, 12): Royal Assent</w:t>
            </w:r>
          </w:p>
        </w:tc>
        <w:tc>
          <w:tcPr>
            <w:tcW w:w="1566" w:type="dxa"/>
            <w:tcBorders>
              <w:top w:val="single" w:sz="4" w:space="0" w:color="auto"/>
              <w:bottom w:val="single" w:sz="4" w:space="0" w:color="auto"/>
            </w:tcBorders>
            <w:shd w:val="clear" w:color="auto" w:fill="auto"/>
          </w:tcPr>
          <w:p w14:paraId="0324F05E" w14:textId="69695FF0" w:rsidR="00F168B3" w:rsidRPr="00CB13B0" w:rsidRDefault="00F168B3" w:rsidP="00F776F0">
            <w:pPr>
              <w:pStyle w:val="ENoteTableText"/>
            </w:pPr>
            <w:r w:rsidRPr="00CB13B0">
              <w:t>Sch. 4 (</w:t>
            </w:r>
            <w:r w:rsidR="00410FA5">
              <w:t>item 1</w:t>
            </w:r>
            <w:r w:rsidRPr="00CB13B0">
              <w:t>2)</w:t>
            </w:r>
          </w:p>
        </w:tc>
      </w:tr>
      <w:tr w:rsidR="00F168B3" w:rsidRPr="00CB13B0" w14:paraId="4DEE073C" w14:textId="77777777" w:rsidTr="00F776F0">
        <w:trPr>
          <w:cantSplit/>
        </w:trPr>
        <w:tc>
          <w:tcPr>
            <w:tcW w:w="1695" w:type="dxa"/>
            <w:tcBorders>
              <w:top w:val="single" w:sz="4" w:space="0" w:color="auto"/>
              <w:bottom w:val="single" w:sz="4" w:space="0" w:color="auto"/>
            </w:tcBorders>
            <w:shd w:val="clear" w:color="auto" w:fill="auto"/>
          </w:tcPr>
          <w:p w14:paraId="3AFA5FE5" w14:textId="77777777" w:rsidR="00F168B3" w:rsidRPr="00CB13B0" w:rsidRDefault="00F168B3" w:rsidP="00F776F0">
            <w:pPr>
              <w:pStyle w:val="ENoteTableText"/>
            </w:pPr>
            <w:r w:rsidRPr="00CB13B0">
              <w:t>Fuel Tax (Consequential and Transitional Provisions) Act 2006</w:t>
            </w:r>
          </w:p>
        </w:tc>
        <w:tc>
          <w:tcPr>
            <w:tcW w:w="992" w:type="dxa"/>
            <w:tcBorders>
              <w:top w:val="single" w:sz="4" w:space="0" w:color="auto"/>
              <w:bottom w:val="single" w:sz="4" w:space="0" w:color="auto"/>
            </w:tcBorders>
            <w:shd w:val="clear" w:color="auto" w:fill="auto"/>
          </w:tcPr>
          <w:p w14:paraId="323DA7BD" w14:textId="77777777" w:rsidR="00F168B3" w:rsidRPr="00CB13B0" w:rsidRDefault="00F168B3" w:rsidP="00F776F0">
            <w:pPr>
              <w:pStyle w:val="ENoteTableText"/>
            </w:pPr>
            <w:r w:rsidRPr="00CB13B0">
              <w:t>73, 2006</w:t>
            </w:r>
          </w:p>
        </w:tc>
        <w:tc>
          <w:tcPr>
            <w:tcW w:w="992" w:type="dxa"/>
            <w:tcBorders>
              <w:top w:val="single" w:sz="4" w:space="0" w:color="auto"/>
              <w:bottom w:val="single" w:sz="4" w:space="0" w:color="auto"/>
            </w:tcBorders>
            <w:shd w:val="clear" w:color="auto" w:fill="auto"/>
          </w:tcPr>
          <w:p w14:paraId="0258C572" w14:textId="77777777" w:rsidR="00F168B3" w:rsidRPr="00CB13B0" w:rsidRDefault="00F168B3" w:rsidP="00F776F0">
            <w:pPr>
              <w:pStyle w:val="ENoteTableText"/>
            </w:pPr>
            <w:r w:rsidRPr="00CB13B0">
              <w:t>26</w:t>
            </w:r>
            <w:r w:rsidR="0056271E" w:rsidRPr="00CB13B0">
              <w:t> </w:t>
            </w:r>
            <w:r w:rsidRPr="00CB13B0">
              <w:t>June 2006</w:t>
            </w:r>
          </w:p>
        </w:tc>
        <w:tc>
          <w:tcPr>
            <w:tcW w:w="1843" w:type="dxa"/>
            <w:tcBorders>
              <w:top w:val="single" w:sz="4" w:space="0" w:color="auto"/>
              <w:bottom w:val="single" w:sz="4" w:space="0" w:color="auto"/>
            </w:tcBorders>
            <w:shd w:val="clear" w:color="auto" w:fill="auto"/>
          </w:tcPr>
          <w:p w14:paraId="229B5A57" w14:textId="6FB29645" w:rsidR="00F168B3" w:rsidRPr="00CB13B0" w:rsidRDefault="00F168B3" w:rsidP="00F776F0">
            <w:pPr>
              <w:pStyle w:val="ENoteTableText"/>
            </w:pPr>
            <w:r w:rsidRPr="00CB13B0">
              <w:t>Schedule</w:t>
            </w:r>
            <w:r w:rsidR="0056271E" w:rsidRPr="00CB13B0">
              <w:t> </w:t>
            </w:r>
            <w:r w:rsidRPr="00CB13B0">
              <w:t>5 (</w:t>
            </w:r>
            <w:r w:rsidR="00410FA5">
              <w:t>items 5</w:t>
            </w:r>
            <w:r w:rsidRPr="00CB13B0">
              <w:t xml:space="preserve">–38, 156–159): </w:t>
            </w:r>
            <w:r w:rsidR="00410FA5">
              <w:t>1 July</w:t>
            </w:r>
            <w:r w:rsidRPr="00CB13B0">
              <w:t xml:space="preserve"> 2006 (</w:t>
            </w:r>
            <w:r w:rsidRPr="00CB13B0">
              <w:rPr>
                <w:i/>
              </w:rPr>
              <w:t>see </w:t>
            </w:r>
            <w:r w:rsidRPr="00CB13B0">
              <w:t>s. 2(1))</w:t>
            </w:r>
          </w:p>
        </w:tc>
        <w:tc>
          <w:tcPr>
            <w:tcW w:w="1566" w:type="dxa"/>
            <w:tcBorders>
              <w:top w:val="single" w:sz="4" w:space="0" w:color="auto"/>
              <w:bottom w:val="single" w:sz="4" w:space="0" w:color="auto"/>
            </w:tcBorders>
            <w:shd w:val="clear" w:color="auto" w:fill="auto"/>
          </w:tcPr>
          <w:p w14:paraId="3CE590BA" w14:textId="77777777" w:rsidR="00F168B3" w:rsidRPr="00CB13B0" w:rsidRDefault="00F168B3" w:rsidP="00F776F0">
            <w:pPr>
              <w:pStyle w:val="ENoteTableText"/>
            </w:pPr>
            <w:r w:rsidRPr="00CB13B0">
              <w:t>—</w:t>
            </w:r>
          </w:p>
        </w:tc>
      </w:tr>
      <w:tr w:rsidR="00F168B3" w:rsidRPr="00CB13B0" w14:paraId="4DEA7F18" w14:textId="77777777" w:rsidTr="00F776F0">
        <w:trPr>
          <w:cantSplit/>
        </w:trPr>
        <w:tc>
          <w:tcPr>
            <w:tcW w:w="1695" w:type="dxa"/>
            <w:tcBorders>
              <w:top w:val="single" w:sz="4" w:space="0" w:color="auto"/>
              <w:bottom w:val="nil"/>
            </w:tcBorders>
            <w:shd w:val="clear" w:color="auto" w:fill="auto"/>
          </w:tcPr>
          <w:p w14:paraId="3F987691" w14:textId="77777777" w:rsidR="00F168B3" w:rsidRPr="00CB13B0" w:rsidRDefault="00F168B3" w:rsidP="00F776F0">
            <w:pPr>
              <w:pStyle w:val="ENoteTableText"/>
            </w:pPr>
            <w:r w:rsidRPr="00CB13B0">
              <w:t>Tax Laws Amendment (2006 Measures No.</w:t>
            </w:r>
            <w:r w:rsidR="0056271E" w:rsidRPr="00CB13B0">
              <w:t> </w:t>
            </w:r>
            <w:r w:rsidRPr="00CB13B0">
              <w:t>3) Act 2006</w:t>
            </w:r>
          </w:p>
        </w:tc>
        <w:tc>
          <w:tcPr>
            <w:tcW w:w="992" w:type="dxa"/>
            <w:tcBorders>
              <w:top w:val="single" w:sz="4" w:space="0" w:color="auto"/>
              <w:bottom w:val="nil"/>
            </w:tcBorders>
            <w:shd w:val="clear" w:color="auto" w:fill="auto"/>
          </w:tcPr>
          <w:p w14:paraId="5709767C" w14:textId="77777777" w:rsidR="00F168B3" w:rsidRPr="00CB13B0" w:rsidRDefault="00F168B3" w:rsidP="00F776F0">
            <w:pPr>
              <w:pStyle w:val="ENoteTableText"/>
            </w:pPr>
            <w:r w:rsidRPr="00CB13B0">
              <w:t>80, 2006</w:t>
            </w:r>
          </w:p>
        </w:tc>
        <w:tc>
          <w:tcPr>
            <w:tcW w:w="992" w:type="dxa"/>
            <w:tcBorders>
              <w:top w:val="single" w:sz="4" w:space="0" w:color="auto"/>
              <w:bottom w:val="nil"/>
            </w:tcBorders>
            <w:shd w:val="clear" w:color="auto" w:fill="auto"/>
          </w:tcPr>
          <w:p w14:paraId="21135CC6" w14:textId="77777777" w:rsidR="00F168B3" w:rsidRPr="00CB13B0" w:rsidRDefault="0018140A" w:rsidP="00F776F0">
            <w:pPr>
              <w:pStyle w:val="ENoteTableText"/>
            </w:pPr>
            <w:r w:rsidRPr="00CB13B0">
              <w:t>30 June</w:t>
            </w:r>
            <w:r w:rsidR="00F168B3" w:rsidRPr="00CB13B0">
              <w:t xml:space="preserve"> 2006</w:t>
            </w:r>
          </w:p>
        </w:tc>
        <w:tc>
          <w:tcPr>
            <w:tcW w:w="1843" w:type="dxa"/>
            <w:tcBorders>
              <w:top w:val="single" w:sz="4" w:space="0" w:color="auto"/>
              <w:bottom w:val="nil"/>
            </w:tcBorders>
            <w:shd w:val="clear" w:color="auto" w:fill="auto"/>
          </w:tcPr>
          <w:p w14:paraId="7EDAD6B7" w14:textId="6968BAAE" w:rsidR="00F168B3" w:rsidRPr="00CB13B0" w:rsidRDefault="00F168B3" w:rsidP="00F776F0">
            <w:pPr>
              <w:pStyle w:val="ENoteTableText"/>
            </w:pPr>
            <w:r w:rsidRPr="00CB13B0">
              <w:t>Schedule</w:t>
            </w:r>
            <w:r w:rsidR="0056271E" w:rsidRPr="00CB13B0">
              <w:t> </w:t>
            </w:r>
            <w:r w:rsidRPr="00CB13B0">
              <w:t>1 (</w:t>
            </w:r>
            <w:r w:rsidR="00410FA5">
              <w:t>items 2</w:t>
            </w:r>
            <w:r w:rsidRPr="00CB13B0">
              <w:t>–4), Schedule</w:t>
            </w:r>
            <w:r w:rsidR="0056271E" w:rsidRPr="00CB13B0">
              <w:t> </w:t>
            </w:r>
            <w:r w:rsidRPr="00CB13B0">
              <w:t>2, Schedule</w:t>
            </w:r>
            <w:r w:rsidR="0056271E" w:rsidRPr="00CB13B0">
              <w:t> </w:t>
            </w:r>
            <w:r w:rsidRPr="00CB13B0">
              <w:t>4 (</w:t>
            </w:r>
            <w:r w:rsidR="00410FA5">
              <w:t>items 1</w:t>
            </w:r>
            <w:r w:rsidRPr="00CB13B0">
              <w:t>, 5–9, 14, 20, 23–30), Schedule</w:t>
            </w:r>
            <w:r w:rsidR="0056271E" w:rsidRPr="00CB13B0">
              <w:t> </w:t>
            </w:r>
            <w:r w:rsidRPr="00CB13B0">
              <w:t>5, Schedule</w:t>
            </w:r>
            <w:r w:rsidR="0056271E" w:rsidRPr="00CB13B0">
              <w:t> </w:t>
            </w:r>
            <w:r w:rsidRPr="00CB13B0">
              <w:t>6 (</w:t>
            </w:r>
            <w:r w:rsidR="00410FA5">
              <w:t>items 3</w:t>
            </w:r>
            <w:r w:rsidRPr="00CB13B0">
              <w:t>–7) and Schedule</w:t>
            </w:r>
            <w:r w:rsidR="0056271E" w:rsidRPr="00CB13B0">
              <w:t> </w:t>
            </w:r>
            <w:r w:rsidRPr="00CB13B0">
              <w:t>11 (</w:t>
            </w:r>
            <w:r w:rsidR="00410FA5">
              <w:t>items 1</w:t>
            </w:r>
            <w:r w:rsidRPr="00CB13B0">
              <w:t>, 2, 4–24): Royal Assent</w:t>
            </w:r>
            <w:r w:rsidRPr="00CB13B0">
              <w:br/>
              <w:t>Schedule</w:t>
            </w:r>
            <w:r w:rsidR="0056271E" w:rsidRPr="00CB13B0">
              <w:t> </w:t>
            </w:r>
            <w:r w:rsidRPr="00CB13B0">
              <w:t>3 (</w:t>
            </w:r>
            <w:r w:rsidR="00410FA5">
              <w:t>items 2</w:t>
            </w:r>
            <w:r w:rsidRPr="00CB13B0">
              <w:t xml:space="preserve">–5): </w:t>
            </w:r>
            <w:r w:rsidR="0018140A" w:rsidRPr="00CB13B0">
              <w:t>30 June</w:t>
            </w:r>
            <w:r w:rsidRPr="00CB13B0">
              <w:t xml:space="preserve"> 2006 (s 2(1) </w:t>
            </w:r>
            <w:r w:rsidR="00410FA5">
              <w:t>item 3</w:t>
            </w:r>
            <w:r w:rsidRPr="00CB13B0">
              <w:t>)</w:t>
            </w:r>
          </w:p>
        </w:tc>
        <w:tc>
          <w:tcPr>
            <w:tcW w:w="1566" w:type="dxa"/>
            <w:tcBorders>
              <w:top w:val="single" w:sz="4" w:space="0" w:color="auto"/>
              <w:bottom w:val="nil"/>
            </w:tcBorders>
            <w:shd w:val="clear" w:color="auto" w:fill="auto"/>
          </w:tcPr>
          <w:p w14:paraId="2C6C32ED" w14:textId="21A764DD" w:rsidR="00F168B3" w:rsidRPr="00CB13B0" w:rsidRDefault="00F168B3" w:rsidP="00F776F0">
            <w:pPr>
              <w:pStyle w:val="ENoteTableText"/>
            </w:pPr>
            <w:r w:rsidRPr="00CB13B0">
              <w:t>Sch. 1 (</w:t>
            </w:r>
            <w:r w:rsidR="00410FA5">
              <w:t>item 4</w:t>
            </w:r>
            <w:r w:rsidRPr="00CB13B0">
              <w:t>), Sch. 2, Sch. 3 (</w:t>
            </w:r>
            <w:r w:rsidR="00410FA5">
              <w:t>item 5</w:t>
            </w:r>
            <w:r w:rsidRPr="00CB13B0">
              <w:t>), Sch. 4 (</w:t>
            </w:r>
            <w:r w:rsidR="00410FA5">
              <w:t>items 1</w:t>
            </w:r>
            <w:r w:rsidRPr="00CB13B0">
              <w:t>4, 30), Sch. 5 (</w:t>
            </w:r>
            <w:r w:rsidR="00410FA5">
              <w:t>item 2</w:t>
            </w:r>
            <w:r w:rsidRPr="00CB13B0">
              <w:t>) and Sch. 11 (</w:t>
            </w:r>
            <w:r w:rsidR="00410FA5">
              <w:t>items 2</w:t>
            </w:r>
            <w:r w:rsidRPr="00CB13B0">
              <w:t>3, 24)</w:t>
            </w:r>
            <w:r w:rsidRPr="00CB13B0">
              <w:br/>
              <w:t>s. 2(1) (</w:t>
            </w:r>
            <w:r w:rsidR="00410FA5">
              <w:t>item 1</w:t>
            </w:r>
            <w:r w:rsidRPr="00CB13B0">
              <w:t>0) (rep. by 12, 2012, Sch. 6 [</w:t>
            </w:r>
            <w:r w:rsidR="00410FA5">
              <w:t>item 8</w:t>
            </w:r>
            <w:r w:rsidRPr="00CB13B0">
              <w:t>])</w:t>
            </w:r>
          </w:p>
        </w:tc>
      </w:tr>
      <w:tr w:rsidR="00F168B3" w:rsidRPr="00CB13B0" w14:paraId="56D9903D" w14:textId="77777777" w:rsidTr="00F776F0">
        <w:trPr>
          <w:cantSplit/>
        </w:trPr>
        <w:tc>
          <w:tcPr>
            <w:tcW w:w="1695" w:type="dxa"/>
            <w:tcBorders>
              <w:top w:val="nil"/>
              <w:bottom w:val="nil"/>
            </w:tcBorders>
            <w:shd w:val="clear" w:color="auto" w:fill="auto"/>
          </w:tcPr>
          <w:p w14:paraId="381AA31F"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70F0A936" w14:textId="77777777" w:rsidR="00F168B3" w:rsidRPr="00CB13B0" w:rsidRDefault="00F168B3" w:rsidP="00F776F0">
            <w:pPr>
              <w:pStyle w:val="ENoteTableText"/>
              <w:keepNext/>
            </w:pPr>
          </w:p>
        </w:tc>
        <w:tc>
          <w:tcPr>
            <w:tcW w:w="992" w:type="dxa"/>
            <w:tcBorders>
              <w:top w:val="nil"/>
              <w:bottom w:val="nil"/>
            </w:tcBorders>
            <w:shd w:val="clear" w:color="auto" w:fill="auto"/>
          </w:tcPr>
          <w:p w14:paraId="5B986B5C" w14:textId="77777777" w:rsidR="00F168B3" w:rsidRPr="00CB13B0" w:rsidRDefault="00F168B3" w:rsidP="00F776F0">
            <w:pPr>
              <w:pStyle w:val="ENoteTableText"/>
              <w:keepNext/>
            </w:pPr>
          </w:p>
        </w:tc>
        <w:tc>
          <w:tcPr>
            <w:tcW w:w="1843" w:type="dxa"/>
            <w:tcBorders>
              <w:top w:val="nil"/>
              <w:bottom w:val="nil"/>
            </w:tcBorders>
            <w:shd w:val="clear" w:color="auto" w:fill="auto"/>
          </w:tcPr>
          <w:p w14:paraId="015B943F" w14:textId="77777777" w:rsidR="00F168B3" w:rsidRPr="00CB13B0" w:rsidRDefault="00F168B3" w:rsidP="00F776F0">
            <w:pPr>
              <w:pStyle w:val="ENoteTableText"/>
              <w:keepNext/>
              <w:rPr>
                <w:noProof/>
              </w:rPr>
            </w:pPr>
          </w:p>
        </w:tc>
        <w:tc>
          <w:tcPr>
            <w:tcW w:w="1566" w:type="dxa"/>
            <w:tcBorders>
              <w:top w:val="nil"/>
              <w:bottom w:val="nil"/>
            </w:tcBorders>
            <w:shd w:val="clear" w:color="auto" w:fill="auto"/>
          </w:tcPr>
          <w:p w14:paraId="3152F6FA" w14:textId="77777777" w:rsidR="00F168B3" w:rsidRPr="00CB13B0" w:rsidRDefault="00F168B3" w:rsidP="00F776F0">
            <w:pPr>
              <w:pStyle w:val="ENoteTableText"/>
              <w:keepNext/>
            </w:pPr>
          </w:p>
        </w:tc>
      </w:tr>
      <w:tr w:rsidR="00F168B3" w:rsidRPr="00CB13B0" w14:paraId="16C264CB" w14:textId="77777777" w:rsidTr="00F776F0">
        <w:trPr>
          <w:cantSplit/>
        </w:trPr>
        <w:tc>
          <w:tcPr>
            <w:tcW w:w="1695" w:type="dxa"/>
            <w:tcBorders>
              <w:top w:val="nil"/>
              <w:bottom w:val="single" w:sz="4" w:space="0" w:color="auto"/>
            </w:tcBorders>
            <w:shd w:val="clear" w:color="auto" w:fill="auto"/>
          </w:tcPr>
          <w:p w14:paraId="737F5B12" w14:textId="77777777" w:rsidR="00F168B3" w:rsidRPr="00CB13B0" w:rsidRDefault="00F168B3" w:rsidP="00F776F0">
            <w:pPr>
              <w:pStyle w:val="ENoteTTi"/>
              <w:keepNext w:val="0"/>
              <w:rPr>
                <w:rFonts w:eastAsiaTheme="minorHAnsi"/>
                <w:lang w:eastAsia="en-US"/>
              </w:rPr>
            </w:pPr>
            <w:r w:rsidRPr="00CB13B0">
              <w:t>Tax Laws Amendment (2011 Measures No.</w:t>
            </w:r>
            <w:r w:rsidR="0056271E" w:rsidRPr="00CB13B0">
              <w:t> </w:t>
            </w:r>
            <w:r w:rsidRPr="00CB13B0">
              <w:t>9) Act 2012</w:t>
            </w:r>
          </w:p>
        </w:tc>
        <w:tc>
          <w:tcPr>
            <w:tcW w:w="992" w:type="dxa"/>
            <w:tcBorders>
              <w:top w:val="nil"/>
              <w:bottom w:val="single" w:sz="4" w:space="0" w:color="auto"/>
            </w:tcBorders>
            <w:shd w:val="clear" w:color="auto" w:fill="auto"/>
          </w:tcPr>
          <w:p w14:paraId="77D5C110" w14:textId="77777777" w:rsidR="00F168B3" w:rsidRPr="00CB13B0" w:rsidRDefault="00F168B3" w:rsidP="00F776F0">
            <w:pPr>
              <w:pStyle w:val="ENoteTableText"/>
            </w:pPr>
            <w:r w:rsidRPr="00CB13B0">
              <w:t>12, 2012</w:t>
            </w:r>
          </w:p>
        </w:tc>
        <w:tc>
          <w:tcPr>
            <w:tcW w:w="992" w:type="dxa"/>
            <w:tcBorders>
              <w:top w:val="nil"/>
              <w:bottom w:val="single" w:sz="4" w:space="0" w:color="auto"/>
            </w:tcBorders>
            <w:shd w:val="clear" w:color="auto" w:fill="auto"/>
          </w:tcPr>
          <w:p w14:paraId="5E5C8902" w14:textId="77777777" w:rsidR="00F168B3" w:rsidRPr="00CB13B0" w:rsidRDefault="00F168B3" w:rsidP="00F776F0">
            <w:pPr>
              <w:pStyle w:val="ENoteTableText"/>
            </w:pPr>
            <w:r w:rsidRPr="00CB13B0">
              <w:t>21 Mar 2012</w:t>
            </w:r>
          </w:p>
        </w:tc>
        <w:tc>
          <w:tcPr>
            <w:tcW w:w="1843" w:type="dxa"/>
            <w:tcBorders>
              <w:top w:val="nil"/>
              <w:bottom w:val="single" w:sz="4" w:space="0" w:color="auto"/>
            </w:tcBorders>
            <w:shd w:val="clear" w:color="auto" w:fill="auto"/>
          </w:tcPr>
          <w:p w14:paraId="1F00F7DB" w14:textId="659AB590" w:rsidR="00F168B3" w:rsidRPr="00CB13B0" w:rsidRDefault="00F168B3" w:rsidP="00F776F0">
            <w:pPr>
              <w:pStyle w:val="ENoteTableText"/>
              <w:rPr>
                <w:noProof/>
              </w:rPr>
            </w:pPr>
            <w:r w:rsidRPr="00CB13B0">
              <w:t>Sch 6 (</w:t>
            </w:r>
            <w:r w:rsidR="00E75F4A" w:rsidRPr="00CB13B0">
              <w:t>items 8</w:t>
            </w:r>
            <w:r w:rsidRPr="00CB13B0">
              <w:t xml:space="preserve">, 9): </w:t>
            </w:r>
            <w:r w:rsidR="0018140A" w:rsidRPr="00CB13B0">
              <w:t>30 June</w:t>
            </w:r>
            <w:r w:rsidRPr="00CB13B0">
              <w:t xml:space="preserve"> 2006 (s 2(1) </w:t>
            </w:r>
            <w:r w:rsidR="00410FA5">
              <w:t>item 8</w:t>
            </w:r>
            <w:r w:rsidRPr="00CB13B0">
              <w:t>)</w:t>
            </w:r>
          </w:p>
        </w:tc>
        <w:tc>
          <w:tcPr>
            <w:tcW w:w="1566" w:type="dxa"/>
            <w:tcBorders>
              <w:top w:val="nil"/>
              <w:bottom w:val="single" w:sz="4" w:space="0" w:color="auto"/>
            </w:tcBorders>
            <w:shd w:val="clear" w:color="auto" w:fill="auto"/>
          </w:tcPr>
          <w:p w14:paraId="03315624" w14:textId="77777777" w:rsidR="00F168B3" w:rsidRPr="00CB13B0" w:rsidRDefault="00F168B3" w:rsidP="00F776F0">
            <w:pPr>
              <w:pStyle w:val="ENoteTableText"/>
            </w:pPr>
            <w:r w:rsidRPr="00CB13B0">
              <w:t>—</w:t>
            </w:r>
          </w:p>
        </w:tc>
      </w:tr>
      <w:tr w:rsidR="00F168B3" w:rsidRPr="00CB13B0" w14:paraId="372FBFD1" w14:textId="77777777" w:rsidTr="00F776F0">
        <w:trPr>
          <w:cantSplit/>
        </w:trPr>
        <w:tc>
          <w:tcPr>
            <w:tcW w:w="1695" w:type="dxa"/>
            <w:tcBorders>
              <w:top w:val="single" w:sz="4" w:space="0" w:color="auto"/>
              <w:bottom w:val="single" w:sz="4" w:space="0" w:color="auto"/>
            </w:tcBorders>
            <w:shd w:val="clear" w:color="auto" w:fill="auto"/>
          </w:tcPr>
          <w:p w14:paraId="3AA17EB0" w14:textId="77777777" w:rsidR="00F168B3" w:rsidRPr="00CB13B0" w:rsidRDefault="00F168B3" w:rsidP="00F776F0">
            <w:pPr>
              <w:pStyle w:val="ENoteTableText"/>
            </w:pPr>
            <w:r w:rsidRPr="00CB13B0">
              <w:lastRenderedPageBreak/>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14:paraId="60860698" w14:textId="77777777" w:rsidR="00F168B3" w:rsidRPr="00CB13B0" w:rsidRDefault="00F168B3" w:rsidP="00F776F0">
            <w:pPr>
              <w:pStyle w:val="ENoteTableText"/>
            </w:pPr>
            <w:r w:rsidRPr="00CB13B0">
              <w:t>82, 2006</w:t>
            </w:r>
          </w:p>
        </w:tc>
        <w:tc>
          <w:tcPr>
            <w:tcW w:w="992" w:type="dxa"/>
            <w:tcBorders>
              <w:top w:val="single" w:sz="4" w:space="0" w:color="auto"/>
              <w:bottom w:val="single" w:sz="4" w:space="0" w:color="auto"/>
            </w:tcBorders>
            <w:shd w:val="clear" w:color="auto" w:fill="auto"/>
          </w:tcPr>
          <w:p w14:paraId="10B7DB33" w14:textId="77777777" w:rsidR="00F168B3" w:rsidRPr="00CB13B0" w:rsidRDefault="0018140A" w:rsidP="00F776F0">
            <w:pPr>
              <w:pStyle w:val="ENoteTableText"/>
            </w:pPr>
            <w:r w:rsidRPr="00CB13B0">
              <w:t>30 June</w:t>
            </w:r>
            <w:r w:rsidR="00F168B3" w:rsidRPr="00CB13B0">
              <w:t xml:space="preserve"> 2006</w:t>
            </w:r>
          </w:p>
        </w:tc>
        <w:tc>
          <w:tcPr>
            <w:tcW w:w="1843" w:type="dxa"/>
            <w:tcBorders>
              <w:top w:val="single" w:sz="4" w:space="0" w:color="auto"/>
              <w:bottom w:val="single" w:sz="4" w:space="0" w:color="auto"/>
            </w:tcBorders>
            <w:shd w:val="clear" w:color="auto" w:fill="auto"/>
          </w:tcPr>
          <w:p w14:paraId="7860EF2B" w14:textId="227EFB9E" w:rsidR="00F168B3" w:rsidRPr="00CB13B0" w:rsidRDefault="00F168B3" w:rsidP="00F776F0">
            <w:pPr>
              <w:pStyle w:val="ENoteTableText"/>
            </w:pPr>
            <w:r w:rsidRPr="00CB13B0">
              <w:t>Schedule</w:t>
            </w:r>
            <w:r w:rsidR="0056271E" w:rsidRPr="00CB13B0">
              <w:t> </w:t>
            </w:r>
            <w:r w:rsidRPr="00CB13B0">
              <w:t>4 (</w:t>
            </w:r>
            <w:r w:rsidR="00410FA5">
              <w:t>items 6</w:t>
            </w:r>
            <w:r w:rsidRPr="00CB13B0">
              <w:t xml:space="preserve">–9): </w:t>
            </w:r>
            <w:smartTag w:uri="urn:schemas-microsoft-com:office:smarttags" w:element="date">
              <w:smartTagPr>
                <w:attr w:name="Month" w:val="12"/>
                <w:attr w:name="Day" w:val="1"/>
                <w:attr w:name="Year" w:val="2006"/>
              </w:smartTagPr>
              <w:r w:rsidRPr="00CB13B0">
                <w:t>1 Dec 2006</w:t>
              </w:r>
            </w:smartTag>
          </w:p>
        </w:tc>
        <w:tc>
          <w:tcPr>
            <w:tcW w:w="1566" w:type="dxa"/>
            <w:tcBorders>
              <w:top w:val="single" w:sz="4" w:space="0" w:color="auto"/>
              <w:bottom w:val="single" w:sz="4" w:space="0" w:color="auto"/>
            </w:tcBorders>
            <w:shd w:val="clear" w:color="auto" w:fill="auto"/>
          </w:tcPr>
          <w:p w14:paraId="39C434F0" w14:textId="77777777" w:rsidR="00F168B3" w:rsidRPr="00CB13B0" w:rsidRDefault="00F168B3" w:rsidP="00F776F0">
            <w:pPr>
              <w:pStyle w:val="ENoteTableText"/>
            </w:pPr>
            <w:r w:rsidRPr="00CB13B0">
              <w:t>—</w:t>
            </w:r>
          </w:p>
        </w:tc>
      </w:tr>
      <w:tr w:rsidR="00F168B3" w:rsidRPr="00CB13B0" w14:paraId="2EE07C2C" w14:textId="77777777" w:rsidTr="00F776F0">
        <w:trPr>
          <w:cantSplit/>
        </w:trPr>
        <w:tc>
          <w:tcPr>
            <w:tcW w:w="1695" w:type="dxa"/>
            <w:tcBorders>
              <w:top w:val="single" w:sz="4" w:space="0" w:color="auto"/>
              <w:bottom w:val="single" w:sz="4" w:space="0" w:color="auto"/>
            </w:tcBorders>
            <w:shd w:val="clear" w:color="auto" w:fill="auto"/>
          </w:tcPr>
          <w:p w14:paraId="3DDE8C98" w14:textId="77777777" w:rsidR="00F168B3" w:rsidRPr="00CB13B0" w:rsidRDefault="00F168B3" w:rsidP="00F776F0">
            <w:pPr>
              <w:pStyle w:val="ENoteTableText"/>
            </w:pPr>
            <w:r w:rsidRPr="00CB13B0">
              <w:t>International Tax Agreements Amendment Act (No.</w:t>
            </w:r>
            <w:r w:rsidR="0056271E" w:rsidRPr="00CB13B0">
              <w:t> </w:t>
            </w:r>
            <w:r w:rsidRPr="00CB13B0">
              <w:t>1) 2006</w:t>
            </w:r>
          </w:p>
        </w:tc>
        <w:tc>
          <w:tcPr>
            <w:tcW w:w="992" w:type="dxa"/>
            <w:tcBorders>
              <w:top w:val="single" w:sz="4" w:space="0" w:color="auto"/>
              <w:bottom w:val="single" w:sz="4" w:space="0" w:color="auto"/>
            </w:tcBorders>
            <w:shd w:val="clear" w:color="auto" w:fill="auto"/>
          </w:tcPr>
          <w:p w14:paraId="1DC46AA1" w14:textId="77777777" w:rsidR="00F168B3" w:rsidRPr="00CB13B0" w:rsidRDefault="00F168B3" w:rsidP="00F776F0">
            <w:pPr>
              <w:pStyle w:val="ENoteTableText"/>
            </w:pPr>
            <w:r w:rsidRPr="00CB13B0">
              <w:t>100, 2006</w:t>
            </w:r>
          </w:p>
        </w:tc>
        <w:tc>
          <w:tcPr>
            <w:tcW w:w="992" w:type="dxa"/>
            <w:tcBorders>
              <w:top w:val="single" w:sz="4" w:space="0" w:color="auto"/>
              <w:bottom w:val="single" w:sz="4" w:space="0" w:color="auto"/>
            </w:tcBorders>
            <w:shd w:val="clear" w:color="auto" w:fill="auto"/>
          </w:tcPr>
          <w:p w14:paraId="133B59F0" w14:textId="77777777" w:rsidR="00F168B3" w:rsidRPr="00CB13B0" w:rsidRDefault="00F168B3" w:rsidP="00F776F0">
            <w:pPr>
              <w:pStyle w:val="ENoteTableText"/>
            </w:pPr>
            <w:smartTag w:uri="urn:schemas-microsoft-com:office:smarttags" w:element="date">
              <w:smartTagPr>
                <w:attr w:name="Month" w:val="9"/>
                <w:attr w:name="Day" w:val="14"/>
                <w:attr w:name="Year" w:val="2006"/>
              </w:smartTagPr>
              <w:r w:rsidRPr="00CB13B0">
                <w:t>14 Sept 2006</w:t>
              </w:r>
            </w:smartTag>
          </w:p>
        </w:tc>
        <w:tc>
          <w:tcPr>
            <w:tcW w:w="1843" w:type="dxa"/>
            <w:tcBorders>
              <w:top w:val="single" w:sz="4" w:space="0" w:color="auto"/>
              <w:bottom w:val="single" w:sz="4" w:space="0" w:color="auto"/>
            </w:tcBorders>
            <w:shd w:val="clear" w:color="auto" w:fill="auto"/>
          </w:tcPr>
          <w:p w14:paraId="66F60F8C" w14:textId="77777777" w:rsidR="00F168B3" w:rsidRPr="00CB13B0" w:rsidRDefault="00F168B3" w:rsidP="00F776F0">
            <w:pPr>
              <w:pStyle w:val="ENoteTableText"/>
            </w:pPr>
            <w:smartTag w:uri="urn:schemas-microsoft-com:office:smarttags" w:element="date">
              <w:smartTagPr>
                <w:attr w:name="Month" w:val="9"/>
                <w:attr w:name="Day" w:val="14"/>
                <w:attr w:name="Year" w:val="2006"/>
              </w:smartTagPr>
              <w:r w:rsidRPr="00CB13B0">
                <w:t>14 Sept 2006</w:t>
              </w:r>
            </w:smartTag>
          </w:p>
        </w:tc>
        <w:tc>
          <w:tcPr>
            <w:tcW w:w="1566" w:type="dxa"/>
            <w:tcBorders>
              <w:top w:val="single" w:sz="4" w:space="0" w:color="auto"/>
              <w:bottom w:val="single" w:sz="4" w:space="0" w:color="auto"/>
            </w:tcBorders>
            <w:shd w:val="clear" w:color="auto" w:fill="auto"/>
          </w:tcPr>
          <w:p w14:paraId="08BF5304" w14:textId="7980F762" w:rsidR="00F168B3" w:rsidRPr="00CB13B0" w:rsidRDefault="00F168B3" w:rsidP="00F776F0">
            <w:pPr>
              <w:pStyle w:val="ENoteTableText"/>
            </w:pPr>
            <w:r w:rsidRPr="00CB13B0">
              <w:t>Sch. 1 (</w:t>
            </w:r>
            <w:r w:rsidR="00410FA5">
              <w:t>item 1</w:t>
            </w:r>
            <w:r w:rsidRPr="00CB13B0">
              <w:t>1)</w:t>
            </w:r>
          </w:p>
        </w:tc>
      </w:tr>
      <w:tr w:rsidR="00F168B3" w:rsidRPr="00CB13B0" w14:paraId="66CC9BAE" w14:textId="77777777" w:rsidTr="00F776F0">
        <w:trPr>
          <w:cantSplit/>
        </w:trPr>
        <w:tc>
          <w:tcPr>
            <w:tcW w:w="1695" w:type="dxa"/>
            <w:tcBorders>
              <w:top w:val="single" w:sz="4" w:space="0" w:color="auto"/>
              <w:bottom w:val="nil"/>
            </w:tcBorders>
            <w:shd w:val="clear" w:color="auto" w:fill="auto"/>
          </w:tcPr>
          <w:p w14:paraId="750874E7" w14:textId="77777777" w:rsidR="00F168B3" w:rsidRPr="00CB13B0" w:rsidRDefault="00F168B3" w:rsidP="00F776F0">
            <w:pPr>
              <w:pStyle w:val="ENoteTableText"/>
            </w:pPr>
            <w:r w:rsidRPr="00CB13B0">
              <w:t>Tax Laws Amendment (Repeal of Inoperative Provisions) Act 2006</w:t>
            </w:r>
          </w:p>
        </w:tc>
        <w:tc>
          <w:tcPr>
            <w:tcW w:w="992" w:type="dxa"/>
            <w:tcBorders>
              <w:top w:val="single" w:sz="4" w:space="0" w:color="auto"/>
              <w:bottom w:val="nil"/>
            </w:tcBorders>
            <w:shd w:val="clear" w:color="auto" w:fill="auto"/>
          </w:tcPr>
          <w:p w14:paraId="6079C8B6" w14:textId="77777777" w:rsidR="00F168B3" w:rsidRPr="00CB13B0" w:rsidRDefault="00F168B3" w:rsidP="00F776F0">
            <w:pPr>
              <w:pStyle w:val="ENoteTableText"/>
            </w:pPr>
            <w:r w:rsidRPr="00CB13B0">
              <w:t>101, 2006</w:t>
            </w:r>
          </w:p>
        </w:tc>
        <w:tc>
          <w:tcPr>
            <w:tcW w:w="992" w:type="dxa"/>
            <w:tcBorders>
              <w:top w:val="single" w:sz="4" w:space="0" w:color="auto"/>
              <w:bottom w:val="nil"/>
            </w:tcBorders>
            <w:shd w:val="clear" w:color="auto" w:fill="auto"/>
          </w:tcPr>
          <w:p w14:paraId="3B15E5A1" w14:textId="77777777" w:rsidR="00F168B3" w:rsidRPr="00CB13B0" w:rsidRDefault="00F168B3" w:rsidP="00F776F0">
            <w:pPr>
              <w:pStyle w:val="ENoteTableText"/>
            </w:pPr>
            <w:smartTag w:uri="urn:schemas-microsoft-com:office:smarttags" w:element="date">
              <w:smartTagPr>
                <w:attr w:name="Month" w:val="9"/>
                <w:attr w:name="Day" w:val="14"/>
                <w:attr w:name="Year" w:val="2006"/>
              </w:smartTagPr>
              <w:r w:rsidRPr="00CB13B0">
                <w:t>14 Sept 2006</w:t>
              </w:r>
            </w:smartTag>
          </w:p>
        </w:tc>
        <w:tc>
          <w:tcPr>
            <w:tcW w:w="1843" w:type="dxa"/>
            <w:tcBorders>
              <w:top w:val="single" w:sz="4" w:space="0" w:color="auto"/>
              <w:bottom w:val="nil"/>
            </w:tcBorders>
            <w:shd w:val="clear" w:color="auto" w:fill="auto"/>
          </w:tcPr>
          <w:p w14:paraId="52172076" w14:textId="77777777" w:rsidR="00F168B3" w:rsidRPr="00CB13B0" w:rsidRDefault="00F168B3" w:rsidP="00F776F0">
            <w:pPr>
              <w:pStyle w:val="ENoteTableText"/>
            </w:pPr>
            <w:r w:rsidRPr="00CB13B0">
              <w:t>Schedules</w:t>
            </w:r>
            <w:r w:rsidR="0056271E" w:rsidRPr="00CB13B0">
              <w:t> </w:t>
            </w:r>
            <w:r w:rsidRPr="00CB13B0">
              <w:t xml:space="preserve">3 and 4: </w:t>
            </w:r>
            <w:smartTag w:uri="urn:schemas-microsoft-com:office:smarttags" w:element="date">
              <w:smartTagPr>
                <w:attr w:name="Month" w:val="1"/>
                <w:attr w:name="Day" w:val="1"/>
                <w:attr w:name="Year" w:val="2008"/>
              </w:smartTagPr>
              <w:r w:rsidRPr="00CB13B0">
                <w:t>1 Jan 2008</w:t>
              </w:r>
            </w:smartTag>
            <w:r w:rsidRPr="00CB13B0">
              <w:br/>
              <w:t>Remainder: Royal Assent</w:t>
            </w:r>
          </w:p>
        </w:tc>
        <w:tc>
          <w:tcPr>
            <w:tcW w:w="1566" w:type="dxa"/>
            <w:tcBorders>
              <w:top w:val="single" w:sz="4" w:space="0" w:color="auto"/>
              <w:bottom w:val="nil"/>
            </w:tcBorders>
            <w:shd w:val="clear" w:color="auto" w:fill="auto"/>
          </w:tcPr>
          <w:p w14:paraId="5C4539F0" w14:textId="55D9099A" w:rsidR="00F168B3" w:rsidRPr="00CB13B0" w:rsidRDefault="00F168B3" w:rsidP="00F776F0">
            <w:pPr>
              <w:pStyle w:val="ENoteTableText"/>
            </w:pPr>
            <w:r w:rsidRPr="00CB13B0">
              <w:t>Sch. 6 (</w:t>
            </w:r>
            <w:r w:rsidR="00410FA5">
              <w:t>items 1</w:t>
            </w:r>
            <w:r w:rsidRPr="00CB13B0">
              <w:t>, 4–11)</w:t>
            </w:r>
          </w:p>
        </w:tc>
      </w:tr>
      <w:tr w:rsidR="00F168B3" w:rsidRPr="00CB13B0" w14:paraId="0AC1BB92" w14:textId="77777777" w:rsidTr="00F776F0">
        <w:trPr>
          <w:cantSplit/>
        </w:trPr>
        <w:tc>
          <w:tcPr>
            <w:tcW w:w="1695" w:type="dxa"/>
            <w:tcBorders>
              <w:top w:val="nil"/>
              <w:bottom w:val="nil"/>
            </w:tcBorders>
            <w:shd w:val="clear" w:color="auto" w:fill="auto"/>
          </w:tcPr>
          <w:p w14:paraId="527D46D7"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B137DC6" w14:textId="77777777" w:rsidR="00F168B3" w:rsidRPr="00CB13B0" w:rsidRDefault="00F168B3" w:rsidP="00F776F0">
            <w:pPr>
              <w:pStyle w:val="ENoteTableText"/>
              <w:keepNext/>
            </w:pPr>
          </w:p>
        </w:tc>
        <w:tc>
          <w:tcPr>
            <w:tcW w:w="992" w:type="dxa"/>
            <w:tcBorders>
              <w:top w:val="nil"/>
              <w:bottom w:val="nil"/>
            </w:tcBorders>
            <w:shd w:val="clear" w:color="auto" w:fill="auto"/>
          </w:tcPr>
          <w:p w14:paraId="25CCDC57" w14:textId="77777777" w:rsidR="00F168B3" w:rsidRPr="00CB13B0" w:rsidRDefault="00F168B3" w:rsidP="00F776F0">
            <w:pPr>
              <w:pStyle w:val="ENoteTableText"/>
              <w:keepNext/>
            </w:pPr>
          </w:p>
        </w:tc>
        <w:tc>
          <w:tcPr>
            <w:tcW w:w="1843" w:type="dxa"/>
            <w:tcBorders>
              <w:top w:val="nil"/>
              <w:bottom w:val="nil"/>
            </w:tcBorders>
            <w:shd w:val="clear" w:color="auto" w:fill="auto"/>
          </w:tcPr>
          <w:p w14:paraId="3F2DAD0E" w14:textId="77777777" w:rsidR="00F168B3" w:rsidRPr="00CB13B0" w:rsidRDefault="00F168B3" w:rsidP="00F776F0">
            <w:pPr>
              <w:pStyle w:val="ENoteTableText"/>
              <w:keepNext/>
            </w:pPr>
          </w:p>
        </w:tc>
        <w:tc>
          <w:tcPr>
            <w:tcW w:w="1566" w:type="dxa"/>
            <w:tcBorders>
              <w:top w:val="nil"/>
              <w:bottom w:val="nil"/>
            </w:tcBorders>
            <w:shd w:val="clear" w:color="auto" w:fill="auto"/>
          </w:tcPr>
          <w:p w14:paraId="5654B572" w14:textId="77777777" w:rsidR="00F168B3" w:rsidRPr="00CB13B0" w:rsidRDefault="00F168B3" w:rsidP="00F776F0">
            <w:pPr>
              <w:pStyle w:val="ENoteTableText"/>
              <w:keepNext/>
            </w:pPr>
          </w:p>
        </w:tc>
      </w:tr>
      <w:tr w:rsidR="00F168B3" w:rsidRPr="00CB13B0" w14:paraId="0EF465FF" w14:textId="77777777" w:rsidTr="00F776F0">
        <w:trPr>
          <w:cantSplit/>
        </w:trPr>
        <w:tc>
          <w:tcPr>
            <w:tcW w:w="1695" w:type="dxa"/>
            <w:tcBorders>
              <w:top w:val="nil"/>
              <w:bottom w:val="nil"/>
            </w:tcBorders>
            <w:shd w:val="clear" w:color="auto" w:fill="auto"/>
          </w:tcPr>
          <w:p w14:paraId="45458BC2" w14:textId="77777777" w:rsidR="00F168B3" w:rsidRPr="00CB13B0" w:rsidRDefault="00F168B3" w:rsidP="00F776F0">
            <w:pPr>
              <w:pStyle w:val="ENoteTTi"/>
              <w:rPr>
                <w:rFonts w:eastAsiaTheme="minorHAnsi"/>
                <w:lang w:eastAsia="en-US"/>
              </w:rPr>
            </w:pPr>
            <w:r w:rsidRPr="00CB13B0">
              <w:rPr>
                <w:rFonts w:eastAsiaTheme="minorHAnsi"/>
                <w:lang w:eastAsia="en-US"/>
              </w:rPr>
              <w:t>Tax Laws Amendment (2006 Measures No.</w:t>
            </w:r>
            <w:r w:rsidR="0056271E" w:rsidRPr="00CB13B0">
              <w:rPr>
                <w:rFonts w:eastAsiaTheme="minorHAnsi"/>
                <w:lang w:eastAsia="en-US"/>
              </w:rPr>
              <w:t> </w:t>
            </w:r>
            <w:r w:rsidRPr="00CB13B0">
              <w:rPr>
                <w:rFonts w:eastAsiaTheme="minorHAnsi"/>
                <w:lang w:eastAsia="en-US"/>
              </w:rPr>
              <w:t>7) Act 2007</w:t>
            </w:r>
          </w:p>
        </w:tc>
        <w:tc>
          <w:tcPr>
            <w:tcW w:w="992" w:type="dxa"/>
            <w:tcBorders>
              <w:top w:val="nil"/>
              <w:bottom w:val="nil"/>
            </w:tcBorders>
            <w:shd w:val="clear" w:color="auto" w:fill="auto"/>
          </w:tcPr>
          <w:p w14:paraId="180F6267" w14:textId="77777777" w:rsidR="00F168B3" w:rsidRPr="00CB13B0" w:rsidRDefault="00F168B3" w:rsidP="00F776F0">
            <w:pPr>
              <w:pStyle w:val="ENoteTableText"/>
              <w:keepNext/>
            </w:pPr>
            <w:r w:rsidRPr="00CB13B0">
              <w:t>55, 2007</w:t>
            </w:r>
          </w:p>
        </w:tc>
        <w:tc>
          <w:tcPr>
            <w:tcW w:w="992" w:type="dxa"/>
            <w:tcBorders>
              <w:top w:val="nil"/>
              <w:bottom w:val="nil"/>
            </w:tcBorders>
            <w:shd w:val="clear" w:color="auto" w:fill="auto"/>
          </w:tcPr>
          <w:p w14:paraId="213EC37D" w14:textId="77777777" w:rsidR="00F168B3" w:rsidRPr="00CB13B0" w:rsidRDefault="00F168B3" w:rsidP="00F776F0">
            <w:pPr>
              <w:pStyle w:val="ENoteTableText"/>
              <w:keepNext/>
            </w:pPr>
            <w:smartTag w:uri="urn:schemas-microsoft-com:office:smarttags" w:element="date">
              <w:smartTagPr>
                <w:attr w:name="Month" w:val="4"/>
                <w:attr w:name="Day" w:val="12"/>
                <w:attr w:name="Year" w:val="2007"/>
              </w:smartTagPr>
              <w:r w:rsidRPr="00CB13B0">
                <w:t>12 Apr 2007</w:t>
              </w:r>
            </w:smartTag>
          </w:p>
        </w:tc>
        <w:tc>
          <w:tcPr>
            <w:tcW w:w="1843" w:type="dxa"/>
            <w:tcBorders>
              <w:top w:val="nil"/>
              <w:bottom w:val="nil"/>
            </w:tcBorders>
            <w:shd w:val="clear" w:color="auto" w:fill="auto"/>
          </w:tcPr>
          <w:p w14:paraId="7FDE637B" w14:textId="5006A51A" w:rsidR="00F168B3" w:rsidRPr="00CB13B0" w:rsidRDefault="00F168B3" w:rsidP="00F776F0">
            <w:pPr>
              <w:pStyle w:val="ENoteTableText"/>
              <w:keepNext/>
            </w:pPr>
            <w:r w:rsidRPr="00CB13B0">
              <w:t>Schedule</w:t>
            </w:r>
            <w:r w:rsidR="0056271E" w:rsidRPr="00CB13B0">
              <w:t> </w:t>
            </w:r>
            <w:r w:rsidRPr="00CB13B0">
              <w:t>4 (</w:t>
            </w:r>
            <w:r w:rsidR="00410FA5">
              <w:t>item 5</w:t>
            </w:r>
            <w:r w:rsidRPr="00CB13B0">
              <w:t>): Royal Assent</w:t>
            </w:r>
          </w:p>
        </w:tc>
        <w:tc>
          <w:tcPr>
            <w:tcW w:w="1566" w:type="dxa"/>
            <w:tcBorders>
              <w:top w:val="nil"/>
              <w:bottom w:val="nil"/>
            </w:tcBorders>
            <w:shd w:val="clear" w:color="auto" w:fill="auto"/>
          </w:tcPr>
          <w:p w14:paraId="119B540E" w14:textId="77777777" w:rsidR="00F168B3" w:rsidRPr="00CB13B0" w:rsidRDefault="00F168B3" w:rsidP="00F776F0">
            <w:pPr>
              <w:pStyle w:val="ENoteTableText"/>
              <w:keepNext/>
            </w:pPr>
            <w:r w:rsidRPr="00CB13B0">
              <w:t>—</w:t>
            </w:r>
          </w:p>
        </w:tc>
      </w:tr>
      <w:tr w:rsidR="00F168B3" w:rsidRPr="00CB13B0" w14:paraId="3F22927C" w14:textId="77777777" w:rsidTr="00F776F0">
        <w:trPr>
          <w:cantSplit/>
        </w:trPr>
        <w:tc>
          <w:tcPr>
            <w:tcW w:w="1695" w:type="dxa"/>
            <w:tcBorders>
              <w:top w:val="nil"/>
              <w:bottom w:val="nil"/>
            </w:tcBorders>
            <w:shd w:val="clear" w:color="auto" w:fill="auto"/>
          </w:tcPr>
          <w:p w14:paraId="50F990FF" w14:textId="77777777" w:rsidR="00F168B3" w:rsidRPr="00CB13B0" w:rsidRDefault="00F168B3" w:rsidP="00F776F0">
            <w:pPr>
              <w:pStyle w:val="ENoteTTi"/>
              <w:rPr>
                <w:rFonts w:eastAsiaTheme="minorHAnsi"/>
                <w:lang w:eastAsia="en-US"/>
              </w:rPr>
            </w:pPr>
            <w:r w:rsidRPr="00CB13B0">
              <w:rPr>
                <w:rFonts w:eastAsiaTheme="minorHAnsi"/>
                <w:lang w:eastAsia="en-US"/>
              </w:rPr>
              <w:t>Tax Laws Amendment (2007 Measures No.</w:t>
            </w:r>
            <w:r w:rsidR="0056271E" w:rsidRPr="00CB13B0">
              <w:rPr>
                <w:rFonts w:eastAsiaTheme="minorHAnsi"/>
                <w:lang w:eastAsia="en-US"/>
              </w:rPr>
              <w:t> </w:t>
            </w:r>
            <w:r w:rsidRPr="00CB13B0">
              <w:rPr>
                <w:rFonts w:eastAsiaTheme="minorHAnsi"/>
                <w:lang w:eastAsia="en-US"/>
              </w:rPr>
              <w:t>2) Act 2007</w:t>
            </w:r>
          </w:p>
        </w:tc>
        <w:tc>
          <w:tcPr>
            <w:tcW w:w="992" w:type="dxa"/>
            <w:tcBorders>
              <w:top w:val="nil"/>
              <w:bottom w:val="nil"/>
            </w:tcBorders>
            <w:shd w:val="clear" w:color="auto" w:fill="auto"/>
          </w:tcPr>
          <w:p w14:paraId="113C6AAB" w14:textId="77777777" w:rsidR="00F168B3" w:rsidRPr="00CB13B0" w:rsidRDefault="00F168B3" w:rsidP="00F776F0">
            <w:pPr>
              <w:pStyle w:val="ENoteTableText"/>
              <w:keepNext/>
            </w:pPr>
            <w:r w:rsidRPr="00CB13B0">
              <w:t>78, 2007</w:t>
            </w:r>
          </w:p>
        </w:tc>
        <w:tc>
          <w:tcPr>
            <w:tcW w:w="992" w:type="dxa"/>
            <w:tcBorders>
              <w:top w:val="nil"/>
              <w:bottom w:val="nil"/>
            </w:tcBorders>
            <w:shd w:val="clear" w:color="auto" w:fill="auto"/>
          </w:tcPr>
          <w:p w14:paraId="55D4E867" w14:textId="77777777" w:rsidR="00F168B3" w:rsidRPr="00CB13B0" w:rsidRDefault="005F52A2" w:rsidP="00F776F0">
            <w:pPr>
              <w:pStyle w:val="ENoteTableText"/>
              <w:keepNext/>
            </w:pPr>
            <w:r w:rsidRPr="00CB13B0">
              <w:t>21 June</w:t>
            </w:r>
            <w:r w:rsidR="00F168B3" w:rsidRPr="00CB13B0">
              <w:t xml:space="preserve"> 2007</w:t>
            </w:r>
          </w:p>
        </w:tc>
        <w:tc>
          <w:tcPr>
            <w:tcW w:w="1843" w:type="dxa"/>
            <w:tcBorders>
              <w:top w:val="nil"/>
              <w:bottom w:val="nil"/>
            </w:tcBorders>
            <w:shd w:val="clear" w:color="auto" w:fill="auto"/>
          </w:tcPr>
          <w:p w14:paraId="63E49FCB" w14:textId="77777777" w:rsidR="00F168B3" w:rsidRPr="00CB13B0" w:rsidRDefault="00F168B3" w:rsidP="00F776F0">
            <w:pPr>
              <w:pStyle w:val="ENoteTableText"/>
              <w:keepNext/>
            </w:pPr>
            <w:r w:rsidRPr="00CB13B0">
              <w:t>Schedule</w:t>
            </w:r>
            <w:r w:rsidR="0056271E" w:rsidRPr="00CB13B0">
              <w:t> </w:t>
            </w:r>
            <w:r w:rsidRPr="00CB13B0">
              <w:t>5 (</w:t>
            </w:r>
            <w:r w:rsidR="00222892" w:rsidRPr="00CB13B0">
              <w:t>item 9</w:t>
            </w:r>
            <w:r w:rsidRPr="00CB13B0">
              <w:t>): Royal Assent</w:t>
            </w:r>
          </w:p>
        </w:tc>
        <w:tc>
          <w:tcPr>
            <w:tcW w:w="1566" w:type="dxa"/>
            <w:tcBorders>
              <w:top w:val="nil"/>
              <w:bottom w:val="nil"/>
            </w:tcBorders>
            <w:shd w:val="clear" w:color="auto" w:fill="auto"/>
          </w:tcPr>
          <w:p w14:paraId="54D3098F" w14:textId="77777777" w:rsidR="00F168B3" w:rsidRPr="00CB13B0" w:rsidRDefault="00F168B3" w:rsidP="00F776F0">
            <w:pPr>
              <w:pStyle w:val="ENoteTableText"/>
              <w:keepNext/>
            </w:pPr>
            <w:r w:rsidRPr="00CB13B0">
              <w:t>—</w:t>
            </w:r>
          </w:p>
        </w:tc>
      </w:tr>
      <w:tr w:rsidR="00F168B3" w:rsidRPr="00CB13B0" w14:paraId="0FB1F3DD" w14:textId="77777777" w:rsidTr="00F776F0">
        <w:trPr>
          <w:cantSplit/>
        </w:trPr>
        <w:tc>
          <w:tcPr>
            <w:tcW w:w="1695" w:type="dxa"/>
            <w:tcBorders>
              <w:top w:val="nil"/>
              <w:bottom w:val="nil"/>
            </w:tcBorders>
            <w:shd w:val="clear" w:color="auto" w:fill="auto"/>
          </w:tcPr>
          <w:p w14:paraId="2C5A693A" w14:textId="77777777" w:rsidR="00F168B3" w:rsidRPr="00CB13B0" w:rsidRDefault="00F168B3" w:rsidP="00F776F0">
            <w:pPr>
              <w:pStyle w:val="ENoteTTi"/>
              <w:rPr>
                <w:rFonts w:eastAsiaTheme="minorHAnsi"/>
                <w:lang w:eastAsia="en-US"/>
              </w:rPr>
            </w:pPr>
            <w:r w:rsidRPr="00CB13B0">
              <w:rPr>
                <w:rFonts w:eastAsiaTheme="minorHAnsi"/>
                <w:lang w:eastAsia="en-US"/>
              </w:rPr>
              <w:t>Tax Laws Amendment (2009 Measures No.</w:t>
            </w:r>
            <w:r w:rsidR="0056271E" w:rsidRPr="00CB13B0">
              <w:rPr>
                <w:rFonts w:eastAsiaTheme="minorHAnsi"/>
                <w:lang w:eastAsia="en-US"/>
              </w:rPr>
              <w:t> </w:t>
            </w:r>
            <w:r w:rsidRPr="00CB13B0">
              <w:rPr>
                <w:rFonts w:eastAsiaTheme="minorHAnsi"/>
                <w:lang w:eastAsia="en-US"/>
              </w:rPr>
              <w:t>2) Act 2009</w:t>
            </w:r>
          </w:p>
        </w:tc>
        <w:tc>
          <w:tcPr>
            <w:tcW w:w="992" w:type="dxa"/>
            <w:tcBorders>
              <w:top w:val="nil"/>
              <w:bottom w:val="nil"/>
            </w:tcBorders>
            <w:shd w:val="clear" w:color="auto" w:fill="auto"/>
          </w:tcPr>
          <w:p w14:paraId="2383A92B" w14:textId="77777777" w:rsidR="00F168B3" w:rsidRPr="00CB13B0" w:rsidRDefault="00F168B3" w:rsidP="00F776F0">
            <w:pPr>
              <w:pStyle w:val="ENoteTableText"/>
              <w:keepNext/>
            </w:pPr>
            <w:r w:rsidRPr="00CB13B0">
              <w:t>42, 2009</w:t>
            </w:r>
          </w:p>
        </w:tc>
        <w:tc>
          <w:tcPr>
            <w:tcW w:w="992" w:type="dxa"/>
            <w:tcBorders>
              <w:top w:val="nil"/>
              <w:bottom w:val="nil"/>
            </w:tcBorders>
            <w:shd w:val="clear" w:color="auto" w:fill="auto"/>
          </w:tcPr>
          <w:p w14:paraId="0CFD9AF6" w14:textId="77777777" w:rsidR="00F168B3" w:rsidRPr="00CB13B0" w:rsidRDefault="00A175B9" w:rsidP="00F776F0">
            <w:pPr>
              <w:pStyle w:val="ENoteTableText"/>
              <w:keepNext/>
            </w:pPr>
            <w:r w:rsidRPr="00CB13B0">
              <w:t>23 June</w:t>
            </w:r>
            <w:r w:rsidR="00F168B3" w:rsidRPr="00CB13B0">
              <w:t xml:space="preserve"> 2009</w:t>
            </w:r>
          </w:p>
        </w:tc>
        <w:tc>
          <w:tcPr>
            <w:tcW w:w="1843" w:type="dxa"/>
            <w:tcBorders>
              <w:top w:val="nil"/>
              <w:bottom w:val="nil"/>
            </w:tcBorders>
            <w:shd w:val="clear" w:color="auto" w:fill="auto"/>
          </w:tcPr>
          <w:p w14:paraId="782E75A7" w14:textId="2A754C86" w:rsidR="00F168B3" w:rsidRPr="00CB13B0" w:rsidRDefault="00F168B3" w:rsidP="00F776F0">
            <w:pPr>
              <w:pStyle w:val="ENoteTableText"/>
              <w:keepNext/>
            </w:pPr>
            <w:r w:rsidRPr="00CB13B0">
              <w:t>Sch 5 (</w:t>
            </w:r>
            <w:r w:rsidR="00410FA5">
              <w:t>items 1</w:t>
            </w:r>
            <w:r w:rsidRPr="00CB13B0">
              <w:t xml:space="preserve">3, 14): 1 Jan 2008 (s 2(1) </w:t>
            </w:r>
            <w:r w:rsidR="00410FA5">
              <w:t>item 1</w:t>
            </w:r>
            <w:r w:rsidRPr="00CB13B0">
              <w:t>1)</w:t>
            </w:r>
          </w:p>
        </w:tc>
        <w:tc>
          <w:tcPr>
            <w:tcW w:w="1566" w:type="dxa"/>
            <w:tcBorders>
              <w:top w:val="nil"/>
              <w:bottom w:val="nil"/>
            </w:tcBorders>
            <w:shd w:val="clear" w:color="auto" w:fill="auto"/>
          </w:tcPr>
          <w:p w14:paraId="296480E7" w14:textId="77777777" w:rsidR="00F168B3" w:rsidRPr="00CB13B0" w:rsidRDefault="00F168B3" w:rsidP="00F776F0">
            <w:pPr>
              <w:pStyle w:val="ENoteTableText"/>
              <w:keepNext/>
            </w:pPr>
            <w:r w:rsidRPr="00CB13B0">
              <w:t>—</w:t>
            </w:r>
          </w:p>
        </w:tc>
      </w:tr>
      <w:tr w:rsidR="00F168B3" w:rsidRPr="00CB13B0" w14:paraId="1D14D229" w14:textId="77777777" w:rsidTr="00F776F0">
        <w:trPr>
          <w:cantSplit/>
        </w:trPr>
        <w:tc>
          <w:tcPr>
            <w:tcW w:w="1695" w:type="dxa"/>
            <w:tcBorders>
              <w:top w:val="nil"/>
              <w:bottom w:val="nil"/>
            </w:tcBorders>
            <w:shd w:val="clear" w:color="auto" w:fill="auto"/>
          </w:tcPr>
          <w:p w14:paraId="38E525E0" w14:textId="77777777" w:rsidR="00F168B3" w:rsidRPr="00CB13B0" w:rsidRDefault="00F168B3" w:rsidP="00F776F0">
            <w:pPr>
              <w:pStyle w:val="ENoteTTi"/>
              <w:keepNext w:val="0"/>
              <w:rPr>
                <w:rFonts w:eastAsiaTheme="minorHAnsi"/>
                <w:lang w:eastAsia="en-US"/>
              </w:rPr>
            </w:pPr>
            <w:r w:rsidRPr="00CB13B0">
              <w:rPr>
                <w:rFonts w:eastAsiaTheme="minorHAnsi"/>
                <w:lang w:eastAsia="en-US"/>
              </w:rPr>
              <w:t>Statute Law Revision Act 2010</w:t>
            </w:r>
          </w:p>
        </w:tc>
        <w:tc>
          <w:tcPr>
            <w:tcW w:w="992" w:type="dxa"/>
            <w:tcBorders>
              <w:top w:val="nil"/>
              <w:bottom w:val="nil"/>
            </w:tcBorders>
            <w:shd w:val="clear" w:color="auto" w:fill="auto"/>
          </w:tcPr>
          <w:p w14:paraId="49EACBE1" w14:textId="77777777" w:rsidR="00F168B3" w:rsidRPr="00CB13B0" w:rsidRDefault="00F168B3" w:rsidP="00F776F0">
            <w:pPr>
              <w:pStyle w:val="ENoteTableText"/>
              <w:keepNext/>
            </w:pPr>
            <w:r w:rsidRPr="00CB13B0">
              <w:t>8, 2010</w:t>
            </w:r>
          </w:p>
        </w:tc>
        <w:tc>
          <w:tcPr>
            <w:tcW w:w="992" w:type="dxa"/>
            <w:tcBorders>
              <w:top w:val="nil"/>
              <w:bottom w:val="nil"/>
            </w:tcBorders>
            <w:shd w:val="clear" w:color="auto" w:fill="auto"/>
          </w:tcPr>
          <w:p w14:paraId="4F9C57D8" w14:textId="77777777" w:rsidR="00F168B3" w:rsidRPr="00CB13B0" w:rsidRDefault="00F168B3" w:rsidP="00F776F0">
            <w:pPr>
              <w:pStyle w:val="ENoteTableText"/>
              <w:keepNext/>
            </w:pPr>
            <w:r w:rsidRPr="00CB13B0">
              <w:t>1 Mar 2010</w:t>
            </w:r>
          </w:p>
        </w:tc>
        <w:tc>
          <w:tcPr>
            <w:tcW w:w="1843" w:type="dxa"/>
            <w:tcBorders>
              <w:top w:val="nil"/>
              <w:bottom w:val="nil"/>
            </w:tcBorders>
            <w:shd w:val="clear" w:color="auto" w:fill="auto"/>
          </w:tcPr>
          <w:p w14:paraId="3BE2E2E5" w14:textId="75F7A113" w:rsidR="00F168B3" w:rsidRPr="00CB13B0" w:rsidRDefault="00F168B3" w:rsidP="00F776F0">
            <w:pPr>
              <w:pStyle w:val="ENoteTableText"/>
              <w:keepNext/>
            </w:pPr>
            <w:r w:rsidRPr="00CB13B0">
              <w:t>Sch 2 (</w:t>
            </w:r>
            <w:r w:rsidR="00410FA5">
              <w:t>item 2</w:t>
            </w:r>
            <w:r w:rsidRPr="00CB13B0">
              <w:t xml:space="preserve">9): 14 Sept 2006 (s 2(1) </w:t>
            </w:r>
            <w:r w:rsidR="00410FA5">
              <w:t>item 2</w:t>
            </w:r>
            <w:r w:rsidRPr="00CB13B0">
              <w:t>5)</w:t>
            </w:r>
          </w:p>
        </w:tc>
        <w:tc>
          <w:tcPr>
            <w:tcW w:w="1566" w:type="dxa"/>
            <w:tcBorders>
              <w:top w:val="nil"/>
              <w:bottom w:val="nil"/>
            </w:tcBorders>
            <w:shd w:val="clear" w:color="auto" w:fill="auto"/>
          </w:tcPr>
          <w:p w14:paraId="0A27347A" w14:textId="77777777" w:rsidR="00F168B3" w:rsidRPr="00CB13B0" w:rsidRDefault="00F168B3" w:rsidP="00F776F0">
            <w:pPr>
              <w:pStyle w:val="ENoteTableText"/>
              <w:keepNext/>
            </w:pPr>
            <w:r w:rsidRPr="00CB13B0">
              <w:t>—</w:t>
            </w:r>
          </w:p>
        </w:tc>
      </w:tr>
      <w:tr w:rsidR="00F168B3" w:rsidRPr="00CB13B0" w14:paraId="4CEE070E" w14:textId="77777777" w:rsidTr="00F776F0">
        <w:trPr>
          <w:cantSplit/>
        </w:trPr>
        <w:tc>
          <w:tcPr>
            <w:tcW w:w="1695" w:type="dxa"/>
            <w:tcBorders>
              <w:top w:val="nil"/>
              <w:bottom w:val="single" w:sz="4" w:space="0" w:color="auto"/>
            </w:tcBorders>
            <w:shd w:val="clear" w:color="auto" w:fill="auto"/>
          </w:tcPr>
          <w:p w14:paraId="42CF3E52" w14:textId="77777777" w:rsidR="00F168B3" w:rsidRPr="00CB13B0" w:rsidRDefault="00F168B3" w:rsidP="00F776F0">
            <w:pPr>
              <w:pStyle w:val="ENoteTTi"/>
              <w:rPr>
                <w:rFonts w:eastAsiaTheme="minorHAnsi"/>
                <w:lang w:eastAsia="en-US"/>
              </w:rPr>
            </w:pPr>
            <w:r w:rsidRPr="00CB13B0">
              <w:rPr>
                <w:rFonts w:eastAsiaTheme="minorHAnsi"/>
                <w:lang w:eastAsia="en-US"/>
              </w:rPr>
              <w:lastRenderedPageBreak/>
              <w:t>Tax Laws Amendment (2011 Measures No.</w:t>
            </w:r>
            <w:r w:rsidR="0056271E" w:rsidRPr="00CB13B0">
              <w:rPr>
                <w:rFonts w:eastAsiaTheme="minorHAnsi"/>
                <w:lang w:eastAsia="en-US"/>
              </w:rPr>
              <w:t> </w:t>
            </w:r>
            <w:r w:rsidRPr="00CB13B0">
              <w:rPr>
                <w:rFonts w:eastAsiaTheme="minorHAnsi"/>
                <w:lang w:eastAsia="en-US"/>
              </w:rPr>
              <w:t>2) Act 2011</w:t>
            </w:r>
          </w:p>
        </w:tc>
        <w:tc>
          <w:tcPr>
            <w:tcW w:w="992" w:type="dxa"/>
            <w:tcBorders>
              <w:top w:val="nil"/>
              <w:bottom w:val="single" w:sz="4" w:space="0" w:color="auto"/>
            </w:tcBorders>
            <w:shd w:val="clear" w:color="auto" w:fill="auto"/>
          </w:tcPr>
          <w:p w14:paraId="239697F2" w14:textId="77777777" w:rsidR="00F168B3" w:rsidRPr="00CB13B0" w:rsidRDefault="00F168B3" w:rsidP="00F776F0">
            <w:pPr>
              <w:pStyle w:val="ENoteTableText"/>
            </w:pPr>
            <w:r w:rsidRPr="00CB13B0">
              <w:t>41, 2011</w:t>
            </w:r>
          </w:p>
        </w:tc>
        <w:tc>
          <w:tcPr>
            <w:tcW w:w="992" w:type="dxa"/>
            <w:tcBorders>
              <w:top w:val="nil"/>
              <w:bottom w:val="single" w:sz="4" w:space="0" w:color="auto"/>
            </w:tcBorders>
            <w:shd w:val="clear" w:color="auto" w:fill="auto"/>
          </w:tcPr>
          <w:p w14:paraId="634FF5AE" w14:textId="77777777" w:rsidR="00F168B3" w:rsidRPr="00CB13B0" w:rsidRDefault="00F168B3" w:rsidP="00F776F0">
            <w:pPr>
              <w:pStyle w:val="ENoteTableText"/>
            </w:pPr>
            <w:r w:rsidRPr="00CB13B0">
              <w:t>27</w:t>
            </w:r>
            <w:r w:rsidR="0056271E" w:rsidRPr="00CB13B0">
              <w:t> </w:t>
            </w:r>
            <w:r w:rsidRPr="00CB13B0">
              <w:t>June 2011</w:t>
            </w:r>
          </w:p>
        </w:tc>
        <w:tc>
          <w:tcPr>
            <w:tcW w:w="1843" w:type="dxa"/>
            <w:tcBorders>
              <w:top w:val="nil"/>
              <w:bottom w:val="single" w:sz="4" w:space="0" w:color="auto"/>
            </w:tcBorders>
            <w:shd w:val="clear" w:color="auto" w:fill="auto"/>
          </w:tcPr>
          <w:p w14:paraId="0D90FB17" w14:textId="06DECD3C" w:rsidR="00F168B3" w:rsidRPr="00CB13B0" w:rsidRDefault="00F168B3" w:rsidP="00F776F0">
            <w:pPr>
              <w:pStyle w:val="ENoteTableText"/>
            </w:pPr>
            <w:r w:rsidRPr="00CB13B0">
              <w:t>Sch 5 (</w:t>
            </w:r>
            <w:r w:rsidR="00410FA5">
              <w:t>items 5</w:t>
            </w:r>
            <w:r w:rsidRPr="00CB13B0">
              <w:t xml:space="preserve">5, 56): 1 Jan 2008 (s 2(1) </w:t>
            </w:r>
            <w:r w:rsidR="00410FA5">
              <w:t>item 1</w:t>
            </w:r>
            <w:r w:rsidRPr="00CB13B0">
              <w:t>6)</w:t>
            </w:r>
          </w:p>
        </w:tc>
        <w:tc>
          <w:tcPr>
            <w:tcW w:w="1566" w:type="dxa"/>
            <w:tcBorders>
              <w:top w:val="nil"/>
              <w:bottom w:val="single" w:sz="4" w:space="0" w:color="auto"/>
            </w:tcBorders>
            <w:shd w:val="clear" w:color="auto" w:fill="auto"/>
          </w:tcPr>
          <w:p w14:paraId="0DFD63E5" w14:textId="47025600" w:rsidR="00F168B3" w:rsidRPr="00CB13B0" w:rsidRDefault="00F168B3" w:rsidP="00F776F0">
            <w:pPr>
              <w:pStyle w:val="ENoteTableText"/>
            </w:pPr>
            <w:r w:rsidRPr="00CB13B0">
              <w:t>Sch 5 (</w:t>
            </w:r>
            <w:r w:rsidR="00410FA5">
              <w:t>item 5</w:t>
            </w:r>
            <w:r w:rsidRPr="00CB13B0">
              <w:t>6)</w:t>
            </w:r>
          </w:p>
        </w:tc>
      </w:tr>
      <w:tr w:rsidR="00F168B3" w:rsidRPr="00CB13B0" w14:paraId="23B4A393" w14:textId="77777777" w:rsidTr="00F776F0">
        <w:trPr>
          <w:cantSplit/>
        </w:trPr>
        <w:tc>
          <w:tcPr>
            <w:tcW w:w="1695" w:type="dxa"/>
            <w:tcBorders>
              <w:top w:val="single" w:sz="4" w:space="0" w:color="auto"/>
              <w:bottom w:val="single" w:sz="4" w:space="0" w:color="auto"/>
            </w:tcBorders>
            <w:shd w:val="clear" w:color="auto" w:fill="auto"/>
          </w:tcPr>
          <w:p w14:paraId="62918D22" w14:textId="77777777" w:rsidR="00F168B3" w:rsidRPr="00CB13B0" w:rsidRDefault="00F168B3" w:rsidP="00F776F0">
            <w:pPr>
              <w:pStyle w:val="ENoteTableText"/>
            </w:pPr>
            <w:r w:rsidRPr="00CB13B0">
              <w:t>Australian Participants in British Nuclear Tests (Treatment) (Consequential Amendments and Transitional Provisions) Act 2006</w:t>
            </w:r>
          </w:p>
        </w:tc>
        <w:tc>
          <w:tcPr>
            <w:tcW w:w="992" w:type="dxa"/>
            <w:tcBorders>
              <w:top w:val="single" w:sz="4" w:space="0" w:color="auto"/>
              <w:bottom w:val="single" w:sz="4" w:space="0" w:color="auto"/>
            </w:tcBorders>
            <w:shd w:val="clear" w:color="auto" w:fill="auto"/>
          </w:tcPr>
          <w:p w14:paraId="04E04485" w14:textId="77777777" w:rsidR="00F168B3" w:rsidRPr="00CB13B0" w:rsidRDefault="00F168B3" w:rsidP="00F776F0">
            <w:pPr>
              <w:pStyle w:val="ENoteTableText"/>
            </w:pPr>
            <w:r w:rsidRPr="00CB13B0">
              <w:t>136, 2006</w:t>
            </w:r>
          </w:p>
        </w:tc>
        <w:tc>
          <w:tcPr>
            <w:tcW w:w="992" w:type="dxa"/>
            <w:tcBorders>
              <w:top w:val="single" w:sz="4" w:space="0" w:color="auto"/>
              <w:bottom w:val="single" w:sz="4" w:space="0" w:color="auto"/>
            </w:tcBorders>
            <w:shd w:val="clear" w:color="auto" w:fill="auto"/>
          </w:tcPr>
          <w:p w14:paraId="2AB15CC3" w14:textId="77777777" w:rsidR="00F168B3" w:rsidRPr="00CB13B0" w:rsidRDefault="00F168B3" w:rsidP="00F776F0">
            <w:pPr>
              <w:pStyle w:val="ENoteTableText"/>
            </w:pPr>
            <w:smartTag w:uri="urn:schemas-microsoft-com:office:smarttags" w:element="date">
              <w:smartTagPr>
                <w:attr w:name="Month" w:val="11"/>
                <w:attr w:name="Day" w:val="30"/>
                <w:attr w:name="Year" w:val="2006"/>
              </w:smartTagPr>
              <w:r w:rsidRPr="00CB13B0">
                <w:t>30 Nov 2006</w:t>
              </w:r>
            </w:smartTag>
          </w:p>
        </w:tc>
        <w:tc>
          <w:tcPr>
            <w:tcW w:w="1843" w:type="dxa"/>
            <w:tcBorders>
              <w:top w:val="single" w:sz="4" w:space="0" w:color="auto"/>
              <w:bottom w:val="single" w:sz="4" w:space="0" w:color="auto"/>
            </w:tcBorders>
            <w:shd w:val="clear" w:color="auto" w:fill="auto"/>
          </w:tcPr>
          <w:p w14:paraId="71407263" w14:textId="77777777" w:rsidR="00F168B3" w:rsidRPr="00CB13B0" w:rsidRDefault="00F168B3" w:rsidP="00F776F0">
            <w:pPr>
              <w:pStyle w:val="ENoteTableText"/>
            </w:pPr>
            <w:r w:rsidRPr="00CB13B0">
              <w:t>Schedules</w:t>
            </w:r>
            <w:r w:rsidR="0056271E" w:rsidRPr="00CB13B0">
              <w:t> </w:t>
            </w:r>
            <w:r w:rsidRPr="00CB13B0">
              <w:t>1 and 2: 1 Dec 2006 (</w:t>
            </w:r>
            <w:r w:rsidRPr="00CB13B0">
              <w:rPr>
                <w:i/>
              </w:rPr>
              <w:t xml:space="preserve">see </w:t>
            </w:r>
            <w:r w:rsidRPr="00CB13B0">
              <w:t>s. 2(1))</w:t>
            </w:r>
            <w:r w:rsidRPr="00CB13B0">
              <w:br/>
              <w:t>Remainder: Royal Assent</w:t>
            </w:r>
          </w:p>
        </w:tc>
        <w:tc>
          <w:tcPr>
            <w:tcW w:w="1566" w:type="dxa"/>
            <w:tcBorders>
              <w:top w:val="single" w:sz="4" w:space="0" w:color="auto"/>
              <w:bottom w:val="single" w:sz="4" w:space="0" w:color="auto"/>
            </w:tcBorders>
            <w:shd w:val="clear" w:color="auto" w:fill="auto"/>
          </w:tcPr>
          <w:p w14:paraId="50714017" w14:textId="7A8C30EA" w:rsidR="00F168B3" w:rsidRPr="00CB13B0" w:rsidRDefault="00F168B3" w:rsidP="00F776F0">
            <w:pPr>
              <w:pStyle w:val="ENoteTableText"/>
            </w:pPr>
            <w:r w:rsidRPr="00CB13B0">
              <w:t>Sch. 2 (</w:t>
            </w:r>
            <w:r w:rsidR="00410FA5">
              <w:t>items 1</w:t>
            </w:r>
            <w:r w:rsidRPr="00CB13B0">
              <w:t>–3)</w:t>
            </w:r>
          </w:p>
        </w:tc>
      </w:tr>
      <w:tr w:rsidR="00F168B3" w:rsidRPr="00CB13B0" w14:paraId="09A194C9" w14:textId="77777777" w:rsidTr="00F776F0">
        <w:trPr>
          <w:cantSplit/>
        </w:trPr>
        <w:tc>
          <w:tcPr>
            <w:tcW w:w="1695" w:type="dxa"/>
            <w:tcBorders>
              <w:top w:val="single" w:sz="4" w:space="0" w:color="auto"/>
              <w:bottom w:val="nil"/>
            </w:tcBorders>
            <w:shd w:val="clear" w:color="auto" w:fill="auto"/>
          </w:tcPr>
          <w:p w14:paraId="63F4037C" w14:textId="77777777" w:rsidR="00F168B3" w:rsidRPr="00CB13B0" w:rsidRDefault="00F168B3" w:rsidP="00F776F0">
            <w:pPr>
              <w:pStyle w:val="ENoteTableText"/>
            </w:pPr>
            <w:r w:rsidRPr="00CB13B0">
              <w:t>Tax Laws Amendment (2006 Measures No.</w:t>
            </w:r>
            <w:r w:rsidR="0056271E" w:rsidRPr="00CB13B0">
              <w:t> </w:t>
            </w:r>
            <w:r w:rsidRPr="00CB13B0">
              <w:t>4) Act 2006</w:t>
            </w:r>
          </w:p>
        </w:tc>
        <w:tc>
          <w:tcPr>
            <w:tcW w:w="992" w:type="dxa"/>
            <w:tcBorders>
              <w:top w:val="single" w:sz="4" w:space="0" w:color="auto"/>
              <w:bottom w:val="nil"/>
            </w:tcBorders>
            <w:shd w:val="clear" w:color="auto" w:fill="auto"/>
          </w:tcPr>
          <w:p w14:paraId="23369805" w14:textId="77777777" w:rsidR="00F168B3" w:rsidRPr="00CB13B0" w:rsidRDefault="00F168B3" w:rsidP="00F776F0">
            <w:pPr>
              <w:pStyle w:val="ENoteTableText"/>
            </w:pPr>
            <w:r w:rsidRPr="00CB13B0">
              <w:t>168, 2006</w:t>
            </w:r>
          </w:p>
        </w:tc>
        <w:tc>
          <w:tcPr>
            <w:tcW w:w="992" w:type="dxa"/>
            <w:tcBorders>
              <w:top w:val="single" w:sz="4" w:space="0" w:color="auto"/>
              <w:bottom w:val="nil"/>
            </w:tcBorders>
            <w:shd w:val="clear" w:color="auto" w:fill="auto"/>
          </w:tcPr>
          <w:p w14:paraId="0072C7D8" w14:textId="77777777" w:rsidR="00F168B3" w:rsidRPr="00CB13B0" w:rsidRDefault="00F168B3" w:rsidP="00F776F0">
            <w:pPr>
              <w:pStyle w:val="ENoteTableText"/>
            </w:pPr>
            <w:smartTag w:uri="urn:schemas-microsoft-com:office:smarttags" w:element="date">
              <w:smartTagPr>
                <w:attr w:name="Month" w:val="12"/>
                <w:attr w:name="Day" w:val="12"/>
                <w:attr w:name="Year" w:val="2006"/>
              </w:smartTagPr>
              <w:r w:rsidRPr="00CB13B0">
                <w:t>12 Dec 2006</w:t>
              </w:r>
            </w:smartTag>
          </w:p>
        </w:tc>
        <w:tc>
          <w:tcPr>
            <w:tcW w:w="1843" w:type="dxa"/>
            <w:tcBorders>
              <w:top w:val="single" w:sz="4" w:space="0" w:color="auto"/>
              <w:bottom w:val="nil"/>
            </w:tcBorders>
            <w:shd w:val="clear" w:color="auto" w:fill="auto"/>
          </w:tcPr>
          <w:p w14:paraId="4E695CA5" w14:textId="1E569492" w:rsidR="00F168B3" w:rsidRPr="00CB13B0" w:rsidRDefault="00F168B3" w:rsidP="00F776F0">
            <w:pPr>
              <w:pStyle w:val="ENoteTableText"/>
            </w:pPr>
            <w:r w:rsidRPr="00CB13B0">
              <w:t>Schedule</w:t>
            </w:r>
            <w:r w:rsidR="0056271E" w:rsidRPr="00CB13B0">
              <w:t> </w:t>
            </w:r>
            <w:r w:rsidRPr="00CB13B0">
              <w:t>3 (</w:t>
            </w:r>
            <w:r w:rsidR="00410FA5">
              <w:t>items 3</w:t>
            </w:r>
            <w:r w:rsidRPr="00CB13B0">
              <w:t xml:space="preserve">–5): </w:t>
            </w:r>
            <w:smartTag w:uri="urn:schemas-microsoft-com:office:smarttags" w:element="date">
              <w:smartTagPr>
                <w:attr w:name="Month" w:val="12"/>
                <w:attr w:name="Day" w:val="13"/>
                <w:attr w:name="Year" w:val="2005"/>
              </w:smartTagPr>
              <w:r w:rsidRPr="00CB13B0">
                <w:t>13 Dec 2005</w:t>
              </w:r>
            </w:smartTag>
            <w:r w:rsidRPr="00CB13B0">
              <w:br/>
              <w:t>Remainder: Royal Assent</w:t>
            </w:r>
          </w:p>
        </w:tc>
        <w:tc>
          <w:tcPr>
            <w:tcW w:w="1566" w:type="dxa"/>
            <w:tcBorders>
              <w:top w:val="single" w:sz="4" w:space="0" w:color="auto"/>
              <w:bottom w:val="nil"/>
            </w:tcBorders>
            <w:shd w:val="clear" w:color="auto" w:fill="auto"/>
          </w:tcPr>
          <w:p w14:paraId="3B14021B" w14:textId="236ADF32" w:rsidR="00F168B3" w:rsidRPr="00CB13B0" w:rsidRDefault="00F168B3" w:rsidP="00F776F0">
            <w:pPr>
              <w:pStyle w:val="ENoteTableText"/>
            </w:pPr>
            <w:r w:rsidRPr="00CB13B0">
              <w:t>s. 4, Sch. 1 (</w:t>
            </w:r>
            <w:r w:rsidR="00410FA5">
              <w:t>items 1</w:t>
            </w:r>
            <w:r w:rsidRPr="00CB13B0">
              <w:t>0, 11), Sch. 3 (</w:t>
            </w:r>
            <w:r w:rsidR="00410FA5">
              <w:t>item 2</w:t>
            </w:r>
            <w:r w:rsidRPr="00CB13B0">
              <w:t>) and Sch. 4 (</w:t>
            </w:r>
            <w:r w:rsidR="00410FA5">
              <w:t>item 1</w:t>
            </w:r>
            <w:r w:rsidRPr="00CB13B0">
              <w:t>12)</w:t>
            </w:r>
          </w:p>
        </w:tc>
      </w:tr>
      <w:tr w:rsidR="00F168B3" w:rsidRPr="00CB13B0" w14:paraId="70CFA90F" w14:textId="77777777" w:rsidTr="00F776F0">
        <w:trPr>
          <w:cantSplit/>
        </w:trPr>
        <w:tc>
          <w:tcPr>
            <w:tcW w:w="1695" w:type="dxa"/>
            <w:tcBorders>
              <w:top w:val="nil"/>
              <w:bottom w:val="nil"/>
            </w:tcBorders>
            <w:shd w:val="clear" w:color="auto" w:fill="auto"/>
          </w:tcPr>
          <w:p w14:paraId="16D5A7BB"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1D907A11" w14:textId="77777777" w:rsidR="00F168B3" w:rsidRPr="00CB13B0" w:rsidRDefault="00F168B3" w:rsidP="00F776F0">
            <w:pPr>
              <w:pStyle w:val="ENoteTableText"/>
              <w:keepNext/>
            </w:pPr>
          </w:p>
        </w:tc>
        <w:tc>
          <w:tcPr>
            <w:tcW w:w="992" w:type="dxa"/>
            <w:tcBorders>
              <w:top w:val="nil"/>
              <w:bottom w:val="nil"/>
            </w:tcBorders>
            <w:shd w:val="clear" w:color="auto" w:fill="auto"/>
          </w:tcPr>
          <w:p w14:paraId="4AA79C71" w14:textId="77777777" w:rsidR="00F168B3" w:rsidRPr="00CB13B0" w:rsidRDefault="00F168B3" w:rsidP="00F776F0">
            <w:pPr>
              <w:pStyle w:val="ENoteTableText"/>
              <w:keepNext/>
            </w:pPr>
          </w:p>
        </w:tc>
        <w:tc>
          <w:tcPr>
            <w:tcW w:w="1843" w:type="dxa"/>
            <w:tcBorders>
              <w:top w:val="nil"/>
              <w:bottom w:val="nil"/>
            </w:tcBorders>
            <w:shd w:val="clear" w:color="auto" w:fill="auto"/>
          </w:tcPr>
          <w:p w14:paraId="1B2972B8" w14:textId="77777777" w:rsidR="00F168B3" w:rsidRPr="00CB13B0" w:rsidRDefault="00F168B3" w:rsidP="00F776F0">
            <w:pPr>
              <w:pStyle w:val="ENoteTableText"/>
              <w:keepNext/>
            </w:pPr>
          </w:p>
        </w:tc>
        <w:tc>
          <w:tcPr>
            <w:tcW w:w="1566" w:type="dxa"/>
            <w:tcBorders>
              <w:top w:val="nil"/>
              <w:bottom w:val="nil"/>
            </w:tcBorders>
            <w:shd w:val="clear" w:color="auto" w:fill="auto"/>
          </w:tcPr>
          <w:p w14:paraId="2022C441" w14:textId="77777777" w:rsidR="00F168B3" w:rsidRPr="00CB13B0" w:rsidRDefault="00F168B3" w:rsidP="00F776F0">
            <w:pPr>
              <w:pStyle w:val="ENoteTableText"/>
              <w:keepNext/>
            </w:pPr>
          </w:p>
        </w:tc>
      </w:tr>
      <w:tr w:rsidR="00F168B3" w:rsidRPr="00CB13B0" w14:paraId="011C770D" w14:textId="77777777" w:rsidTr="00F776F0">
        <w:trPr>
          <w:cantSplit/>
        </w:trPr>
        <w:tc>
          <w:tcPr>
            <w:tcW w:w="1695" w:type="dxa"/>
            <w:tcBorders>
              <w:top w:val="nil"/>
              <w:bottom w:val="single" w:sz="4" w:space="0" w:color="auto"/>
            </w:tcBorders>
            <w:shd w:val="clear" w:color="auto" w:fill="auto"/>
          </w:tcPr>
          <w:p w14:paraId="69958E2C" w14:textId="77777777" w:rsidR="00F168B3" w:rsidRPr="00CB13B0" w:rsidRDefault="00F168B3" w:rsidP="00F776F0">
            <w:pPr>
              <w:pStyle w:val="ENoteTTi"/>
              <w:rPr>
                <w:rFonts w:eastAsiaTheme="minorHAnsi"/>
              </w:rPr>
            </w:pPr>
            <w:r w:rsidRPr="00CB13B0">
              <w:t>Statute Law Revision Act 2010</w:t>
            </w:r>
          </w:p>
        </w:tc>
        <w:tc>
          <w:tcPr>
            <w:tcW w:w="992" w:type="dxa"/>
            <w:tcBorders>
              <w:top w:val="nil"/>
              <w:bottom w:val="single" w:sz="4" w:space="0" w:color="auto"/>
            </w:tcBorders>
            <w:shd w:val="clear" w:color="auto" w:fill="auto"/>
          </w:tcPr>
          <w:p w14:paraId="297C1337" w14:textId="77777777" w:rsidR="00F168B3" w:rsidRPr="00CB13B0" w:rsidRDefault="00F168B3" w:rsidP="00F776F0">
            <w:pPr>
              <w:pStyle w:val="ENoteTableText"/>
            </w:pPr>
            <w:r w:rsidRPr="00CB13B0">
              <w:t>8, 2010</w:t>
            </w:r>
          </w:p>
        </w:tc>
        <w:tc>
          <w:tcPr>
            <w:tcW w:w="992" w:type="dxa"/>
            <w:tcBorders>
              <w:top w:val="nil"/>
              <w:bottom w:val="single" w:sz="4" w:space="0" w:color="auto"/>
            </w:tcBorders>
            <w:shd w:val="clear" w:color="auto" w:fill="auto"/>
          </w:tcPr>
          <w:p w14:paraId="17F9E7AB" w14:textId="77777777" w:rsidR="00F168B3" w:rsidRPr="00CB13B0" w:rsidRDefault="00F168B3" w:rsidP="00F776F0">
            <w:pPr>
              <w:pStyle w:val="ENoteTableText"/>
            </w:pPr>
            <w:r w:rsidRPr="00CB13B0">
              <w:t>1 Mar 2010</w:t>
            </w:r>
          </w:p>
        </w:tc>
        <w:tc>
          <w:tcPr>
            <w:tcW w:w="1843" w:type="dxa"/>
            <w:tcBorders>
              <w:top w:val="nil"/>
              <w:bottom w:val="single" w:sz="4" w:space="0" w:color="auto"/>
            </w:tcBorders>
            <w:shd w:val="clear" w:color="auto" w:fill="auto"/>
          </w:tcPr>
          <w:p w14:paraId="693957EC" w14:textId="0B16DD6B" w:rsidR="00F168B3" w:rsidRPr="00CB13B0" w:rsidRDefault="00F168B3" w:rsidP="00F776F0">
            <w:pPr>
              <w:pStyle w:val="ENoteTableText"/>
            </w:pPr>
            <w:r w:rsidRPr="00CB13B0">
              <w:t>Sch 2 (</w:t>
            </w:r>
            <w:r w:rsidR="00410FA5">
              <w:t>item 2</w:t>
            </w:r>
            <w:r w:rsidRPr="00CB13B0">
              <w:t xml:space="preserve">4): 1 Mar 2010 (s 2(1) </w:t>
            </w:r>
            <w:r w:rsidR="00410FA5">
              <w:t>item 2</w:t>
            </w:r>
            <w:r w:rsidRPr="00CB13B0">
              <w:t>4)</w:t>
            </w:r>
          </w:p>
        </w:tc>
        <w:tc>
          <w:tcPr>
            <w:tcW w:w="1566" w:type="dxa"/>
            <w:tcBorders>
              <w:top w:val="nil"/>
              <w:bottom w:val="single" w:sz="4" w:space="0" w:color="auto"/>
            </w:tcBorders>
            <w:shd w:val="clear" w:color="auto" w:fill="auto"/>
          </w:tcPr>
          <w:p w14:paraId="57EED98A" w14:textId="77777777" w:rsidR="00F168B3" w:rsidRPr="00CB13B0" w:rsidRDefault="00F168B3" w:rsidP="00F776F0">
            <w:pPr>
              <w:pStyle w:val="ENoteTableText"/>
            </w:pPr>
            <w:r w:rsidRPr="00CB13B0">
              <w:t>—</w:t>
            </w:r>
          </w:p>
        </w:tc>
      </w:tr>
      <w:tr w:rsidR="00F168B3" w:rsidRPr="00CB13B0" w14:paraId="55509156" w14:textId="77777777" w:rsidTr="00F776F0">
        <w:trPr>
          <w:cantSplit/>
        </w:trPr>
        <w:tc>
          <w:tcPr>
            <w:tcW w:w="1695" w:type="dxa"/>
            <w:tcBorders>
              <w:top w:val="single" w:sz="4" w:space="0" w:color="auto"/>
              <w:bottom w:val="single" w:sz="4" w:space="0" w:color="auto"/>
            </w:tcBorders>
            <w:shd w:val="clear" w:color="auto" w:fill="auto"/>
          </w:tcPr>
          <w:p w14:paraId="3C0FE120" w14:textId="77777777" w:rsidR="00F168B3" w:rsidRPr="00CB13B0" w:rsidRDefault="00F168B3" w:rsidP="00F776F0">
            <w:pPr>
              <w:pStyle w:val="ENoteTableText"/>
            </w:pPr>
            <w:r w:rsidRPr="00CB13B0">
              <w:t>Tax Laws Amendment (2006 Measures No.</w:t>
            </w:r>
            <w:r w:rsidR="0056271E" w:rsidRPr="00CB13B0">
              <w:t> </w:t>
            </w:r>
            <w:r w:rsidRPr="00CB13B0">
              <w:t>6) Act 2007</w:t>
            </w:r>
          </w:p>
        </w:tc>
        <w:tc>
          <w:tcPr>
            <w:tcW w:w="992" w:type="dxa"/>
            <w:tcBorders>
              <w:top w:val="single" w:sz="4" w:space="0" w:color="auto"/>
              <w:bottom w:val="single" w:sz="4" w:space="0" w:color="auto"/>
            </w:tcBorders>
            <w:shd w:val="clear" w:color="auto" w:fill="auto"/>
          </w:tcPr>
          <w:p w14:paraId="483C5354" w14:textId="77777777" w:rsidR="00F168B3" w:rsidRPr="00CB13B0" w:rsidRDefault="00F168B3" w:rsidP="00F776F0">
            <w:pPr>
              <w:pStyle w:val="ENoteTableText"/>
            </w:pPr>
            <w:r w:rsidRPr="00CB13B0">
              <w:t>4, 2007</w:t>
            </w:r>
          </w:p>
        </w:tc>
        <w:tc>
          <w:tcPr>
            <w:tcW w:w="992" w:type="dxa"/>
            <w:tcBorders>
              <w:top w:val="single" w:sz="4" w:space="0" w:color="auto"/>
              <w:bottom w:val="single" w:sz="4" w:space="0" w:color="auto"/>
            </w:tcBorders>
            <w:shd w:val="clear" w:color="auto" w:fill="auto"/>
          </w:tcPr>
          <w:p w14:paraId="4D55A67D" w14:textId="77777777" w:rsidR="00F168B3" w:rsidRPr="00CB13B0" w:rsidRDefault="00F168B3" w:rsidP="00F776F0">
            <w:pPr>
              <w:pStyle w:val="ENoteTableText"/>
            </w:pPr>
            <w:smartTag w:uri="urn:schemas-microsoft-com:office:smarttags" w:element="date">
              <w:smartTagPr>
                <w:attr w:name="Month" w:val="2"/>
                <w:attr w:name="Day" w:val="19"/>
                <w:attr w:name="Year" w:val="2007"/>
              </w:smartTagPr>
              <w:r w:rsidRPr="00CB13B0">
                <w:t>19 Feb 2007</w:t>
              </w:r>
            </w:smartTag>
          </w:p>
        </w:tc>
        <w:tc>
          <w:tcPr>
            <w:tcW w:w="1843" w:type="dxa"/>
            <w:tcBorders>
              <w:top w:val="single" w:sz="4" w:space="0" w:color="auto"/>
              <w:bottom w:val="single" w:sz="4" w:space="0" w:color="auto"/>
            </w:tcBorders>
            <w:shd w:val="clear" w:color="auto" w:fill="auto"/>
          </w:tcPr>
          <w:p w14:paraId="69E0F59B" w14:textId="0BE2147D" w:rsidR="00F168B3" w:rsidRPr="00CB13B0" w:rsidRDefault="00F168B3" w:rsidP="00F776F0">
            <w:pPr>
              <w:pStyle w:val="ENoteTableText"/>
            </w:pPr>
            <w:r w:rsidRPr="00CB13B0">
              <w:t>Schedule</w:t>
            </w:r>
            <w:r w:rsidR="0056271E" w:rsidRPr="00CB13B0">
              <w:t> </w:t>
            </w:r>
            <w:r w:rsidRPr="00CB13B0">
              <w:t>1 and Schedule</w:t>
            </w:r>
            <w:r w:rsidR="0056271E" w:rsidRPr="00CB13B0">
              <w:t> </w:t>
            </w:r>
            <w:r w:rsidRPr="00CB13B0">
              <w:t>2 (</w:t>
            </w:r>
            <w:r w:rsidR="00410FA5">
              <w:t>items 1</w:t>
            </w:r>
            <w:r w:rsidRPr="00CB13B0">
              <w:t>1–16, 26): Royal Assent</w:t>
            </w:r>
          </w:p>
        </w:tc>
        <w:tc>
          <w:tcPr>
            <w:tcW w:w="1566" w:type="dxa"/>
            <w:tcBorders>
              <w:top w:val="single" w:sz="4" w:space="0" w:color="auto"/>
              <w:bottom w:val="single" w:sz="4" w:space="0" w:color="auto"/>
            </w:tcBorders>
            <w:shd w:val="clear" w:color="auto" w:fill="auto"/>
          </w:tcPr>
          <w:p w14:paraId="763B203C" w14:textId="77777777" w:rsidR="00F168B3" w:rsidRPr="00CB13B0" w:rsidRDefault="00F168B3" w:rsidP="00F776F0">
            <w:pPr>
              <w:pStyle w:val="ENoteTableText"/>
            </w:pPr>
            <w:r w:rsidRPr="00CB13B0">
              <w:t>—</w:t>
            </w:r>
          </w:p>
        </w:tc>
      </w:tr>
      <w:tr w:rsidR="00F168B3" w:rsidRPr="00CB13B0" w14:paraId="55728BD8" w14:textId="77777777" w:rsidTr="00F776F0">
        <w:trPr>
          <w:cantSplit/>
        </w:trPr>
        <w:tc>
          <w:tcPr>
            <w:tcW w:w="1695" w:type="dxa"/>
            <w:tcBorders>
              <w:top w:val="single" w:sz="4" w:space="0" w:color="auto"/>
              <w:bottom w:val="single" w:sz="4" w:space="0" w:color="auto"/>
            </w:tcBorders>
            <w:shd w:val="clear" w:color="auto" w:fill="auto"/>
          </w:tcPr>
          <w:p w14:paraId="0EE46DAE" w14:textId="77777777" w:rsidR="00F168B3" w:rsidRPr="00CB13B0" w:rsidRDefault="00F168B3" w:rsidP="00F776F0">
            <w:pPr>
              <w:pStyle w:val="ENoteTableText"/>
            </w:pPr>
            <w:r w:rsidRPr="00CB13B0">
              <w:t>Tax Laws Amendment (Simplified Superannuation) Act 2007</w:t>
            </w:r>
          </w:p>
        </w:tc>
        <w:tc>
          <w:tcPr>
            <w:tcW w:w="992" w:type="dxa"/>
            <w:tcBorders>
              <w:top w:val="single" w:sz="4" w:space="0" w:color="auto"/>
              <w:bottom w:val="single" w:sz="4" w:space="0" w:color="auto"/>
            </w:tcBorders>
            <w:shd w:val="clear" w:color="auto" w:fill="auto"/>
          </w:tcPr>
          <w:p w14:paraId="6C507317" w14:textId="77777777" w:rsidR="00F168B3" w:rsidRPr="00CB13B0" w:rsidRDefault="00F168B3" w:rsidP="00F776F0">
            <w:pPr>
              <w:pStyle w:val="ENoteTableText"/>
            </w:pPr>
            <w:r w:rsidRPr="00CB13B0">
              <w:t>9, 2007</w:t>
            </w:r>
          </w:p>
        </w:tc>
        <w:tc>
          <w:tcPr>
            <w:tcW w:w="992" w:type="dxa"/>
            <w:tcBorders>
              <w:top w:val="single" w:sz="4" w:space="0" w:color="auto"/>
              <w:bottom w:val="single" w:sz="4" w:space="0" w:color="auto"/>
            </w:tcBorders>
            <w:shd w:val="clear" w:color="auto" w:fill="auto"/>
          </w:tcPr>
          <w:p w14:paraId="655C331D" w14:textId="77777777" w:rsidR="00F168B3" w:rsidRPr="00CB13B0" w:rsidRDefault="00F168B3" w:rsidP="00F776F0">
            <w:pPr>
              <w:pStyle w:val="ENoteTableText"/>
            </w:pPr>
            <w:smartTag w:uri="urn:schemas-microsoft-com:office:smarttags" w:element="date">
              <w:smartTagPr>
                <w:attr w:name="Month" w:val="3"/>
                <w:attr w:name="Day" w:val="15"/>
                <w:attr w:name="Year" w:val="2007"/>
              </w:smartTagPr>
              <w:r w:rsidRPr="00CB13B0">
                <w:t>15 Mar 2007</w:t>
              </w:r>
            </w:smartTag>
          </w:p>
        </w:tc>
        <w:tc>
          <w:tcPr>
            <w:tcW w:w="1843" w:type="dxa"/>
            <w:tcBorders>
              <w:top w:val="single" w:sz="4" w:space="0" w:color="auto"/>
              <w:bottom w:val="single" w:sz="4" w:space="0" w:color="auto"/>
            </w:tcBorders>
            <w:shd w:val="clear" w:color="auto" w:fill="auto"/>
          </w:tcPr>
          <w:p w14:paraId="1D21BFD2" w14:textId="2D94C2A9" w:rsidR="00F168B3" w:rsidRPr="00CB13B0" w:rsidRDefault="00F168B3" w:rsidP="00F776F0">
            <w:pPr>
              <w:pStyle w:val="ENoteTableText"/>
            </w:pPr>
            <w:r w:rsidRPr="00CB13B0">
              <w:t>Schedule</w:t>
            </w:r>
            <w:r w:rsidR="0056271E" w:rsidRPr="00CB13B0">
              <w:t> </w:t>
            </w:r>
            <w:r w:rsidRPr="00CB13B0">
              <w:t>1 (</w:t>
            </w:r>
            <w:r w:rsidR="00410FA5">
              <w:t>items 1</w:t>
            </w:r>
            <w:r w:rsidRPr="00CB13B0">
              <w:t>, 2, 5–17, 24(1)), Schedule</w:t>
            </w:r>
            <w:r w:rsidR="0056271E" w:rsidRPr="00CB13B0">
              <w:t> </w:t>
            </w:r>
            <w:r w:rsidRPr="00CB13B0">
              <w:t>2 (</w:t>
            </w:r>
            <w:r w:rsidR="00410FA5">
              <w:t>items 1</w:t>
            </w:r>
            <w:r w:rsidRPr="00CB13B0">
              <w:t>, 2), Schedule</w:t>
            </w:r>
            <w:r w:rsidR="0056271E" w:rsidRPr="00CB13B0">
              <w:t> </w:t>
            </w:r>
            <w:r w:rsidRPr="00CB13B0">
              <w:t>3, Schedule</w:t>
            </w:r>
            <w:r w:rsidR="0056271E" w:rsidRPr="00CB13B0">
              <w:t> </w:t>
            </w:r>
            <w:r w:rsidRPr="00CB13B0">
              <w:t>5 (</w:t>
            </w:r>
            <w:r w:rsidR="00410FA5">
              <w:t>items 6</w:t>
            </w:r>
            <w:r w:rsidRPr="00CB13B0">
              <w:t>–8, 36(1)) and Schedule</w:t>
            </w:r>
            <w:r w:rsidR="0056271E" w:rsidRPr="00CB13B0">
              <w:t> </w:t>
            </w:r>
            <w:r w:rsidRPr="00CB13B0">
              <w:t>10: Royal Assent</w:t>
            </w:r>
          </w:p>
        </w:tc>
        <w:tc>
          <w:tcPr>
            <w:tcW w:w="1566" w:type="dxa"/>
            <w:tcBorders>
              <w:top w:val="single" w:sz="4" w:space="0" w:color="auto"/>
              <w:bottom w:val="single" w:sz="4" w:space="0" w:color="auto"/>
            </w:tcBorders>
            <w:shd w:val="clear" w:color="auto" w:fill="auto"/>
          </w:tcPr>
          <w:p w14:paraId="32C89E6D" w14:textId="31020D0D" w:rsidR="00F168B3" w:rsidRPr="00CB13B0" w:rsidRDefault="00F168B3" w:rsidP="00F776F0">
            <w:pPr>
              <w:pStyle w:val="ENoteTableText"/>
            </w:pPr>
            <w:r w:rsidRPr="00CB13B0">
              <w:t>Sch. 1 (</w:t>
            </w:r>
            <w:r w:rsidR="00410FA5">
              <w:t>items 2</w:t>
            </w:r>
            <w:r w:rsidRPr="00CB13B0">
              <w:t>, 24(1)), Sch. 2 (</w:t>
            </w:r>
            <w:r w:rsidR="00410FA5">
              <w:t>item 2</w:t>
            </w:r>
            <w:r w:rsidRPr="00CB13B0">
              <w:t>), Sch. 5 (</w:t>
            </w:r>
            <w:r w:rsidR="00E75F4A" w:rsidRPr="00CB13B0">
              <w:t>items 8</w:t>
            </w:r>
            <w:r w:rsidRPr="00CB13B0">
              <w:t>, 36(1)) and Sch. 10 (</w:t>
            </w:r>
            <w:r w:rsidR="00222892" w:rsidRPr="00CB13B0">
              <w:t>item 9</w:t>
            </w:r>
            <w:r w:rsidRPr="00CB13B0">
              <w:t>6)</w:t>
            </w:r>
          </w:p>
        </w:tc>
      </w:tr>
      <w:tr w:rsidR="00F168B3" w:rsidRPr="00CB13B0" w14:paraId="763E8C69" w14:textId="77777777" w:rsidTr="00F776F0">
        <w:trPr>
          <w:cantSplit/>
        </w:trPr>
        <w:tc>
          <w:tcPr>
            <w:tcW w:w="1695" w:type="dxa"/>
            <w:tcBorders>
              <w:top w:val="single" w:sz="4" w:space="0" w:color="auto"/>
              <w:bottom w:val="nil"/>
            </w:tcBorders>
            <w:shd w:val="clear" w:color="auto" w:fill="auto"/>
          </w:tcPr>
          <w:p w14:paraId="266BCBEA" w14:textId="77777777" w:rsidR="00F168B3" w:rsidRPr="00CB13B0" w:rsidRDefault="00F168B3" w:rsidP="00F776F0">
            <w:pPr>
              <w:pStyle w:val="ENoteTableText"/>
            </w:pPr>
            <w:r w:rsidRPr="00CB13B0">
              <w:lastRenderedPageBreak/>
              <w:t>Superannuation Legislation Amendment (Simplification) Act 2007</w:t>
            </w:r>
          </w:p>
        </w:tc>
        <w:tc>
          <w:tcPr>
            <w:tcW w:w="992" w:type="dxa"/>
            <w:tcBorders>
              <w:top w:val="single" w:sz="4" w:space="0" w:color="auto"/>
              <w:bottom w:val="nil"/>
            </w:tcBorders>
            <w:shd w:val="clear" w:color="auto" w:fill="auto"/>
          </w:tcPr>
          <w:p w14:paraId="107A9FCF" w14:textId="77777777" w:rsidR="00F168B3" w:rsidRPr="00CB13B0" w:rsidRDefault="00F168B3" w:rsidP="00F776F0">
            <w:pPr>
              <w:pStyle w:val="ENoteTableText"/>
            </w:pPr>
            <w:r w:rsidRPr="00CB13B0">
              <w:t>15, 2007</w:t>
            </w:r>
          </w:p>
        </w:tc>
        <w:tc>
          <w:tcPr>
            <w:tcW w:w="992" w:type="dxa"/>
            <w:tcBorders>
              <w:top w:val="single" w:sz="4" w:space="0" w:color="auto"/>
              <w:bottom w:val="nil"/>
            </w:tcBorders>
            <w:shd w:val="clear" w:color="auto" w:fill="auto"/>
          </w:tcPr>
          <w:p w14:paraId="4B518CD5" w14:textId="77777777" w:rsidR="00F168B3" w:rsidRPr="00CB13B0" w:rsidRDefault="00F168B3" w:rsidP="00F776F0">
            <w:pPr>
              <w:pStyle w:val="ENoteTableText"/>
            </w:pPr>
            <w:smartTag w:uri="urn:schemas-microsoft-com:office:smarttags" w:element="date">
              <w:smartTagPr>
                <w:attr w:name="Month" w:val="3"/>
                <w:attr w:name="Day" w:val="15"/>
                <w:attr w:name="Year" w:val="2007"/>
              </w:smartTagPr>
              <w:r w:rsidRPr="00CB13B0">
                <w:t>15 Mar 2007</w:t>
              </w:r>
            </w:smartTag>
          </w:p>
        </w:tc>
        <w:tc>
          <w:tcPr>
            <w:tcW w:w="1843" w:type="dxa"/>
            <w:tcBorders>
              <w:top w:val="single" w:sz="4" w:space="0" w:color="auto"/>
              <w:bottom w:val="nil"/>
            </w:tcBorders>
            <w:shd w:val="clear" w:color="auto" w:fill="auto"/>
          </w:tcPr>
          <w:p w14:paraId="1294AFE8" w14:textId="52B35E64" w:rsidR="00F168B3" w:rsidRPr="00CB13B0" w:rsidRDefault="00F168B3" w:rsidP="00F776F0">
            <w:pPr>
              <w:pStyle w:val="ENoteTableText"/>
            </w:pPr>
            <w:r w:rsidRPr="00CB13B0">
              <w:t>s 4, Sch 1 (</w:t>
            </w:r>
            <w:r w:rsidR="00410FA5">
              <w:t>items 1</w:t>
            </w:r>
            <w:r w:rsidRPr="00CB13B0">
              <w:t>50–236, 240, 242–260, 406(1)–(3)), Sch 3 (</w:t>
            </w:r>
            <w:r w:rsidR="00E75F4A" w:rsidRPr="00CB13B0">
              <w:t>items 8</w:t>
            </w:r>
            <w:r w:rsidRPr="00CB13B0">
              <w:t>–44, 66) and Sch 4 (</w:t>
            </w:r>
            <w:r w:rsidR="00410FA5">
              <w:t>items 1</w:t>
            </w:r>
            <w:r w:rsidRPr="00CB13B0">
              <w:t xml:space="preserve">–8): 15 Mar 2007 (s 2(1) </w:t>
            </w:r>
            <w:r w:rsidR="00410FA5">
              <w:t>items 1</w:t>
            </w:r>
            <w:r w:rsidRPr="00CB13B0">
              <w:t>, 2, 6, 8, 9)</w:t>
            </w:r>
            <w:r w:rsidRPr="00CB13B0">
              <w:br/>
              <w:t xml:space="preserve">Sch 2: 12 Apr 2007 (s 2(1) </w:t>
            </w:r>
            <w:r w:rsidR="00410FA5">
              <w:t>item 3</w:t>
            </w:r>
            <w:r w:rsidRPr="00CB13B0">
              <w:t>)</w:t>
            </w:r>
          </w:p>
        </w:tc>
        <w:tc>
          <w:tcPr>
            <w:tcW w:w="1566" w:type="dxa"/>
            <w:tcBorders>
              <w:top w:val="single" w:sz="4" w:space="0" w:color="auto"/>
              <w:bottom w:val="nil"/>
            </w:tcBorders>
            <w:shd w:val="clear" w:color="auto" w:fill="auto"/>
          </w:tcPr>
          <w:p w14:paraId="6D2D19AA" w14:textId="1CFDB441" w:rsidR="00F168B3" w:rsidRPr="00CB13B0" w:rsidRDefault="00F168B3" w:rsidP="00F776F0">
            <w:pPr>
              <w:pStyle w:val="ENoteTableText"/>
            </w:pPr>
            <w:r w:rsidRPr="00CB13B0">
              <w:t>s 4, Sch 1 (</w:t>
            </w:r>
            <w:r w:rsidR="00410FA5">
              <w:t>item 4</w:t>
            </w:r>
            <w:r w:rsidRPr="00CB13B0">
              <w:t>06(1)–(3)), Sch 2 (</w:t>
            </w:r>
            <w:r w:rsidR="00410FA5">
              <w:t>item 1</w:t>
            </w:r>
            <w:r w:rsidRPr="00CB13B0">
              <w:t>2) and Sch 3 (</w:t>
            </w:r>
            <w:r w:rsidR="00410FA5">
              <w:t>item 6</w:t>
            </w:r>
            <w:r w:rsidRPr="00CB13B0">
              <w:t>6)</w:t>
            </w:r>
          </w:p>
        </w:tc>
      </w:tr>
      <w:tr w:rsidR="00F168B3" w:rsidRPr="00CB13B0" w14:paraId="502A734B" w14:textId="77777777" w:rsidTr="00F776F0">
        <w:trPr>
          <w:cantSplit/>
        </w:trPr>
        <w:tc>
          <w:tcPr>
            <w:tcW w:w="1695" w:type="dxa"/>
            <w:tcBorders>
              <w:top w:val="nil"/>
              <w:bottom w:val="nil"/>
            </w:tcBorders>
            <w:shd w:val="clear" w:color="auto" w:fill="auto"/>
          </w:tcPr>
          <w:p w14:paraId="589D8983"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EB139B0" w14:textId="77777777" w:rsidR="00F168B3" w:rsidRPr="00CB13B0" w:rsidRDefault="00F168B3" w:rsidP="00F776F0">
            <w:pPr>
              <w:pStyle w:val="ENoteTableText"/>
              <w:keepNext/>
            </w:pPr>
          </w:p>
        </w:tc>
        <w:tc>
          <w:tcPr>
            <w:tcW w:w="992" w:type="dxa"/>
            <w:tcBorders>
              <w:top w:val="nil"/>
              <w:bottom w:val="nil"/>
            </w:tcBorders>
            <w:shd w:val="clear" w:color="auto" w:fill="auto"/>
          </w:tcPr>
          <w:p w14:paraId="5FFED945" w14:textId="77777777" w:rsidR="00F168B3" w:rsidRPr="00CB13B0" w:rsidRDefault="00F168B3" w:rsidP="00F776F0">
            <w:pPr>
              <w:pStyle w:val="ENoteTableText"/>
              <w:keepNext/>
            </w:pPr>
          </w:p>
        </w:tc>
        <w:tc>
          <w:tcPr>
            <w:tcW w:w="1843" w:type="dxa"/>
            <w:tcBorders>
              <w:top w:val="nil"/>
              <w:bottom w:val="nil"/>
            </w:tcBorders>
            <w:shd w:val="clear" w:color="auto" w:fill="auto"/>
          </w:tcPr>
          <w:p w14:paraId="4EE21F15" w14:textId="77777777" w:rsidR="00F168B3" w:rsidRPr="00CB13B0" w:rsidRDefault="00F168B3" w:rsidP="00F776F0">
            <w:pPr>
              <w:pStyle w:val="ENoteTableText"/>
              <w:keepNext/>
            </w:pPr>
          </w:p>
        </w:tc>
        <w:tc>
          <w:tcPr>
            <w:tcW w:w="1566" w:type="dxa"/>
            <w:tcBorders>
              <w:top w:val="nil"/>
              <w:bottom w:val="nil"/>
            </w:tcBorders>
            <w:shd w:val="clear" w:color="auto" w:fill="auto"/>
          </w:tcPr>
          <w:p w14:paraId="53CF3B80" w14:textId="77777777" w:rsidR="00F168B3" w:rsidRPr="00CB13B0" w:rsidRDefault="00F168B3" w:rsidP="00F776F0">
            <w:pPr>
              <w:pStyle w:val="ENoteTableText"/>
              <w:keepNext/>
            </w:pPr>
          </w:p>
        </w:tc>
      </w:tr>
      <w:tr w:rsidR="00F168B3" w:rsidRPr="00CB13B0" w14:paraId="5EC1D767" w14:textId="77777777" w:rsidTr="00F776F0">
        <w:trPr>
          <w:cantSplit/>
        </w:trPr>
        <w:tc>
          <w:tcPr>
            <w:tcW w:w="1695" w:type="dxa"/>
            <w:tcBorders>
              <w:top w:val="nil"/>
              <w:bottom w:val="nil"/>
            </w:tcBorders>
            <w:shd w:val="clear" w:color="auto" w:fill="auto"/>
          </w:tcPr>
          <w:p w14:paraId="0795DD44" w14:textId="77777777" w:rsidR="00F168B3" w:rsidRPr="00CB13B0" w:rsidRDefault="00F168B3" w:rsidP="00F776F0">
            <w:pPr>
              <w:pStyle w:val="ENoteTTi"/>
            </w:pPr>
            <w:r w:rsidRPr="00CB13B0">
              <w:t>Tax Laws Amendment (2007 Measures No.</w:t>
            </w:r>
            <w:r w:rsidR="0056271E" w:rsidRPr="00CB13B0">
              <w:t> </w:t>
            </w:r>
            <w:r w:rsidRPr="00CB13B0">
              <w:t>4) Act 2007</w:t>
            </w:r>
          </w:p>
        </w:tc>
        <w:tc>
          <w:tcPr>
            <w:tcW w:w="992" w:type="dxa"/>
            <w:tcBorders>
              <w:top w:val="nil"/>
              <w:bottom w:val="nil"/>
            </w:tcBorders>
            <w:shd w:val="clear" w:color="auto" w:fill="auto"/>
          </w:tcPr>
          <w:p w14:paraId="1B562517" w14:textId="77777777" w:rsidR="00F168B3" w:rsidRPr="00CB13B0" w:rsidRDefault="00F168B3" w:rsidP="00F776F0">
            <w:pPr>
              <w:pStyle w:val="ENoteTableText"/>
              <w:keepNext/>
            </w:pPr>
            <w:r w:rsidRPr="00CB13B0">
              <w:t>143, 2007</w:t>
            </w:r>
          </w:p>
        </w:tc>
        <w:tc>
          <w:tcPr>
            <w:tcW w:w="992" w:type="dxa"/>
            <w:tcBorders>
              <w:top w:val="nil"/>
              <w:bottom w:val="nil"/>
            </w:tcBorders>
            <w:shd w:val="clear" w:color="auto" w:fill="auto"/>
          </w:tcPr>
          <w:p w14:paraId="52D99D59" w14:textId="77777777" w:rsidR="00F168B3" w:rsidRPr="00CB13B0" w:rsidRDefault="00F168B3" w:rsidP="00F776F0">
            <w:pPr>
              <w:pStyle w:val="ENoteTableText"/>
              <w:keepNext/>
            </w:pPr>
            <w:smartTag w:uri="urn:schemas-microsoft-com:office:smarttags" w:element="date">
              <w:smartTagPr>
                <w:attr w:name="Month" w:val="9"/>
                <w:attr w:name="Day" w:val="24"/>
                <w:attr w:name="Year" w:val="2007"/>
              </w:smartTagPr>
              <w:r w:rsidRPr="00CB13B0">
                <w:t>24 Sept 2007</w:t>
              </w:r>
            </w:smartTag>
          </w:p>
        </w:tc>
        <w:tc>
          <w:tcPr>
            <w:tcW w:w="1843" w:type="dxa"/>
            <w:tcBorders>
              <w:top w:val="nil"/>
              <w:bottom w:val="nil"/>
            </w:tcBorders>
            <w:shd w:val="clear" w:color="auto" w:fill="auto"/>
          </w:tcPr>
          <w:p w14:paraId="01764FCE" w14:textId="78E9013A" w:rsidR="00F168B3" w:rsidRPr="00CB13B0" w:rsidRDefault="00F168B3" w:rsidP="00F776F0">
            <w:pPr>
              <w:pStyle w:val="ENoteTableText"/>
              <w:keepNext/>
            </w:pPr>
            <w:r w:rsidRPr="00CB13B0">
              <w:t>Sch 5 (</w:t>
            </w:r>
            <w:r w:rsidR="00410FA5">
              <w:t>item 2</w:t>
            </w:r>
            <w:r w:rsidRPr="00CB13B0">
              <w:t xml:space="preserve">8): 24 Sept 2007 (s 2(1) </w:t>
            </w:r>
            <w:r w:rsidR="00410FA5">
              <w:t>item 5</w:t>
            </w:r>
            <w:r w:rsidRPr="00CB13B0">
              <w:t>)</w:t>
            </w:r>
          </w:p>
        </w:tc>
        <w:tc>
          <w:tcPr>
            <w:tcW w:w="1566" w:type="dxa"/>
            <w:tcBorders>
              <w:top w:val="nil"/>
              <w:bottom w:val="nil"/>
            </w:tcBorders>
            <w:shd w:val="clear" w:color="auto" w:fill="auto"/>
          </w:tcPr>
          <w:p w14:paraId="32E0379A" w14:textId="77777777" w:rsidR="00F168B3" w:rsidRPr="00CB13B0" w:rsidRDefault="00F168B3" w:rsidP="00F776F0">
            <w:pPr>
              <w:pStyle w:val="ENoteTableText"/>
              <w:keepNext/>
            </w:pPr>
            <w:r w:rsidRPr="00CB13B0">
              <w:t>—</w:t>
            </w:r>
          </w:p>
        </w:tc>
      </w:tr>
      <w:tr w:rsidR="00F168B3" w:rsidRPr="00CB13B0" w14:paraId="7185A27E" w14:textId="77777777" w:rsidTr="00F776F0">
        <w:trPr>
          <w:cantSplit/>
        </w:trPr>
        <w:tc>
          <w:tcPr>
            <w:tcW w:w="1695" w:type="dxa"/>
            <w:tcBorders>
              <w:top w:val="nil"/>
              <w:bottom w:val="nil"/>
            </w:tcBorders>
            <w:shd w:val="clear" w:color="auto" w:fill="auto"/>
          </w:tcPr>
          <w:p w14:paraId="4D716232" w14:textId="77777777" w:rsidR="00F168B3" w:rsidRPr="00CB13B0" w:rsidRDefault="00F168B3" w:rsidP="00F776F0">
            <w:pPr>
              <w:pStyle w:val="ENoteTTi"/>
            </w:pPr>
            <w:r w:rsidRPr="00CB13B0">
              <w:t>Tax Laws Amendment (2009 Measures No.</w:t>
            </w:r>
            <w:r w:rsidR="0056271E" w:rsidRPr="00CB13B0">
              <w:t> </w:t>
            </w:r>
            <w:r w:rsidRPr="00CB13B0">
              <w:t>6) Act 2010</w:t>
            </w:r>
          </w:p>
        </w:tc>
        <w:tc>
          <w:tcPr>
            <w:tcW w:w="992" w:type="dxa"/>
            <w:tcBorders>
              <w:top w:val="nil"/>
              <w:bottom w:val="nil"/>
            </w:tcBorders>
            <w:shd w:val="clear" w:color="auto" w:fill="auto"/>
          </w:tcPr>
          <w:p w14:paraId="11D0FD2C" w14:textId="77777777" w:rsidR="00F168B3" w:rsidRPr="00CB13B0" w:rsidRDefault="00F168B3" w:rsidP="00F776F0">
            <w:pPr>
              <w:pStyle w:val="ENoteTableText"/>
              <w:keepNext/>
            </w:pPr>
            <w:r w:rsidRPr="00CB13B0">
              <w:t>19, 2010</w:t>
            </w:r>
          </w:p>
        </w:tc>
        <w:tc>
          <w:tcPr>
            <w:tcW w:w="992" w:type="dxa"/>
            <w:tcBorders>
              <w:top w:val="nil"/>
              <w:bottom w:val="nil"/>
            </w:tcBorders>
            <w:shd w:val="clear" w:color="auto" w:fill="auto"/>
          </w:tcPr>
          <w:p w14:paraId="198D2EC5" w14:textId="77777777" w:rsidR="00F168B3" w:rsidRPr="00CB13B0" w:rsidRDefault="00F168B3" w:rsidP="00F776F0">
            <w:pPr>
              <w:pStyle w:val="ENoteTableText"/>
              <w:keepNext/>
            </w:pPr>
            <w:r w:rsidRPr="00CB13B0">
              <w:t>24 Mar 2010</w:t>
            </w:r>
          </w:p>
        </w:tc>
        <w:tc>
          <w:tcPr>
            <w:tcW w:w="1843" w:type="dxa"/>
            <w:tcBorders>
              <w:top w:val="nil"/>
              <w:bottom w:val="nil"/>
            </w:tcBorders>
            <w:shd w:val="clear" w:color="auto" w:fill="auto"/>
          </w:tcPr>
          <w:p w14:paraId="5847EE5E" w14:textId="1C46B9BD" w:rsidR="00F168B3" w:rsidRPr="00CB13B0" w:rsidRDefault="00F168B3" w:rsidP="00F776F0">
            <w:pPr>
              <w:pStyle w:val="ENoteTableText"/>
              <w:keepNext/>
            </w:pPr>
            <w:r w:rsidRPr="00CB13B0">
              <w:t>Sch 3 (</w:t>
            </w:r>
            <w:r w:rsidR="00222892" w:rsidRPr="00CB13B0">
              <w:t>item 9</w:t>
            </w:r>
            <w:r w:rsidRPr="00CB13B0">
              <w:t xml:space="preserve">): 15 Mar 2007 (s 2(1) </w:t>
            </w:r>
            <w:r w:rsidR="00410FA5">
              <w:t>item 8</w:t>
            </w:r>
            <w:r w:rsidRPr="00CB13B0">
              <w:t>)</w:t>
            </w:r>
            <w:r w:rsidRPr="00CB13B0">
              <w:br/>
              <w:t>Sch 3 (</w:t>
            </w:r>
            <w:r w:rsidR="00410FA5">
              <w:t>item 1</w:t>
            </w:r>
            <w:r w:rsidRPr="00CB13B0">
              <w:t xml:space="preserve">2): 24 Mar 2010 (s 2(1) </w:t>
            </w:r>
            <w:r w:rsidR="00222892" w:rsidRPr="00CB13B0">
              <w:t>item 9</w:t>
            </w:r>
            <w:r w:rsidRPr="00CB13B0">
              <w:t>)</w:t>
            </w:r>
          </w:p>
        </w:tc>
        <w:tc>
          <w:tcPr>
            <w:tcW w:w="1566" w:type="dxa"/>
            <w:tcBorders>
              <w:top w:val="nil"/>
              <w:bottom w:val="nil"/>
            </w:tcBorders>
            <w:shd w:val="clear" w:color="auto" w:fill="auto"/>
          </w:tcPr>
          <w:p w14:paraId="5A906BD5" w14:textId="215D067A" w:rsidR="00F168B3" w:rsidRPr="00CB13B0" w:rsidRDefault="00F168B3" w:rsidP="00F776F0">
            <w:pPr>
              <w:pStyle w:val="ENoteTableText"/>
              <w:keepNext/>
            </w:pPr>
            <w:r w:rsidRPr="00CB13B0">
              <w:t>Sch 3 (</w:t>
            </w:r>
            <w:r w:rsidR="00410FA5">
              <w:t>item 1</w:t>
            </w:r>
            <w:r w:rsidRPr="00CB13B0">
              <w:t>2)</w:t>
            </w:r>
          </w:p>
        </w:tc>
      </w:tr>
      <w:tr w:rsidR="00F168B3" w:rsidRPr="00CB13B0" w14:paraId="40292588" w14:textId="77777777" w:rsidTr="00F776F0">
        <w:trPr>
          <w:cantSplit/>
        </w:trPr>
        <w:tc>
          <w:tcPr>
            <w:tcW w:w="1695" w:type="dxa"/>
            <w:tcBorders>
              <w:top w:val="nil"/>
              <w:bottom w:val="single" w:sz="4" w:space="0" w:color="auto"/>
            </w:tcBorders>
            <w:shd w:val="clear" w:color="auto" w:fill="auto"/>
          </w:tcPr>
          <w:p w14:paraId="2EB7ACFE" w14:textId="77777777" w:rsidR="00F168B3" w:rsidRPr="00CB13B0" w:rsidRDefault="00F168B3" w:rsidP="00F776F0">
            <w:pPr>
              <w:pStyle w:val="ENoteTTi"/>
            </w:pPr>
            <w:r w:rsidRPr="00CB13B0">
              <w:t>Acts and Instruments (Framework Reform) (Consequential Provisions) Act 2015</w:t>
            </w:r>
          </w:p>
        </w:tc>
        <w:tc>
          <w:tcPr>
            <w:tcW w:w="992" w:type="dxa"/>
            <w:tcBorders>
              <w:top w:val="nil"/>
              <w:bottom w:val="single" w:sz="4" w:space="0" w:color="auto"/>
            </w:tcBorders>
            <w:shd w:val="clear" w:color="auto" w:fill="auto"/>
          </w:tcPr>
          <w:p w14:paraId="5774516E" w14:textId="77777777" w:rsidR="00F168B3" w:rsidRPr="00CB13B0" w:rsidRDefault="00F168B3" w:rsidP="00F776F0">
            <w:pPr>
              <w:pStyle w:val="ENoteTableText"/>
            </w:pPr>
            <w:r w:rsidRPr="00CB13B0">
              <w:t>126, 2015</w:t>
            </w:r>
          </w:p>
        </w:tc>
        <w:tc>
          <w:tcPr>
            <w:tcW w:w="992" w:type="dxa"/>
            <w:tcBorders>
              <w:top w:val="nil"/>
              <w:bottom w:val="single" w:sz="4" w:space="0" w:color="auto"/>
            </w:tcBorders>
            <w:shd w:val="clear" w:color="auto" w:fill="auto"/>
          </w:tcPr>
          <w:p w14:paraId="2464DBE7" w14:textId="77777777" w:rsidR="00F168B3" w:rsidRPr="00CB13B0" w:rsidRDefault="00F168B3" w:rsidP="00F776F0">
            <w:pPr>
              <w:pStyle w:val="ENoteTableText"/>
            </w:pPr>
            <w:r w:rsidRPr="00CB13B0">
              <w:t>10 Sept 2015</w:t>
            </w:r>
          </w:p>
        </w:tc>
        <w:tc>
          <w:tcPr>
            <w:tcW w:w="1843" w:type="dxa"/>
            <w:tcBorders>
              <w:top w:val="nil"/>
              <w:bottom w:val="single" w:sz="4" w:space="0" w:color="auto"/>
            </w:tcBorders>
            <w:shd w:val="clear" w:color="auto" w:fill="auto"/>
          </w:tcPr>
          <w:p w14:paraId="4C54F8D2" w14:textId="5BBFBE44" w:rsidR="00F168B3" w:rsidRPr="00CB13B0" w:rsidRDefault="00F168B3" w:rsidP="00F776F0">
            <w:pPr>
              <w:pStyle w:val="ENoteTableText"/>
            </w:pPr>
            <w:r w:rsidRPr="00CB13B0">
              <w:t>Sch 1 (</w:t>
            </w:r>
            <w:r w:rsidR="00410FA5">
              <w:t>item 5</w:t>
            </w:r>
            <w:r w:rsidRPr="00CB13B0">
              <w:t xml:space="preserve">89): 5 Mar 2016 (s 2(1) </w:t>
            </w:r>
            <w:r w:rsidR="00410FA5">
              <w:t>item 2</w:t>
            </w:r>
            <w:r w:rsidRPr="00CB13B0">
              <w:t>)</w:t>
            </w:r>
          </w:p>
        </w:tc>
        <w:tc>
          <w:tcPr>
            <w:tcW w:w="1566" w:type="dxa"/>
            <w:tcBorders>
              <w:top w:val="nil"/>
              <w:bottom w:val="single" w:sz="4" w:space="0" w:color="auto"/>
            </w:tcBorders>
            <w:shd w:val="clear" w:color="auto" w:fill="auto"/>
          </w:tcPr>
          <w:p w14:paraId="72DA6A33" w14:textId="77777777" w:rsidR="00F168B3" w:rsidRPr="00CB13B0" w:rsidRDefault="00F168B3" w:rsidP="00F776F0">
            <w:pPr>
              <w:pStyle w:val="ENoteTableText"/>
            </w:pPr>
            <w:r w:rsidRPr="00CB13B0">
              <w:t>—</w:t>
            </w:r>
          </w:p>
        </w:tc>
      </w:tr>
      <w:tr w:rsidR="00F168B3" w:rsidRPr="00CB13B0" w14:paraId="199100F2" w14:textId="77777777" w:rsidTr="00F776F0">
        <w:trPr>
          <w:cantSplit/>
        </w:trPr>
        <w:tc>
          <w:tcPr>
            <w:tcW w:w="1695" w:type="dxa"/>
            <w:tcBorders>
              <w:top w:val="single" w:sz="4" w:space="0" w:color="auto"/>
              <w:bottom w:val="single" w:sz="4" w:space="0" w:color="auto"/>
            </w:tcBorders>
            <w:shd w:val="clear" w:color="auto" w:fill="auto"/>
          </w:tcPr>
          <w:p w14:paraId="0591A7C1" w14:textId="77777777" w:rsidR="00F168B3" w:rsidRPr="00CB13B0" w:rsidRDefault="00F168B3" w:rsidP="00F776F0">
            <w:pPr>
              <w:pStyle w:val="ENoteTableText"/>
            </w:pPr>
            <w:r w:rsidRPr="00CB13B0">
              <w:t>Private Health Insurance (Transitional Provisions and Consequential Amendments) Act 2007</w:t>
            </w:r>
          </w:p>
        </w:tc>
        <w:tc>
          <w:tcPr>
            <w:tcW w:w="992" w:type="dxa"/>
            <w:tcBorders>
              <w:top w:val="single" w:sz="4" w:space="0" w:color="auto"/>
              <w:bottom w:val="single" w:sz="4" w:space="0" w:color="auto"/>
            </w:tcBorders>
            <w:shd w:val="clear" w:color="auto" w:fill="auto"/>
          </w:tcPr>
          <w:p w14:paraId="3FDD4652" w14:textId="77777777" w:rsidR="00F168B3" w:rsidRPr="00CB13B0" w:rsidRDefault="00F168B3" w:rsidP="00F776F0">
            <w:pPr>
              <w:pStyle w:val="ENoteTableText"/>
            </w:pPr>
            <w:r w:rsidRPr="00CB13B0">
              <w:t>32, 2007</w:t>
            </w:r>
          </w:p>
        </w:tc>
        <w:tc>
          <w:tcPr>
            <w:tcW w:w="992" w:type="dxa"/>
            <w:tcBorders>
              <w:top w:val="single" w:sz="4" w:space="0" w:color="auto"/>
              <w:bottom w:val="single" w:sz="4" w:space="0" w:color="auto"/>
            </w:tcBorders>
            <w:shd w:val="clear" w:color="auto" w:fill="auto"/>
          </w:tcPr>
          <w:p w14:paraId="26DF7BE7" w14:textId="77777777" w:rsidR="00F168B3" w:rsidRPr="00CB13B0" w:rsidRDefault="00F168B3" w:rsidP="00F776F0">
            <w:pPr>
              <w:pStyle w:val="ENoteTableText"/>
            </w:pPr>
            <w:smartTag w:uri="urn:schemas-microsoft-com:office:smarttags" w:element="date">
              <w:smartTagPr>
                <w:attr w:name="Month" w:val="3"/>
                <w:attr w:name="Day" w:val="30"/>
                <w:attr w:name="Year" w:val="2007"/>
              </w:smartTagPr>
              <w:r w:rsidRPr="00CB13B0">
                <w:t>30 Mar 2007</w:t>
              </w:r>
            </w:smartTag>
          </w:p>
        </w:tc>
        <w:tc>
          <w:tcPr>
            <w:tcW w:w="1843" w:type="dxa"/>
            <w:tcBorders>
              <w:top w:val="single" w:sz="4" w:space="0" w:color="auto"/>
              <w:bottom w:val="single" w:sz="4" w:space="0" w:color="auto"/>
            </w:tcBorders>
            <w:shd w:val="clear" w:color="auto" w:fill="auto"/>
          </w:tcPr>
          <w:p w14:paraId="66A104AA" w14:textId="5B4FB967" w:rsidR="00F168B3" w:rsidRPr="00CB13B0" w:rsidRDefault="00F168B3" w:rsidP="00F776F0">
            <w:pPr>
              <w:pStyle w:val="ENoteTableText"/>
            </w:pPr>
            <w:r w:rsidRPr="00CB13B0">
              <w:t>Schedule</w:t>
            </w:r>
            <w:r w:rsidR="0056271E" w:rsidRPr="00CB13B0">
              <w:t> </w:t>
            </w:r>
            <w:r w:rsidRPr="00CB13B0">
              <w:t>2 (</w:t>
            </w:r>
            <w:r w:rsidR="00410FA5">
              <w:t>item 5</w:t>
            </w:r>
            <w:r w:rsidRPr="00CB13B0">
              <w:t xml:space="preserve">2): </w:t>
            </w:r>
            <w:smartTag w:uri="urn:schemas-microsoft-com:office:smarttags" w:element="date">
              <w:smartTagPr>
                <w:attr w:name="Month" w:val="4"/>
                <w:attr w:name="Day" w:val="1"/>
                <w:attr w:name="Year" w:val="2007"/>
              </w:smartTagPr>
              <w:r w:rsidRPr="00CB13B0">
                <w:t>1 Apr 2007</w:t>
              </w:r>
            </w:smartTag>
            <w:r w:rsidRPr="00CB13B0">
              <w:t xml:space="preserve"> (</w:t>
            </w:r>
            <w:r w:rsidRPr="00CB13B0">
              <w:rPr>
                <w:i/>
              </w:rPr>
              <w:t xml:space="preserve">see </w:t>
            </w:r>
            <w:r w:rsidRPr="00CB13B0">
              <w:t>s. 2(1))</w:t>
            </w:r>
            <w:r w:rsidRPr="00CB13B0">
              <w:br/>
              <w:t>Schedule</w:t>
            </w:r>
            <w:r w:rsidR="0056271E" w:rsidRPr="00CB13B0">
              <w:t> </w:t>
            </w:r>
            <w:r w:rsidRPr="00CB13B0">
              <w:t>3 (</w:t>
            </w:r>
            <w:r w:rsidR="007E553F" w:rsidRPr="00CB13B0">
              <w:t>items 7</w:t>
            </w:r>
            <w:r w:rsidRPr="00CB13B0">
              <w:t xml:space="preserve">A, 8, 9, 9A–9C): </w:t>
            </w:r>
            <w:r w:rsidR="00410FA5">
              <w:t>1 July</w:t>
            </w:r>
            <w:r w:rsidRPr="00CB13B0">
              <w:t xml:space="preserve"> 2007</w:t>
            </w:r>
          </w:p>
        </w:tc>
        <w:tc>
          <w:tcPr>
            <w:tcW w:w="1566" w:type="dxa"/>
            <w:tcBorders>
              <w:top w:val="single" w:sz="4" w:space="0" w:color="auto"/>
              <w:bottom w:val="single" w:sz="4" w:space="0" w:color="auto"/>
            </w:tcBorders>
            <w:shd w:val="clear" w:color="auto" w:fill="auto"/>
          </w:tcPr>
          <w:p w14:paraId="4A3CCCFE" w14:textId="77777777" w:rsidR="00F168B3" w:rsidRPr="00CB13B0" w:rsidRDefault="00F168B3" w:rsidP="00F776F0">
            <w:pPr>
              <w:pStyle w:val="ENoteTableText"/>
            </w:pPr>
            <w:r w:rsidRPr="00CB13B0">
              <w:t>Sch. 3 (</w:t>
            </w:r>
            <w:r w:rsidR="00222892" w:rsidRPr="00CB13B0">
              <w:t>item 9</w:t>
            </w:r>
            <w:r w:rsidRPr="00CB13B0">
              <w:t>A)</w:t>
            </w:r>
          </w:p>
        </w:tc>
      </w:tr>
      <w:tr w:rsidR="00F168B3" w:rsidRPr="00CB13B0" w14:paraId="1C6D666C" w14:textId="77777777" w:rsidTr="00F776F0">
        <w:trPr>
          <w:cantSplit/>
        </w:trPr>
        <w:tc>
          <w:tcPr>
            <w:tcW w:w="1695" w:type="dxa"/>
            <w:tcBorders>
              <w:top w:val="single" w:sz="4" w:space="0" w:color="auto"/>
              <w:bottom w:val="single" w:sz="4" w:space="0" w:color="auto"/>
            </w:tcBorders>
            <w:shd w:val="clear" w:color="auto" w:fill="auto"/>
          </w:tcPr>
          <w:p w14:paraId="6ADE0121" w14:textId="77777777" w:rsidR="00F168B3" w:rsidRPr="00CB13B0" w:rsidRDefault="00F168B3" w:rsidP="00F776F0">
            <w:pPr>
              <w:pStyle w:val="ENoteTableText"/>
            </w:pPr>
            <w:r w:rsidRPr="00CB13B0">
              <w:lastRenderedPageBreak/>
              <w:t>Tax Laws Amendment (2006 Measures No.</w:t>
            </w:r>
            <w:r w:rsidR="0056271E" w:rsidRPr="00CB13B0">
              <w:t> </w:t>
            </w:r>
            <w:r w:rsidRPr="00CB13B0">
              <w:t>7) Act 2007</w:t>
            </w:r>
          </w:p>
        </w:tc>
        <w:tc>
          <w:tcPr>
            <w:tcW w:w="992" w:type="dxa"/>
            <w:tcBorders>
              <w:top w:val="single" w:sz="4" w:space="0" w:color="auto"/>
              <w:bottom w:val="single" w:sz="4" w:space="0" w:color="auto"/>
            </w:tcBorders>
            <w:shd w:val="clear" w:color="auto" w:fill="auto"/>
          </w:tcPr>
          <w:p w14:paraId="61DE3830" w14:textId="77777777" w:rsidR="00F168B3" w:rsidRPr="00CB13B0" w:rsidRDefault="00F168B3" w:rsidP="00F776F0">
            <w:pPr>
              <w:pStyle w:val="ENoteTableText"/>
            </w:pPr>
            <w:r w:rsidRPr="00CB13B0">
              <w:t>55, 2007</w:t>
            </w:r>
          </w:p>
        </w:tc>
        <w:tc>
          <w:tcPr>
            <w:tcW w:w="992" w:type="dxa"/>
            <w:tcBorders>
              <w:top w:val="single" w:sz="4" w:space="0" w:color="auto"/>
              <w:bottom w:val="single" w:sz="4" w:space="0" w:color="auto"/>
            </w:tcBorders>
            <w:shd w:val="clear" w:color="auto" w:fill="auto"/>
          </w:tcPr>
          <w:p w14:paraId="251E642D" w14:textId="77777777" w:rsidR="00F168B3" w:rsidRPr="00CB13B0" w:rsidRDefault="00F168B3" w:rsidP="00F776F0">
            <w:pPr>
              <w:pStyle w:val="ENoteTableText"/>
            </w:pPr>
            <w:smartTag w:uri="urn:schemas-microsoft-com:office:smarttags" w:element="date">
              <w:smartTagPr>
                <w:attr w:name="Month" w:val="4"/>
                <w:attr w:name="Day" w:val="12"/>
                <w:attr w:name="Year" w:val="2007"/>
              </w:smartTagPr>
              <w:r w:rsidRPr="00CB13B0">
                <w:t>12 Apr 2007</w:t>
              </w:r>
            </w:smartTag>
          </w:p>
        </w:tc>
        <w:tc>
          <w:tcPr>
            <w:tcW w:w="1843" w:type="dxa"/>
            <w:tcBorders>
              <w:top w:val="single" w:sz="4" w:space="0" w:color="auto"/>
              <w:bottom w:val="single" w:sz="4" w:space="0" w:color="auto"/>
            </w:tcBorders>
            <w:shd w:val="clear" w:color="auto" w:fill="auto"/>
          </w:tcPr>
          <w:p w14:paraId="19F5EAEA" w14:textId="77777777" w:rsidR="00F168B3" w:rsidRPr="00CB13B0" w:rsidRDefault="00F168B3" w:rsidP="00F776F0">
            <w:pPr>
              <w:pStyle w:val="ENoteTableText"/>
            </w:pPr>
            <w:smartTag w:uri="urn:schemas-microsoft-com:office:smarttags" w:element="date">
              <w:smartTagPr>
                <w:attr w:name="Month" w:val="4"/>
                <w:attr w:name="Day" w:val="12"/>
                <w:attr w:name="Year" w:val="2007"/>
              </w:smartTagPr>
              <w:r w:rsidRPr="00CB13B0">
                <w:t>12 Apr 2007</w:t>
              </w:r>
            </w:smartTag>
          </w:p>
        </w:tc>
        <w:tc>
          <w:tcPr>
            <w:tcW w:w="1566" w:type="dxa"/>
            <w:tcBorders>
              <w:top w:val="single" w:sz="4" w:space="0" w:color="auto"/>
              <w:bottom w:val="single" w:sz="4" w:space="0" w:color="auto"/>
            </w:tcBorders>
            <w:shd w:val="clear" w:color="auto" w:fill="auto"/>
          </w:tcPr>
          <w:p w14:paraId="0A41E150" w14:textId="1504CAA8" w:rsidR="00F168B3" w:rsidRPr="00CB13B0" w:rsidRDefault="00F168B3" w:rsidP="00F776F0">
            <w:pPr>
              <w:pStyle w:val="ENoteTableText"/>
            </w:pPr>
            <w:r w:rsidRPr="00CB13B0">
              <w:t>Sch. 1 (</w:t>
            </w:r>
            <w:r w:rsidR="00410FA5">
              <w:t>item 6</w:t>
            </w:r>
            <w:r w:rsidRPr="00CB13B0">
              <w:t>8(1)), Sch. 5 (</w:t>
            </w:r>
            <w:r w:rsidR="00410FA5">
              <w:t>item 2</w:t>
            </w:r>
            <w:r w:rsidRPr="00CB13B0">
              <w:t>) and Sch. 7 (</w:t>
            </w:r>
            <w:r w:rsidR="00410FA5">
              <w:t>item 5</w:t>
            </w:r>
            <w:r w:rsidRPr="00CB13B0">
              <w:t>)</w:t>
            </w:r>
          </w:p>
        </w:tc>
      </w:tr>
      <w:tr w:rsidR="00F168B3" w:rsidRPr="00CB13B0" w14:paraId="7DC7F5F0" w14:textId="77777777" w:rsidTr="00F776F0">
        <w:trPr>
          <w:cantSplit/>
        </w:trPr>
        <w:tc>
          <w:tcPr>
            <w:tcW w:w="1695" w:type="dxa"/>
            <w:tcBorders>
              <w:top w:val="single" w:sz="4" w:space="0" w:color="auto"/>
              <w:bottom w:val="single" w:sz="4" w:space="0" w:color="auto"/>
            </w:tcBorders>
            <w:shd w:val="clear" w:color="auto" w:fill="auto"/>
          </w:tcPr>
          <w:p w14:paraId="2BFF0518" w14:textId="77777777" w:rsidR="00F168B3" w:rsidRPr="00CB13B0" w:rsidRDefault="00F168B3" w:rsidP="00F776F0">
            <w:pPr>
              <w:pStyle w:val="ENoteTableText"/>
            </w:pPr>
            <w:r w:rsidRPr="00CB13B0">
              <w:t>Tax Laws Amendment (2007 Measures No.</w:t>
            </w:r>
            <w:r w:rsidR="0056271E" w:rsidRPr="00CB13B0">
              <w:t> </w:t>
            </w:r>
            <w:r w:rsidRPr="00CB13B0">
              <w:t>1) Act 2007</w:t>
            </w:r>
          </w:p>
        </w:tc>
        <w:tc>
          <w:tcPr>
            <w:tcW w:w="992" w:type="dxa"/>
            <w:tcBorders>
              <w:top w:val="single" w:sz="4" w:space="0" w:color="auto"/>
              <w:bottom w:val="single" w:sz="4" w:space="0" w:color="auto"/>
            </w:tcBorders>
            <w:shd w:val="clear" w:color="auto" w:fill="auto"/>
          </w:tcPr>
          <w:p w14:paraId="7173249C" w14:textId="77777777" w:rsidR="00F168B3" w:rsidRPr="00CB13B0" w:rsidRDefault="00F168B3" w:rsidP="00F776F0">
            <w:pPr>
              <w:pStyle w:val="ENoteTableText"/>
            </w:pPr>
            <w:r w:rsidRPr="00CB13B0">
              <w:t>56, 2007</w:t>
            </w:r>
          </w:p>
        </w:tc>
        <w:tc>
          <w:tcPr>
            <w:tcW w:w="992" w:type="dxa"/>
            <w:tcBorders>
              <w:top w:val="single" w:sz="4" w:space="0" w:color="auto"/>
              <w:bottom w:val="single" w:sz="4" w:space="0" w:color="auto"/>
            </w:tcBorders>
            <w:shd w:val="clear" w:color="auto" w:fill="auto"/>
          </w:tcPr>
          <w:p w14:paraId="69506C08" w14:textId="77777777" w:rsidR="00F168B3" w:rsidRPr="00CB13B0" w:rsidRDefault="00F168B3" w:rsidP="00F776F0">
            <w:pPr>
              <w:pStyle w:val="ENoteTableText"/>
            </w:pPr>
            <w:smartTag w:uri="urn:schemas-microsoft-com:office:smarttags" w:element="date">
              <w:smartTagPr>
                <w:attr w:name="Month" w:val="4"/>
                <w:attr w:name="Day" w:val="12"/>
                <w:attr w:name="Year" w:val="2007"/>
              </w:smartTagPr>
              <w:r w:rsidRPr="00CB13B0">
                <w:t>12 Apr 2007</w:t>
              </w:r>
            </w:smartTag>
          </w:p>
        </w:tc>
        <w:tc>
          <w:tcPr>
            <w:tcW w:w="1843" w:type="dxa"/>
            <w:tcBorders>
              <w:top w:val="single" w:sz="4" w:space="0" w:color="auto"/>
              <w:bottom w:val="single" w:sz="4" w:space="0" w:color="auto"/>
            </w:tcBorders>
            <w:shd w:val="clear" w:color="auto" w:fill="auto"/>
          </w:tcPr>
          <w:p w14:paraId="4D4D5662" w14:textId="77777777" w:rsidR="00F168B3" w:rsidRPr="00CB13B0" w:rsidRDefault="00F168B3" w:rsidP="00F776F0">
            <w:pPr>
              <w:pStyle w:val="ENoteTableText"/>
            </w:pPr>
            <w:smartTag w:uri="urn:schemas-microsoft-com:office:smarttags" w:element="date">
              <w:smartTagPr>
                <w:attr w:name="Month" w:val="4"/>
                <w:attr w:name="Day" w:val="12"/>
                <w:attr w:name="Year" w:val="2007"/>
              </w:smartTagPr>
              <w:r w:rsidRPr="00CB13B0">
                <w:t>12 Apr 2007</w:t>
              </w:r>
            </w:smartTag>
          </w:p>
        </w:tc>
        <w:tc>
          <w:tcPr>
            <w:tcW w:w="1566" w:type="dxa"/>
            <w:tcBorders>
              <w:top w:val="single" w:sz="4" w:space="0" w:color="auto"/>
              <w:bottom w:val="single" w:sz="4" w:space="0" w:color="auto"/>
            </w:tcBorders>
            <w:shd w:val="clear" w:color="auto" w:fill="auto"/>
          </w:tcPr>
          <w:p w14:paraId="2AF7C186" w14:textId="15BDC22C" w:rsidR="00F168B3" w:rsidRPr="00CB13B0" w:rsidRDefault="00F168B3" w:rsidP="00F776F0">
            <w:pPr>
              <w:pStyle w:val="ENoteTableText"/>
            </w:pPr>
            <w:r w:rsidRPr="00CB13B0">
              <w:t>Sch. 3 (</w:t>
            </w:r>
            <w:r w:rsidR="00410FA5">
              <w:t>item 3</w:t>
            </w:r>
            <w:r w:rsidRPr="00CB13B0">
              <w:t>9)</w:t>
            </w:r>
          </w:p>
        </w:tc>
      </w:tr>
      <w:tr w:rsidR="00F168B3" w:rsidRPr="00CB13B0" w14:paraId="0F070AB2" w14:textId="77777777" w:rsidTr="00F776F0">
        <w:trPr>
          <w:cantSplit/>
        </w:trPr>
        <w:tc>
          <w:tcPr>
            <w:tcW w:w="1695" w:type="dxa"/>
            <w:tcBorders>
              <w:top w:val="single" w:sz="4" w:space="0" w:color="auto"/>
              <w:bottom w:val="single" w:sz="4" w:space="0" w:color="auto"/>
            </w:tcBorders>
            <w:shd w:val="clear" w:color="auto" w:fill="auto"/>
          </w:tcPr>
          <w:p w14:paraId="7B32E43B" w14:textId="7DBACB76" w:rsidR="00F168B3" w:rsidRPr="00CB13B0" w:rsidRDefault="00F168B3" w:rsidP="00F776F0">
            <w:pPr>
              <w:pStyle w:val="ENoteTableText"/>
            </w:pPr>
            <w:r w:rsidRPr="00CB13B0">
              <w:t>Social Security and Veterans’ Affairs Legislation Amendment (One</w:t>
            </w:r>
            <w:r w:rsidR="00410FA5">
              <w:noBreakHyphen/>
            </w:r>
            <w:r w:rsidRPr="00CB13B0">
              <w:t>off Payments and Other 2007 Budget Measures) Act 2007</w:t>
            </w:r>
          </w:p>
        </w:tc>
        <w:tc>
          <w:tcPr>
            <w:tcW w:w="992" w:type="dxa"/>
            <w:tcBorders>
              <w:top w:val="single" w:sz="4" w:space="0" w:color="auto"/>
              <w:bottom w:val="single" w:sz="4" w:space="0" w:color="auto"/>
            </w:tcBorders>
            <w:shd w:val="clear" w:color="auto" w:fill="auto"/>
          </w:tcPr>
          <w:p w14:paraId="6A6AA8F0" w14:textId="77777777" w:rsidR="00F168B3" w:rsidRPr="00CB13B0" w:rsidRDefault="00F168B3" w:rsidP="00F776F0">
            <w:pPr>
              <w:pStyle w:val="ENoteTableText"/>
            </w:pPr>
            <w:r w:rsidRPr="00CB13B0">
              <w:t>66, 2007</w:t>
            </w:r>
          </w:p>
        </w:tc>
        <w:tc>
          <w:tcPr>
            <w:tcW w:w="992" w:type="dxa"/>
            <w:tcBorders>
              <w:top w:val="single" w:sz="4" w:space="0" w:color="auto"/>
              <w:bottom w:val="single" w:sz="4" w:space="0" w:color="auto"/>
            </w:tcBorders>
            <w:shd w:val="clear" w:color="auto" w:fill="auto"/>
          </w:tcPr>
          <w:p w14:paraId="18DFE29F" w14:textId="77777777" w:rsidR="00F168B3" w:rsidRPr="00CB13B0" w:rsidRDefault="00F168B3" w:rsidP="00F776F0">
            <w:pPr>
              <w:pStyle w:val="ENoteTableText"/>
            </w:pPr>
            <w:r w:rsidRPr="00CB13B0">
              <w:t>11</w:t>
            </w:r>
            <w:r w:rsidR="0056271E" w:rsidRPr="00CB13B0">
              <w:t> </w:t>
            </w:r>
            <w:r w:rsidRPr="00CB13B0">
              <w:t>May 2007</w:t>
            </w:r>
          </w:p>
        </w:tc>
        <w:tc>
          <w:tcPr>
            <w:tcW w:w="1843" w:type="dxa"/>
            <w:tcBorders>
              <w:top w:val="single" w:sz="4" w:space="0" w:color="auto"/>
              <w:bottom w:val="single" w:sz="4" w:space="0" w:color="auto"/>
            </w:tcBorders>
            <w:shd w:val="clear" w:color="auto" w:fill="auto"/>
          </w:tcPr>
          <w:p w14:paraId="6005A2A9" w14:textId="76CD7ECC" w:rsidR="00F168B3" w:rsidRPr="00CB13B0" w:rsidRDefault="00F168B3" w:rsidP="00F776F0">
            <w:pPr>
              <w:pStyle w:val="ENoteTableText"/>
            </w:pPr>
            <w:r w:rsidRPr="00CB13B0">
              <w:t>Schedule</w:t>
            </w:r>
            <w:r w:rsidR="0056271E" w:rsidRPr="00CB13B0">
              <w:t> </w:t>
            </w:r>
            <w:r w:rsidRPr="00CB13B0">
              <w:t>1 (</w:t>
            </w:r>
            <w:r w:rsidR="00410FA5">
              <w:t>items 1</w:t>
            </w:r>
            <w:r w:rsidRPr="00CB13B0">
              <w:t>7–26) and Schedule</w:t>
            </w:r>
            <w:r w:rsidR="0056271E" w:rsidRPr="00CB13B0">
              <w:t> </w:t>
            </w:r>
            <w:r w:rsidRPr="00CB13B0">
              <w:t>3 (</w:t>
            </w:r>
            <w:r w:rsidR="00410FA5">
              <w:t>items 1</w:t>
            </w:r>
            <w:r w:rsidRPr="00CB13B0">
              <w:t>3–16): Royal Assent</w:t>
            </w:r>
          </w:p>
        </w:tc>
        <w:tc>
          <w:tcPr>
            <w:tcW w:w="1566" w:type="dxa"/>
            <w:tcBorders>
              <w:top w:val="single" w:sz="4" w:space="0" w:color="auto"/>
              <w:bottom w:val="single" w:sz="4" w:space="0" w:color="auto"/>
            </w:tcBorders>
            <w:shd w:val="clear" w:color="auto" w:fill="auto"/>
          </w:tcPr>
          <w:p w14:paraId="533E1060" w14:textId="77777777" w:rsidR="00F168B3" w:rsidRPr="00CB13B0" w:rsidRDefault="00F168B3" w:rsidP="00F776F0">
            <w:pPr>
              <w:pStyle w:val="ENoteTableText"/>
            </w:pPr>
            <w:r w:rsidRPr="00CB13B0">
              <w:t>—</w:t>
            </w:r>
          </w:p>
        </w:tc>
      </w:tr>
      <w:tr w:rsidR="00F168B3" w:rsidRPr="00CB13B0" w14:paraId="51BAB1F2" w14:textId="77777777" w:rsidTr="00F776F0">
        <w:trPr>
          <w:cantSplit/>
        </w:trPr>
        <w:tc>
          <w:tcPr>
            <w:tcW w:w="1695" w:type="dxa"/>
            <w:tcBorders>
              <w:top w:val="single" w:sz="4" w:space="0" w:color="auto"/>
              <w:bottom w:val="single" w:sz="4" w:space="0" w:color="auto"/>
            </w:tcBorders>
            <w:shd w:val="clear" w:color="auto" w:fill="auto"/>
          </w:tcPr>
          <w:p w14:paraId="1C31FDA6" w14:textId="77777777" w:rsidR="00F168B3" w:rsidRPr="00CB13B0" w:rsidRDefault="00F168B3" w:rsidP="00F776F0">
            <w:pPr>
              <w:pStyle w:val="ENoteTableText"/>
            </w:pPr>
            <w:r w:rsidRPr="00CB13B0">
              <w:t>Tax Laws Amendment (2007 Measures No.</w:t>
            </w:r>
            <w:r w:rsidR="0056271E" w:rsidRPr="00CB13B0">
              <w:t> </w:t>
            </w:r>
            <w:r w:rsidRPr="00CB13B0">
              <w:t>2) Act 2007</w:t>
            </w:r>
          </w:p>
        </w:tc>
        <w:tc>
          <w:tcPr>
            <w:tcW w:w="992" w:type="dxa"/>
            <w:tcBorders>
              <w:top w:val="single" w:sz="4" w:space="0" w:color="auto"/>
              <w:bottom w:val="single" w:sz="4" w:space="0" w:color="auto"/>
            </w:tcBorders>
            <w:shd w:val="clear" w:color="auto" w:fill="auto"/>
          </w:tcPr>
          <w:p w14:paraId="44DC7882" w14:textId="77777777" w:rsidR="00F168B3" w:rsidRPr="00CB13B0" w:rsidRDefault="00F168B3" w:rsidP="00F776F0">
            <w:pPr>
              <w:pStyle w:val="ENoteTableText"/>
            </w:pPr>
            <w:r w:rsidRPr="00CB13B0">
              <w:t>78, 2007</w:t>
            </w:r>
          </w:p>
        </w:tc>
        <w:tc>
          <w:tcPr>
            <w:tcW w:w="992" w:type="dxa"/>
            <w:tcBorders>
              <w:top w:val="single" w:sz="4" w:space="0" w:color="auto"/>
              <w:bottom w:val="single" w:sz="4" w:space="0" w:color="auto"/>
            </w:tcBorders>
            <w:shd w:val="clear" w:color="auto" w:fill="auto"/>
          </w:tcPr>
          <w:p w14:paraId="5907FDB3" w14:textId="77777777" w:rsidR="00F168B3" w:rsidRPr="00CB13B0" w:rsidRDefault="005F52A2" w:rsidP="00F776F0">
            <w:pPr>
              <w:pStyle w:val="ENoteTableText"/>
            </w:pPr>
            <w:r w:rsidRPr="00CB13B0">
              <w:t>21 June</w:t>
            </w:r>
            <w:r w:rsidR="00F168B3" w:rsidRPr="00CB13B0">
              <w:t xml:space="preserve"> 2007</w:t>
            </w:r>
          </w:p>
        </w:tc>
        <w:tc>
          <w:tcPr>
            <w:tcW w:w="1843" w:type="dxa"/>
            <w:tcBorders>
              <w:top w:val="single" w:sz="4" w:space="0" w:color="auto"/>
              <w:bottom w:val="single" w:sz="4" w:space="0" w:color="auto"/>
            </w:tcBorders>
            <w:shd w:val="clear" w:color="auto" w:fill="auto"/>
          </w:tcPr>
          <w:p w14:paraId="229C9A24" w14:textId="3F686D39" w:rsidR="00F168B3" w:rsidRPr="00CB13B0" w:rsidRDefault="00F168B3" w:rsidP="00F776F0">
            <w:pPr>
              <w:pStyle w:val="ENoteTableText"/>
            </w:pPr>
            <w:r w:rsidRPr="00CB13B0">
              <w:t>Schedule</w:t>
            </w:r>
            <w:r w:rsidR="0056271E" w:rsidRPr="00CB13B0">
              <w:t> </w:t>
            </w:r>
            <w:r w:rsidRPr="00CB13B0">
              <w:t>7 (</w:t>
            </w:r>
            <w:r w:rsidR="00410FA5">
              <w:t>items 2</w:t>
            </w:r>
            <w:r w:rsidRPr="00CB13B0">
              <w:t xml:space="preserve">–14): </w:t>
            </w:r>
            <w:r w:rsidR="00410FA5">
              <w:t>1 July</w:t>
            </w:r>
            <w:r w:rsidRPr="00CB13B0">
              <w:t xml:space="preserve"> 2005</w:t>
            </w:r>
            <w:r w:rsidRPr="00CB13B0">
              <w:br/>
              <w:t>Schedule</w:t>
            </w:r>
            <w:r w:rsidR="0056271E" w:rsidRPr="00CB13B0">
              <w:t> </w:t>
            </w:r>
            <w:r w:rsidRPr="00CB13B0">
              <w:t>8 (</w:t>
            </w:r>
            <w:r w:rsidR="00410FA5">
              <w:t>items 3</w:t>
            </w:r>
            <w:r w:rsidRPr="00CB13B0">
              <w:t xml:space="preserve">50–353): 19 Dec 2002 (s 2(1) </w:t>
            </w:r>
            <w:r w:rsidR="00A13A22">
              <w:t>item 7</w:t>
            </w:r>
            <w:r w:rsidRPr="00CB13B0">
              <w:t>)</w:t>
            </w:r>
            <w:r w:rsidRPr="00CB13B0">
              <w:br/>
              <w:t>Remainder: Royal Assent</w:t>
            </w:r>
          </w:p>
        </w:tc>
        <w:tc>
          <w:tcPr>
            <w:tcW w:w="1566" w:type="dxa"/>
            <w:tcBorders>
              <w:top w:val="single" w:sz="4" w:space="0" w:color="auto"/>
              <w:bottom w:val="single" w:sz="4" w:space="0" w:color="auto"/>
            </w:tcBorders>
            <w:shd w:val="clear" w:color="auto" w:fill="auto"/>
          </w:tcPr>
          <w:p w14:paraId="6CD20FF2" w14:textId="6EC63FF3" w:rsidR="00F168B3" w:rsidRPr="00CB13B0" w:rsidRDefault="00F168B3" w:rsidP="00F776F0">
            <w:pPr>
              <w:pStyle w:val="ENoteTableText"/>
            </w:pPr>
            <w:r w:rsidRPr="00CB13B0">
              <w:t>s. 4, Sch. 1 (</w:t>
            </w:r>
            <w:r w:rsidR="00A13A22">
              <w:t>item 7</w:t>
            </w:r>
            <w:r w:rsidRPr="00CB13B0">
              <w:t>), Sch. 2 (</w:t>
            </w:r>
            <w:r w:rsidR="00410FA5">
              <w:t>item 1</w:t>
            </w:r>
            <w:r w:rsidRPr="00CB13B0">
              <w:t>8), Sch. 4 (</w:t>
            </w:r>
            <w:r w:rsidR="00410FA5">
              <w:t>item 1</w:t>
            </w:r>
            <w:r w:rsidRPr="00CB13B0">
              <w:t>0), Sch. 6 (</w:t>
            </w:r>
            <w:r w:rsidR="00410FA5">
              <w:t>item 1</w:t>
            </w:r>
            <w:r w:rsidRPr="00CB13B0">
              <w:t>0), Sch. 7 (</w:t>
            </w:r>
            <w:r w:rsidR="00410FA5">
              <w:t>items 1</w:t>
            </w:r>
            <w:r w:rsidRPr="00CB13B0">
              <w:t>5, 16) and Sch. 8 (</w:t>
            </w:r>
            <w:r w:rsidR="00E75F4A" w:rsidRPr="00CB13B0">
              <w:t>items 8</w:t>
            </w:r>
            <w:r w:rsidRPr="00CB13B0">
              <w:t>5, 205)</w:t>
            </w:r>
          </w:p>
        </w:tc>
      </w:tr>
      <w:tr w:rsidR="00F168B3" w:rsidRPr="00CB13B0" w14:paraId="091301EB" w14:textId="77777777" w:rsidTr="00F776F0">
        <w:trPr>
          <w:cantSplit/>
        </w:trPr>
        <w:tc>
          <w:tcPr>
            <w:tcW w:w="1695" w:type="dxa"/>
            <w:tcBorders>
              <w:top w:val="single" w:sz="4" w:space="0" w:color="auto"/>
              <w:bottom w:val="single" w:sz="4" w:space="0" w:color="auto"/>
            </w:tcBorders>
            <w:shd w:val="clear" w:color="auto" w:fill="auto"/>
          </w:tcPr>
          <w:p w14:paraId="024974A6" w14:textId="77777777" w:rsidR="00F168B3" w:rsidRPr="00CB13B0" w:rsidRDefault="00F168B3" w:rsidP="00F776F0">
            <w:pPr>
              <w:pStyle w:val="ENoteTableText"/>
            </w:pPr>
            <w:r w:rsidRPr="00CB13B0">
              <w:t>Tax Laws Amendment (2007 Measures No.</w:t>
            </w:r>
            <w:r w:rsidR="0056271E" w:rsidRPr="00CB13B0">
              <w:t> </w:t>
            </w:r>
            <w:r w:rsidRPr="00CB13B0">
              <w:t>3) Act 2007</w:t>
            </w:r>
          </w:p>
        </w:tc>
        <w:tc>
          <w:tcPr>
            <w:tcW w:w="992" w:type="dxa"/>
            <w:tcBorders>
              <w:top w:val="single" w:sz="4" w:space="0" w:color="auto"/>
              <w:bottom w:val="single" w:sz="4" w:space="0" w:color="auto"/>
            </w:tcBorders>
            <w:shd w:val="clear" w:color="auto" w:fill="auto"/>
          </w:tcPr>
          <w:p w14:paraId="570CAEB7" w14:textId="77777777" w:rsidR="00F168B3" w:rsidRPr="00CB13B0" w:rsidRDefault="00F168B3" w:rsidP="00F776F0">
            <w:pPr>
              <w:pStyle w:val="ENoteTableText"/>
            </w:pPr>
            <w:r w:rsidRPr="00CB13B0">
              <w:t>79, 2007</w:t>
            </w:r>
          </w:p>
        </w:tc>
        <w:tc>
          <w:tcPr>
            <w:tcW w:w="992" w:type="dxa"/>
            <w:tcBorders>
              <w:top w:val="single" w:sz="4" w:space="0" w:color="auto"/>
              <w:bottom w:val="single" w:sz="4" w:space="0" w:color="auto"/>
            </w:tcBorders>
            <w:shd w:val="clear" w:color="auto" w:fill="auto"/>
          </w:tcPr>
          <w:p w14:paraId="1C9774FB" w14:textId="77777777" w:rsidR="00F168B3" w:rsidRPr="00CB13B0" w:rsidRDefault="005F52A2" w:rsidP="00F776F0">
            <w:pPr>
              <w:pStyle w:val="ENoteTableText"/>
            </w:pPr>
            <w:r w:rsidRPr="00CB13B0">
              <w:t>21 June</w:t>
            </w:r>
            <w:r w:rsidR="00F168B3" w:rsidRPr="00CB13B0">
              <w:t xml:space="preserve"> 2007</w:t>
            </w:r>
          </w:p>
        </w:tc>
        <w:tc>
          <w:tcPr>
            <w:tcW w:w="1843" w:type="dxa"/>
            <w:tcBorders>
              <w:top w:val="single" w:sz="4" w:space="0" w:color="auto"/>
              <w:bottom w:val="single" w:sz="4" w:space="0" w:color="auto"/>
            </w:tcBorders>
            <w:shd w:val="clear" w:color="auto" w:fill="auto"/>
          </w:tcPr>
          <w:p w14:paraId="796F8B22" w14:textId="4FE5BBAF" w:rsidR="00F168B3" w:rsidRPr="00CB13B0" w:rsidRDefault="00F168B3" w:rsidP="00F776F0">
            <w:pPr>
              <w:pStyle w:val="ENoteTableText"/>
            </w:pPr>
            <w:r w:rsidRPr="00CB13B0">
              <w:t>Schedule</w:t>
            </w:r>
            <w:r w:rsidR="0056271E" w:rsidRPr="00CB13B0">
              <w:t> </w:t>
            </w:r>
            <w:r w:rsidRPr="00CB13B0">
              <w:t>1 (</w:t>
            </w:r>
            <w:r w:rsidR="00410FA5">
              <w:t>items 2</w:t>
            </w:r>
            <w:r w:rsidRPr="00CB13B0">
              <w:t>8, 29, 39–42, 43(1), (6)), Schedules</w:t>
            </w:r>
            <w:r w:rsidR="0056271E" w:rsidRPr="00CB13B0">
              <w:t> </w:t>
            </w:r>
            <w:r w:rsidRPr="00CB13B0">
              <w:t>3, 4, Schedule</w:t>
            </w:r>
            <w:r w:rsidR="0056271E" w:rsidRPr="00CB13B0">
              <w:t> </w:t>
            </w:r>
            <w:r w:rsidRPr="00CB13B0">
              <w:t>6 (</w:t>
            </w:r>
            <w:r w:rsidR="00410FA5">
              <w:t>items 3</w:t>
            </w:r>
            <w:r w:rsidRPr="00CB13B0">
              <w:t>–8), Schedule</w:t>
            </w:r>
            <w:r w:rsidR="0056271E" w:rsidRPr="00CB13B0">
              <w:t> </w:t>
            </w:r>
            <w:r w:rsidRPr="00CB13B0">
              <w:t>9 (</w:t>
            </w:r>
            <w:r w:rsidR="00410FA5">
              <w:t>items 1</w:t>
            </w:r>
            <w:r w:rsidRPr="00CB13B0">
              <w:t>4–26, 30, 34) and Schedule</w:t>
            </w:r>
            <w:r w:rsidR="0056271E" w:rsidRPr="00CB13B0">
              <w:t> </w:t>
            </w:r>
            <w:r w:rsidRPr="00CB13B0">
              <w:t>10 (</w:t>
            </w:r>
            <w:r w:rsidR="00410FA5">
              <w:t>items 1</w:t>
            </w:r>
            <w:r w:rsidRPr="00CB13B0">
              <w:t>0–13, 32): Royal Assent</w:t>
            </w:r>
            <w:r w:rsidRPr="00CB13B0">
              <w:br/>
              <w:t>Schedule</w:t>
            </w:r>
            <w:r w:rsidR="0056271E" w:rsidRPr="00CB13B0">
              <w:t> </w:t>
            </w:r>
            <w:r w:rsidRPr="00CB13B0">
              <w:t>8 (</w:t>
            </w:r>
            <w:r w:rsidR="00410FA5">
              <w:t>items 2</w:t>
            </w:r>
            <w:r w:rsidRPr="00CB13B0">
              <w:t xml:space="preserve">, 12–25, 26(1)–(3)): </w:t>
            </w:r>
            <w:r w:rsidR="00410FA5">
              <w:t>1 July</w:t>
            </w:r>
            <w:r w:rsidRPr="00CB13B0">
              <w:t xml:space="preserve"> 2007</w:t>
            </w:r>
          </w:p>
        </w:tc>
        <w:tc>
          <w:tcPr>
            <w:tcW w:w="1566" w:type="dxa"/>
            <w:tcBorders>
              <w:top w:val="single" w:sz="4" w:space="0" w:color="auto"/>
              <w:bottom w:val="single" w:sz="4" w:space="0" w:color="auto"/>
            </w:tcBorders>
            <w:shd w:val="clear" w:color="auto" w:fill="auto"/>
          </w:tcPr>
          <w:p w14:paraId="4739A245" w14:textId="67FA2F98" w:rsidR="00F168B3" w:rsidRPr="00CB13B0" w:rsidRDefault="00F168B3" w:rsidP="00F776F0">
            <w:pPr>
              <w:pStyle w:val="ENoteTableText"/>
            </w:pPr>
            <w:r w:rsidRPr="00CB13B0">
              <w:t>Sch. 1 (</w:t>
            </w:r>
            <w:r w:rsidR="00410FA5">
              <w:t>item 4</w:t>
            </w:r>
            <w:r w:rsidRPr="00CB13B0">
              <w:t>3(1), (6)), Sch. 3 (</w:t>
            </w:r>
            <w:r w:rsidR="00410FA5">
              <w:t>items 3</w:t>
            </w:r>
            <w:r w:rsidRPr="00CB13B0">
              <w:t>, 4), Sch. 4 (</w:t>
            </w:r>
            <w:r w:rsidR="00A13A22">
              <w:t>items 4</w:t>
            </w:r>
            <w:r w:rsidRPr="00CB13B0">
              <w:t>, 5), Sch. 6 (</w:t>
            </w:r>
            <w:r w:rsidR="00410FA5">
              <w:t>item 8</w:t>
            </w:r>
            <w:r w:rsidRPr="00CB13B0">
              <w:t>), Sch. 8 (</w:t>
            </w:r>
            <w:r w:rsidR="00410FA5">
              <w:t>item 2</w:t>
            </w:r>
            <w:r w:rsidRPr="00CB13B0">
              <w:t>6(1)–(3)), Sch. 9 (</w:t>
            </w:r>
            <w:r w:rsidR="00410FA5">
              <w:t>items 3</w:t>
            </w:r>
            <w:r w:rsidRPr="00CB13B0">
              <w:t>0, 34) and Sch. 10 (</w:t>
            </w:r>
            <w:r w:rsidR="00410FA5">
              <w:t>item 3</w:t>
            </w:r>
            <w:r w:rsidRPr="00CB13B0">
              <w:t>2)</w:t>
            </w:r>
          </w:p>
        </w:tc>
      </w:tr>
      <w:tr w:rsidR="00F168B3" w:rsidRPr="00CB13B0" w14:paraId="6059865E" w14:textId="77777777" w:rsidTr="00F776F0">
        <w:trPr>
          <w:cantSplit/>
        </w:trPr>
        <w:tc>
          <w:tcPr>
            <w:tcW w:w="1695" w:type="dxa"/>
            <w:tcBorders>
              <w:top w:val="single" w:sz="4" w:space="0" w:color="auto"/>
              <w:bottom w:val="nil"/>
            </w:tcBorders>
            <w:shd w:val="clear" w:color="auto" w:fill="auto"/>
          </w:tcPr>
          <w:p w14:paraId="393D4779" w14:textId="77777777" w:rsidR="00F168B3" w:rsidRPr="00CB13B0" w:rsidRDefault="00F168B3" w:rsidP="00F776F0">
            <w:pPr>
              <w:pStyle w:val="ENoteTableText"/>
            </w:pPr>
            <w:r w:rsidRPr="00CB13B0">
              <w:lastRenderedPageBreak/>
              <w:t>Tax Laws Amendment (Small Business) Act 2007</w:t>
            </w:r>
          </w:p>
        </w:tc>
        <w:tc>
          <w:tcPr>
            <w:tcW w:w="992" w:type="dxa"/>
            <w:tcBorders>
              <w:top w:val="single" w:sz="4" w:space="0" w:color="auto"/>
              <w:bottom w:val="nil"/>
            </w:tcBorders>
            <w:shd w:val="clear" w:color="auto" w:fill="auto"/>
          </w:tcPr>
          <w:p w14:paraId="7EEBC226" w14:textId="77777777" w:rsidR="00F168B3" w:rsidRPr="00CB13B0" w:rsidRDefault="00F168B3" w:rsidP="00F776F0">
            <w:pPr>
              <w:pStyle w:val="ENoteTableText"/>
            </w:pPr>
            <w:r w:rsidRPr="00CB13B0">
              <w:t>80, 2007</w:t>
            </w:r>
          </w:p>
        </w:tc>
        <w:tc>
          <w:tcPr>
            <w:tcW w:w="992" w:type="dxa"/>
            <w:tcBorders>
              <w:top w:val="single" w:sz="4" w:space="0" w:color="auto"/>
              <w:bottom w:val="nil"/>
            </w:tcBorders>
            <w:shd w:val="clear" w:color="auto" w:fill="auto"/>
          </w:tcPr>
          <w:p w14:paraId="358419CD" w14:textId="77777777" w:rsidR="00F168B3" w:rsidRPr="00CB13B0" w:rsidRDefault="005F52A2" w:rsidP="00F776F0">
            <w:pPr>
              <w:pStyle w:val="ENoteTableText"/>
            </w:pPr>
            <w:r w:rsidRPr="00CB13B0">
              <w:t>21 June</w:t>
            </w:r>
            <w:r w:rsidR="00F168B3" w:rsidRPr="00CB13B0">
              <w:t xml:space="preserve"> 2007</w:t>
            </w:r>
          </w:p>
        </w:tc>
        <w:tc>
          <w:tcPr>
            <w:tcW w:w="1843" w:type="dxa"/>
            <w:tcBorders>
              <w:top w:val="single" w:sz="4" w:space="0" w:color="auto"/>
              <w:bottom w:val="nil"/>
            </w:tcBorders>
            <w:shd w:val="clear" w:color="auto" w:fill="auto"/>
          </w:tcPr>
          <w:p w14:paraId="27DE99D4" w14:textId="77777777" w:rsidR="00F168B3" w:rsidRPr="00CB13B0" w:rsidRDefault="005F52A2" w:rsidP="00F776F0">
            <w:pPr>
              <w:pStyle w:val="ENoteTableText"/>
            </w:pPr>
            <w:r w:rsidRPr="00CB13B0">
              <w:t>21 June</w:t>
            </w:r>
            <w:r w:rsidR="00F168B3" w:rsidRPr="00CB13B0">
              <w:t xml:space="preserve"> 2007</w:t>
            </w:r>
          </w:p>
        </w:tc>
        <w:tc>
          <w:tcPr>
            <w:tcW w:w="1566" w:type="dxa"/>
            <w:tcBorders>
              <w:top w:val="single" w:sz="4" w:space="0" w:color="auto"/>
              <w:bottom w:val="nil"/>
            </w:tcBorders>
            <w:shd w:val="clear" w:color="auto" w:fill="auto"/>
          </w:tcPr>
          <w:p w14:paraId="21C01104" w14:textId="02FD2646" w:rsidR="00F168B3" w:rsidRPr="00CB13B0" w:rsidRDefault="00F168B3" w:rsidP="00F776F0">
            <w:pPr>
              <w:pStyle w:val="ENoteTableText"/>
            </w:pPr>
            <w:r w:rsidRPr="00CB13B0">
              <w:t>Sch. 1 (</w:t>
            </w:r>
            <w:r w:rsidR="00410FA5">
              <w:t>item 8</w:t>
            </w:r>
            <w:r w:rsidRPr="00CB13B0">
              <w:t>), Sch. 2 (</w:t>
            </w:r>
            <w:r w:rsidR="00410FA5">
              <w:t>item 6</w:t>
            </w:r>
            <w:r w:rsidRPr="00CB13B0">
              <w:t>7(2), (3)), Sch. 3 (</w:t>
            </w:r>
            <w:r w:rsidR="00410FA5">
              <w:t>item 1</w:t>
            </w:r>
            <w:r w:rsidRPr="00CB13B0">
              <w:t>76), Sch. 4 (</w:t>
            </w:r>
            <w:r w:rsidR="00410FA5">
              <w:t>item 3</w:t>
            </w:r>
            <w:r w:rsidRPr="00CB13B0">
              <w:t>1(1)), Sch. 7 (</w:t>
            </w:r>
            <w:r w:rsidR="00410FA5">
              <w:t>item 2</w:t>
            </w:r>
            <w:r w:rsidRPr="00CB13B0">
              <w:t>) and Sch. 8 (</w:t>
            </w:r>
            <w:r w:rsidR="00222892" w:rsidRPr="00CB13B0">
              <w:t>item 9</w:t>
            </w:r>
            <w:r w:rsidRPr="00CB13B0">
              <w:t>)</w:t>
            </w:r>
          </w:p>
        </w:tc>
      </w:tr>
      <w:tr w:rsidR="00F168B3" w:rsidRPr="00CB13B0" w14:paraId="17BBEA21" w14:textId="77777777" w:rsidTr="00F776F0">
        <w:trPr>
          <w:cantSplit/>
        </w:trPr>
        <w:tc>
          <w:tcPr>
            <w:tcW w:w="1695" w:type="dxa"/>
            <w:tcBorders>
              <w:top w:val="nil"/>
              <w:bottom w:val="nil"/>
            </w:tcBorders>
            <w:shd w:val="clear" w:color="auto" w:fill="auto"/>
          </w:tcPr>
          <w:p w14:paraId="65849BAA"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B54A898" w14:textId="77777777" w:rsidR="00F168B3" w:rsidRPr="00CB13B0" w:rsidRDefault="00F168B3" w:rsidP="00F776F0">
            <w:pPr>
              <w:pStyle w:val="ENoteTableText"/>
            </w:pPr>
          </w:p>
        </w:tc>
        <w:tc>
          <w:tcPr>
            <w:tcW w:w="992" w:type="dxa"/>
            <w:tcBorders>
              <w:top w:val="nil"/>
              <w:bottom w:val="nil"/>
            </w:tcBorders>
            <w:shd w:val="clear" w:color="auto" w:fill="auto"/>
          </w:tcPr>
          <w:p w14:paraId="69D48EE8" w14:textId="77777777" w:rsidR="00F168B3" w:rsidRPr="00CB13B0" w:rsidRDefault="00F168B3" w:rsidP="00F776F0">
            <w:pPr>
              <w:pStyle w:val="ENoteTableText"/>
            </w:pPr>
          </w:p>
        </w:tc>
        <w:tc>
          <w:tcPr>
            <w:tcW w:w="1843" w:type="dxa"/>
            <w:tcBorders>
              <w:top w:val="nil"/>
              <w:bottom w:val="nil"/>
            </w:tcBorders>
            <w:shd w:val="clear" w:color="auto" w:fill="auto"/>
          </w:tcPr>
          <w:p w14:paraId="1A7B4342" w14:textId="77777777" w:rsidR="00F168B3" w:rsidRPr="00CB13B0" w:rsidRDefault="00F168B3" w:rsidP="00F776F0">
            <w:pPr>
              <w:pStyle w:val="ENoteTableText"/>
            </w:pPr>
          </w:p>
        </w:tc>
        <w:tc>
          <w:tcPr>
            <w:tcW w:w="1566" w:type="dxa"/>
            <w:tcBorders>
              <w:top w:val="nil"/>
              <w:bottom w:val="nil"/>
            </w:tcBorders>
            <w:shd w:val="clear" w:color="auto" w:fill="auto"/>
          </w:tcPr>
          <w:p w14:paraId="05D000D0" w14:textId="77777777" w:rsidR="00F168B3" w:rsidRPr="00CB13B0" w:rsidRDefault="00F168B3" w:rsidP="00F776F0">
            <w:pPr>
              <w:pStyle w:val="ENoteTableText"/>
            </w:pPr>
          </w:p>
        </w:tc>
      </w:tr>
      <w:tr w:rsidR="00F168B3" w:rsidRPr="00CB13B0" w14:paraId="22950715" w14:textId="77777777" w:rsidTr="00F776F0">
        <w:trPr>
          <w:cantSplit/>
        </w:trPr>
        <w:tc>
          <w:tcPr>
            <w:tcW w:w="1695" w:type="dxa"/>
            <w:tcBorders>
              <w:top w:val="nil"/>
              <w:bottom w:val="single" w:sz="4" w:space="0" w:color="auto"/>
            </w:tcBorders>
            <w:shd w:val="clear" w:color="auto" w:fill="auto"/>
          </w:tcPr>
          <w:p w14:paraId="1F11C12B" w14:textId="77777777" w:rsidR="00F168B3" w:rsidRPr="00CB13B0" w:rsidRDefault="00F168B3" w:rsidP="00F776F0">
            <w:pPr>
              <w:pStyle w:val="ENoteTTi"/>
              <w:rPr>
                <w:rFonts w:eastAsiaTheme="minorHAnsi"/>
                <w:lang w:eastAsia="en-US"/>
              </w:rPr>
            </w:pPr>
            <w:r w:rsidRPr="00CB13B0">
              <w:t>Statute Law Revision Act 2010</w:t>
            </w:r>
          </w:p>
        </w:tc>
        <w:tc>
          <w:tcPr>
            <w:tcW w:w="992" w:type="dxa"/>
            <w:tcBorders>
              <w:top w:val="nil"/>
              <w:bottom w:val="single" w:sz="4" w:space="0" w:color="auto"/>
            </w:tcBorders>
            <w:shd w:val="clear" w:color="auto" w:fill="auto"/>
          </w:tcPr>
          <w:p w14:paraId="072C458C" w14:textId="77777777" w:rsidR="00F168B3" w:rsidRPr="00CB13B0" w:rsidRDefault="00F168B3" w:rsidP="00F776F0">
            <w:pPr>
              <w:pStyle w:val="ENoteTableText"/>
            </w:pPr>
            <w:r w:rsidRPr="00CB13B0">
              <w:t>8, 2010</w:t>
            </w:r>
          </w:p>
        </w:tc>
        <w:tc>
          <w:tcPr>
            <w:tcW w:w="992" w:type="dxa"/>
            <w:tcBorders>
              <w:top w:val="nil"/>
              <w:bottom w:val="single" w:sz="4" w:space="0" w:color="auto"/>
            </w:tcBorders>
            <w:shd w:val="clear" w:color="auto" w:fill="auto"/>
          </w:tcPr>
          <w:p w14:paraId="4874C4CE" w14:textId="77777777" w:rsidR="00F168B3" w:rsidRPr="00CB13B0" w:rsidRDefault="00F168B3" w:rsidP="00F776F0">
            <w:pPr>
              <w:pStyle w:val="ENoteTableText"/>
            </w:pPr>
            <w:r w:rsidRPr="00CB13B0">
              <w:t>1 Mar 2010</w:t>
            </w:r>
          </w:p>
        </w:tc>
        <w:tc>
          <w:tcPr>
            <w:tcW w:w="1843" w:type="dxa"/>
            <w:tcBorders>
              <w:top w:val="nil"/>
              <w:bottom w:val="single" w:sz="4" w:space="0" w:color="auto"/>
            </w:tcBorders>
            <w:shd w:val="clear" w:color="auto" w:fill="auto"/>
          </w:tcPr>
          <w:p w14:paraId="42AEEE79" w14:textId="2CF9933D" w:rsidR="00F168B3" w:rsidRPr="00CB13B0" w:rsidRDefault="00F168B3" w:rsidP="00F776F0">
            <w:pPr>
              <w:pStyle w:val="ENoteTableText"/>
            </w:pPr>
            <w:r w:rsidRPr="00CB13B0">
              <w:t>Sch 2 (</w:t>
            </w:r>
            <w:r w:rsidR="00410FA5">
              <w:t>items 3</w:t>
            </w:r>
            <w:r w:rsidRPr="00CB13B0">
              <w:t xml:space="preserve">0, 31): </w:t>
            </w:r>
            <w:r w:rsidR="005F52A2" w:rsidRPr="00CB13B0">
              <w:t>21 June</w:t>
            </w:r>
            <w:r w:rsidRPr="00CB13B0">
              <w:t xml:space="preserve"> 2007 (s 2(1) </w:t>
            </w:r>
            <w:r w:rsidR="00410FA5">
              <w:t>items 2</w:t>
            </w:r>
            <w:r w:rsidRPr="00CB13B0">
              <w:t>6, 27)</w:t>
            </w:r>
          </w:p>
        </w:tc>
        <w:tc>
          <w:tcPr>
            <w:tcW w:w="1566" w:type="dxa"/>
            <w:tcBorders>
              <w:top w:val="nil"/>
              <w:bottom w:val="single" w:sz="4" w:space="0" w:color="auto"/>
            </w:tcBorders>
            <w:shd w:val="clear" w:color="auto" w:fill="auto"/>
          </w:tcPr>
          <w:p w14:paraId="4BFF776A" w14:textId="77777777" w:rsidR="00F168B3" w:rsidRPr="00CB13B0" w:rsidRDefault="00F168B3" w:rsidP="00F776F0">
            <w:pPr>
              <w:pStyle w:val="ENoteTableText"/>
            </w:pPr>
            <w:r w:rsidRPr="00CB13B0">
              <w:t>—</w:t>
            </w:r>
          </w:p>
        </w:tc>
      </w:tr>
      <w:tr w:rsidR="00F168B3" w:rsidRPr="00CB13B0" w14:paraId="799A205F" w14:textId="77777777" w:rsidTr="00F776F0">
        <w:trPr>
          <w:cantSplit/>
        </w:trPr>
        <w:tc>
          <w:tcPr>
            <w:tcW w:w="1695" w:type="dxa"/>
            <w:tcBorders>
              <w:top w:val="single" w:sz="4" w:space="0" w:color="auto"/>
              <w:bottom w:val="single" w:sz="4" w:space="0" w:color="auto"/>
            </w:tcBorders>
            <w:shd w:val="clear" w:color="auto" w:fill="auto"/>
          </w:tcPr>
          <w:p w14:paraId="4A3D87D8" w14:textId="77777777" w:rsidR="00F168B3" w:rsidRPr="00CB13B0" w:rsidRDefault="00F168B3" w:rsidP="00F776F0">
            <w:pPr>
              <w:pStyle w:val="ENoteTableText"/>
            </w:pPr>
            <w:r w:rsidRPr="00CB13B0">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14:paraId="359153CB" w14:textId="77777777" w:rsidR="00F168B3" w:rsidRPr="00CB13B0" w:rsidRDefault="00F168B3" w:rsidP="00F776F0">
            <w:pPr>
              <w:pStyle w:val="ENoteTableText"/>
            </w:pPr>
            <w:r w:rsidRPr="00CB13B0">
              <w:t>82, 2007</w:t>
            </w:r>
          </w:p>
        </w:tc>
        <w:tc>
          <w:tcPr>
            <w:tcW w:w="992" w:type="dxa"/>
            <w:tcBorders>
              <w:top w:val="single" w:sz="4" w:space="0" w:color="auto"/>
              <w:bottom w:val="single" w:sz="4" w:space="0" w:color="auto"/>
            </w:tcBorders>
            <w:shd w:val="clear" w:color="auto" w:fill="auto"/>
          </w:tcPr>
          <w:p w14:paraId="234862EC" w14:textId="77777777" w:rsidR="00F168B3" w:rsidRPr="00CB13B0" w:rsidRDefault="005F52A2" w:rsidP="00F776F0">
            <w:pPr>
              <w:pStyle w:val="ENoteTableText"/>
            </w:pPr>
            <w:r w:rsidRPr="00CB13B0">
              <w:t>21 June</w:t>
            </w:r>
            <w:r w:rsidR="00F168B3" w:rsidRPr="00CB13B0">
              <w:t xml:space="preserve"> 2007</w:t>
            </w:r>
          </w:p>
        </w:tc>
        <w:tc>
          <w:tcPr>
            <w:tcW w:w="1843" w:type="dxa"/>
            <w:tcBorders>
              <w:top w:val="single" w:sz="4" w:space="0" w:color="auto"/>
              <w:bottom w:val="single" w:sz="4" w:space="0" w:color="auto"/>
            </w:tcBorders>
            <w:shd w:val="clear" w:color="auto" w:fill="auto"/>
          </w:tcPr>
          <w:p w14:paraId="2B07B8D9" w14:textId="1EB52385" w:rsidR="00F168B3" w:rsidRPr="00CB13B0" w:rsidRDefault="00F168B3" w:rsidP="00F776F0">
            <w:pPr>
              <w:pStyle w:val="ENoteTableText"/>
            </w:pPr>
            <w:r w:rsidRPr="00CB13B0">
              <w:t>Schedule</w:t>
            </w:r>
            <w:r w:rsidR="0056271E" w:rsidRPr="00CB13B0">
              <w:t> </w:t>
            </w:r>
            <w:r w:rsidRPr="00CB13B0">
              <w:t>6 (</w:t>
            </w:r>
            <w:r w:rsidR="00410FA5">
              <w:t>items 3</w:t>
            </w:r>
            <w:r w:rsidRPr="00CB13B0">
              <w:t xml:space="preserve">9, 40): </w:t>
            </w:r>
            <w:r w:rsidR="00410FA5">
              <w:t>1 July</w:t>
            </w:r>
            <w:r w:rsidRPr="00CB13B0">
              <w:t xml:space="preserve"> 2007</w:t>
            </w:r>
          </w:p>
        </w:tc>
        <w:tc>
          <w:tcPr>
            <w:tcW w:w="1566" w:type="dxa"/>
            <w:tcBorders>
              <w:top w:val="single" w:sz="4" w:space="0" w:color="auto"/>
              <w:bottom w:val="single" w:sz="4" w:space="0" w:color="auto"/>
            </w:tcBorders>
            <w:shd w:val="clear" w:color="auto" w:fill="auto"/>
          </w:tcPr>
          <w:p w14:paraId="624B30C0" w14:textId="77777777" w:rsidR="00F168B3" w:rsidRPr="00CB13B0" w:rsidRDefault="00F168B3" w:rsidP="00F776F0">
            <w:pPr>
              <w:pStyle w:val="ENoteTableText"/>
            </w:pPr>
            <w:r w:rsidRPr="00CB13B0">
              <w:t>—</w:t>
            </w:r>
          </w:p>
        </w:tc>
      </w:tr>
      <w:tr w:rsidR="00F168B3" w:rsidRPr="00CB13B0" w14:paraId="65660F53" w14:textId="77777777" w:rsidTr="00F776F0">
        <w:trPr>
          <w:cantSplit/>
        </w:trPr>
        <w:tc>
          <w:tcPr>
            <w:tcW w:w="1695" w:type="dxa"/>
            <w:tcBorders>
              <w:top w:val="single" w:sz="4" w:space="0" w:color="auto"/>
              <w:bottom w:val="single" w:sz="4" w:space="0" w:color="auto"/>
            </w:tcBorders>
            <w:shd w:val="clear" w:color="auto" w:fill="auto"/>
          </w:tcPr>
          <w:p w14:paraId="28D8C88F" w14:textId="77777777" w:rsidR="00F168B3" w:rsidRPr="00CB13B0" w:rsidRDefault="00F168B3" w:rsidP="00F776F0">
            <w:pPr>
              <w:pStyle w:val="ENoteTableText"/>
            </w:pPr>
            <w:r w:rsidRPr="00CB13B0">
              <w:t>Veterans’ Affairs Legislation Amendment (2007 Measures No.</w:t>
            </w:r>
            <w:r w:rsidR="0056271E" w:rsidRPr="00CB13B0">
              <w:t> </w:t>
            </w:r>
            <w:r w:rsidRPr="00CB13B0">
              <w:t>1) Act 2007</w:t>
            </w:r>
          </w:p>
        </w:tc>
        <w:tc>
          <w:tcPr>
            <w:tcW w:w="992" w:type="dxa"/>
            <w:tcBorders>
              <w:top w:val="single" w:sz="4" w:space="0" w:color="auto"/>
              <w:bottom w:val="single" w:sz="4" w:space="0" w:color="auto"/>
            </w:tcBorders>
            <w:shd w:val="clear" w:color="auto" w:fill="auto"/>
          </w:tcPr>
          <w:p w14:paraId="1F92ED18" w14:textId="77777777" w:rsidR="00F168B3" w:rsidRPr="00CB13B0" w:rsidRDefault="00F168B3" w:rsidP="00F776F0">
            <w:pPr>
              <w:pStyle w:val="ENoteTableText"/>
            </w:pPr>
            <w:r w:rsidRPr="00CB13B0">
              <w:t>89, 2007</w:t>
            </w:r>
          </w:p>
        </w:tc>
        <w:tc>
          <w:tcPr>
            <w:tcW w:w="992" w:type="dxa"/>
            <w:tcBorders>
              <w:top w:val="single" w:sz="4" w:space="0" w:color="auto"/>
              <w:bottom w:val="single" w:sz="4" w:space="0" w:color="auto"/>
            </w:tcBorders>
            <w:shd w:val="clear" w:color="auto" w:fill="auto"/>
          </w:tcPr>
          <w:p w14:paraId="629E6EB5" w14:textId="77777777" w:rsidR="00F168B3" w:rsidRPr="00CB13B0" w:rsidRDefault="005F52A2" w:rsidP="00F776F0">
            <w:pPr>
              <w:pStyle w:val="ENoteTableText"/>
            </w:pPr>
            <w:r w:rsidRPr="00CB13B0">
              <w:t>21 June</w:t>
            </w:r>
            <w:r w:rsidR="00F168B3" w:rsidRPr="00CB13B0">
              <w:t xml:space="preserve"> 2007</w:t>
            </w:r>
          </w:p>
        </w:tc>
        <w:tc>
          <w:tcPr>
            <w:tcW w:w="1843" w:type="dxa"/>
            <w:tcBorders>
              <w:top w:val="single" w:sz="4" w:space="0" w:color="auto"/>
              <w:bottom w:val="single" w:sz="4" w:space="0" w:color="auto"/>
            </w:tcBorders>
            <w:shd w:val="clear" w:color="auto" w:fill="auto"/>
          </w:tcPr>
          <w:p w14:paraId="730A1069" w14:textId="46146637" w:rsidR="00F168B3" w:rsidRPr="00CB13B0" w:rsidRDefault="00F168B3" w:rsidP="00F776F0">
            <w:pPr>
              <w:pStyle w:val="ENoteTableText"/>
            </w:pPr>
            <w:r w:rsidRPr="00CB13B0">
              <w:t>Schedule</w:t>
            </w:r>
            <w:r w:rsidR="0056271E" w:rsidRPr="00CB13B0">
              <w:t> </w:t>
            </w:r>
            <w:r w:rsidRPr="00CB13B0">
              <w:t xml:space="preserve">5: </w:t>
            </w:r>
            <w:r w:rsidR="00410FA5">
              <w:t>1 July</w:t>
            </w:r>
            <w:r w:rsidRPr="00CB13B0">
              <w:t xml:space="preserve"> 2007</w:t>
            </w:r>
          </w:p>
        </w:tc>
        <w:tc>
          <w:tcPr>
            <w:tcW w:w="1566" w:type="dxa"/>
            <w:tcBorders>
              <w:top w:val="single" w:sz="4" w:space="0" w:color="auto"/>
              <w:bottom w:val="single" w:sz="4" w:space="0" w:color="auto"/>
            </w:tcBorders>
            <w:shd w:val="clear" w:color="auto" w:fill="auto"/>
          </w:tcPr>
          <w:p w14:paraId="6424733E" w14:textId="77777777" w:rsidR="00F168B3" w:rsidRPr="00CB13B0" w:rsidRDefault="00F168B3" w:rsidP="00F776F0">
            <w:pPr>
              <w:pStyle w:val="ENoteTableText"/>
            </w:pPr>
            <w:r w:rsidRPr="00CB13B0">
              <w:t>—</w:t>
            </w:r>
          </w:p>
        </w:tc>
      </w:tr>
      <w:tr w:rsidR="00F168B3" w:rsidRPr="00CB13B0" w14:paraId="0C3EBE57" w14:textId="77777777" w:rsidTr="00F776F0">
        <w:trPr>
          <w:cantSplit/>
        </w:trPr>
        <w:tc>
          <w:tcPr>
            <w:tcW w:w="1695" w:type="dxa"/>
            <w:tcBorders>
              <w:top w:val="single" w:sz="4" w:space="0" w:color="auto"/>
              <w:bottom w:val="single" w:sz="4" w:space="0" w:color="auto"/>
            </w:tcBorders>
            <w:shd w:val="clear" w:color="auto" w:fill="auto"/>
          </w:tcPr>
          <w:p w14:paraId="1766E262" w14:textId="77777777" w:rsidR="00F168B3" w:rsidRPr="00CB13B0" w:rsidRDefault="00F168B3" w:rsidP="00F776F0">
            <w:pPr>
              <w:pStyle w:val="ENoteTableText"/>
            </w:pPr>
            <w:r w:rsidRPr="00CB13B0">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14:paraId="61078D69" w14:textId="77777777" w:rsidR="00F168B3" w:rsidRPr="00CB13B0" w:rsidRDefault="00F168B3" w:rsidP="00F776F0">
            <w:pPr>
              <w:pStyle w:val="ENoteTableText"/>
            </w:pPr>
            <w:r w:rsidRPr="00CB13B0">
              <w:t>113, 2007</w:t>
            </w:r>
          </w:p>
        </w:tc>
        <w:tc>
          <w:tcPr>
            <w:tcW w:w="992" w:type="dxa"/>
            <w:tcBorders>
              <w:top w:val="single" w:sz="4" w:space="0" w:color="auto"/>
              <w:bottom w:val="single" w:sz="4" w:space="0" w:color="auto"/>
            </w:tcBorders>
            <w:shd w:val="clear" w:color="auto" w:fill="auto"/>
          </w:tcPr>
          <w:p w14:paraId="79C8DDBE" w14:textId="77777777" w:rsidR="00F168B3" w:rsidRPr="00CB13B0" w:rsidRDefault="007E6237" w:rsidP="00F776F0">
            <w:pPr>
              <w:pStyle w:val="ENoteTableText"/>
            </w:pPr>
            <w:r w:rsidRPr="00CB13B0">
              <w:t>28 June</w:t>
            </w:r>
            <w:r w:rsidR="00F168B3" w:rsidRPr="00CB13B0">
              <w:t xml:space="preserve"> 2007</w:t>
            </w:r>
          </w:p>
        </w:tc>
        <w:tc>
          <w:tcPr>
            <w:tcW w:w="1843" w:type="dxa"/>
            <w:tcBorders>
              <w:top w:val="single" w:sz="4" w:space="0" w:color="auto"/>
              <w:bottom w:val="single" w:sz="4" w:space="0" w:color="auto"/>
            </w:tcBorders>
            <w:shd w:val="clear" w:color="auto" w:fill="auto"/>
          </w:tcPr>
          <w:p w14:paraId="29EFB1BE" w14:textId="414CE993" w:rsidR="00F168B3" w:rsidRPr="00CB13B0" w:rsidRDefault="00F168B3" w:rsidP="00F776F0">
            <w:pPr>
              <w:pStyle w:val="ENoteTableText"/>
            </w:pPr>
            <w:r w:rsidRPr="00CB13B0">
              <w:t>Schedule</w:t>
            </w:r>
            <w:r w:rsidR="0056271E" w:rsidRPr="00CB13B0">
              <w:t> </w:t>
            </w:r>
            <w:r w:rsidRPr="00CB13B0">
              <w:t>1 (</w:t>
            </w:r>
            <w:r w:rsidR="00410FA5">
              <w:t>items 2</w:t>
            </w:r>
            <w:r w:rsidRPr="00CB13B0">
              <w:t xml:space="preserve">0–22): </w:t>
            </w:r>
            <w:r w:rsidR="00410FA5">
              <w:t>1 July</w:t>
            </w:r>
            <w:r w:rsidRPr="00CB13B0">
              <w:t xml:space="preserve"> 2007</w:t>
            </w:r>
          </w:p>
        </w:tc>
        <w:tc>
          <w:tcPr>
            <w:tcW w:w="1566" w:type="dxa"/>
            <w:tcBorders>
              <w:top w:val="single" w:sz="4" w:space="0" w:color="auto"/>
              <w:bottom w:val="single" w:sz="4" w:space="0" w:color="auto"/>
            </w:tcBorders>
            <w:shd w:val="clear" w:color="auto" w:fill="auto"/>
          </w:tcPr>
          <w:p w14:paraId="6B829944" w14:textId="77777777" w:rsidR="00F168B3" w:rsidRPr="00CB13B0" w:rsidRDefault="00F168B3" w:rsidP="00F776F0">
            <w:pPr>
              <w:pStyle w:val="ENoteTableText"/>
            </w:pPr>
            <w:r w:rsidRPr="00CB13B0">
              <w:t>—</w:t>
            </w:r>
          </w:p>
        </w:tc>
      </w:tr>
      <w:tr w:rsidR="00F168B3" w:rsidRPr="00CB13B0" w14:paraId="002BFC02" w14:textId="77777777" w:rsidTr="00F776F0">
        <w:trPr>
          <w:cantSplit/>
        </w:trPr>
        <w:tc>
          <w:tcPr>
            <w:tcW w:w="1695" w:type="dxa"/>
            <w:tcBorders>
              <w:top w:val="single" w:sz="4" w:space="0" w:color="auto"/>
              <w:bottom w:val="single" w:sz="4" w:space="0" w:color="auto"/>
            </w:tcBorders>
            <w:shd w:val="clear" w:color="auto" w:fill="auto"/>
          </w:tcPr>
          <w:p w14:paraId="5E18D42A" w14:textId="18AEAF2B" w:rsidR="00F168B3" w:rsidRPr="00CB13B0" w:rsidRDefault="00F168B3" w:rsidP="00F776F0">
            <w:pPr>
              <w:pStyle w:val="ENoteTableText"/>
            </w:pPr>
            <w:r w:rsidRPr="00CB13B0">
              <w:lastRenderedPageBreak/>
              <w:t>Social Security Amendment (Apprenticeship Wage Top</w:t>
            </w:r>
            <w:r w:rsidR="00410FA5">
              <w:noBreakHyphen/>
            </w:r>
            <w:r w:rsidRPr="00CB13B0">
              <w:t>Up for Australian Apprentices) Act 2007</w:t>
            </w:r>
          </w:p>
        </w:tc>
        <w:tc>
          <w:tcPr>
            <w:tcW w:w="992" w:type="dxa"/>
            <w:tcBorders>
              <w:top w:val="single" w:sz="4" w:space="0" w:color="auto"/>
              <w:bottom w:val="single" w:sz="4" w:space="0" w:color="auto"/>
            </w:tcBorders>
            <w:shd w:val="clear" w:color="auto" w:fill="auto"/>
          </w:tcPr>
          <w:p w14:paraId="799030D0" w14:textId="77777777" w:rsidR="00F168B3" w:rsidRPr="00CB13B0" w:rsidRDefault="00F168B3" w:rsidP="00F776F0">
            <w:pPr>
              <w:pStyle w:val="ENoteTableText"/>
            </w:pPr>
            <w:r w:rsidRPr="00CB13B0">
              <w:t>114, 2007</w:t>
            </w:r>
          </w:p>
        </w:tc>
        <w:tc>
          <w:tcPr>
            <w:tcW w:w="992" w:type="dxa"/>
            <w:tcBorders>
              <w:top w:val="single" w:sz="4" w:space="0" w:color="auto"/>
              <w:bottom w:val="single" w:sz="4" w:space="0" w:color="auto"/>
            </w:tcBorders>
            <w:shd w:val="clear" w:color="auto" w:fill="auto"/>
          </w:tcPr>
          <w:p w14:paraId="2BAD886F" w14:textId="77777777" w:rsidR="00F168B3" w:rsidRPr="00CB13B0" w:rsidRDefault="007E6237" w:rsidP="00F776F0">
            <w:pPr>
              <w:pStyle w:val="ENoteTableText"/>
            </w:pPr>
            <w:r w:rsidRPr="00CB13B0">
              <w:t>28 June</w:t>
            </w:r>
            <w:r w:rsidR="00F168B3" w:rsidRPr="00CB13B0">
              <w:t xml:space="preserve"> 2007</w:t>
            </w:r>
          </w:p>
        </w:tc>
        <w:tc>
          <w:tcPr>
            <w:tcW w:w="1843" w:type="dxa"/>
            <w:tcBorders>
              <w:top w:val="single" w:sz="4" w:space="0" w:color="auto"/>
              <w:bottom w:val="single" w:sz="4" w:space="0" w:color="auto"/>
            </w:tcBorders>
            <w:shd w:val="clear" w:color="auto" w:fill="auto"/>
          </w:tcPr>
          <w:p w14:paraId="3B57E151" w14:textId="094AA1CB" w:rsidR="00F168B3" w:rsidRPr="00CB13B0" w:rsidRDefault="00F168B3" w:rsidP="00F776F0">
            <w:pPr>
              <w:pStyle w:val="ENoteTableText"/>
            </w:pPr>
            <w:r w:rsidRPr="00CB13B0">
              <w:t>Schedule</w:t>
            </w:r>
            <w:r w:rsidR="0056271E" w:rsidRPr="00CB13B0">
              <w:t> </w:t>
            </w:r>
            <w:r w:rsidRPr="00CB13B0">
              <w:t xml:space="preserve">1: </w:t>
            </w:r>
            <w:r w:rsidR="00410FA5">
              <w:t>1 July</w:t>
            </w:r>
            <w:r w:rsidRPr="00CB13B0">
              <w:t xml:space="preserve"> 2007</w:t>
            </w:r>
            <w:r w:rsidRPr="00CB13B0">
              <w:br/>
              <w:t>Remainder: Royal Assent</w:t>
            </w:r>
          </w:p>
        </w:tc>
        <w:tc>
          <w:tcPr>
            <w:tcW w:w="1566" w:type="dxa"/>
            <w:tcBorders>
              <w:top w:val="single" w:sz="4" w:space="0" w:color="auto"/>
              <w:bottom w:val="single" w:sz="4" w:space="0" w:color="auto"/>
            </w:tcBorders>
            <w:shd w:val="clear" w:color="auto" w:fill="auto"/>
          </w:tcPr>
          <w:p w14:paraId="356BB5D8" w14:textId="5742534B" w:rsidR="00F168B3" w:rsidRPr="00CB13B0" w:rsidRDefault="00F168B3" w:rsidP="00F776F0">
            <w:pPr>
              <w:pStyle w:val="ENoteTableText"/>
            </w:pPr>
            <w:r w:rsidRPr="00CB13B0">
              <w:t>Sch. 1 (</w:t>
            </w:r>
            <w:r w:rsidR="00410FA5">
              <w:t>item 3</w:t>
            </w:r>
            <w:r w:rsidRPr="00CB13B0">
              <w:t>)</w:t>
            </w:r>
          </w:p>
        </w:tc>
      </w:tr>
      <w:tr w:rsidR="00F168B3" w:rsidRPr="00CB13B0" w14:paraId="2CE0BD74" w14:textId="77777777" w:rsidTr="00F776F0">
        <w:trPr>
          <w:cantSplit/>
        </w:trPr>
        <w:tc>
          <w:tcPr>
            <w:tcW w:w="1695" w:type="dxa"/>
            <w:tcBorders>
              <w:top w:val="single" w:sz="4" w:space="0" w:color="auto"/>
              <w:bottom w:val="single" w:sz="4" w:space="0" w:color="auto"/>
            </w:tcBorders>
            <w:shd w:val="clear" w:color="auto" w:fill="auto"/>
          </w:tcPr>
          <w:p w14:paraId="326F98B7" w14:textId="77777777" w:rsidR="00F168B3" w:rsidRPr="00CB13B0" w:rsidRDefault="00F168B3" w:rsidP="00F776F0">
            <w:pPr>
              <w:pStyle w:val="ENoteTableText"/>
            </w:pPr>
            <w:r w:rsidRPr="00CB13B0">
              <w:t>Financial Sector Legislation Amendment (Restructures) Act 2007</w:t>
            </w:r>
          </w:p>
        </w:tc>
        <w:tc>
          <w:tcPr>
            <w:tcW w:w="992" w:type="dxa"/>
            <w:tcBorders>
              <w:top w:val="single" w:sz="4" w:space="0" w:color="auto"/>
              <w:bottom w:val="single" w:sz="4" w:space="0" w:color="auto"/>
            </w:tcBorders>
            <w:shd w:val="clear" w:color="auto" w:fill="auto"/>
          </w:tcPr>
          <w:p w14:paraId="7E4282F7" w14:textId="77777777" w:rsidR="00F168B3" w:rsidRPr="00CB13B0" w:rsidRDefault="00F168B3" w:rsidP="00F776F0">
            <w:pPr>
              <w:pStyle w:val="ENoteTableText"/>
            </w:pPr>
            <w:r w:rsidRPr="00CB13B0">
              <w:t>117, 2007</w:t>
            </w:r>
          </w:p>
        </w:tc>
        <w:tc>
          <w:tcPr>
            <w:tcW w:w="992" w:type="dxa"/>
            <w:tcBorders>
              <w:top w:val="single" w:sz="4" w:space="0" w:color="auto"/>
              <w:bottom w:val="single" w:sz="4" w:space="0" w:color="auto"/>
            </w:tcBorders>
            <w:shd w:val="clear" w:color="auto" w:fill="auto"/>
          </w:tcPr>
          <w:p w14:paraId="58A727D4" w14:textId="77777777" w:rsidR="00F168B3" w:rsidRPr="00CB13B0" w:rsidRDefault="007E6237" w:rsidP="00F776F0">
            <w:pPr>
              <w:pStyle w:val="ENoteTableText"/>
            </w:pPr>
            <w:r w:rsidRPr="00CB13B0">
              <w:t>28 June</w:t>
            </w:r>
            <w:r w:rsidR="00F168B3" w:rsidRPr="00CB13B0">
              <w:t xml:space="preserve"> 2007</w:t>
            </w:r>
          </w:p>
        </w:tc>
        <w:tc>
          <w:tcPr>
            <w:tcW w:w="1843" w:type="dxa"/>
            <w:tcBorders>
              <w:top w:val="single" w:sz="4" w:space="0" w:color="auto"/>
              <w:bottom w:val="single" w:sz="4" w:space="0" w:color="auto"/>
            </w:tcBorders>
            <w:shd w:val="clear" w:color="auto" w:fill="auto"/>
          </w:tcPr>
          <w:p w14:paraId="1FAFD1A6" w14:textId="77777777" w:rsidR="00F168B3" w:rsidRPr="00CB13B0" w:rsidRDefault="007E6237" w:rsidP="00F776F0">
            <w:pPr>
              <w:pStyle w:val="ENoteTableText"/>
            </w:pPr>
            <w:r w:rsidRPr="00CB13B0">
              <w:t>28 June</w:t>
            </w:r>
            <w:r w:rsidR="00F168B3" w:rsidRPr="00CB13B0">
              <w:t xml:space="preserve"> 2007</w:t>
            </w:r>
          </w:p>
        </w:tc>
        <w:tc>
          <w:tcPr>
            <w:tcW w:w="1566" w:type="dxa"/>
            <w:tcBorders>
              <w:top w:val="single" w:sz="4" w:space="0" w:color="auto"/>
              <w:bottom w:val="single" w:sz="4" w:space="0" w:color="auto"/>
            </w:tcBorders>
            <w:shd w:val="clear" w:color="auto" w:fill="auto"/>
          </w:tcPr>
          <w:p w14:paraId="370A9AC8" w14:textId="058E8E79" w:rsidR="00F168B3" w:rsidRPr="00CB13B0" w:rsidRDefault="00F168B3" w:rsidP="00F776F0">
            <w:pPr>
              <w:pStyle w:val="ENoteTableText"/>
            </w:pPr>
            <w:r w:rsidRPr="00CB13B0">
              <w:t>Sch. 2 (</w:t>
            </w:r>
            <w:r w:rsidR="00410FA5">
              <w:t>item 4</w:t>
            </w:r>
            <w:r w:rsidRPr="00CB13B0">
              <w:t>) and Sch. 3 (</w:t>
            </w:r>
            <w:r w:rsidR="00410FA5">
              <w:t>item 2</w:t>
            </w:r>
            <w:r w:rsidRPr="00CB13B0">
              <w:t>4)</w:t>
            </w:r>
          </w:p>
        </w:tc>
      </w:tr>
      <w:tr w:rsidR="00F168B3" w:rsidRPr="00CB13B0" w14:paraId="45C9F135" w14:textId="77777777" w:rsidTr="00F776F0">
        <w:trPr>
          <w:cantSplit/>
        </w:trPr>
        <w:tc>
          <w:tcPr>
            <w:tcW w:w="1695" w:type="dxa"/>
            <w:tcBorders>
              <w:top w:val="single" w:sz="4" w:space="0" w:color="auto"/>
              <w:bottom w:val="single" w:sz="4" w:space="0" w:color="auto"/>
            </w:tcBorders>
            <w:shd w:val="clear" w:color="auto" w:fill="auto"/>
          </w:tcPr>
          <w:p w14:paraId="44D0D9F7" w14:textId="77777777" w:rsidR="00F168B3" w:rsidRPr="00CB13B0" w:rsidRDefault="00F168B3" w:rsidP="00F776F0">
            <w:pPr>
              <w:pStyle w:val="ENoteTableText"/>
            </w:pPr>
            <w:r w:rsidRPr="00CB13B0">
              <w:t>Tax Laws Amendment (2007 Measures No.</w:t>
            </w:r>
            <w:r w:rsidR="0056271E" w:rsidRPr="00CB13B0">
              <w:t> </w:t>
            </w:r>
            <w:r w:rsidRPr="00CB13B0">
              <w:t>4) Act 2007</w:t>
            </w:r>
          </w:p>
        </w:tc>
        <w:tc>
          <w:tcPr>
            <w:tcW w:w="992" w:type="dxa"/>
            <w:tcBorders>
              <w:top w:val="single" w:sz="4" w:space="0" w:color="auto"/>
              <w:bottom w:val="single" w:sz="4" w:space="0" w:color="auto"/>
            </w:tcBorders>
            <w:shd w:val="clear" w:color="auto" w:fill="auto"/>
          </w:tcPr>
          <w:p w14:paraId="1B46B5DE" w14:textId="77777777" w:rsidR="00F168B3" w:rsidRPr="00CB13B0" w:rsidRDefault="00F168B3" w:rsidP="00F776F0">
            <w:pPr>
              <w:pStyle w:val="ENoteTableText"/>
            </w:pPr>
            <w:r w:rsidRPr="00CB13B0">
              <w:t>143, 2007</w:t>
            </w:r>
          </w:p>
        </w:tc>
        <w:tc>
          <w:tcPr>
            <w:tcW w:w="992" w:type="dxa"/>
            <w:tcBorders>
              <w:top w:val="single" w:sz="4" w:space="0" w:color="auto"/>
              <w:bottom w:val="single" w:sz="4" w:space="0" w:color="auto"/>
            </w:tcBorders>
            <w:shd w:val="clear" w:color="auto" w:fill="auto"/>
          </w:tcPr>
          <w:p w14:paraId="02BBD706" w14:textId="77777777" w:rsidR="00F168B3" w:rsidRPr="00CB13B0" w:rsidRDefault="00F168B3" w:rsidP="00F776F0">
            <w:pPr>
              <w:pStyle w:val="ENoteTableText"/>
            </w:pPr>
            <w:smartTag w:uri="urn:schemas-microsoft-com:office:smarttags" w:element="date">
              <w:smartTagPr>
                <w:attr w:name="Month" w:val="9"/>
                <w:attr w:name="Day" w:val="24"/>
                <w:attr w:name="Year" w:val="2007"/>
              </w:smartTagPr>
              <w:r w:rsidRPr="00CB13B0">
                <w:t>24 Sept 2007</w:t>
              </w:r>
            </w:smartTag>
          </w:p>
        </w:tc>
        <w:tc>
          <w:tcPr>
            <w:tcW w:w="1843" w:type="dxa"/>
            <w:tcBorders>
              <w:top w:val="single" w:sz="4" w:space="0" w:color="auto"/>
              <w:bottom w:val="single" w:sz="4" w:space="0" w:color="auto"/>
            </w:tcBorders>
            <w:shd w:val="clear" w:color="auto" w:fill="auto"/>
          </w:tcPr>
          <w:p w14:paraId="7B34BEB1" w14:textId="601DE432" w:rsidR="00F168B3" w:rsidRPr="00CB13B0" w:rsidRDefault="00F168B3" w:rsidP="00F776F0">
            <w:pPr>
              <w:pStyle w:val="ENoteTableText"/>
            </w:pPr>
            <w:r w:rsidRPr="00CB13B0">
              <w:t>Schedule</w:t>
            </w:r>
            <w:r w:rsidR="0056271E" w:rsidRPr="00CB13B0">
              <w:t> </w:t>
            </w:r>
            <w:r w:rsidRPr="00CB13B0">
              <w:t>1 (</w:t>
            </w:r>
            <w:r w:rsidR="00410FA5">
              <w:t>items 1</w:t>
            </w:r>
            <w:r w:rsidRPr="00CB13B0">
              <w:t>, 4, 128–194, 222, 223, 225, 226), Schedule</w:t>
            </w:r>
            <w:r w:rsidR="0056271E" w:rsidRPr="00CB13B0">
              <w:t> </w:t>
            </w:r>
            <w:r w:rsidRPr="00CB13B0">
              <w:t>2, Schedule</w:t>
            </w:r>
            <w:r w:rsidR="0056271E" w:rsidRPr="00CB13B0">
              <w:t> </w:t>
            </w:r>
            <w:r w:rsidRPr="00CB13B0">
              <w:t>5 (</w:t>
            </w:r>
            <w:r w:rsidR="00410FA5">
              <w:t>items 1</w:t>
            </w:r>
            <w:r w:rsidRPr="00CB13B0">
              <w:t>–16, 48(1)–(3)), Schedule</w:t>
            </w:r>
            <w:r w:rsidR="0056271E" w:rsidRPr="00CB13B0">
              <w:t> </w:t>
            </w:r>
            <w:r w:rsidRPr="00CB13B0">
              <w:t>6 and Schedule</w:t>
            </w:r>
            <w:r w:rsidR="0056271E" w:rsidRPr="00CB13B0">
              <w:t> </w:t>
            </w:r>
            <w:r w:rsidRPr="00CB13B0">
              <w:t>7 (</w:t>
            </w:r>
            <w:r w:rsidR="00410FA5">
              <w:t>items 1</w:t>
            </w:r>
            <w:r w:rsidRPr="00CB13B0">
              <w:t>8–68): Royal Assent</w:t>
            </w:r>
            <w:r w:rsidRPr="00CB13B0">
              <w:br/>
              <w:t>Schedule</w:t>
            </w:r>
            <w:r w:rsidR="0056271E" w:rsidRPr="00CB13B0">
              <w:t> </w:t>
            </w:r>
            <w:r w:rsidRPr="00CB13B0">
              <w:t>5 (</w:t>
            </w:r>
            <w:r w:rsidR="00410FA5">
              <w:t>items 3</w:t>
            </w:r>
            <w:r w:rsidRPr="00CB13B0">
              <w:t xml:space="preserve">1–46): 15 Mar 2007 (s 2(1) </w:t>
            </w:r>
            <w:r w:rsidR="00410FA5">
              <w:t>item 6</w:t>
            </w:r>
            <w:r w:rsidRPr="00CB13B0">
              <w:t>)</w:t>
            </w:r>
          </w:p>
        </w:tc>
        <w:tc>
          <w:tcPr>
            <w:tcW w:w="1566" w:type="dxa"/>
            <w:tcBorders>
              <w:top w:val="single" w:sz="4" w:space="0" w:color="auto"/>
              <w:bottom w:val="single" w:sz="4" w:space="0" w:color="auto"/>
            </w:tcBorders>
            <w:shd w:val="clear" w:color="auto" w:fill="auto"/>
          </w:tcPr>
          <w:p w14:paraId="31849161" w14:textId="69B3E28B" w:rsidR="00F168B3" w:rsidRPr="00CB13B0" w:rsidRDefault="00F168B3" w:rsidP="00F776F0">
            <w:pPr>
              <w:pStyle w:val="ENoteTableText"/>
            </w:pPr>
            <w:r w:rsidRPr="00CB13B0">
              <w:t>Sch. 1 (</w:t>
            </w:r>
            <w:r w:rsidR="00410FA5">
              <w:t>items 2</w:t>
            </w:r>
            <w:r w:rsidRPr="00CB13B0">
              <w:t>22, 223, 225, 226), Sch. 2 (</w:t>
            </w:r>
            <w:r w:rsidR="00410FA5">
              <w:t>item 6</w:t>
            </w:r>
            <w:r w:rsidRPr="00CB13B0">
              <w:t>), Sch. 5 (</w:t>
            </w:r>
            <w:r w:rsidR="00410FA5">
              <w:t>item 4</w:t>
            </w:r>
            <w:r w:rsidRPr="00CB13B0">
              <w:t>8(1)–(3)) and Sch. 7 (</w:t>
            </w:r>
            <w:r w:rsidR="00410FA5">
              <w:t>items 2</w:t>
            </w:r>
            <w:r w:rsidRPr="00CB13B0">
              <w:t>2, 38)</w:t>
            </w:r>
          </w:p>
        </w:tc>
      </w:tr>
      <w:tr w:rsidR="00F168B3" w:rsidRPr="00CB13B0" w14:paraId="61E9EAC3" w14:textId="77777777" w:rsidTr="00F776F0">
        <w:trPr>
          <w:cantSplit/>
        </w:trPr>
        <w:tc>
          <w:tcPr>
            <w:tcW w:w="1695" w:type="dxa"/>
            <w:tcBorders>
              <w:top w:val="single" w:sz="4" w:space="0" w:color="auto"/>
              <w:bottom w:val="single" w:sz="4" w:space="0" w:color="auto"/>
            </w:tcBorders>
            <w:shd w:val="clear" w:color="auto" w:fill="auto"/>
          </w:tcPr>
          <w:p w14:paraId="6F375638" w14:textId="77777777" w:rsidR="00F168B3" w:rsidRPr="00CB13B0" w:rsidRDefault="00F168B3" w:rsidP="00F776F0">
            <w:pPr>
              <w:pStyle w:val="ENoteTableText"/>
            </w:pPr>
            <w:r w:rsidRPr="00CB13B0">
              <w:t>International Trade Integrity Act 2007</w:t>
            </w:r>
          </w:p>
        </w:tc>
        <w:tc>
          <w:tcPr>
            <w:tcW w:w="992" w:type="dxa"/>
            <w:tcBorders>
              <w:top w:val="single" w:sz="4" w:space="0" w:color="auto"/>
              <w:bottom w:val="single" w:sz="4" w:space="0" w:color="auto"/>
            </w:tcBorders>
            <w:shd w:val="clear" w:color="auto" w:fill="auto"/>
          </w:tcPr>
          <w:p w14:paraId="38F385A0" w14:textId="77777777" w:rsidR="00F168B3" w:rsidRPr="00CB13B0" w:rsidRDefault="00F168B3" w:rsidP="00F776F0">
            <w:pPr>
              <w:pStyle w:val="ENoteTableText"/>
            </w:pPr>
            <w:r w:rsidRPr="00CB13B0">
              <w:t>147, 2007</w:t>
            </w:r>
          </w:p>
        </w:tc>
        <w:tc>
          <w:tcPr>
            <w:tcW w:w="992" w:type="dxa"/>
            <w:tcBorders>
              <w:top w:val="single" w:sz="4" w:space="0" w:color="auto"/>
              <w:bottom w:val="single" w:sz="4" w:space="0" w:color="auto"/>
            </w:tcBorders>
            <w:shd w:val="clear" w:color="auto" w:fill="auto"/>
          </w:tcPr>
          <w:p w14:paraId="715A1886" w14:textId="77777777" w:rsidR="00F168B3" w:rsidRPr="00CB13B0" w:rsidRDefault="00F168B3" w:rsidP="00F776F0">
            <w:pPr>
              <w:pStyle w:val="ENoteTableText"/>
            </w:pPr>
            <w:smartTag w:uri="urn:schemas-microsoft-com:office:smarttags" w:element="date">
              <w:smartTagPr>
                <w:attr w:name="Month" w:val="9"/>
                <w:attr w:name="Day" w:val="24"/>
                <w:attr w:name="Year" w:val="2007"/>
              </w:smartTagPr>
              <w:r w:rsidRPr="00CB13B0">
                <w:t>24 Sept 2007</w:t>
              </w:r>
            </w:smartTag>
          </w:p>
        </w:tc>
        <w:tc>
          <w:tcPr>
            <w:tcW w:w="1843" w:type="dxa"/>
            <w:tcBorders>
              <w:top w:val="single" w:sz="4" w:space="0" w:color="auto"/>
              <w:bottom w:val="single" w:sz="4" w:space="0" w:color="auto"/>
            </w:tcBorders>
            <w:shd w:val="clear" w:color="auto" w:fill="auto"/>
          </w:tcPr>
          <w:p w14:paraId="286BBEDF" w14:textId="027D85F5" w:rsidR="00F168B3" w:rsidRPr="00CB13B0" w:rsidRDefault="00F168B3" w:rsidP="00F776F0">
            <w:pPr>
              <w:pStyle w:val="ENoteTableText"/>
            </w:pPr>
            <w:r w:rsidRPr="00CB13B0">
              <w:t>Schedule</w:t>
            </w:r>
            <w:r w:rsidR="0056271E" w:rsidRPr="00CB13B0">
              <w:t> </w:t>
            </w:r>
            <w:r w:rsidRPr="00CB13B0">
              <w:t>2 (</w:t>
            </w:r>
            <w:r w:rsidR="00410FA5">
              <w:t>items 5</w:t>
            </w:r>
            <w:r w:rsidRPr="00CB13B0">
              <w:t xml:space="preserve">–9): </w:t>
            </w:r>
            <w:smartTag w:uri="urn:schemas-microsoft-com:office:smarttags" w:element="date">
              <w:smartTagPr>
                <w:attr w:name="Month" w:val="9"/>
                <w:attr w:name="Day" w:val="25"/>
                <w:attr w:name="Year" w:val="2007"/>
              </w:smartTagPr>
              <w:r w:rsidRPr="00CB13B0">
                <w:t>25 Sept 2007</w:t>
              </w:r>
            </w:smartTag>
          </w:p>
        </w:tc>
        <w:tc>
          <w:tcPr>
            <w:tcW w:w="1566" w:type="dxa"/>
            <w:tcBorders>
              <w:top w:val="single" w:sz="4" w:space="0" w:color="auto"/>
              <w:bottom w:val="single" w:sz="4" w:space="0" w:color="auto"/>
            </w:tcBorders>
            <w:shd w:val="clear" w:color="auto" w:fill="auto"/>
          </w:tcPr>
          <w:p w14:paraId="488643F5" w14:textId="77777777" w:rsidR="00F168B3" w:rsidRPr="00CB13B0" w:rsidRDefault="00F168B3" w:rsidP="00F776F0">
            <w:pPr>
              <w:pStyle w:val="ENoteTableText"/>
            </w:pPr>
            <w:r w:rsidRPr="00CB13B0">
              <w:t>Sch. 2 (</w:t>
            </w:r>
            <w:r w:rsidR="00222892" w:rsidRPr="00CB13B0">
              <w:t>item 9</w:t>
            </w:r>
            <w:r w:rsidRPr="00CB13B0">
              <w:t>)</w:t>
            </w:r>
          </w:p>
        </w:tc>
      </w:tr>
      <w:tr w:rsidR="00F168B3" w:rsidRPr="00CB13B0" w14:paraId="1B6B725E" w14:textId="77777777" w:rsidTr="00F776F0">
        <w:trPr>
          <w:cantSplit/>
        </w:trPr>
        <w:tc>
          <w:tcPr>
            <w:tcW w:w="1695" w:type="dxa"/>
            <w:tcBorders>
              <w:top w:val="single" w:sz="4" w:space="0" w:color="auto"/>
              <w:bottom w:val="single" w:sz="4" w:space="0" w:color="auto"/>
            </w:tcBorders>
            <w:shd w:val="clear" w:color="auto" w:fill="auto"/>
          </w:tcPr>
          <w:p w14:paraId="65E03618" w14:textId="77777777" w:rsidR="00F168B3" w:rsidRPr="00CB13B0" w:rsidRDefault="00F168B3" w:rsidP="00F776F0">
            <w:pPr>
              <w:pStyle w:val="ENoteTableText"/>
            </w:pPr>
            <w:r w:rsidRPr="00CB13B0">
              <w:t>Financial Sector Legislation Amendment (Simplifying Regulation and Review) Act 2007</w:t>
            </w:r>
          </w:p>
        </w:tc>
        <w:tc>
          <w:tcPr>
            <w:tcW w:w="992" w:type="dxa"/>
            <w:tcBorders>
              <w:top w:val="single" w:sz="4" w:space="0" w:color="auto"/>
              <w:bottom w:val="single" w:sz="4" w:space="0" w:color="auto"/>
            </w:tcBorders>
            <w:shd w:val="clear" w:color="auto" w:fill="auto"/>
          </w:tcPr>
          <w:p w14:paraId="65882F34" w14:textId="77777777" w:rsidR="00F168B3" w:rsidRPr="00CB13B0" w:rsidRDefault="00F168B3" w:rsidP="00F776F0">
            <w:pPr>
              <w:pStyle w:val="ENoteTableText"/>
            </w:pPr>
            <w:r w:rsidRPr="00CB13B0">
              <w:t>154, 2007</w:t>
            </w:r>
          </w:p>
        </w:tc>
        <w:tc>
          <w:tcPr>
            <w:tcW w:w="992" w:type="dxa"/>
            <w:tcBorders>
              <w:top w:val="single" w:sz="4" w:space="0" w:color="auto"/>
              <w:bottom w:val="single" w:sz="4" w:space="0" w:color="auto"/>
            </w:tcBorders>
            <w:shd w:val="clear" w:color="auto" w:fill="auto"/>
          </w:tcPr>
          <w:p w14:paraId="3487BABA" w14:textId="77777777" w:rsidR="00F168B3" w:rsidRPr="00CB13B0" w:rsidRDefault="00F168B3" w:rsidP="00F776F0">
            <w:pPr>
              <w:pStyle w:val="ENoteTableText"/>
            </w:pPr>
            <w:smartTag w:uri="urn:schemas-microsoft-com:office:smarttags" w:element="date">
              <w:smartTagPr>
                <w:attr w:name="Month" w:val="9"/>
                <w:attr w:name="Day" w:val="24"/>
                <w:attr w:name="Year" w:val="2007"/>
              </w:smartTagPr>
              <w:r w:rsidRPr="00CB13B0">
                <w:t>24 Sept 2007</w:t>
              </w:r>
            </w:smartTag>
          </w:p>
        </w:tc>
        <w:tc>
          <w:tcPr>
            <w:tcW w:w="1843" w:type="dxa"/>
            <w:tcBorders>
              <w:top w:val="single" w:sz="4" w:space="0" w:color="auto"/>
              <w:bottom w:val="single" w:sz="4" w:space="0" w:color="auto"/>
            </w:tcBorders>
            <w:shd w:val="clear" w:color="auto" w:fill="auto"/>
          </w:tcPr>
          <w:p w14:paraId="56134D6E" w14:textId="6301B093" w:rsidR="00F168B3" w:rsidRPr="00CB13B0" w:rsidRDefault="00F168B3" w:rsidP="00F776F0">
            <w:pPr>
              <w:pStyle w:val="ENoteTableText"/>
            </w:pPr>
            <w:r w:rsidRPr="00CB13B0">
              <w:t>Schedule</w:t>
            </w:r>
            <w:r w:rsidR="0056271E" w:rsidRPr="00CB13B0">
              <w:t> </w:t>
            </w:r>
            <w:r w:rsidRPr="00CB13B0">
              <w:t>1 (</w:t>
            </w:r>
            <w:r w:rsidR="00410FA5">
              <w:t>items 1</w:t>
            </w:r>
            <w:r w:rsidRPr="00CB13B0">
              <w:t xml:space="preserve">73–176): </w:t>
            </w:r>
            <w:smartTag w:uri="urn:schemas-microsoft-com:office:smarttags" w:element="date">
              <w:smartTagPr>
                <w:attr w:name="Month" w:val="1"/>
                <w:attr w:name="Day" w:val="1"/>
                <w:attr w:name="Year" w:val="2008"/>
              </w:smartTagPr>
              <w:r w:rsidRPr="00CB13B0">
                <w:t>1 Jan 2008</w:t>
              </w:r>
            </w:smartTag>
            <w:r w:rsidRPr="00CB13B0">
              <w:br/>
              <w:t>Schedule</w:t>
            </w:r>
            <w:r w:rsidR="0056271E" w:rsidRPr="00CB13B0">
              <w:t> </w:t>
            </w:r>
            <w:r w:rsidRPr="00CB13B0">
              <w:t>1 (</w:t>
            </w:r>
            <w:r w:rsidR="00410FA5">
              <w:t>item 2</w:t>
            </w:r>
            <w:r w:rsidRPr="00CB13B0">
              <w:t>96): Royal Assent</w:t>
            </w:r>
          </w:p>
        </w:tc>
        <w:tc>
          <w:tcPr>
            <w:tcW w:w="1566" w:type="dxa"/>
            <w:tcBorders>
              <w:top w:val="single" w:sz="4" w:space="0" w:color="auto"/>
              <w:bottom w:val="single" w:sz="4" w:space="0" w:color="auto"/>
            </w:tcBorders>
            <w:shd w:val="clear" w:color="auto" w:fill="auto"/>
          </w:tcPr>
          <w:p w14:paraId="3D8E6953" w14:textId="692FA421" w:rsidR="00F168B3" w:rsidRPr="00CB13B0" w:rsidRDefault="00F168B3" w:rsidP="00F776F0">
            <w:pPr>
              <w:pStyle w:val="ENoteTableText"/>
            </w:pPr>
            <w:r w:rsidRPr="00CB13B0">
              <w:t>Sch. 1 (</w:t>
            </w:r>
            <w:r w:rsidR="00410FA5">
              <w:t>item 2</w:t>
            </w:r>
            <w:r w:rsidRPr="00CB13B0">
              <w:t>96)</w:t>
            </w:r>
          </w:p>
        </w:tc>
      </w:tr>
      <w:tr w:rsidR="00F168B3" w:rsidRPr="00CB13B0" w14:paraId="581B0600" w14:textId="77777777" w:rsidTr="00F776F0">
        <w:trPr>
          <w:cantSplit/>
        </w:trPr>
        <w:tc>
          <w:tcPr>
            <w:tcW w:w="1695" w:type="dxa"/>
            <w:tcBorders>
              <w:top w:val="single" w:sz="4" w:space="0" w:color="auto"/>
              <w:bottom w:val="single" w:sz="4" w:space="0" w:color="auto"/>
            </w:tcBorders>
            <w:shd w:val="clear" w:color="auto" w:fill="auto"/>
          </w:tcPr>
          <w:p w14:paraId="040F3221" w14:textId="77777777" w:rsidR="00F168B3" w:rsidRPr="00CB13B0" w:rsidRDefault="00F168B3" w:rsidP="00F776F0">
            <w:pPr>
              <w:pStyle w:val="ENoteTableText"/>
            </w:pPr>
            <w:r w:rsidRPr="00CB13B0">
              <w:t>Higher Education Endowment Fund (Consequential Amendments) Act 2007</w:t>
            </w:r>
          </w:p>
        </w:tc>
        <w:tc>
          <w:tcPr>
            <w:tcW w:w="992" w:type="dxa"/>
            <w:tcBorders>
              <w:top w:val="single" w:sz="4" w:space="0" w:color="auto"/>
              <w:bottom w:val="single" w:sz="4" w:space="0" w:color="auto"/>
            </w:tcBorders>
            <w:shd w:val="clear" w:color="auto" w:fill="auto"/>
          </w:tcPr>
          <w:p w14:paraId="5602D562" w14:textId="77777777" w:rsidR="00F168B3" w:rsidRPr="00CB13B0" w:rsidRDefault="00F168B3" w:rsidP="00F776F0">
            <w:pPr>
              <w:pStyle w:val="ENoteTableText"/>
            </w:pPr>
            <w:r w:rsidRPr="00CB13B0">
              <w:t>161, 2007</w:t>
            </w:r>
          </w:p>
        </w:tc>
        <w:tc>
          <w:tcPr>
            <w:tcW w:w="992" w:type="dxa"/>
            <w:tcBorders>
              <w:top w:val="single" w:sz="4" w:space="0" w:color="auto"/>
              <w:bottom w:val="single" w:sz="4" w:space="0" w:color="auto"/>
            </w:tcBorders>
            <w:shd w:val="clear" w:color="auto" w:fill="auto"/>
          </w:tcPr>
          <w:p w14:paraId="45C0EFAF" w14:textId="77777777" w:rsidR="00F168B3" w:rsidRPr="00CB13B0" w:rsidRDefault="00F168B3" w:rsidP="00F776F0">
            <w:pPr>
              <w:pStyle w:val="ENoteTableText"/>
            </w:pPr>
            <w:smartTag w:uri="urn:schemas-microsoft-com:office:smarttags" w:element="date">
              <w:smartTagPr>
                <w:attr w:name="Month" w:val="9"/>
                <w:attr w:name="Day" w:val="24"/>
                <w:attr w:name="Year" w:val="2007"/>
              </w:smartTagPr>
              <w:r w:rsidRPr="00CB13B0">
                <w:t>24 Sept 2007</w:t>
              </w:r>
            </w:smartTag>
          </w:p>
        </w:tc>
        <w:tc>
          <w:tcPr>
            <w:tcW w:w="1843" w:type="dxa"/>
            <w:tcBorders>
              <w:top w:val="single" w:sz="4" w:space="0" w:color="auto"/>
              <w:bottom w:val="single" w:sz="4" w:space="0" w:color="auto"/>
            </w:tcBorders>
            <w:shd w:val="clear" w:color="auto" w:fill="auto"/>
          </w:tcPr>
          <w:p w14:paraId="15B7F9AC" w14:textId="77777777" w:rsidR="00F168B3" w:rsidRPr="00CB13B0" w:rsidRDefault="00F168B3" w:rsidP="00F776F0">
            <w:pPr>
              <w:pStyle w:val="ENoteTableText"/>
            </w:pPr>
            <w:r w:rsidRPr="00CB13B0">
              <w:t>Schedule</w:t>
            </w:r>
            <w:r w:rsidR="0056271E" w:rsidRPr="00CB13B0">
              <w:t> </w:t>
            </w:r>
            <w:r w:rsidRPr="00CB13B0">
              <w:t>1: 25 Sept 2007 (</w:t>
            </w:r>
            <w:r w:rsidRPr="00CB13B0">
              <w:rPr>
                <w:i/>
              </w:rPr>
              <w:t xml:space="preserve">see </w:t>
            </w:r>
            <w:r w:rsidRPr="00CB13B0">
              <w:t>s. 2(1))</w:t>
            </w:r>
            <w:r w:rsidRPr="00CB13B0">
              <w:br/>
              <w:t>Remainder: Royal Assent</w:t>
            </w:r>
          </w:p>
        </w:tc>
        <w:tc>
          <w:tcPr>
            <w:tcW w:w="1566" w:type="dxa"/>
            <w:tcBorders>
              <w:top w:val="single" w:sz="4" w:space="0" w:color="auto"/>
              <w:bottom w:val="single" w:sz="4" w:space="0" w:color="auto"/>
            </w:tcBorders>
            <w:shd w:val="clear" w:color="auto" w:fill="auto"/>
          </w:tcPr>
          <w:p w14:paraId="4DF200F1" w14:textId="77777777" w:rsidR="00F168B3" w:rsidRPr="00CB13B0" w:rsidRDefault="00F168B3" w:rsidP="00F776F0">
            <w:pPr>
              <w:pStyle w:val="ENoteTableText"/>
            </w:pPr>
            <w:r w:rsidRPr="00CB13B0">
              <w:t>—</w:t>
            </w:r>
          </w:p>
        </w:tc>
      </w:tr>
      <w:tr w:rsidR="00F168B3" w:rsidRPr="00CB13B0" w14:paraId="157F392C" w14:textId="77777777" w:rsidTr="00F776F0">
        <w:trPr>
          <w:cantSplit/>
        </w:trPr>
        <w:tc>
          <w:tcPr>
            <w:tcW w:w="1695" w:type="dxa"/>
            <w:tcBorders>
              <w:top w:val="single" w:sz="4" w:space="0" w:color="auto"/>
              <w:bottom w:val="nil"/>
            </w:tcBorders>
            <w:shd w:val="clear" w:color="auto" w:fill="auto"/>
          </w:tcPr>
          <w:p w14:paraId="1FC20FC9" w14:textId="77777777" w:rsidR="00F168B3" w:rsidRPr="00CB13B0" w:rsidRDefault="00F168B3" w:rsidP="00F776F0">
            <w:pPr>
              <w:pStyle w:val="ENoteTableText"/>
            </w:pPr>
            <w:r w:rsidRPr="00CB13B0">
              <w:lastRenderedPageBreak/>
              <w:t>Tax Laws Amendment (2007 Measures No.</w:t>
            </w:r>
            <w:r w:rsidR="0056271E" w:rsidRPr="00CB13B0">
              <w:t> </w:t>
            </w:r>
            <w:r w:rsidRPr="00CB13B0">
              <w:t>5) Act 2007</w:t>
            </w:r>
          </w:p>
        </w:tc>
        <w:tc>
          <w:tcPr>
            <w:tcW w:w="992" w:type="dxa"/>
            <w:tcBorders>
              <w:top w:val="single" w:sz="4" w:space="0" w:color="auto"/>
              <w:bottom w:val="nil"/>
            </w:tcBorders>
            <w:shd w:val="clear" w:color="auto" w:fill="auto"/>
          </w:tcPr>
          <w:p w14:paraId="72E44711" w14:textId="77777777" w:rsidR="00F168B3" w:rsidRPr="00CB13B0" w:rsidRDefault="00F168B3" w:rsidP="00F776F0">
            <w:pPr>
              <w:pStyle w:val="ENoteTableText"/>
            </w:pPr>
            <w:r w:rsidRPr="00CB13B0">
              <w:t>164, 2007</w:t>
            </w:r>
          </w:p>
        </w:tc>
        <w:tc>
          <w:tcPr>
            <w:tcW w:w="992" w:type="dxa"/>
            <w:tcBorders>
              <w:top w:val="single" w:sz="4" w:space="0" w:color="auto"/>
              <w:bottom w:val="nil"/>
            </w:tcBorders>
            <w:shd w:val="clear" w:color="auto" w:fill="auto"/>
          </w:tcPr>
          <w:p w14:paraId="3A874818" w14:textId="77777777" w:rsidR="00F168B3" w:rsidRPr="00CB13B0" w:rsidRDefault="00F168B3" w:rsidP="00F776F0">
            <w:pPr>
              <w:pStyle w:val="ENoteTableText"/>
            </w:pPr>
            <w:smartTag w:uri="urn:schemas-microsoft-com:office:smarttags" w:element="date">
              <w:smartTagPr>
                <w:attr w:name="Month" w:val="9"/>
                <w:attr w:name="Day" w:val="25"/>
                <w:attr w:name="Year" w:val="2007"/>
              </w:smartTagPr>
              <w:r w:rsidRPr="00CB13B0">
                <w:t>25 Sept 2007</w:t>
              </w:r>
            </w:smartTag>
          </w:p>
        </w:tc>
        <w:tc>
          <w:tcPr>
            <w:tcW w:w="1843" w:type="dxa"/>
            <w:tcBorders>
              <w:top w:val="single" w:sz="4" w:space="0" w:color="auto"/>
              <w:bottom w:val="nil"/>
            </w:tcBorders>
            <w:shd w:val="clear" w:color="auto" w:fill="auto"/>
          </w:tcPr>
          <w:p w14:paraId="72E5905D" w14:textId="63D7A7FD" w:rsidR="00F168B3" w:rsidRPr="00CB13B0" w:rsidRDefault="00F168B3" w:rsidP="00F776F0">
            <w:pPr>
              <w:pStyle w:val="ENoteTableText"/>
            </w:pPr>
            <w:r w:rsidRPr="00CB13B0">
              <w:t>s. 4, Schedule</w:t>
            </w:r>
            <w:r w:rsidR="0056271E" w:rsidRPr="00CB13B0">
              <w:t> </w:t>
            </w:r>
            <w:r w:rsidRPr="00CB13B0">
              <w:t>1 (</w:t>
            </w:r>
            <w:r w:rsidR="00410FA5">
              <w:t>items 1</w:t>
            </w:r>
            <w:r w:rsidRPr="00CB13B0">
              <w:t>–24, 36–67, 71), Schedules</w:t>
            </w:r>
            <w:r w:rsidR="0056271E" w:rsidRPr="00CB13B0">
              <w:t> </w:t>
            </w:r>
            <w:r w:rsidRPr="00CB13B0">
              <w:t>2–6, Schedule</w:t>
            </w:r>
            <w:r w:rsidR="0056271E" w:rsidRPr="00CB13B0">
              <w:t> </w:t>
            </w:r>
            <w:r w:rsidRPr="00CB13B0">
              <w:t>7 (</w:t>
            </w:r>
            <w:r w:rsidR="00410FA5">
              <w:t>items 1</w:t>
            </w:r>
            <w:r w:rsidRPr="00CB13B0">
              <w:t>–3, 5–12, 14), Schedule</w:t>
            </w:r>
            <w:r w:rsidR="0056271E" w:rsidRPr="00CB13B0">
              <w:t> </w:t>
            </w:r>
            <w:r w:rsidRPr="00CB13B0">
              <w:t>8 (</w:t>
            </w:r>
            <w:r w:rsidR="00410FA5">
              <w:t>items 6</w:t>
            </w:r>
            <w:r w:rsidRPr="00CB13B0">
              <w:t>–13), Schedule</w:t>
            </w:r>
            <w:r w:rsidR="0056271E" w:rsidRPr="00CB13B0">
              <w:t> </w:t>
            </w:r>
            <w:r w:rsidRPr="00CB13B0">
              <w:t>9 and Schedule</w:t>
            </w:r>
            <w:r w:rsidR="0056271E" w:rsidRPr="00CB13B0">
              <w:t> </w:t>
            </w:r>
            <w:r w:rsidRPr="00CB13B0">
              <w:t>10 (</w:t>
            </w:r>
            <w:r w:rsidR="00410FA5">
              <w:t>items 1</w:t>
            </w:r>
            <w:r w:rsidRPr="00CB13B0">
              <w:t>, 7–25, 91, 92): Royal Assent</w:t>
            </w:r>
            <w:r w:rsidRPr="00CB13B0">
              <w:br/>
              <w:t>Schedule</w:t>
            </w:r>
            <w:r w:rsidR="0056271E" w:rsidRPr="00CB13B0">
              <w:t> </w:t>
            </w:r>
            <w:r w:rsidRPr="00CB13B0">
              <w:t>10 (</w:t>
            </w:r>
            <w:r w:rsidR="00410FA5">
              <w:t>items 5</w:t>
            </w:r>
            <w:r w:rsidRPr="00CB13B0">
              <w:t xml:space="preserve">7–88): </w:t>
            </w:r>
            <w:r w:rsidR="00410FA5">
              <w:t>1 July</w:t>
            </w:r>
            <w:r w:rsidRPr="00CB13B0">
              <w:t xml:space="preserve"> 2010</w:t>
            </w:r>
            <w:r w:rsidRPr="00CB13B0">
              <w:br/>
              <w:t>Sch 12 (</w:t>
            </w:r>
            <w:r w:rsidR="007E553F" w:rsidRPr="00CB13B0">
              <w:t>items 7</w:t>
            </w:r>
            <w:r w:rsidRPr="00CB13B0">
              <w:t xml:space="preserve">2–87): </w:t>
            </w:r>
            <w:smartTag w:uri="urn:schemas-microsoft-com:office:smarttags" w:element="date">
              <w:smartTagPr>
                <w:attr w:name="Month" w:val="9"/>
                <w:attr w:name="Day" w:val="27"/>
                <w:attr w:name="Year" w:val="2007"/>
              </w:smartTagPr>
              <w:r w:rsidRPr="00CB13B0">
                <w:t>27 Sept 2007</w:t>
              </w:r>
            </w:smartTag>
            <w:r w:rsidRPr="00CB13B0">
              <w:t xml:space="preserve"> (s 2(1) </w:t>
            </w:r>
            <w:r w:rsidR="00222892" w:rsidRPr="00CB13B0">
              <w:t>item 9</w:t>
            </w:r>
            <w:r w:rsidRPr="00CB13B0">
              <w:t>)</w:t>
            </w:r>
          </w:p>
        </w:tc>
        <w:tc>
          <w:tcPr>
            <w:tcW w:w="1566" w:type="dxa"/>
            <w:tcBorders>
              <w:top w:val="single" w:sz="4" w:space="0" w:color="auto"/>
              <w:bottom w:val="nil"/>
            </w:tcBorders>
            <w:shd w:val="clear" w:color="auto" w:fill="auto"/>
          </w:tcPr>
          <w:p w14:paraId="6BE04335" w14:textId="46F67777" w:rsidR="00F168B3" w:rsidRPr="00CB13B0" w:rsidRDefault="00F168B3" w:rsidP="00F776F0">
            <w:pPr>
              <w:pStyle w:val="ENoteTableText"/>
            </w:pPr>
            <w:r w:rsidRPr="00CB13B0">
              <w:t>s. 4, Sch. 1 (</w:t>
            </w:r>
            <w:r w:rsidR="00A13A22">
              <w:t>item 7</w:t>
            </w:r>
            <w:r w:rsidRPr="00CB13B0">
              <w:t>1), Sch. 2 (</w:t>
            </w:r>
            <w:r w:rsidR="00410FA5">
              <w:t>item 2</w:t>
            </w:r>
            <w:r w:rsidRPr="00CB13B0">
              <w:t>), Sch. 3 (</w:t>
            </w:r>
            <w:r w:rsidR="00410FA5">
              <w:t>item 1</w:t>
            </w:r>
            <w:r w:rsidRPr="00CB13B0">
              <w:t>1), Sch. 4 (</w:t>
            </w:r>
            <w:r w:rsidR="00A13A22">
              <w:t>item 7</w:t>
            </w:r>
            <w:r w:rsidRPr="00CB13B0">
              <w:t>), Sch. 5 (</w:t>
            </w:r>
            <w:r w:rsidR="00410FA5">
              <w:t>item 3</w:t>
            </w:r>
            <w:r w:rsidRPr="00CB13B0">
              <w:t>), Sch. 6 (</w:t>
            </w:r>
            <w:r w:rsidR="00410FA5">
              <w:t>item 6</w:t>
            </w:r>
            <w:r w:rsidRPr="00CB13B0">
              <w:t>8), Sch 7 (</w:t>
            </w:r>
            <w:r w:rsidR="00410FA5">
              <w:t>item 1</w:t>
            </w:r>
            <w:r w:rsidRPr="00CB13B0">
              <w:t>4), Sch. 8 (</w:t>
            </w:r>
            <w:r w:rsidR="00410FA5">
              <w:t>item 1</w:t>
            </w:r>
            <w:r w:rsidRPr="00CB13B0">
              <w:t>3), Sch. 9 (</w:t>
            </w:r>
            <w:r w:rsidR="00410FA5">
              <w:t>item 3</w:t>
            </w:r>
            <w:r w:rsidRPr="00CB13B0">
              <w:t>) and Sch. 10 (</w:t>
            </w:r>
            <w:r w:rsidR="00081BC2" w:rsidRPr="00CB13B0">
              <w:t>items 9</w:t>
            </w:r>
            <w:r w:rsidRPr="00CB13B0">
              <w:t>1, 92)</w:t>
            </w:r>
          </w:p>
        </w:tc>
      </w:tr>
      <w:tr w:rsidR="00F168B3" w:rsidRPr="00CB13B0" w14:paraId="44C64F12" w14:textId="77777777" w:rsidTr="00F776F0">
        <w:trPr>
          <w:cantSplit/>
        </w:trPr>
        <w:tc>
          <w:tcPr>
            <w:tcW w:w="1695" w:type="dxa"/>
            <w:tcBorders>
              <w:top w:val="nil"/>
              <w:bottom w:val="nil"/>
            </w:tcBorders>
            <w:shd w:val="clear" w:color="auto" w:fill="auto"/>
          </w:tcPr>
          <w:p w14:paraId="4CC11CA2"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7744FEA" w14:textId="77777777" w:rsidR="00F168B3" w:rsidRPr="00CB13B0" w:rsidRDefault="00F168B3" w:rsidP="00F776F0">
            <w:pPr>
              <w:pStyle w:val="ENoteTableText"/>
            </w:pPr>
          </w:p>
        </w:tc>
        <w:tc>
          <w:tcPr>
            <w:tcW w:w="992" w:type="dxa"/>
            <w:tcBorders>
              <w:top w:val="nil"/>
              <w:bottom w:val="nil"/>
            </w:tcBorders>
            <w:shd w:val="clear" w:color="auto" w:fill="auto"/>
          </w:tcPr>
          <w:p w14:paraId="342A8E6A" w14:textId="77777777" w:rsidR="00F168B3" w:rsidRPr="00CB13B0" w:rsidRDefault="00F168B3" w:rsidP="00F776F0">
            <w:pPr>
              <w:pStyle w:val="ENoteTableText"/>
            </w:pPr>
          </w:p>
        </w:tc>
        <w:tc>
          <w:tcPr>
            <w:tcW w:w="1843" w:type="dxa"/>
            <w:tcBorders>
              <w:top w:val="nil"/>
              <w:bottom w:val="nil"/>
            </w:tcBorders>
            <w:shd w:val="clear" w:color="auto" w:fill="auto"/>
          </w:tcPr>
          <w:p w14:paraId="5FA63A25" w14:textId="77777777" w:rsidR="00F168B3" w:rsidRPr="00CB13B0" w:rsidRDefault="00F168B3" w:rsidP="00F776F0">
            <w:pPr>
              <w:pStyle w:val="ENoteTableText"/>
            </w:pPr>
          </w:p>
        </w:tc>
        <w:tc>
          <w:tcPr>
            <w:tcW w:w="1566" w:type="dxa"/>
            <w:tcBorders>
              <w:top w:val="nil"/>
              <w:bottom w:val="nil"/>
            </w:tcBorders>
            <w:shd w:val="clear" w:color="auto" w:fill="auto"/>
          </w:tcPr>
          <w:p w14:paraId="07117BC8" w14:textId="77777777" w:rsidR="00F168B3" w:rsidRPr="00CB13B0" w:rsidRDefault="00F168B3" w:rsidP="00F776F0">
            <w:pPr>
              <w:pStyle w:val="ENoteTableText"/>
            </w:pPr>
          </w:p>
        </w:tc>
      </w:tr>
      <w:tr w:rsidR="00F168B3" w:rsidRPr="00CB13B0" w14:paraId="15DAB5B4" w14:textId="77777777" w:rsidTr="00F776F0">
        <w:trPr>
          <w:cantSplit/>
        </w:trPr>
        <w:tc>
          <w:tcPr>
            <w:tcW w:w="1695" w:type="dxa"/>
            <w:tcBorders>
              <w:top w:val="nil"/>
              <w:bottom w:val="single" w:sz="4" w:space="0" w:color="auto"/>
            </w:tcBorders>
            <w:shd w:val="clear" w:color="auto" w:fill="auto"/>
          </w:tcPr>
          <w:p w14:paraId="06D42DD9" w14:textId="77777777" w:rsidR="00F168B3" w:rsidRPr="00CB13B0" w:rsidRDefault="00F168B3" w:rsidP="00F776F0">
            <w:pPr>
              <w:pStyle w:val="ENoteTTi"/>
              <w:rPr>
                <w:rFonts w:eastAsiaTheme="minorHAnsi"/>
                <w:lang w:eastAsia="en-US"/>
              </w:rPr>
            </w:pPr>
            <w:r w:rsidRPr="00CB13B0">
              <w:t>Tax Laws Amendment (2009 Measures No.</w:t>
            </w:r>
            <w:r w:rsidR="0056271E" w:rsidRPr="00CB13B0">
              <w:t> </w:t>
            </w:r>
            <w:r w:rsidRPr="00CB13B0">
              <w:t>4) Act 2009</w:t>
            </w:r>
          </w:p>
        </w:tc>
        <w:tc>
          <w:tcPr>
            <w:tcW w:w="992" w:type="dxa"/>
            <w:tcBorders>
              <w:top w:val="nil"/>
              <w:bottom w:val="single" w:sz="4" w:space="0" w:color="auto"/>
            </w:tcBorders>
            <w:shd w:val="clear" w:color="auto" w:fill="auto"/>
          </w:tcPr>
          <w:p w14:paraId="14EF9C2D" w14:textId="77777777" w:rsidR="00F168B3" w:rsidRPr="00CB13B0" w:rsidRDefault="00F168B3" w:rsidP="00F776F0">
            <w:pPr>
              <w:pStyle w:val="ENoteTableText"/>
            </w:pPr>
            <w:r w:rsidRPr="00CB13B0">
              <w:t>88, 2009</w:t>
            </w:r>
          </w:p>
        </w:tc>
        <w:tc>
          <w:tcPr>
            <w:tcW w:w="992" w:type="dxa"/>
            <w:tcBorders>
              <w:top w:val="nil"/>
              <w:bottom w:val="single" w:sz="4" w:space="0" w:color="auto"/>
            </w:tcBorders>
            <w:shd w:val="clear" w:color="auto" w:fill="auto"/>
          </w:tcPr>
          <w:p w14:paraId="4747229E" w14:textId="77777777" w:rsidR="00F168B3" w:rsidRPr="00CB13B0" w:rsidRDefault="00F168B3" w:rsidP="00F776F0">
            <w:pPr>
              <w:pStyle w:val="ENoteTableText"/>
            </w:pPr>
            <w:r w:rsidRPr="00CB13B0">
              <w:t>18 Sept 2009</w:t>
            </w:r>
          </w:p>
        </w:tc>
        <w:tc>
          <w:tcPr>
            <w:tcW w:w="1843" w:type="dxa"/>
            <w:tcBorders>
              <w:top w:val="nil"/>
              <w:bottom w:val="single" w:sz="4" w:space="0" w:color="auto"/>
            </w:tcBorders>
            <w:shd w:val="clear" w:color="auto" w:fill="auto"/>
          </w:tcPr>
          <w:p w14:paraId="0F07F10D" w14:textId="5C917A84" w:rsidR="00F168B3" w:rsidRPr="00CB13B0" w:rsidRDefault="00F168B3" w:rsidP="00F776F0">
            <w:pPr>
              <w:pStyle w:val="ENoteTableText"/>
            </w:pPr>
            <w:r w:rsidRPr="00CB13B0">
              <w:t>Schedule</w:t>
            </w:r>
            <w:r w:rsidR="0056271E" w:rsidRPr="00CB13B0">
              <w:t> </w:t>
            </w:r>
            <w:r w:rsidRPr="00CB13B0">
              <w:t>5 (</w:t>
            </w:r>
            <w:r w:rsidR="00410FA5">
              <w:t>item 3</w:t>
            </w:r>
            <w:r w:rsidRPr="00CB13B0">
              <w:t>43): Royal Assent</w:t>
            </w:r>
          </w:p>
        </w:tc>
        <w:tc>
          <w:tcPr>
            <w:tcW w:w="1566" w:type="dxa"/>
            <w:tcBorders>
              <w:top w:val="nil"/>
              <w:bottom w:val="single" w:sz="4" w:space="0" w:color="auto"/>
            </w:tcBorders>
            <w:shd w:val="clear" w:color="auto" w:fill="auto"/>
          </w:tcPr>
          <w:p w14:paraId="3EB7378B" w14:textId="77777777" w:rsidR="00F168B3" w:rsidRPr="00CB13B0" w:rsidRDefault="00F168B3" w:rsidP="00F776F0">
            <w:pPr>
              <w:pStyle w:val="ENoteTableText"/>
            </w:pPr>
            <w:r w:rsidRPr="00CB13B0">
              <w:t>—</w:t>
            </w:r>
          </w:p>
        </w:tc>
      </w:tr>
      <w:tr w:rsidR="00F168B3" w:rsidRPr="00CB13B0" w14:paraId="7E78665F" w14:textId="77777777" w:rsidTr="00F776F0">
        <w:trPr>
          <w:cantSplit/>
        </w:trPr>
        <w:tc>
          <w:tcPr>
            <w:tcW w:w="1695" w:type="dxa"/>
            <w:tcBorders>
              <w:top w:val="single" w:sz="4" w:space="0" w:color="auto"/>
              <w:bottom w:val="single" w:sz="4" w:space="0" w:color="auto"/>
            </w:tcBorders>
            <w:shd w:val="clear" w:color="auto" w:fill="auto"/>
          </w:tcPr>
          <w:p w14:paraId="02796494" w14:textId="77777777" w:rsidR="00F168B3" w:rsidRPr="00CB13B0" w:rsidRDefault="00F168B3" w:rsidP="00F776F0">
            <w:pPr>
              <w:pStyle w:val="ENoteTableText"/>
            </w:pPr>
            <w:r w:rsidRPr="00CB13B0">
              <w:t>Families, Community Services and Indigenous Affairs Legislation Amendment (Child Disability Assistance) Act 2007</w:t>
            </w:r>
          </w:p>
        </w:tc>
        <w:tc>
          <w:tcPr>
            <w:tcW w:w="992" w:type="dxa"/>
            <w:tcBorders>
              <w:top w:val="single" w:sz="4" w:space="0" w:color="auto"/>
              <w:bottom w:val="single" w:sz="4" w:space="0" w:color="auto"/>
            </w:tcBorders>
            <w:shd w:val="clear" w:color="auto" w:fill="auto"/>
          </w:tcPr>
          <w:p w14:paraId="06143F5C" w14:textId="77777777" w:rsidR="00F168B3" w:rsidRPr="00CB13B0" w:rsidRDefault="00F168B3" w:rsidP="00F776F0">
            <w:pPr>
              <w:pStyle w:val="ENoteTableText"/>
            </w:pPr>
            <w:r w:rsidRPr="00CB13B0">
              <w:t>182, 2007</w:t>
            </w:r>
          </w:p>
        </w:tc>
        <w:tc>
          <w:tcPr>
            <w:tcW w:w="992" w:type="dxa"/>
            <w:tcBorders>
              <w:top w:val="single" w:sz="4" w:space="0" w:color="auto"/>
              <w:bottom w:val="single" w:sz="4" w:space="0" w:color="auto"/>
            </w:tcBorders>
            <w:shd w:val="clear" w:color="auto" w:fill="auto"/>
          </w:tcPr>
          <w:p w14:paraId="51CF6BBD" w14:textId="77777777" w:rsidR="00F168B3" w:rsidRPr="00CB13B0" w:rsidRDefault="00F168B3" w:rsidP="00F776F0">
            <w:pPr>
              <w:pStyle w:val="ENoteTableText"/>
            </w:pPr>
            <w:smartTag w:uri="urn:schemas-microsoft-com:office:smarttags" w:element="date">
              <w:smartTagPr>
                <w:attr w:name="Month" w:val="9"/>
                <w:attr w:name="Day" w:val="28"/>
                <w:attr w:name="Year" w:val="2007"/>
              </w:smartTagPr>
              <w:r w:rsidRPr="00CB13B0">
                <w:t>28 Sept 2007</w:t>
              </w:r>
            </w:smartTag>
          </w:p>
        </w:tc>
        <w:tc>
          <w:tcPr>
            <w:tcW w:w="1843" w:type="dxa"/>
            <w:tcBorders>
              <w:top w:val="single" w:sz="4" w:space="0" w:color="auto"/>
              <w:bottom w:val="single" w:sz="4" w:space="0" w:color="auto"/>
            </w:tcBorders>
            <w:shd w:val="clear" w:color="auto" w:fill="auto"/>
          </w:tcPr>
          <w:p w14:paraId="1D650ECA" w14:textId="77777777" w:rsidR="00F168B3" w:rsidRPr="00CB13B0" w:rsidRDefault="00F168B3" w:rsidP="00F776F0">
            <w:pPr>
              <w:pStyle w:val="ENoteTableText"/>
            </w:pPr>
            <w:r w:rsidRPr="00CB13B0">
              <w:t>Schedule</w:t>
            </w:r>
            <w:r w:rsidR="0056271E" w:rsidRPr="00CB13B0">
              <w:t> </w:t>
            </w:r>
            <w:r w:rsidRPr="00CB13B0">
              <w:t xml:space="preserve">1: </w:t>
            </w:r>
            <w:smartTag w:uri="urn:schemas-microsoft-com:office:smarttags" w:element="date">
              <w:smartTagPr>
                <w:attr w:name="Month" w:val="10"/>
                <w:attr w:name="Day" w:val="1"/>
                <w:attr w:name="Year" w:val="2007"/>
              </w:smartTagPr>
              <w:r w:rsidRPr="00CB13B0">
                <w:t>1 Oct 2007</w:t>
              </w:r>
            </w:smartTag>
            <w:r w:rsidRPr="00CB13B0">
              <w:br/>
              <w:t>Remainder: Royal Assent</w:t>
            </w:r>
          </w:p>
        </w:tc>
        <w:tc>
          <w:tcPr>
            <w:tcW w:w="1566" w:type="dxa"/>
            <w:tcBorders>
              <w:top w:val="single" w:sz="4" w:space="0" w:color="auto"/>
              <w:bottom w:val="single" w:sz="4" w:space="0" w:color="auto"/>
            </w:tcBorders>
            <w:shd w:val="clear" w:color="auto" w:fill="auto"/>
          </w:tcPr>
          <w:p w14:paraId="48F51D78" w14:textId="77777777" w:rsidR="00F168B3" w:rsidRPr="00CB13B0" w:rsidRDefault="00F168B3" w:rsidP="00F776F0">
            <w:pPr>
              <w:pStyle w:val="ENoteTableText"/>
            </w:pPr>
            <w:r w:rsidRPr="00CB13B0">
              <w:t>—</w:t>
            </w:r>
          </w:p>
        </w:tc>
      </w:tr>
      <w:tr w:rsidR="00F168B3" w:rsidRPr="00CB13B0" w14:paraId="4FDD51BC" w14:textId="77777777" w:rsidTr="00F776F0">
        <w:trPr>
          <w:cantSplit/>
        </w:trPr>
        <w:tc>
          <w:tcPr>
            <w:tcW w:w="1695" w:type="dxa"/>
            <w:tcBorders>
              <w:top w:val="single" w:sz="4" w:space="0" w:color="auto"/>
              <w:bottom w:val="single" w:sz="4" w:space="0" w:color="auto"/>
            </w:tcBorders>
            <w:shd w:val="clear" w:color="auto" w:fill="auto"/>
          </w:tcPr>
          <w:p w14:paraId="6BFC4C49" w14:textId="77777777" w:rsidR="00F168B3" w:rsidRPr="00CB13B0" w:rsidRDefault="00F168B3" w:rsidP="00F776F0">
            <w:pPr>
              <w:pStyle w:val="ENoteTableText"/>
            </w:pPr>
            <w:r w:rsidRPr="00CB13B0">
              <w:t>Families, Community Services and Indigenous Affairs Legislation Amendment (Further 2007 Budget Measures) Act 2007</w:t>
            </w:r>
          </w:p>
        </w:tc>
        <w:tc>
          <w:tcPr>
            <w:tcW w:w="992" w:type="dxa"/>
            <w:tcBorders>
              <w:top w:val="single" w:sz="4" w:space="0" w:color="auto"/>
              <w:bottom w:val="single" w:sz="4" w:space="0" w:color="auto"/>
            </w:tcBorders>
            <w:shd w:val="clear" w:color="auto" w:fill="auto"/>
          </w:tcPr>
          <w:p w14:paraId="49077D70" w14:textId="77777777" w:rsidR="00F168B3" w:rsidRPr="00CB13B0" w:rsidRDefault="00F168B3" w:rsidP="00F776F0">
            <w:pPr>
              <w:pStyle w:val="ENoteTableText"/>
            </w:pPr>
            <w:r w:rsidRPr="00CB13B0">
              <w:t>183, 2007</w:t>
            </w:r>
          </w:p>
        </w:tc>
        <w:tc>
          <w:tcPr>
            <w:tcW w:w="992" w:type="dxa"/>
            <w:tcBorders>
              <w:top w:val="single" w:sz="4" w:space="0" w:color="auto"/>
              <w:bottom w:val="single" w:sz="4" w:space="0" w:color="auto"/>
            </w:tcBorders>
            <w:shd w:val="clear" w:color="auto" w:fill="auto"/>
          </w:tcPr>
          <w:p w14:paraId="3F640156" w14:textId="77777777" w:rsidR="00F168B3" w:rsidRPr="00CB13B0" w:rsidRDefault="00F168B3" w:rsidP="00F776F0">
            <w:pPr>
              <w:pStyle w:val="ENoteTableText"/>
            </w:pPr>
            <w:smartTag w:uri="urn:schemas-microsoft-com:office:smarttags" w:element="date">
              <w:smartTagPr>
                <w:attr w:name="Month" w:val="9"/>
                <w:attr w:name="Day" w:val="28"/>
                <w:attr w:name="Year" w:val="2007"/>
              </w:smartTagPr>
              <w:r w:rsidRPr="00CB13B0">
                <w:t>28 Sept 2007</w:t>
              </w:r>
            </w:smartTag>
          </w:p>
        </w:tc>
        <w:tc>
          <w:tcPr>
            <w:tcW w:w="1843" w:type="dxa"/>
            <w:tcBorders>
              <w:top w:val="single" w:sz="4" w:space="0" w:color="auto"/>
              <w:bottom w:val="single" w:sz="4" w:space="0" w:color="auto"/>
            </w:tcBorders>
            <w:shd w:val="clear" w:color="auto" w:fill="auto"/>
          </w:tcPr>
          <w:p w14:paraId="7A941D4D" w14:textId="77777777" w:rsidR="00F168B3" w:rsidRPr="00CB13B0" w:rsidRDefault="00F168B3" w:rsidP="00F776F0">
            <w:pPr>
              <w:pStyle w:val="ENoteTableText"/>
            </w:pPr>
            <w:smartTag w:uri="urn:schemas-microsoft-com:office:smarttags" w:element="date">
              <w:smartTagPr>
                <w:attr w:name="Month" w:val="1"/>
                <w:attr w:name="Day" w:val="1"/>
                <w:attr w:name="Year" w:val="2008"/>
              </w:smartTagPr>
              <w:r w:rsidRPr="00CB13B0">
                <w:t>1 Jan 2008</w:t>
              </w:r>
            </w:smartTag>
          </w:p>
        </w:tc>
        <w:tc>
          <w:tcPr>
            <w:tcW w:w="1566" w:type="dxa"/>
            <w:tcBorders>
              <w:top w:val="single" w:sz="4" w:space="0" w:color="auto"/>
              <w:bottom w:val="single" w:sz="4" w:space="0" w:color="auto"/>
            </w:tcBorders>
            <w:shd w:val="clear" w:color="auto" w:fill="auto"/>
          </w:tcPr>
          <w:p w14:paraId="1F3503BE" w14:textId="77777777" w:rsidR="00F168B3" w:rsidRPr="00CB13B0" w:rsidRDefault="00F168B3" w:rsidP="00F776F0">
            <w:pPr>
              <w:pStyle w:val="ENoteTableText"/>
            </w:pPr>
            <w:r w:rsidRPr="00CB13B0">
              <w:t>—</w:t>
            </w:r>
          </w:p>
        </w:tc>
      </w:tr>
      <w:tr w:rsidR="00F168B3" w:rsidRPr="00CB13B0" w14:paraId="2D798D5F" w14:textId="77777777" w:rsidTr="00F776F0">
        <w:trPr>
          <w:cantSplit/>
        </w:trPr>
        <w:tc>
          <w:tcPr>
            <w:tcW w:w="1695" w:type="dxa"/>
            <w:tcBorders>
              <w:top w:val="single" w:sz="4" w:space="0" w:color="auto"/>
              <w:bottom w:val="single" w:sz="4" w:space="0" w:color="auto"/>
            </w:tcBorders>
            <w:shd w:val="clear" w:color="auto" w:fill="auto"/>
          </w:tcPr>
          <w:p w14:paraId="78957E99" w14:textId="77777777" w:rsidR="00F168B3" w:rsidRPr="00CB13B0" w:rsidRDefault="00F168B3" w:rsidP="00F776F0">
            <w:pPr>
              <w:pStyle w:val="ENoteTableText"/>
            </w:pPr>
            <w:r w:rsidRPr="00CB13B0">
              <w:lastRenderedPageBreak/>
              <w:t>Social Security Legislation Amendment (2007 Budget Measures for Students) Act 2007</w:t>
            </w:r>
          </w:p>
        </w:tc>
        <w:tc>
          <w:tcPr>
            <w:tcW w:w="992" w:type="dxa"/>
            <w:tcBorders>
              <w:top w:val="single" w:sz="4" w:space="0" w:color="auto"/>
              <w:bottom w:val="single" w:sz="4" w:space="0" w:color="auto"/>
            </w:tcBorders>
            <w:shd w:val="clear" w:color="auto" w:fill="auto"/>
          </w:tcPr>
          <w:p w14:paraId="1A26A39A" w14:textId="77777777" w:rsidR="00F168B3" w:rsidRPr="00CB13B0" w:rsidRDefault="00F168B3" w:rsidP="00F776F0">
            <w:pPr>
              <w:pStyle w:val="ENoteTableText"/>
            </w:pPr>
            <w:r w:rsidRPr="00CB13B0">
              <w:t>184, 2007</w:t>
            </w:r>
          </w:p>
        </w:tc>
        <w:tc>
          <w:tcPr>
            <w:tcW w:w="992" w:type="dxa"/>
            <w:tcBorders>
              <w:top w:val="single" w:sz="4" w:space="0" w:color="auto"/>
              <w:bottom w:val="single" w:sz="4" w:space="0" w:color="auto"/>
            </w:tcBorders>
            <w:shd w:val="clear" w:color="auto" w:fill="auto"/>
          </w:tcPr>
          <w:p w14:paraId="575F13B3" w14:textId="77777777" w:rsidR="00F168B3" w:rsidRPr="00CB13B0" w:rsidRDefault="00F168B3" w:rsidP="00F776F0">
            <w:pPr>
              <w:pStyle w:val="ENoteTableText"/>
            </w:pPr>
            <w:smartTag w:uri="urn:schemas-microsoft-com:office:smarttags" w:element="date">
              <w:smartTagPr>
                <w:attr w:name="Month" w:val="9"/>
                <w:attr w:name="Day" w:val="28"/>
                <w:attr w:name="Year" w:val="2007"/>
              </w:smartTagPr>
              <w:r w:rsidRPr="00CB13B0">
                <w:t>28 Sept 2007</w:t>
              </w:r>
            </w:smartTag>
          </w:p>
        </w:tc>
        <w:tc>
          <w:tcPr>
            <w:tcW w:w="1843" w:type="dxa"/>
            <w:tcBorders>
              <w:top w:val="single" w:sz="4" w:space="0" w:color="auto"/>
              <w:bottom w:val="single" w:sz="4" w:space="0" w:color="auto"/>
            </w:tcBorders>
            <w:shd w:val="clear" w:color="auto" w:fill="auto"/>
          </w:tcPr>
          <w:p w14:paraId="7583A22D" w14:textId="77777777" w:rsidR="00F168B3" w:rsidRPr="00CB13B0" w:rsidRDefault="00F168B3" w:rsidP="00F776F0">
            <w:pPr>
              <w:pStyle w:val="ENoteTableText"/>
            </w:pPr>
            <w:r w:rsidRPr="00CB13B0">
              <w:t>Schedule</w:t>
            </w:r>
            <w:r w:rsidR="0056271E" w:rsidRPr="00CB13B0">
              <w:t> </w:t>
            </w:r>
            <w:r w:rsidRPr="00CB13B0">
              <w:t>3: 1 Jan 2008</w:t>
            </w:r>
          </w:p>
        </w:tc>
        <w:tc>
          <w:tcPr>
            <w:tcW w:w="1566" w:type="dxa"/>
            <w:tcBorders>
              <w:top w:val="single" w:sz="4" w:space="0" w:color="auto"/>
              <w:bottom w:val="single" w:sz="4" w:space="0" w:color="auto"/>
            </w:tcBorders>
            <w:shd w:val="clear" w:color="auto" w:fill="auto"/>
          </w:tcPr>
          <w:p w14:paraId="55F1849E" w14:textId="79142E3F" w:rsidR="00F168B3" w:rsidRPr="00CB13B0" w:rsidRDefault="00F168B3" w:rsidP="00F776F0">
            <w:pPr>
              <w:pStyle w:val="ENoteTableText"/>
            </w:pPr>
            <w:r w:rsidRPr="00CB13B0">
              <w:t>Sch. 3 (</w:t>
            </w:r>
            <w:r w:rsidR="00410FA5">
              <w:t>item 1</w:t>
            </w:r>
            <w:r w:rsidRPr="00CB13B0">
              <w:t>0)</w:t>
            </w:r>
          </w:p>
        </w:tc>
      </w:tr>
      <w:tr w:rsidR="00F168B3" w:rsidRPr="00CB13B0" w14:paraId="4D204695" w14:textId="77777777" w:rsidTr="00F776F0">
        <w:trPr>
          <w:cantSplit/>
        </w:trPr>
        <w:tc>
          <w:tcPr>
            <w:tcW w:w="1695" w:type="dxa"/>
            <w:tcBorders>
              <w:top w:val="single" w:sz="4" w:space="0" w:color="auto"/>
              <w:bottom w:val="single" w:sz="4" w:space="0" w:color="auto"/>
            </w:tcBorders>
            <w:shd w:val="clear" w:color="auto" w:fill="auto"/>
          </w:tcPr>
          <w:p w14:paraId="2B314589" w14:textId="77777777" w:rsidR="00F168B3" w:rsidRPr="00CB13B0" w:rsidRDefault="00F168B3" w:rsidP="00F776F0">
            <w:pPr>
              <w:pStyle w:val="ENoteTableText"/>
            </w:pPr>
            <w:r w:rsidRPr="00CB13B0">
              <w:t>Workplace Relations Amendment (Transition to Forward with Fairness) Act 2008</w:t>
            </w:r>
          </w:p>
        </w:tc>
        <w:tc>
          <w:tcPr>
            <w:tcW w:w="992" w:type="dxa"/>
            <w:tcBorders>
              <w:top w:val="single" w:sz="4" w:space="0" w:color="auto"/>
              <w:bottom w:val="single" w:sz="4" w:space="0" w:color="auto"/>
            </w:tcBorders>
            <w:shd w:val="clear" w:color="auto" w:fill="auto"/>
          </w:tcPr>
          <w:p w14:paraId="1C457250" w14:textId="77777777" w:rsidR="00F168B3" w:rsidRPr="00CB13B0" w:rsidRDefault="00F168B3" w:rsidP="00F776F0">
            <w:pPr>
              <w:pStyle w:val="ENoteTableText"/>
            </w:pPr>
            <w:r w:rsidRPr="00CB13B0">
              <w:t>8, 2008</w:t>
            </w:r>
          </w:p>
        </w:tc>
        <w:tc>
          <w:tcPr>
            <w:tcW w:w="992" w:type="dxa"/>
            <w:tcBorders>
              <w:top w:val="single" w:sz="4" w:space="0" w:color="auto"/>
              <w:bottom w:val="single" w:sz="4" w:space="0" w:color="auto"/>
            </w:tcBorders>
            <w:shd w:val="clear" w:color="auto" w:fill="auto"/>
          </w:tcPr>
          <w:p w14:paraId="2F3F1CDD" w14:textId="77777777" w:rsidR="00F168B3" w:rsidRPr="00CB13B0" w:rsidRDefault="00F168B3" w:rsidP="00F776F0">
            <w:pPr>
              <w:pStyle w:val="ENoteTableText"/>
            </w:pPr>
            <w:smartTag w:uri="urn:schemas-microsoft-com:office:smarttags" w:element="date">
              <w:smartTagPr>
                <w:attr w:name="Month" w:val="3"/>
                <w:attr w:name="Day" w:val="20"/>
                <w:attr w:name="Year" w:val="2008"/>
              </w:smartTagPr>
              <w:r w:rsidRPr="00CB13B0">
                <w:t>20 Mar 2008</w:t>
              </w:r>
            </w:smartTag>
          </w:p>
        </w:tc>
        <w:tc>
          <w:tcPr>
            <w:tcW w:w="1843" w:type="dxa"/>
            <w:tcBorders>
              <w:top w:val="single" w:sz="4" w:space="0" w:color="auto"/>
              <w:bottom w:val="single" w:sz="4" w:space="0" w:color="auto"/>
            </w:tcBorders>
            <w:shd w:val="clear" w:color="auto" w:fill="auto"/>
          </w:tcPr>
          <w:p w14:paraId="23430DCC" w14:textId="31DD735D" w:rsidR="00F168B3" w:rsidRPr="00CB13B0" w:rsidRDefault="00F168B3" w:rsidP="00F776F0">
            <w:pPr>
              <w:pStyle w:val="ENoteTableText"/>
            </w:pPr>
            <w:r w:rsidRPr="00CB13B0">
              <w:t>Sch 1 (</w:t>
            </w:r>
            <w:r w:rsidR="00410FA5">
              <w:t>item 2</w:t>
            </w:r>
            <w:r w:rsidRPr="00CB13B0">
              <w:t xml:space="preserve">71): 28 Mar 2008 (s 2(1) </w:t>
            </w:r>
            <w:r w:rsidR="00410FA5">
              <w:t>item 2</w:t>
            </w:r>
            <w:r w:rsidRPr="00CB13B0">
              <w:t>)</w:t>
            </w:r>
          </w:p>
        </w:tc>
        <w:tc>
          <w:tcPr>
            <w:tcW w:w="1566" w:type="dxa"/>
            <w:tcBorders>
              <w:top w:val="single" w:sz="4" w:space="0" w:color="auto"/>
              <w:bottom w:val="single" w:sz="4" w:space="0" w:color="auto"/>
            </w:tcBorders>
            <w:shd w:val="clear" w:color="auto" w:fill="auto"/>
          </w:tcPr>
          <w:p w14:paraId="5E7517D6" w14:textId="77777777" w:rsidR="00F168B3" w:rsidRPr="00CB13B0" w:rsidRDefault="00F168B3" w:rsidP="00F776F0">
            <w:pPr>
              <w:pStyle w:val="ENoteTableText"/>
            </w:pPr>
            <w:r w:rsidRPr="00CB13B0">
              <w:t>—</w:t>
            </w:r>
          </w:p>
        </w:tc>
      </w:tr>
      <w:tr w:rsidR="00F168B3" w:rsidRPr="00CB13B0" w14:paraId="54BBFCCC" w14:textId="77777777" w:rsidTr="00F776F0">
        <w:trPr>
          <w:cantSplit/>
        </w:trPr>
        <w:tc>
          <w:tcPr>
            <w:tcW w:w="1695" w:type="dxa"/>
            <w:tcBorders>
              <w:top w:val="single" w:sz="4" w:space="0" w:color="auto"/>
              <w:bottom w:val="single" w:sz="4" w:space="0" w:color="auto"/>
            </w:tcBorders>
            <w:shd w:val="clear" w:color="auto" w:fill="auto"/>
          </w:tcPr>
          <w:p w14:paraId="6A4093CC" w14:textId="77777777" w:rsidR="00F168B3" w:rsidRPr="00CB13B0" w:rsidRDefault="00F168B3" w:rsidP="00F776F0">
            <w:pPr>
              <w:pStyle w:val="ENoteTableText"/>
            </w:pPr>
            <w:r w:rsidRPr="00CB13B0">
              <w:t>Screen Australia and the National Film and Sound Archive (Consequential and Transitional Provisions) Act 2008</w:t>
            </w:r>
          </w:p>
        </w:tc>
        <w:tc>
          <w:tcPr>
            <w:tcW w:w="992" w:type="dxa"/>
            <w:tcBorders>
              <w:top w:val="single" w:sz="4" w:space="0" w:color="auto"/>
              <w:bottom w:val="single" w:sz="4" w:space="0" w:color="auto"/>
            </w:tcBorders>
            <w:shd w:val="clear" w:color="auto" w:fill="auto"/>
          </w:tcPr>
          <w:p w14:paraId="4A72F8DD" w14:textId="77777777" w:rsidR="00F168B3" w:rsidRPr="00CB13B0" w:rsidRDefault="00F168B3" w:rsidP="00F776F0">
            <w:pPr>
              <w:pStyle w:val="ENoteTableText"/>
            </w:pPr>
            <w:r w:rsidRPr="00CB13B0">
              <w:t>13, 2008</w:t>
            </w:r>
          </w:p>
        </w:tc>
        <w:tc>
          <w:tcPr>
            <w:tcW w:w="992" w:type="dxa"/>
            <w:tcBorders>
              <w:top w:val="single" w:sz="4" w:space="0" w:color="auto"/>
              <w:bottom w:val="single" w:sz="4" w:space="0" w:color="auto"/>
            </w:tcBorders>
            <w:shd w:val="clear" w:color="auto" w:fill="auto"/>
          </w:tcPr>
          <w:p w14:paraId="37C20483" w14:textId="77777777" w:rsidR="00F168B3" w:rsidRPr="00CB13B0" w:rsidRDefault="00F168B3" w:rsidP="00F776F0">
            <w:pPr>
              <w:pStyle w:val="ENoteTableText"/>
            </w:pPr>
            <w:smartTag w:uri="urn:schemas-microsoft-com:office:smarttags" w:element="date">
              <w:smartTagPr>
                <w:attr w:name="Month" w:val="3"/>
                <w:attr w:name="Day" w:val="20"/>
                <w:attr w:name="Year" w:val="2008"/>
              </w:smartTagPr>
              <w:r w:rsidRPr="00CB13B0">
                <w:t>20 Mar 2008</w:t>
              </w:r>
            </w:smartTag>
          </w:p>
        </w:tc>
        <w:tc>
          <w:tcPr>
            <w:tcW w:w="1843" w:type="dxa"/>
            <w:tcBorders>
              <w:top w:val="single" w:sz="4" w:space="0" w:color="auto"/>
              <w:bottom w:val="single" w:sz="4" w:space="0" w:color="auto"/>
            </w:tcBorders>
            <w:shd w:val="clear" w:color="auto" w:fill="auto"/>
          </w:tcPr>
          <w:p w14:paraId="2933E158" w14:textId="3CFDC152" w:rsidR="00F168B3" w:rsidRPr="00CB13B0" w:rsidRDefault="00F168B3" w:rsidP="00F776F0">
            <w:pPr>
              <w:pStyle w:val="ENoteTableText"/>
            </w:pPr>
            <w:r w:rsidRPr="00CB13B0">
              <w:t>Sch 1 (</w:t>
            </w:r>
            <w:r w:rsidR="00410FA5">
              <w:t>items 3</w:t>
            </w:r>
            <w:r w:rsidRPr="00CB13B0">
              <w:t xml:space="preserve">, 4): </w:t>
            </w:r>
            <w:r w:rsidR="00410FA5">
              <w:t>1 July</w:t>
            </w:r>
            <w:r w:rsidRPr="00CB13B0">
              <w:t xml:space="preserve"> 2008 (s 2(1) </w:t>
            </w:r>
            <w:r w:rsidR="00410FA5">
              <w:t>item 2</w:t>
            </w:r>
            <w:r w:rsidRPr="00CB13B0">
              <w:t>)</w:t>
            </w:r>
          </w:p>
        </w:tc>
        <w:tc>
          <w:tcPr>
            <w:tcW w:w="1566" w:type="dxa"/>
            <w:tcBorders>
              <w:top w:val="single" w:sz="4" w:space="0" w:color="auto"/>
              <w:bottom w:val="single" w:sz="4" w:space="0" w:color="auto"/>
            </w:tcBorders>
            <w:shd w:val="clear" w:color="auto" w:fill="auto"/>
          </w:tcPr>
          <w:p w14:paraId="4658B8F2" w14:textId="77777777" w:rsidR="00F168B3" w:rsidRPr="00CB13B0" w:rsidRDefault="00F168B3" w:rsidP="00F776F0">
            <w:pPr>
              <w:pStyle w:val="ENoteTableText"/>
            </w:pPr>
            <w:r w:rsidRPr="00CB13B0">
              <w:t>—</w:t>
            </w:r>
          </w:p>
        </w:tc>
      </w:tr>
      <w:tr w:rsidR="00F168B3" w:rsidRPr="00CB13B0" w14:paraId="54BE669C" w14:textId="77777777" w:rsidTr="00F776F0">
        <w:trPr>
          <w:cantSplit/>
        </w:trPr>
        <w:tc>
          <w:tcPr>
            <w:tcW w:w="1695" w:type="dxa"/>
            <w:tcBorders>
              <w:top w:val="single" w:sz="4" w:space="0" w:color="auto"/>
              <w:bottom w:val="single" w:sz="4" w:space="0" w:color="auto"/>
            </w:tcBorders>
            <w:shd w:val="clear" w:color="auto" w:fill="auto"/>
          </w:tcPr>
          <w:p w14:paraId="4ADDF2A1" w14:textId="3178E449" w:rsidR="00F168B3" w:rsidRPr="00CB13B0" w:rsidRDefault="00F168B3" w:rsidP="00F776F0">
            <w:pPr>
              <w:pStyle w:val="ENoteTableText"/>
            </w:pPr>
            <w:r w:rsidRPr="00CB13B0">
              <w:t>Social Security and Veterans’ Entitlements Legislation Amendment (One</w:t>
            </w:r>
            <w:r w:rsidR="00410FA5">
              <w:noBreakHyphen/>
            </w:r>
            <w:r w:rsidRPr="00CB13B0">
              <w:t>off Payments and Other Budget Measures) Act 2008</w:t>
            </w:r>
          </w:p>
        </w:tc>
        <w:tc>
          <w:tcPr>
            <w:tcW w:w="992" w:type="dxa"/>
            <w:tcBorders>
              <w:top w:val="single" w:sz="4" w:space="0" w:color="auto"/>
              <w:bottom w:val="single" w:sz="4" w:space="0" w:color="auto"/>
            </w:tcBorders>
            <w:shd w:val="clear" w:color="auto" w:fill="auto"/>
          </w:tcPr>
          <w:p w14:paraId="3FB1E022" w14:textId="77777777" w:rsidR="00F168B3" w:rsidRPr="00CB13B0" w:rsidRDefault="00F168B3" w:rsidP="00F776F0">
            <w:pPr>
              <w:pStyle w:val="ENoteTableText"/>
            </w:pPr>
            <w:r w:rsidRPr="00CB13B0">
              <w:t>19, 2008</w:t>
            </w:r>
          </w:p>
        </w:tc>
        <w:tc>
          <w:tcPr>
            <w:tcW w:w="992" w:type="dxa"/>
            <w:tcBorders>
              <w:top w:val="single" w:sz="4" w:space="0" w:color="auto"/>
              <w:bottom w:val="single" w:sz="4" w:space="0" w:color="auto"/>
            </w:tcBorders>
            <w:shd w:val="clear" w:color="auto" w:fill="auto"/>
          </w:tcPr>
          <w:p w14:paraId="25F0436E" w14:textId="77777777" w:rsidR="00F168B3" w:rsidRPr="00CB13B0" w:rsidRDefault="00F168B3" w:rsidP="00F776F0">
            <w:pPr>
              <w:pStyle w:val="ENoteTableText"/>
            </w:pPr>
            <w:r w:rsidRPr="00CB13B0">
              <w:t>26</w:t>
            </w:r>
            <w:r w:rsidR="0056271E" w:rsidRPr="00CB13B0">
              <w:t> </w:t>
            </w:r>
            <w:r w:rsidRPr="00CB13B0">
              <w:t>May 2008</w:t>
            </w:r>
          </w:p>
        </w:tc>
        <w:tc>
          <w:tcPr>
            <w:tcW w:w="1843" w:type="dxa"/>
            <w:tcBorders>
              <w:top w:val="single" w:sz="4" w:space="0" w:color="auto"/>
              <w:bottom w:val="single" w:sz="4" w:space="0" w:color="auto"/>
            </w:tcBorders>
            <w:shd w:val="clear" w:color="auto" w:fill="auto"/>
          </w:tcPr>
          <w:p w14:paraId="0D57ACF4" w14:textId="0D1F1753" w:rsidR="00F168B3" w:rsidRPr="00CB13B0" w:rsidRDefault="00F168B3" w:rsidP="00F776F0">
            <w:pPr>
              <w:pStyle w:val="ENoteTableText"/>
            </w:pPr>
            <w:r w:rsidRPr="00CB13B0">
              <w:t>Schedule</w:t>
            </w:r>
            <w:r w:rsidR="0056271E" w:rsidRPr="00CB13B0">
              <w:t> </w:t>
            </w:r>
            <w:r w:rsidRPr="00CB13B0">
              <w:t>1 (</w:t>
            </w:r>
            <w:r w:rsidR="00410FA5">
              <w:t>items 1</w:t>
            </w:r>
            <w:r w:rsidRPr="00CB13B0">
              <w:t>7–25) and Schedule</w:t>
            </w:r>
            <w:r w:rsidR="0056271E" w:rsidRPr="00CB13B0">
              <w:t> </w:t>
            </w:r>
            <w:r w:rsidRPr="00CB13B0">
              <w:t>3 (</w:t>
            </w:r>
            <w:r w:rsidR="00410FA5">
              <w:t>items 1</w:t>
            </w:r>
            <w:r w:rsidRPr="00CB13B0">
              <w:t>4–32): Royal Assent</w:t>
            </w:r>
          </w:p>
        </w:tc>
        <w:tc>
          <w:tcPr>
            <w:tcW w:w="1566" w:type="dxa"/>
            <w:tcBorders>
              <w:top w:val="single" w:sz="4" w:space="0" w:color="auto"/>
              <w:bottom w:val="single" w:sz="4" w:space="0" w:color="auto"/>
            </w:tcBorders>
            <w:shd w:val="clear" w:color="auto" w:fill="auto"/>
          </w:tcPr>
          <w:p w14:paraId="7792C5E2" w14:textId="77777777" w:rsidR="00F168B3" w:rsidRPr="00CB13B0" w:rsidRDefault="00F168B3" w:rsidP="00F776F0">
            <w:pPr>
              <w:pStyle w:val="ENoteTableText"/>
            </w:pPr>
            <w:r w:rsidRPr="00CB13B0">
              <w:t>—</w:t>
            </w:r>
          </w:p>
        </w:tc>
      </w:tr>
      <w:tr w:rsidR="00F168B3" w:rsidRPr="00CB13B0" w14:paraId="2B6077DB" w14:textId="77777777" w:rsidTr="00F776F0">
        <w:trPr>
          <w:cantSplit/>
        </w:trPr>
        <w:tc>
          <w:tcPr>
            <w:tcW w:w="1695" w:type="dxa"/>
            <w:tcBorders>
              <w:top w:val="single" w:sz="4" w:space="0" w:color="auto"/>
              <w:bottom w:val="single" w:sz="4" w:space="0" w:color="auto"/>
            </w:tcBorders>
            <w:shd w:val="clear" w:color="auto" w:fill="auto"/>
          </w:tcPr>
          <w:p w14:paraId="27736416" w14:textId="77777777" w:rsidR="00F168B3" w:rsidRPr="00CB13B0" w:rsidRDefault="00F168B3" w:rsidP="00F776F0">
            <w:pPr>
              <w:pStyle w:val="ENoteTableText"/>
            </w:pPr>
            <w:r w:rsidRPr="00CB13B0">
              <w:t>Tax Laws Amendment (Election Commitments No.</w:t>
            </w:r>
            <w:r w:rsidR="0056271E" w:rsidRPr="00CB13B0">
              <w:t> </w:t>
            </w:r>
            <w:r w:rsidRPr="00CB13B0">
              <w:t>1) Act 2008</w:t>
            </w:r>
          </w:p>
        </w:tc>
        <w:tc>
          <w:tcPr>
            <w:tcW w:w="992" w:type="dxa"/>
            <w:tcBorders>
              <w:top w:val="single" w:sz="4" w:space="0" w:color="auto"/>
              <w:bottom w:val="single" w:sz="4" w:space="0" w:color="auto"/>
            </w:tcBorders>
            <w:shd w:val="clear" w:color="auto" w:fill="auto"/>
          </w:tcPr>
          <w:p w14:paraId="10D36BAC" w14:textId="77777777" w:rsidR="00F168B3" w:rsidRPr="00CB13B0" w:rsidRDefault="00F168B3" w:rsidP="00F776F0">
            <w:pPr>
              <w:pStyle w:val="ENoteTableText"/>
            </w:pPr>
            <w:r w:rsidRPr="00CB13B0">
              <w:t>32, 2008</w:t>
            </w:r>
          </w:p>
        </w:tc>
        <w:tc>
          <w:tcPr>
            <w:tcW w:w="992" w:type="dxa"/>
            <w:tcBorders>
              <w:top w:val="single" w:sz="4" w:space="0" w:color="auto"/>
              <w:bottom w:val="single" w:sz="4" w:space="0" w:color="auto"/>
            </w:tcBorders>
            <w:shd w:val="clear" w:color="auto" w:fill="auto"/>
          </w:tcPr>
          <w:p w14:paraId="19D66A7F" w14:textId="77777777" w:rsidR="00F168B3" w:rsidRPr="00CB13B0" w:rsidRDefault="00A175B9" w:rsidP="00F776F0">
            <w:pPr>
              <w:pStyle w:val="ENoteTableText"/>
            </w:pPr>
            <w:r w:rsidRPr="00CB13B0">
              <w:t>23 June</w:t>
            </w:r>
            <w:r w:rsidR="00F168B3" w:rsidRPr="00CB13B0">
              <w:t xml:space="preserve"> 2008</w:t>
            </w:r>
          </w:p>
        </w:tc>
        <w:tc>
          <w:tcPr>
            <w:tcW w:w="1843" w:type="dxa"/>
            <w:tcBorders>
              <w:top w:val="single" w:sz="4" w:space="0" w:color="auto"/>
              <w:bottom w:val="single" w:sz="4" w:space="0" w:color="auto"/>
            </w:tcBorders>
            <w:shd w:val="clear" w:color="auto" w:fill="auto"/>
          </w:tcPr>
          <w:p w14:paraId="51C048C7" w14:textId="77777777" w:rsidR="00F168B3" w:rsidRPr="00CB13B0" w:rsidRDefault="00A175B9" w:rsidP="00F776F0">
            <w:pPr>
              <w:pStyle w:val="ENoteTableText"/>
            </w:pPr>
            <w:r w:rsidRPr="00CB13B0">
              <w:t>23 June</w:t>
            </w:r>
            <w:r w:rsidR="00F168B3" w:rsidRPr="00CB13B0">
              <w:t xml:space="preserve"> 2008</w:t>
            </w:r>
          </w:p>
        </w:tc>
        <w:tc>
          <w:tcPr>
            <w:tcW w:w="1566" w:type="dxa"/>
            <w:tcBorders>
              <w:top w:val="single" w:sz="4" w:space="0" w:color="auto"/>
              <w:bottom w:val="single" w:sz="4" w:space="0" w:color="auto"/>
            </w:tcBorders>
            <w:shd w:val="clear" w:color="auto" w:fill="auto"/>
          </w:tcPr>
          <w:p w14:paraId="58B4CE70" w14:textId="6AD751AA" w:rsidR="00F168B3" w:rsidRPr="00CB13B0" w:rsidRDefault="00F168B3" w:rsidP="00F776F0">
            <w:pPr>
              <w:pStyle w:val="ENoteTableText"/>
            </w:pPr>
            <w:r w:rsidRPr="00CB13B0">
              <w:t>Sch. 1 (</w:t>
            </w:r>
            <w:r w:rsidR="00410FA5">
              <w:t>item 5</w:t>
            </w:r>
            <w:r w:rsidRPr="00CB13B0">
              <w:t>8) and Sch. 2 (</w:t>
            </w:r>
            <w:r w:rsidR="00410FA5">
              <w:t>item 3</w:t>
            </w:r>
            <w:r w:rsidRPr="00CB13B0">
              <w:t>)</w:t>
            </w:r>
          </w:p>
        </w:tc>
      </w:tr>
      <w:tr w:rsidR="00F168B3" w:rsidRPr="00CB13B0" w14:paraId="2894BC0A" w14:textId="77777777" w:rsidTr="00F776F0">
        <w:trPr>
          <w:cantSplit/>
        </w:trPr>
        <w:tc>
          <w:tcPr>
            <w:tcW w:w="1695" w:type="dxa"/>
            <w:tcBorders>
              <w:top w:val="single" w:sz="4" w:space="0" w:color="auto"/>
              <w:bottom w:val="single" w:sz="4" w:space="0" w:color="auto"/>
            </w:tcBorders>
            <w:shd w:val="clear" w:color="auto" w:fill="auto"/>
          </w:tcPr>
          <w:p w14:paraId="2EE2C5E1" w14:textId="77777777" w:rsidR="00F168B3" w:rsidRPr="00CB13B0" w:rsidRDefault="00F168B3" w:rsidP="00F776F0">
            <w:pPr>
              <w:pStyle w:val="ENoteTableText"/>
            </w:pPr>
            <w:r w:rsidRPr="00CB13B0">
              <w:lastRenderedPageBreak/>
              <w:t>Tax Laws Amendment (2008 Measures No.</w:t>
            </w:r>
            <w:r w:rsidR="0056271E" w:rsidRPr="00CB13B0">
              <w:t> </w:t>
            </w:r>
            <w:r w:rsidRPr="00CB13B0">
              <w:t>2) Act 2008</w:t>
            </w:r>
          </w:p>
        </w:tc>
        <w:tc>
          <w:tcPr>
            <w:tcW w:w="992" w:type="dxa"/>
            <w:tcBorders>
              <w:top w:val="single" w:sz="4" w:space="0" w:color="auto"/>
              <w:bottom w:val="single" w:sz="4" w:space="0" w:color="auto"/>
            </w:tcBorders>
            <w:shd w:val="clear" w:color="auto" w:fill="auto"/>
          </w:tcPr>
          <w:p w14:paraId="4CCE20DA" w14:textId="77777777" w:rsidR="00F168B3" w:rsidRPr="00CB13B0" w:rsidRDefault="00F168B3" w:rsidP="00F776F0">
            <w:pPr>
              <w:pStyle w:val="ENoteTableText"/>
            </w:pPr>
            <w:r w:rsidRPr="00CB13B0">
              <w:t>38, 2008</w:t>
            </w:r>
          </w:p>
        </w:tc>
        <w:tc>
          <w:tcPr>
            <w:tcW w:w="992" w:type="dxa"/>
            <w:tcBorders>
              <w:top w:val="single" w:sz="4" w:space="0" w:color="auto"/>
              <w:bottom w:val="single" w:sz="4" w:space="0" w:color="auto"/>
            </w:tcBorders>
            <w:shd w:val="clear" w:color="auto" w:fill="auto"/>
          </w:tcPr>
          <w:p w14:paraId="1ACF3C6A" w14:textId="77777777" w:rsidR="00F168B3" w:rsidRPr="00CB13B0" w:rsidRDefault="00A175B9" w:rsidP="00F776F0">
            <w:pPr>
              <w:pStyle w:val="ENoteTableText"/>
            </w:pPr>
            <w:r w:rsidRPr="00CB13B0">
              <w:t>24 June</w:t>
            </w:r>
            <w:r w:rsidR="00F168B3" w:rsidRPr="00CB13B0">
              <w:t xml:space="preserve"> 2008</w:t>
            </w:r>
          </w:p>
        </w:tc>
        <w:tc>
          <w:tcPr>
            <w:tcW w:w="1843" w:type="dxa"/>
            <w:tcBorders>
              <w:top w:val="single" w:sz="4" w:space="0" w:color="auto"/>
              <w:bottom w:val="single" w:sz="4" w:space="0" w:color="auto"/>
            </w:tcBorders>
            <w:shd w:val="clear" w:color="auto" w:fill="auto"/>
          </w:tcPr>
          <w:p w14:paraId="1B4D7398" w14:textId="6A403A7E" w:rsidR="00F168B3" w:rsidRPr="00CB13B0" w:rsidRDefault="00F168B3" w:rsidP="00F776F0">
            <w:pPr>
              <w:pStyle w:val="ENoteTableText"/>
            </w:pPr>
            <w:r w:rsidRPr="00CB13B0">
              <w:t>Schedule</w:t>
            </w:r>
            <w:r w:rsidR="0056271E" w:rsidRPr="00CB13B0">
              <w:t> </w:t>
            </w:r>
            <w:r w:rsidRPr="00CB13B0">
              <w:t>1, Schedules</w:t>
            </w:r>
            <w:r w:rsidR="0056271E" w:rsidRPr="00CB13B0">
              <w:t> </w:t>
            </w:r>
            <w:r w:rsidRPr="00CB13B0">
              <w:t>3–6, Schedule</w:t>
            </w:r>
            <w:r w:rsidR="0056271E" w:rsidRPr="00CB13B0">
              <w:t> </w:t>
            </w:r>
            <w:r w:rsidRPr="00CB13B0">
              <w:t>7 (</w:t>
            </w:r>
            <w:r w:rsidR="00410FA5">
              <w:t>items 1</w:t>
            </w:r>
            <w:r w:rsidRPr="00CB13B0">
              <w:t>–3, 5), Schedule</w:t>
            </w:r>
            <w:r w:rsidR="0056271E" w:rsidRPr="00CB13B0">
              <w:t> </w:t>
            </w:r>
            <w:r w:rsidRPr="00CB13B0">
              <w:t>8 (</w:t>
            </w:r>
            <w:r w:rsidR="00410FA5">
              <w:t>items 1</w:t>
            </w:r>
            <w:r w:rsidRPr="00CB13B0">
              <w:t>–11), Schedule</w:t>
            </w:r>
            <w:r w:rsidR="0056271E" w:rsidRPr="00CB13B0">
              <w:t> </w:t>
            </w:r>
            <w:r w:rsidRPr="00CB13B0">
              <w:t>9 (</w:t>
            </w:r>
            <w:r w:rsidR="00410FA5">
              <w:t>items 2</w:t>
            </w:r>
            <w:r w:rsidRPr="00CB13B0">
              <w:t>–4), Schedule</w:t>
            </w:r>
            <w:r w:rsidR="0056271E" w:rsidRPr="00CB13B0">
              <w:t> </w:t>
            </w:r>
            <w:r w:rsidRPr="00CB13B0">
              <w:t>10, Schedule</w:t>
            </w:r>
            <w:r w:rsidR="0056271E" w:rsidRPr="00CB13B0">
              <w:t> </w:t>
            </w:r>
            <w:r w:rsidRPr="00CB13B0">
              <w:t>12 and Schedule</w:t>
            </w:r>
            <w:r w:rsidR="0056271E" w:rsidRPr="00CB13B0">
              <w:t> </w:t>
            </w:r>
            <w:r w:rsidRPr="00CB13B0">
              <w:t xml:space="preserve">13: </w:t>
            </w:r>
            <w:r w:rsidR="00A175B9" w:rsidRPr="00CB13B0">
              <w:t>24 June</w:t>
            </w:r>
            <w:r w:rsidRPr="00CB13B0">
              <w:t xml:space="preserve"> 2008</w:t>
            </w:r>
            <w:r w:rsidRPr="00CB13B0">
              <w:br/>
              <w:t>Schedule</w:t>
            </w:r>
            <w:r w:rsidR="0056271E" w:rsidRPr="00CB13B0">
              <w:t> </w:t>
            </w:r>
            <w:r w:rsidRPr="00CB13B0">
              <w:t>8 (</w:t>
            </w:r>
            <w:r w:rsidR="00410FA5">
              <w:t>items 1</w:t>
            </w:r>
            <w:r w:rsidRPr="00CB13B0">
              <w:t xml:space="preserve">2–21): </w:t>
            </w:r>
            <w:r w:rsidR="00410FA5">
              <w:t>1 July</w:t>
            </w:r>
            <w:r w:rsidRPr="00CB13B0">
              <w:t xml:space="preserve"> 2012</w:t>
            </w:r>
          </w:p>
        </w:tc>
        <w:tc>
          <w:tcPr>
            <w:tcW w:w="1566" w:type="dxa"/>
            <w:tcBorders>
              <w:top w:val="single" w:sz="4" w:space="0" w:color="auto"/>
              <w:bottom w:val="single" w:sz="4" w:space="0" w:color="auto"/>
            </w:tcBorders>
            <w:shd w:val="clear" w:color="auto" w:fill="auto"/>
          </w:tcPr>
          <w:p w14:paraId="055853D5" w14:textId="45209489" w:rsidR="00F168B3" w:rsidRPr="00CB13B0" w:rsidRDefault="00F168B3" w:rsidP="00F776F0">
            <w:pPr>
              <w:pStyle w:val="ENoteTableText"/>
              <w:rPr>
                <w:sz w:val="18"/>
              </w:rPr>
            </w:pPr>
            <w:r w:rsidRPr="00CB13B0">
              <w:t>Sch. 1 (</w:t>
            </w:r>
            <w:r w:rsidR="00410FA5">
              <w:t>item 1</w:t>
            </w:r>
            <w:r w:rsidRPr="00CB13B0">
              <w:t>9), Sch. 3 (</w:t>
            </w:r>
            <w:r w:rsidR="00410FA5">
              <w:t>item 3</w:t>
            </w:r>
            <w:r w:rsidRPr="00CB13B0">
              <w:t>), Sch. 4 (</w:t>
            </w:r>
            <w:r w:rsidR="00410FA5">
              <w:t>item 5</w:t>
            </w:r>
            <w:r w:rsidRPr="00CB13B0">
              <w:t>), Sch. 5 (</w:t>
            </w:r>
            <w:r w:rsidR="00410FA5">
              <w:t>item 4</w:t>
            </w:r>
            <w:r w:rsidRPr="00CB13B0">
              <w:t>), Sch. 7 (</w:t>
            </w:r>
            <w:r w:rsidR="00410FA5">
              <w:t>item 5</w:t>
            </w:r>
            <w:r w:rsidRPr="00CB13B0">
              <w:t>), Sch. 8 (</w:t>
            </w:r>
            <w:r w:rsidR="00410FA5">
              <w:t>items 1</w:t>
            </w:r>
            <w:r w:rsidRPr="00CB13B0">
              <w:t>1, 21), Sch. 9 (</w:t>
            </w:r>
            <w:r w:rsidR="00410FA5">
              <w:t>item 4</w:t>
            </w:r>
            <w:r w:rsidRPr="00CB13B0">
              <w:t>), Sch. 10 (</w:t>
            </w:r>
            <w:r w:rsidR="00410FA5">
              <w:t>item 5</w:t>
            </w:r>
            <w:r w:rsidRPr="00CB13B0">
              <w:t>), Sch. 12 (</w:t>
            </w:r>
            <w:r w:rsidR="00410FA5">
              <w:t>item 2</w:t>
            </w:r>
            <w:r w:rsidRPr="00CB13B0">
              <w:t>) and Sch. 13 (</w:t>
            </w:r>
            <w:r w:rsidR="00410FA5">
              <w:t>item 3</w:t>
            </w:r>
            <w:r w:rsidRPr="00CB13B0">
              <w:t>)</w:t>
            </w:r>
          </w:p>
        </w:tc>
      </w:tr>
      <w:tr w:rsidR="00F168B3" w:rsidRPr="00CB13B0" w14:paraId="5EE97737" w14:textId="77777777" w:rsidTr="00F776F0">
        <w:trPr>
          <w:cantSplit/>
        </w:trPr>
        <w:tc>
          <w:tcPr>
            <w:tcW w:w="1695" w:type="dxa"/>
            <w:tcBorders>
              <w:top w:val="single" w:sz="4" w:space="0" w:color="auto"/>
              <w:bottom w:val="single" w:sz="4" w:space="0" w:color="auto"/>
            </w:tcBorders>
            <w:shd w:val="clear" w:color="auto" w:fill="auto"/>
          </w:tcPr>
          <w:p w14:paraId="6CFEA52B" w14:textId="77777777" w:rsidR="00F168B3" w:rsidRPr="00CB13B0" w:rsidRDefault="00F168B3" w:rsidP="00F776F0">
            <w:pPr>
              <w:pStyle w:val="ENoteTableText"/>
            </w:pPr>
            <w:r w:rsidRPr="00CB13B0">
              <w:t>First Home Saver Accounts (Consequential Amendments) Act 2008</w:t>
            </w:r>
          </w:p>
        </w:tc>
        <w:tc>
          <w:tcPr>
            <w:tcW w:w="992" w:type="dxa"/>
            <w:tcBorders>
              <w:top w:val="single" w:sz="4" w:space="0" w:color="auto"/>
              <w:bottom w:val="single" w:sz="4" w:space="0" w:color="auto"/>
            </w:tcBorders>
            <w:shd w:val="clear" w:color="auto" w:fill="auto"/>
          </w:tcPr>
          <w:p w14:paraId="00136527" w14:textId="77777777" w:rsidR="00F168B3" w:rsidRPr="00CB13B0" w:rsidRDefault="00F168B3" w:rsidP="00F776F0">
            <w:pPr>
              <w:pStyle w:val="ENoteTableText"/>
            </w:pPr>
            <w:r w:rsidRPr="00CB13B0">
              <w:t>45, 2008</w:t>
            </w:r>
          </w:p>
        </w:tc>
        <w:tc>
          <w:tcPr>
            <w:tcW w:w="992" w:type="dxa"/>
            <w:tcBorders>
              <w:top w:val="single" w:sz="4" w:space="0" w:color="auto"/>
              <w:bottom w:val="single" w:sz="4" w:space="0" w:color="auto"/>
            </w:tcBorders>
            <w:shd w:val="clear" w:color="auto" w:fill="auto"/>
          </w:tcPr>
          <w:p w14:paraId="031C2678" w14:textId="77777777" w:rsidR="00F168B3" w:rsidRPr="00CB13B0" w:rsidRDefault="00F168B3" w:rsidP="00F776F0">
            <w:pPr>
              <w:pStyle w:val="ENoteTableText"/>
            </w:pPr>
            <w:r w:rsidRPr="00CB13B0">
              <w:t>25</w:t>
            </w:r>
            <w:r w:rsidR="0056271E" w:rsidRPr="00CB13B0">
              <w:t> </w:t>
            </w:r>
            <w:r w:rsidRPr="00CB13B0">
              <w:t>June 2008</w:t>
            </w:r>
          </w:p>
        </w:tc>
        <w:tc>
          <w:tcPr>
            <w:tcW w:w="1843" w:type="dxa"/>
            <w:tcBorders>
              <w:top w:val="single" w:sz="4" w:space="0" w:color="auto"/>
              <w:bottom w:val="single" w:sz="4" w:space="0" w:color="auto"/>
            </w:tcBorders>
            <w:shd w:val="clear" w:color="auto" w:fill="auto"/>
          </w:tcPr>
          <w:p w14:paraId="69FC7DE5" w14:textId="77777777" w:rsidR="00F168B3" w:rsidRPr="00CB13B0" w:rsidRDefault="00F168B3" w:rsidP="00F776F0">
            <w:pPr>
              <w:pStyle w:val="ENoteTableText"/>
            </w:pPr>
            <w:r w:rsidRPr="00CB13B0">
              <w:t>26</w:t>
            </w:r>
            <w:r w:rsidR="0056271E" w:rsidRPr="00CB13B0">
              <w:t> </w:t>
            </w:r>
            <w:r w:rsidRPr="00CB13B0">
              <w:t>June 2008</w:t>
            </w:r>
          </w:p>
        </w:tc>
        <w:tc>
          <w:tcPr>
            <w:tcW w:w="1566" w:type="dxa"/>
            <w:tcBorders>
              <w:top w:val="single" w:sz="4" w:space="0" w:color="auto"/>
              <w:bottom w:val="single" w:sz="4" w:space="0" w:color="auto"/>
            </w:tcBorders>
            <w:shd w:val="clear" w:color="auto" w:fill="auto"/>
          </w:tcPr>
          <w:p w14:paraId="16769972" w14:textId="77777777" w:rsidR="00F168B3" w:rsidRPr="00CB13B0" w:rsidRDefault="00F168B3" w:rsidP="00F776F0">
            <w:pPr>
              <w:pStyle w:val="ENoteTableText"/>
            </w:pPr>
            <w:r w:rsidRPr="00CB13B0">
              <w:t>—</w:t>
            </w:r>
          </w:p>
        </w:tc>
      </w:tr>
      <w:tr w:rsidR="00F168B3" w:rsidRPr="00CB13B0" w14:paraId="05C30798" w14:textId="77777777" w:rsidTr="00F776F0">
        <w:trPr>
          <w:cantSplit/>
        </w:trPr>
        <w:tc>
          <w:tcPr>
            <w:tcW w:w="1695" w:type="dxa"/>
            <w:tcBorders>
              <w:top w:val="single" w:sz="4" w:space="0" w:color="auto"/>
              <w:bottom w:val="single" w:sz="4" w:space="0" w:color="auto"/>
            </w:tcBorders>
            <w:shd w:val="clear" w:color="auto" w:fill="auto"/>
          </w:tcPr>
          <w:p w14:paraId="3D8F59CA" w14:textId="77777777" w:rsidR="00F168B3" w:rsidRPr="00CB13B0" w:rsidRDefault="00F168B3" w:rsidP="00F776F0">
            <w:pPr>
              <w:pStyle w:val="ENoteTableText"/>
            </w:pPr>
            <w:r w:rsidRPr="00CB13B0">
              <w:t>Veterans’ Entitlements Legislation Amendment (2007 Election Commitments) Act 2008</w:t>
            </w:r>
          </w:p>
        </w:tc>
        <w:tc>
          <w:tcPr>
            <w:tcW w:w="992" w:type="dxa"/>
            <w:tcBorders>
              <w:top w:val="single" w:sz="4" w:space="0" w:color="auto"/>
              <w:bottom w:val="single" w:sz="4" w:space="0" w:color="auto"/>
            </w:tcBorders>
            <w:shd w:val="clear" w:color="auto" w:fill="auto"/>
          </w:tcPr>
          <w:p w14:paraId="3F7467EF" w14:textId="77777777" w:rsidR="00F168B3" w:rsidRPr="00CB13B0" w:rsidRDefault="00F168B3" w:rsidP="00F776F0">
            <w:pPr>
              <w:pStyle w:val="ENoteTableText"/>
            </w:pPr>
            <w:r w:rsidRPr="00CB13B0">
              <w:t>48, 2008</w:t>
            </w:r>
          </w:p>
        </w:tc>
        <w:tc>
          <w:tcPr>
            <w:tcW w:w="992" w:type="dxa"/>
            <w:tcBorders>
              <w:top w:val="single" w:sz="4" w:space="0" w:color="auto"/>
              <w:bottom w:val="single" w:sz="4" w:space="0" w:color="auto"/>
            </w:tcBorders>
            <w:shd w:val="clear" w:color="auto" w:fill="auto"/>
          </w:tcPr>
          <w:p w14:paraId="6FC41596" w14:textId="77777777" w:rsidR="00F168B3" w:rsidRPr="00CB13B0" w:rsidRDefault="00F168B3" w:rsidP="00F776F0">
            <w:pPr>
              <w:pStyle w:val="ENoteTableText"/>
            </w:pPr>
            <w:r w:rsidRPr="00CB13B0">
              <w:t>25</w:t>
            </w:r>
            <w:r w:rsidR="0056271E" w:rsidRPr="00CB13B0">
              <w:t> </w:t>
            </w:r>
            <w:r w:rsidRPr="00CB13B0">
              <w:t>June 2008</w:t>
            </w:r>
          </w:p>
        </w:tc>
        <w:tc>
          <w:tcPr>
            <w:tcW w:w="1843" w:type="dxa"/>
            <w:tcBorders>
              <w:top w:val="single" w:sz="4" w:space="0" w:color="auto"/>
              <w:bottom w:val="single" w:sz="4" w:space="0" w:color="auto"/>
            </w:tcBorders>
            <w:shd w:val="clear" w:color="auto" w:fill="auto"/>
          </w:tcPr>
          <w:p w14:paraId="507D0C8F" w14:textId="4A957BB9" w:rsidR="00F168B3" w:rsidRPr="00CB13B0" w:rsidRDefault="00F168B3" w:rsidP="00F776F0">
            <w:pPr>
              <w:pStyle w:val="ENoteTableText"/>
            </w:pPr>
            <w:r w:rsidRPr="00CB13B0">
              <w:t>Schedule</w:t>
            </w:r>
            <w:r w:rsidR="0056271E" w:rsidRPr="00CB13B0">
              <w:t> </w:t>
            </w:r>
            <w:r w:rsidRPr="00CB13B0">
              <w:t>3 (</w:t>
            </w:r>
            <w:r w:rsidR="00410FA5">
              <w:t>items 1</w:t>
            </w:r>
            <w:r w:rsidRPr="00CB13B0">
              <w:t xml:space="preserve">, 2, 16(1)): </w:t>
            </w:r>
            <w:r w:rsidR="00410FA5">
              <w:t>1 July</w:t>
            </w:r>
            <w:r w:rsidRPr="00CB13B0">
              <w:t xml:space="preserve"> 2008</w:t>
            </w:r>
          </w:p>
        </w:tc>
        <w:tc>
          <w:tcPr>
            <w:tcW w:w="1566" w:type="dxa"/>
            <w:tcBorders>
              <w:top w:val="single" w:sz="4" w:space="0" w:color="auto"/>
              <w:bottom w:val="single" w:sz="4" w:space="0" w:color="auto"/>
            </w:tcBorders>
            <w:shd w:val="clear" w:color="auto" w:fill="auto"/>
          </w:tcPr>
          <w:p w14:paraId="6857A788" w14:textId="42647FB9" w:rsidR="00F168B3" w:rsidRPr="00CB13B0" w:rsidRDefault="00F168B3" w:rsidP="00F776F0">
            <w:pPr>
              <w:pStyle w:val="ENoteTableText"/>
            </w:pPr>
            <w:r w:rsidRPr="00CB13B0">
              <w:t>Sch. 3 (</w:t>
            </w:r>
            <w:r w:rsidR="00410FA5">
              <w:t>item 1</w:t>
            </w:r>
            <w:r w:rsidRPr="00CB13B0">
              <w:t>6(1))</w:t>
            </w:r>
          </w:p>
        </w:tc>
      </w:tr>
      <w:tr w:rsidR="00F168B3" w:rsidRPr="00CB13B0" w14:paraId="4B022306" w14:textId="77777777" w:rsidTr="00F776F0">
        <w:trPr>
          <w:cantSplit/>
        </w:trPr>
        <w:tc>
          <w:tcPr>
            <w:tcW w:w="1695" w:type="dxa"/>
            <w:tcBorders>
              <w:top w:val="single" w:sz="4" w:space="0" w:color="auto"/>
              <w:bottom w:val="nil"/>
            </w:tcBorders>
            <w:shd w:val="clear" w:color="auto" w:fill="auto"/>
          </w:tcPr>
          <w:p w14:paraId="2606F703" w14:textId="77777777" w:rsidR="00F168B3" w:rsidRPr="00CB13B0" w:rsidRDefault="00F168B3" w:rsidP="00F776F0">
            <w:pPr>
              <w:pStyle w:val="ENoteTableText"/>
            </w:pPr>
            <w:r w:rsidRPr="00CB13B0">
              <w:t>Tax Laws Amendment (Budget Measures) Act 2008</w:t>
            </w:r>
          </w:p>
        </w:tc>
        <w:tc>
          <w:tcPr>
            <w:tcW w:w="992" w:type="dxa"/>
            <w:tcBorders>
              <w:top w:val="single" w:sz="4" w:space="0" w:color="auto"/>
              <w:bottom w:val="nil"/>
            </w:tcBorders>
            <w:shd w:val="clear" w:color="auto" w:fill="auto"/>
          </w:tcPr>
          <w:p w14:paraId="743EE8AE" w14:textId="77777777" w:rsidR="00F168B3" w:rsidRPr="00CB13B0" w:rsidRDefault="00F168B3" w:rsidP="00F776F0">
            <w:pPr>
              <w:pStyle w:val="ENoteTableText"/>
            </w:pPr>
            <w:r w:rsidRPr="00CB13B0">
              <w:t>59, 2008</w:t>
            </w:r>
          </w:p>
        </w:tc>
        <w:tc>
          <w:tcPr>
            <w:tcW w:w="992" w:type="dxa"/>
            <w:tcBorders>
              <w:top w:val="single" w:sz="4" w:space="0" w:color="auto"/>
              <w:bottom w:val="nil"/>
            </w:tcBorders>
            <w:shd w:val="clear" w:color="auto" w:fill="auto"/>
          </w:tcPr>
          <w:p w14:paraId="2C715D10" w14:textId="77777777" w:rsidR="00F168B3" w:rsidRPr="00CB13B0" w:rsidRDefault="0018140A" w:rsidP="00F776F0">
            <w:pPr>
              <w:pStyle w:val="ENoteTableText"/>
            </w:pPr>
            <w:r w:rsidRPr="00CB13B0">
              <w:t>30 June</w:t>
            </w:r>
            <w:r w:rsidR="00F168B3" w:rsidRPr="00CB13B0">
              <w:t xml:space="preserve"> 2008</w:t>
            </w:r>
          </w:p>
        </w:tc>
        <w:tc>
          <w:tcPr>
            <w:tcW w:w="1843" w:type="dxa"/>
            <w:tcBorders>
              <w:top w:val="single" w:sz="4" w:space="0" w:color="auto"/>
              <w:bottom w:val="nil"/>
            </w:tcBorders>
            <w:shd w:val="clear" w:color="auto" w:fill="auto"/>
          </w:tcPr>
          <w:p w14:paraId="140C006A" w14:textId="77777777" w:rsidR="00F168B3" w:rsidRPr="00CB13B0" w:rsidRDefault="0018140A" w:rsidP="00F776F0">
            <w:pPr>
              <w:pStyle w:val="ENoteTableText"/>
            </w:pPr>
            <w:r w:rsidRPr="00CB13B0">
              <w:t>30 June</w:t>
            </w:r>
            <w:r w:rsidR="00F168B3" w:rsidRPr="00CB13B0">
              <w:t xml:space="preserve"> 2008</w:t>
            </w:r>
          </w:p>
        </w:tc>
        <w:tc>
          <w:tcPr>
            <w:tcW w:w="1566" w:type="dxa"/>
            <w:tcBorders>
              <w:top w:val="single" w:sz="4" w:space="0" w:color="auto"/>
              <w:bottom w:val="nil"/>
            </w:tcBorders>
            <w:shd w:val="clear" w:color="auto" w:fill="auto"/>
          </w:tcPr>
          <w:p w14:paraId="2B788E91" w14:textId="4239AA83" w:rsidR="00F168B3" w:rsidRPr="00CB13B0" w:rsidRDefault="00F168B3" w:rsidP="00F776F0">
            <w:pPr>
              <w:pStyle w:val="ENoteTableText"/>
            </w:pPr>
            <w:r w:rsidRPr="00CB13B0">
              <w:t>Sch. 1 (</w:t>
            </w:r>
            <w:r w:rsidR="00081BC2" w:rsidRPr="00CB13B0">
              <w:t>items 9</w:t>
            </w:r>
            <w:r w:rsidRPr="00CB13B0">
              <w:t>, 15) and Sch. 2 (</w:t>
            </w:r>
            <w:r w:rsidR="00410FA5">
              <w:t>item 2</w:t>
            </w:r>
            <w:r w:rsidRPr="00CB13B0">
              <w:t>)</w:t>
            </w:r>
          </w:p>
        </w:tc>
      </w:tr>
      <w:tr w:rsidR="00F168B3" w:rsidRPr="00CB13B0" w14:paraId="74103F8F" w14:textId="77777777" w:rsidTr="00F776F0">
        <w:trPr>
          <w:cantSplit/>
        </w:trPr>
        <w:tc>
          <w:tcPr>
            <w:tcW w:w="1695" w:type="dxa"/>
            <w:tcBorders>
              <w:top w:val="nil"/>
              <w:bottom w:val="nil"/>
            </w:tcBorders>
            <w:shd w:val="clear" w:color="auto" w:fill="auto"/>
          </w:tcPr>
          <w:p w14:paraId="2C06688F"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0CE60574" w14:textId="77777777" w:rsidR="00F168B3" w:rsidRPr="00CB13B0" w:rsidRDefault="00F168B3" w:rsidP="00F776F0">
            <w:pPr>
              <w:pStyle w:val="ENoteTableText"/>
              <w:keepNext/>
            </w:pPr>
          </w:p>
        </w:tc>
        <w:tc>
          <w:tcPr>
            <w:tcW w:w="992" w:type="dxa"/>
            <w:tcBorders>
              <w:top w:val="nil"/>
              <w:bottom w:val="nil"/>
            </w:tcBorders>
            <w:shd w:val="clear" w:color="auto" w:fill="auto"/>
          </w:tcPr>
          <w:p w14:paraId="6F6BDBE6" w14:textId="77777777" w:rsidR="00F168B3" w:rsidRPr="00CB13B0" w:rsidRDefault="00F168B3" w:rsidP="00F776F0">
            <w:pPr>
              <w:pStyle w:val="ENoteTableText"/>
              <w:keepNext/>
            </w:pPr>
          </w:p>
        </w:tc>
        <w:tc>
          <w:tcPr>
            <w:tcW w:w="1843" w:type="dxa"/>
            <w:tcBorders>
              <w:top w:val="nil"/>
              <w:bottom w:val="nil"/>
            </w:tcBorders>
            <w:shd w:val="clear" w:color="auto" w:fill="auto"/>
          </w:tcPr>
          <w:p w14:paraId="17DFFF91" w14:textId="77777777" w:rsidR="00F168B3" w:rsidRPr="00CB13B0" w:rsidRDefault="00F168B3" w:rsidP="00F776F0">
            <w:pPr>
              <w:pStyle w:val="ENoteTableText"/>
              <w:keepNext/>
            </w:pPr>
          </w:p>
        </w:tc>
        <w:tc>
          <w:tcPr>
            <w:tcW w:w="1566" w:type="dxa"/>
            <w:tcBorders>
              <w:top w:val="nil"/>
              <w:bottom w:val="nil"/>
            </w:tcBorders>
            <w:shd w:val="clear" w:color="auto" w:fill="auto"/>
          </w:tcPr>
          <w:p w14:paraId="075C1EA4" w14:textId="77777777" w:rsidR="00F168B3" w:rsidRPr="00CB13B0" w:rsidRDefault="00F168B3" w:rsidP="00F776F0">
            <w:pPr>
              <w:pStyle w:val="ENoteTableText"/>
              <w:keepNext/>
            </w:pPr>
          </w:p>
        </w:tc>
      </w:tr>
      <w:tr w:rsidR="00F168B3" w:rsidRPr="00CB13B0" w14:paraId="7DEF0C21" w14:textId="77777777" w:rsidTr="00F776F0">
        <w:trPr>
          <w:cantSplit/>
        </w:trPr>
        <w:tc>
          <w:tcPr>
            <w:tcW w:w="1695" w:type="dxa"/>
            <w:tcBorders>
              <w:top w:val="nil"/>
              <w:bottom w:val="single" w:sz="4" w:space="0" w:color="auto"/>
            </w:tcBorders>
            <w:shd w:val="clear" w:color="auto" w:fill="auto"/>
          </w:tcPr>
          <w:p w14:paraId="2E6343D1" w14:textId="77777777" w:rsidR="00F168B3" w:rsidRPr="00CB13B0" w:rsidRDefault="00F168B3" w:rsidP="00F776F0">
            <w:pPr>
              <w:pStyle w:val="ENoteTTi"/>
              <w:keepNext w:val="0"/>
              <w:rPr>
                <w:rFonts w:eastAsiaTheme="minorHAnsi"/>
                <w:lang w:eastAsia="en-US"/>
              </w:rPr>
            </w:pPr>
            <w:r w:rsidRPr="00CB13B0">
              <w:t>Tax Laws Amendment (2008 Measures No.</w:t>
            </w:r>
            <w:r w:rsidR="0056271E" w:rsidRPr="00CB13B0">
              <w:t> </w:t>
            </w:r>
            <w:r w:rsidRPr="00CB13B0">
              <w:t>6) Act 2009</w:t>
            </w:r>
          </w:p>
        </w:tc>
        <w:tc>
          <w:tcPr>
            <w:tcW w:w="992" w:type="dxa"/>
            <w:tcBorders>
              <w:top w:val="nil"/>
              <w:bottom w:val="single" w:sz="4" w:space="0" w:color="auto"/>
            </w:tcBorders>
            <w:shd w:val="clear" w:color="auto" w:fill="auto"/>
          </w:tcPr>
          <w:p w14:paraId="312D6DF0" w14:textId="77777777" w:rsidR="00F168B3" w:rsidRPr="00CB13B0" w:rsidRDefault="00F168B3" w:rsidP="00F776F0">
            <w:pPr>
              <w:pStyle w:val="ENoteTableText"/>
            </w:pPr>
            <w:r w:rsidRPr="00CB13B0">
              <w:t>14, 2009</w:t>
            </w:r>
          </w:p>
        </w:tc>
        <w:tc>
          <w:tcPr>
            <w:tcW w:w="992" w:type="dxa"/>
            <w:tcBorders>
              <w:top w:val="nil"/>
              <w:bottom w:val="single" w:sz="4" w:space="0" w:color="auto"/>
            </w:tcBorders>
            <w:shd w:val="clear" w:color="auto" w:fill="auto"/>
          </w:tcPr>
          <w:p w14:paraId="36DF4ED4" w14:textId="77777777" w:rsidR="00F168B3" w:rsidRPr="00CB13B0" w:rsidRDefault="00F168B3" w:rsidP="00F776F0">
            <w:pPr>
              <w:pStyle w:val="ENoteTableText"/>
            </w:pPr>
            <w:r w:rsidRPr="00CB13B0">
              <w:t>26 Mar 2009</w:t>
            </w:r>
          </w:p>
        </w:tc>
        <w:tc>
          <w:tcPr>
            <w:tcW w:w="1843" w:type="dxa"/>
            <w:tcBorders>
              <w:top w:val="nil"/>
              <w:bottom w:val="single" w:sz="4" w:space="0" w:color="auto"/>
            </w:tcBorders>
            <w:shd w:val="clear" w:color="auto" w:fill="auto"/>
          </w:tcPr>
          <w:p w14:paraId="2FDFEF29" w14:textId="57925E6B" w:rsidR="00F168B3" w:rsidRPr="00CB13B0" w:rsidRDefault="00F168B3" w:rsidP="00F776F0">
            <w:pPr>
              <w:pStyle w:val="ENoteTableText"/>
            </w:pPr>
            <w:r w:rsidRPr="00CB13B0">
              <w:t>Schedule</w:t>
            </w:r>
            <w:r w:rsidR="0056271E" w:rsidRPr="00CB13B0">
              <w:t> </w:t>
            </w:r>
            <w:r w:rsidRPr="00CB13B0">
              <w:t>4 (</w:t>
            </w:r>
            <w:r w:rsidR="00410FA5">
              <w:t>item 5</w:t>
            </w:r>
            <w:r w:rsidRPr="00CB13B0">
              <w:t>1): Royal Assent</w:t>
            </w:r>
          </w:p>
        </w:tc>
        <w:tc>
          <w:tcPr>
            <w:tcW w:w="1566" w:type="dxa"/>
            <w:tcBorders>
              <w:top w:val="nil"/>
              <w:bottom w:val="single" w:sz="4" w:space="0" w:color="auto"/>
            </w:tcBorders>
            <w:shd w:val="clear" w:color="auto" w:fill="auto"/>
          </w:tcPr>
          <w:p w14:paraId="3CE6D10F" w14:textId="77777777" w:rsidR="00F168B3" w:rsidRPr="00CB13B0" w:rsidRDefault="00F168B3" w:rsidP="00F776F0">
            <w:pPr>
              <w:pStyle w:val="ENoteTableText"/>
            </w:pPr>
            <w:r w:rsidRPr="00CB13B0">
              <w:t>—</w:t>
            </w:r>
          </w:p>
        </w:tc>
      </w:tr>
      <w:tr w:rsidR="00F168B3" w:rsidRPr="00CB13B0" w14:paraId="46982573" w14:textId="77777777" w:rsidTr="00F776F0">
        <w:trPr>
          <w:cantSplit/>
        </w:trPr>
        <w:tc>
          <w:tcPr>
            <w:tcW w:w="1695" w:type="dxa"/>
            <w:tcBorders>
              <w:top w:val="single" w:sz="4" w:space="0" w:color="auto"/>
              <w:bottom w:val="single" w:sz="4" w:space="0" w:color="auto"/>
            </w:tcBorders>
            <w:shd w:val="clear" w:color="auto" w:fill="auto"/>
          </w:tcPr>
          <w:p w14:paraId="56B14C77" w14:textId="77777777" w:rsidR="00F168B3" w:rsidRPr="00CB13B0" w:rsidRDefault="00F168B3" w:rsidP="00F776F0">
            <w:pPr>
              <w:pStyle w:val="ENoteTableText"/>
            </w:pPr>
            <w:r w:rsidRPr="00CB13B0">
              <w:lastRenderedPageBreak/>
              <w:t>Social Security and Other Legislation Amendment (Employment Entry Payment) Act 2008</w:t>
            </w:r>
          </w:p>
        </w:tc>
        <w:tc>
          <w:tcPr>
            <w:tcW w:w="992" w:type="dxa"/>
            <w:tcBorders>
              <w:top w:val="single" w:sz="4" w:space="0" w:color="auto"/>
              <w:bottom w:val="single" w:sz="4" w:space="0" w:color="auto"/>
            </w:tcBorders>
            <w:shd w:val="clear" w:color="auto" w:fill="auto"/>
          </w:tcPr>
          <w:p w14:paraId="6ACF6272" w14:textId="77777777" w:rsidR="00F168B3" w:rsidRPr="00CB13B0" w:rsidRDefault="00F168B3" w:rsidP="00F776F0">
            <w:pPr>
              <w:pStyle w:val="ENoteTableText"/>
            </w:pPr>
            <w:r w:rsidRPr="00CB13B0">
              <w:t>64, 2008</w:t>
            </w:r>
          </w:p>
        </w:tc>
        <w:tc>
          <w:tcPr>
            <w:tcW w:w="992" w:type="dxa"/>
            <w:tcBorders>
              <w:top w:val="single" w:sz="4" w:space="0" w:color="auto"/>
              <w:bottom w:val="single" w:sz="4" w:space="0" w:color="auto"/>
            </w:tcBorders>
            <w:shd w:val="clear" w:color="auto" w:fill="auto"/>
          </w:tcPr>
          <w:p w14:paraId="31009ADD" w14:textId="77777777" w:rsidR="00F168B3" w:rsidRPr="00CB13B0" w:rsidRDefault="0018140A" w:rsidP="00F776F0">
            <w:pPr>
              <w:pStyle w:val="ENoteTableText"/>
            </w:pPr>
            <w:r w:rsidRPr="00CB13B0">
              <w:t>30 June</w:t>
            </w:r>
            <w:r w:rsidR="00F168B3" w:rsidRPr="00CB13B0">
              <w:t xml:space="preserve"> 2008</w:t>
            </w:r>
          </w:p>
        </w:tc>
        <w:tc>
          <w:tcPr>
            <w:tcW w:w="1843" w:type="dxa"/>
            <w:tcBorders>
              <w:top w:val="single" w:sz="4" w:space="0" w:color="auto"/>
              <w:bottom w:val="single" w:sz="4" w:space="0" w:color="auto"/>
            </w:tcBorders>
            <w:shd w:val="clear" w:color="auto" w:fill="auto"/>
          </w:tcPr>
          <w:p w14:paraId="7F41D60A" w14:textId="2D382A23" w:rsidR="00F168B3" w:rsidRPr="00CB13B0" w:rsidRDefault="00410FA5" w:rsidP="00F776F0">
            <w:pPr>
              <w:pStyle w:val="ENoteTableText"/>
            </w:pPr>
            <w:r>
              <w:t>1 July</w:t>
            </w:r>
            <w:r w:rsidR="00F168B3" w:rsidRPr="00CB13B0">
              <w:t xml:space="preserve"> 2008</w:t>
            </w:r>
          </w:p>
        </w:tc>
        <w:tc>
          <w:tcPr>
            <w:tcW w:w="1566" w:type="dxa"/>
            <w:tcBorders>
              <w:top w:val="single" w:sz="4" w:space="0" w:color="auto"/>
              <w:bottom w:val="single" w:sz="4" w:space="0" w:color="auto"/>
            </w:tcBorders>
            <w:shd w:val="clear" w:color="auto" w:fill="auto"/>
          </w:tcPr>
          <w:p w14:paraId="1BBD41F5" w14:textId="13682F1A" w:rsidR="00F168B3" w:rsidRPr="00CB13B0" w:rsidRDefault="00F168B3" w:rsidP="00F776F0">
            <w:pPr>
              <w:pStyle w:val="ENoteTableText"/>
            </w:pPr>
            <w:r w:rsidRPr="00CB13B0">
              <w:t>Sch. 1 (</w:t>
            </w:r>
            <w:r w:rsidR="00410FA5">
              <w:t>item 1</w:t>
            </w:r>
            <w:r w:rsidRPr="00CB13B0">
              <w:t>1(1))</w:t>
            </w:r>
          </w:p>
        </w:tc>
      </w:tr>
      <w:tr w:rsidR="00F168B3" w:rsidRPr="00CB13B0" w14:paraId="4E12F130" w14:textId="77777777" w:rsidTr="00F776F0">
        <w:trPr>
          <w:cantSplit/>
        </w:trPr>
        <w:tc>
          <w:tcPr>
            <w:tcW w:w="1695" w:type="dxa"/>
            <w:tcBorders>
              <w:top w:val="single" w:sz="4" w:space="0" w:color="auto"/>
              <w:bottom w:val="single" w:sz="4" w:space="0" w:color="auto"/>
            </w:tcBorders>
            <w:shd w:val="clear" w:color="auto" w:fill="auto"/>
          </w:tcPr>
          <w:p w14:paraId="55E197A0" w14:textId="77777777" w:rsidR="00F168B3" w:rsidRPr="00CB13B0" w:rsidRDefault="00F168B3" w:rsidP="00F776F0">
            <w:pPr>
              <w:pStyle w:val="ENoteTableText"/>
            </w:pPr>
            <w:r w:rsidRPr="00CB13B0">
              <w:t>Tax Laws Amendment (2008 Measures No.</w:t>
            </w:r>
            <w:r w:rsidR="0056271E" w:rsidRPr="00CB13B0">
              <w:t> </w:t>
            </w:r>
            <w:r w:rsidRPr="00CB13B0">
              <w:t>3) Act 2008</w:t>
            </w:r>
          </w:p>
        </w:tc>
        <w:tc>
          <w:tcPr>
            <w:tcW w:w="992" w:type="dxa"/>
            <w:tcBorders>
              <w:top w:val="single" w:sz="4" w:space="0" w:color="auto"/>
              <w:bottom w:val="single" w:sz="4" w:space="0" w:color="auto"/>
            </w:tcBorders>
            <w:shd w:val="clear" w:color="auto" w:fill="auto"/>
          </w:tcPr>
          <w:p w14:paraId="4A82AFB7" w14:textId="77777777" w:rsidR="00F168B3" w:rsidRPr="00CB13B0" w:rsidRDefault="00F168B3" w:rsidP="00F776F0">
            <w:pPr>
              <w:pStyle w:val="ENoteTableText"/>
            </w:pPr>
            <w:r w:rsidRPr="00CB13B0">
              <w:t>91, 2008</w:t>
            </w:r>
          </w:p>
        </w:tc>
        <w:tc>
          <w:tcPr>
            <w:tcW w:w="992" w:type="dxa"/>
            <w:tcBorders>
              <w:top w:val="single" w:sz="4" w:space="0" w:color="auto"/>
              <w:bottom w:val="single" w:sz="4" w:space="0" w:color="auto"/>
            </w:tcBorders>
            <w:shd w:val="clear" w:color="auto" w:fill="auto"/>
          </w:tcPr>
          <w:p w14:paraId="129BCA1D" w14:textId="77777777" w:rsidR="00F168B3" w:rsidRPr="00CB13B0" w:rsidRDefault="00F168B3" w:rsidP="00F776F0">
            <w:pPr>
              <w:pStyle w:val="ENoteTableText"/>
            </w:pPr>
            <w:smartTag w:uri="urn:schemas-microsoft-com:office:smarttags" w:element="date">
              <w:smartTagPr>
                <w:attr w:name="Month" w:val="9"/>
                <w:attr w:name="Day" w:val="20"/>
                <w:attr w:name="Year" w:val="2008"/>
              </w:smartTagPr>
              <w:r w:rsidRPr="00CB13B0">
                <w:t>20 Sept 2008</w:t>
              </w:r>
            </w:smartTag>
          </w:p>
        </w:tc>
        <w:tc>
          <w:tcPr>
            <w:tcW w:w="1843" w:type="dxa"/>
            <w:tcBorders>
              <w:top w:val="single" w:sz="4" w:space="0" w:color="auto"/>
              <w:bottom w:val="single" w:sz="4" w:space="0" w:color="auto"/>
            </w:tcBorders>
            <w:shd w:val="clear" w:color="auto" w:fill="auto"/>
          </w:tcPr>
          <w:p w14:paraId="7DA56AB6" w14:textId="77777777" w:rsidR="00F168B3" w:rsidRPr="00CB13B0" w:rsidRDefault="00F168B3" w:rsidP="00F776F0">
            <w:pPr>
              <w:pStyle w:val="ENoteTableText"/>
            </w:pPr>
            <w:r w:rsidRPr="00CB13B0">
              <w:t>Schedule</w:t>
            </w:r>
            <w:r w:rsidR="0056271E" w:rsidRPr="00CB13B0">
              <w:t> </w:t>
            </w:r>
            <w:r w:rsidRPr="00CB13B0">
              <w:t>1: Royal Assent</w:t>
            </w:r>
          </w:p>
        </w:tc>
        <w:tc>
          <w:tcPr>
            <w:tcW w:w="1566" w:type="dxa"/>
            <w:tcBorders>
              <w:top w:val="single" w:sz="4" w:space="0" w:color="auto"/>
              <w:bottom w:val="single" w:sz="4" w:space="0" w:color="auto"/>
            </w:tcBorders>
            <w:shd w:val="clear" w:color="auto" w:fill="auto"/>
          </w:tcPr>
          <w:p w14:paraId="4DFBC074" w14:textId="77777777" w:rsidR="00F168B3" w:rsidRPr="00CB13B0" w:rsidRDefault="00F168B3" w:rsidP="00F776F0">
            <w:pPr>
              <w:pStyle w:val="ENoteTableText"/>
            </w:pPr>
            <w:r w:rsidRPr="00CB13B0">
              <w:t>Sch. 1 (</w:t>
            </w:r>
            <w:r w:rsidR="00222892" w:rsidRPr="00CB13B0">
              <w:t>item 9</w:t>
            </w:r>
            <w:r w:rsidRPr="00CB13B0">
              <w:t>)</w:t>
            </w:r>
          </w:p>
        </w:tc>
      </w:tr>
      <w:tr w:rsidR="00F168B3" w:rsidRPr="00CB13B0" w14:paraId="6A247D83" w14:textId="77777777" w:rsidTr="00F776F0">
        <w:trPr>
          <w:cantSplit/>
        </w:trPr>
        <w:tc>
          <w:tcPr>
            <w:tcW w:w="1695" w:type="dxa"/>
            <w:tcBorders>
              <w:top w:val="single" w:sz="4" w:space="0" w:color="auto"/>
              <w:bottom w:val="single" w:sz="4" w:space="0" w:color="auto"/>
            </w:tcBorders>
            <w:shd w:val="clear" w:color="auto" w:fill="auto"/>
          </w:tcPr>
          <w:p w14:paraId="47BBB07A" w14:textId="77777777" w:rsidR="00F168B3" w:rsidRPr="00CB13B0" w:rsidRDefault="00F168B3" w:rsidP="00F776F0">
            <w:pPr>
              <w:pStyle w:val="ENoteTableText"/>
            </w:pPr>
            <w:r w:rsidRPr="00CB13B0">
              <w:t>First Home Saver Accounts (Further Provisions) Amendment Act 2008</w:t>
            </w:r>
          </w:p>
        </w:tc>
        <w:tc>
          <w:tcPr>
            <w:tcW w:w="992" w:type="dxa"/>
            <w:tcBorders>
              <w:top w:val="single" w:sz="4" w:space="0" w:color="auto"/>
              <w:bottom w:val="single" w:sz="4" w:space="0" w:color="auto"/>
            </w:tcBorders>
            <w:shd w:val="clear" w:color="auto" w:fill="auto"/>
          </w:tcPr>
          <w:p w14:paraId="066E23B2" w14:textId="77777777" w:rsidR="00F168B3" w:rsidRPr="00CB13B0" w:rsidRDefault="00F168B3" w:rsidP="00F776F0">
            <w:pPr>
              <w:pStyle w:val="ENoteTableText"/>
            </w:pPr>
            <w:r w:rsidRPr="00CB13B0">
              <w:t>92, 2008</w:t>
            </w:r>
          </w:p>
        </w:tc>
        <w:tc>
          <w:tcPr>
            <w:tcW w:w="992" w:type="dxa"/>
            <w:tcBorders>
              <w:top w:val="single" w:sz="4" w:space="0" w:color="auto"/>
              <w:bottom w:val="single" w:sz="4" w:space="0" w:color="auto"/>
            </w:tcBorders>
            <w:shd w:val="clear" w:color="auto" w:fill="auto"/>
          </w:tcPr>
          <w:p w14:paraId="4A5C224E" w14:textId="77777777" w:rsidR="00F168B3" w:rsidRPr="00CB13B0" w:rsidRDefault="00F168B3" w:rsidP="00F776F0">
            <w:pPr>
              <w:pStyle w:val="ENoteTableText"/>
            </w:pPr>
            <w:smartTag w:uri="urn:schemas-microsoft-com:office:smarttags" w:element="date">
              <w:smartTagPr>
                <w:attr w:name="Month" w:val="9"/>
                <w:attr w:name="Day" w:val="30"/>
                <w:attr w:name="Year" w:val="2008"/>
              </w:smartTagPr>
              <w:r w:rsidRPr="00CB13B0">
                <w:t>30 Sept 2008</w:t>
              </w:r>
            </w:smartTag>
          </w:p>
        </w:tc>
        <w:tc>
          <w:tcPr>
            <w:tcW w:w="1843" w:type="dxa"/>
            <w:tcBorders>
              <w:top w:val="single" w:sz="4" w:space="0" w:color="auto"/>
              <w:bottom w:val="single" w:sz="4" w:space="0" w:color="auto"/>
            </w:tcBorders>
            <w:shd w:val="clear" w:color="auto" w:fill="auto"/>
          </w:tcPr>
          <w:p w14:paraId="4B9CDE7B" w14:textId="647611F8" w:rsidR="00F168B3" w:rsidRPr="00CB13B0" w:rsidRDefault="00F168B3" w:rsidP="00F776F0">
            <w:pPr>
              <w:pStyle w:val="ENoteTableText"/>
            </w:pPr>
            <w:r w:rsidRPr="00CB13B0">
              <w:t>Schedule</w:t>
            </w:r>
            <w:r w:rsidR="0056271E" w:rsidRPr="00CB13B0">
              <w:t> </w:t>
            </w:r>
            <w:r w:rsidRPr="00CB13B0">
              <w:t>1 (</w:t>
            </w:r>
            <w:r w:rsidR="00410FA5">
              <w:t>items 1</w:t>
            </w:r>
            <w:r w:rsidRPr="00CB13B0">
              <w:t xml:space="preserve">0–22, 26): </w:t>
            </w:r>
            <w:smartTag w:uri="urn:schemas-microsoft-com:office:smarttags" w:element="date">
              <w:smartTagPr>
                <w:attr w:name="Month" w:val="10"/>
                <w:attr w:name="Day" w:val="1"/>
                <w:attr w:name="Year" w:val="2008"/>
              </w:smartTagPr>
              <w:r w:rsidRPr="00CB13B0">
                <w:t>1 Oct 2008</w:t>
              </w:r>
            </w:smartTag>
          </w:p>
        </w:tc>
        <w:tc>
          <w:tcPr>
            <w:tcW w:w="1566" w:type="dxa"/>
            <w:tcBorders>
              <w:top w:val="single" w:sz="4" w:space="0" w:color="auto"/>
              <w:bottom w:val="single" w:sz="4" w:space="0" w:color="auto"/>
            </w:tcBorders>
            <w:shd w:val="clear" w:color="auto" w:fill="auto"/>
          </w:tcPr>
          <w:p w14:paraId="5C0FEDD9" w14:textId="2D5F5461" w:rsidR="00F168B3" w:rsidRPr="00CB13B0" w:rsidRDefault="00F168B3" w:rsidP="00F776F0">
            <w:pPr>
              <w:pStyle w:val="ENoteTableText"/>
            </w:pPr>
            <w:r w:rsidRPr="00CB13B0">
              <w:t>Sch. 1 (</w:t>
            </w:r>
            <w:r w:rsidR="00410FA5">
              <w:t>item 2</w:t>
            </w:r>
            <w:r w:rsidRPr="00CB13B0">
              <w:t>6)</w:t>
            </w:r>
          </w:p>
        </w:tc>
      </w:tr>
      <w:tr w:rsidR="00F168B3" w:rsidRPr="00CB13B0" w14:paraId="674D0417" w14:textId="77777777" w:rsidTr="00F776F0">
        <w:trPr>
          <w:cantSplit/>
        </w:trPr>
        <w:tc>
          <w:tcPr>
            <w:tcW w:w="1695" w:type="dxa"/>
            <w:tcBorders>
              <w:top w:val="single" w:sz="4" w:space="0" w:color="auto"/>
              <w:bottom w:val="single" w:sz="4" w:space="0" w:color="auto"/>
            </w:tcBorders>
            <w:shd w:val="clear" w:color="auto" w:fill="auto"/>
          </w:tcPr>
          <w:p w14:paraId="14F00912" w14:textId="77777777" w:rsidR="00F168B3" w:rsidRPr="00CB13B0" w:rsidRDefault="00F168B3" w:rsidP="00F776F0">
            <w:pPr>
              <w:pStyle w:val="ENoteTableText"/>
            </w:pPr>
            <w:r w:rsidRPr="00CB13B0">
              <w:t>Tax Laws Amendment (2008 Measures No.</w:t>
            </w:r>
            <w:r w:rsidR="0056271E" w:rsidRPr="00CB13B0">
              <w:t> </w:t>
            </w:r>
            <w:r w:rsidRPr="00CB13B0">
              <w:t>4) Act 2008</w:t>
            </w:r>
          </w:p>
        </w:tc>
        <w:tc>
          <w:tcPr>
            <w:tcW w:w="992" w:type="dxa"/>
            <w:tcBorders>
              <w:top w:val="single" w:sz="4" w:space="0" w:color="auto"/>
              <w:bottom w:val="single" w:sz="4" w:space="0" w:color="auto"/>
            </w:tcBorders>
            <w:shd w:val="clear" w:color="auto" w:fill="auto"/>
          </w:tcPr>
          <w:p w14:paraId="5798C264" w14:textId="77777777" w:rsidR="00F168B3" w:rsidRPr="00CB13B0" w:rsidRDefault="00F168B3" w:rsidP="00F776F0">
            <w:pPr>
              <w:pStyle w:val="ENoteTableText"/>
            </w:pPr>
            <w:r w:rsidRPr="00CB13B0">
              <w:t>97, 2008</w:t>
            </w:r>
          </w:p>
        </w:tc>
        <w:tc>
          <w:tcPr>
            <w:tcW w:w="992" w:type="dxa"/>
            <w:tcBorders>
              <w:top w:val="single" w:sz="4" w:space="0" w:color="auto"/>
              <w:bottom w:val="single" w:sz="4" w:space="0" w:color="auto"/>
            </w:tcBorders>
            <w:shd w:val="clear" w:color="auto" w:fill="auto"/>
          </w:tcPr>
          <w:p w14:paraId="1A6661C7" w14:textId="77777777" w:rsidR="00F168B3" w:rsidRPr="00CB13B0" w:rsidRDefault="00F168B3" w:rsidP="00F776F0">
            <w:pPr>
              <w:pStyle w:val="ENoteTableText"/>
            </w:pPr>
            <w:smartTag w:uri="urn:schemas-microsoft-com:office:smarttags" w:element="date">
              <w:smartTagPr>
                <w:attr w:name="Month" w:val="10"/>
                <w:attr w:name="Day" w:val="3"/>
                <w:attr w:name="Year" w:val="2008"/>
              </w:smartTagPr>
              <w:r w:rsidRPr="00CB13B0">
                <w:t>3 Oct 2008</w:t>
              </w:r>
            </w:smartTag>
          </w:p>
        </w:tc>
        <w:tc>
          <w:tcPr>
            <w:tcW w:w="1843" w:type="dxa"/>
            <w:tcBorders>
              <w:top w:val="single" w:sz="4" w:space="0" w:color="auto"/>
              <w:bottom w:val="single" w:sz="4" w:space="0" w:color="auto"/>
            </w:tcBorders>
            <w:shd w:val="clear" w:color="auto" w:fill="auto"/>
          </w:tcPr>
          <w:p w14:paraId="64C1D4E6" w14:textId="76A7A99B" w:rsidR="00F168B3" w:rsidRPr="00CB13B0" w:rsidRDefault="00F168B3" w:rsidP="00F776F0">
            <w:pPr>
              <w:pStyle w:val="ENoteTableText"/>
              <w:rPr>
                <w:i/>
              </w:rPr>
            </w:pPr>
            <w:r w:rsidRPr="00CB13B0">
              <w:t>Sch 1 (</w:t>
            </w:r>
            <w:r w:rsidR="00410FA5">
              <w:t>items 3</w:t>
            </w:r>
            <w:r w:rsidRPr="00CB13B0">
              <w:t>–12) and Sch 3 (</w:t>
            </w:r>
            <w:r w:rsidR="00A13A22">
              <w:t>items 4</w:t>
            </w:r>
            <w:r w:rsidRPr="00CB13B0">
              <w:t xml:space="preserve">4–173, 189): 3 Oct 2008 (s 2(1) </w:t>
            </w:r>
            <w:r w:rsidR="00410FA5">
              <w:t>items 2</w:t>
            </w:r>
            <w:r w:rsidRPr="00CB13B0">
              <w:t>, 3–5)</w:t>
            </w:r>
          </w:p>
        </w:tc>
        <w:tc>
          <w:tcPr>
            <w:tcW w:w="1566" w:type="dxa"/>
            <w:tcBorders>
              <w:top w:val="single" w:sz="4" w:space="0" w:color="auto"/>
              <w:bottom w:val="single" w:sz="4" w:space="0" w:color="auto"/>
            </w:tcBorders>
            <w:shd w:val="clear" w:color="auto" w:fill="auto"/>
          </w:tcPr>
          <w:p w14:paraId="7B1171F0" w14:textId="2439050C" w:rsidR="00F168B3" w:rsidRPr="00CB13B0" w:rsidRDefault="00F168B3" w:rsidP="00F776F0">
            <w:pPr>
              <w:pStyle w:val="ENoteTableText"/>
            </w:pPr>
            <w:r w:rsidRPr="00CB13B0">
              <w:t>Sch 1 (</w:t>
            </w:r>
            <w:r w:rsidR="00410FA5">
              <w:t>item 1</w:t>
            </w:r>
            <w:r w:rsidRPr="00CB13B0">
              <w:t>2) and Sch 3 (</w:t>
            </w:r>
            <w:r w:rsidR="00410FA5">
              <w:t>items 1</w:t>
            </w:r>
            <w:r w:rsidRPr="00CB13B0">
              <w:t>47, 155)</w:t>
            </w:r>
          </w:p>
        </w:tc>
      </w:tr>
      <w:tr w:rsidR="00F168B3" w:rsidRPr="00CB13B0" w14:paraId="29F0F860" w14:textId="77777777" w:rsidTr="00F776F0">
        <w:trPr>
          <w:cantSplit/>
        </w:trPr>
        <w:tc>
          <w:tcPr>
            <w:tcW w:w="1695" w:type="dxa"/>
            <w:tcBorders>
              <w:top w:val="single" w:sz="4" w:space="0" w:color="auto"/>
              <w:bottom w:val="single" w:sz="4" w:space="0" w:color="auto"/>
            </w:tcBorders>
            <w:shd w:val="clear" w:color="auto" w:fill="auto"/>
          </w:tcPr>
          <w:p w14:paraId="10A2C298" w14:textId="77777777" w:rsidR="00F168B3" w:rsidRPr="00CB13B0" w:rsidRDefault="00F168B3" w:rsidP="00F776F0">
            <w:pPr>
              <w:pStyle w:val="ENoteTableText"/>
            </w:pPr>
            <w:r w:rsidRPr="00CB13B0">
              <w:t>Family Law Amendment (De Facto Financial Matters and Other Measures) Act 2008</w:t>
            </w:r>
          </w:p>
        </w:tc>
        <w:tc>
          <w:tcPr>
            <w:tcW w:w="992" w:type="dxa"/>
            <w:tcBorders>
              <w:top w:val="single" w:sz="4" w:space="0" w:color="auto"/>
              <w:bottom w:val="single" w:sz="4" w:space="0" w:color="auto"/>
            </w:tcBorders>
            <w:shd w:val="clear" w:color="auto" w:fill="auto"/>
          </w:tcPr>
          <w:p w14:paraId="4F100BB2" w14:textId="77777777" w:rsidR="00F168B3" w:rsidRPr="00CB13B0" w:rsidRDefault="00F168B3" w:rsidP="00F776F0">
            <w:pPr>
              <w:pStyle w:val="ENoteTableText"/>
            </w:pPr>
            <w:r w:rsidRPr="00CB13B0">
              <w:t>115, 2008</w:t>
            </w:r>
          </w:p>
        </w:tc>
        <w:tc>
          <w:tcPr>
            <w:tcW w:w="992" w:type="dxa"/>
            <w:tcBorders>
              <w:top w:val="single" w:sz="4" w:space="0" w:color="auto"/>
              <w:bottom w:val="single" w:sz="4" w:space="0" w:color="auto"/>
            </w:tcBorders>
            <w:shd w:val="clear" w:color="auto" w:fill="auto"/>
          </w:tcPr>
          <w:p w14:paraId="359D9AA2" w14:textId="77777777" w:rsidR="00F168B3" w:rsidRPr="00CB13B0" w:rsidRDefault="00F168B3" w:rsidP="00F776F0">
            <w:pPr>
              <w:pStyle w:val="ENoteTableText"/>
            </w:pPr>
            <w:r w:rsidRPr="00CB13B0">
              <w:t>21 Nov 2008</w:t>
            </w:r>
          </w:p>
        </w:tc>
        <w:tc>
          <w:tcPr>
            <w:tcW w:w="1843" w:type="dxa"/>
            <w:tcBorders>
              <w:top w:val="single" w:sz="4" w:space="0" w:color="auto"/>
              <w:bottom w:val="single" w:sz="4" w:space="0" w:color="auto"/>
            </w:tcBorders>
            <w:shd w:val="clear" w:color="auto" w:fill="auto"/>
          </w:tcPr>
          <w:p w14:paraId="7A421310" w14:textId="616229EB" w:rsidR="00F168B3" w:rsidRPr="00CB13B0" w:rsidRDefault="00F168B3" w:rsidP="00F776F0">
            <w:pPr>
              <w:pStyle w:val="ENoteTableText"/>
            </w:pPr>
            <w:r w:rsidRPr="00CB13B0">
              <w:t>Sch 2 (</w:t>
            </w:r>
            <w:r w:rsidR="00410FA5">
              <w:t>items 3</w:t>
            </w:r>
            <w:r w:rsidRPr="00CB13B0">
              <w:t xml:space="preserve">4–41): 1 Mar 2009 (s 2(1) </w:t>
            </w:r>
            <w:r w:rsidR="00410FA5">
              <w:t>item 5</w:t>
            </w:r>
            <w:r w:rsidRPr="00CB13B0">
              <w:t>)</w:t>
            </w:r>
          </w:p>
        </w:tc>
        <w:tc>
          <w:tcPr>
            <w:tcW w:w="1566" w:type="dxa"/>
            <w:tcBorders>
              <w:top w:val="single" w:sz="4" w:space="0" w:color="auto"/>
              <w:bottom w:val="single" w:sz="4" w:space="0" w:color="auto"/>
            </w:tcBorders>
            <w:shd w:val="clear" w:color="auto" w:fill="auto"/>
          </w:tcPr>
          <w:p w14:paraId="53E24153" w14:textId="77777777" w:rsidR="00F168B3" w:rsidRPr="00CB13B0" w:rsidRDefault="00F168B3" w:rsidP="00F776F0">
            <w:pPr>
              <w:pStyle w:val="ENoteTableText"/>
            </w:pPr>
            <w:r w:rsidRPr="00CB13B0">
              <w:t>—</w:t>
            </w:r>
          </w:p>
        </w:tc>
      </w:tr>
      <w:tr w:rsidR="00F168B3" w:rsidRPr="00CB13B0" w14:paraId="74CC1B08" w14:textId="77777777" w:rsidTr="00F776F0">
        <w:trPr>
          <w:cantSplit/>
        </w:trPr>
        <w:tc>
          <w:tcPr>
            <w:tcW w:w="1695" w:type="dxa"/>
            <w:tcBorders>
              <w:top w:val="single" w:sz="4" w:space="0" w:color="auto"/>
              <w:bottom w:val="single" w:sz="4" w:space="0" w:color="auto"/>
            </w:tcBorders>
            <w:shd w:val="clear" w:color="auto" w:fill="auto"/>
          </w:tcPr>
          <w:p w14:paraId="1C7551F2" w14:textId="77777777" w:rsidR="00F168B3" w:rsidRPr="00CB13B0" w:rsidRDefault="00F168B3" w:rsidP="00F776F0">
            <w:pPr>
              <w:pStyle w:val="ENoteTableText"/>
            </w:pPr>
            <w:r w:rsidRPr="00CB13B0">
              <w:t>Dairy Adjustment Levy Termination Act 2008</w:t>
            </w:r>
          </w:p>
        </w:tc>
        <w:tc>
          <w:tcPr>
            <w:tcW w:w="992" w:type="dxa"/>
            <w:tcBorders>
              <w:top w:val="single" w:sz="4" w:space="0" w:color="auto"/>
              <w:bottom w:val="single" w:sz="4" w:space="0" w:color="auto"/>
            </w:tcBorders>
            <w:shd w:val="clear" w:color="auto" w:fill="auto"/>
          </w:tcPr>
          <w:p w14:paraId="5BD566F0" w14:textId="77777777" w:rsidR="00F168B3" w:rsidRPr="00CB13B0" w:rsidRDefault="00F168B3" w:rsidP="00F776F0">
            <w:pPr>
              <w:pStyle w:val="ENoteTableText"/>
            </w:pPr>
            <w:r w:rsidRPr="00CB13B0">
              <w:t>123, 2008</w:t>
            </w:r>
          </w:p>
        </w:tc>
        <w:tc>
          <w:tcPr>
            <w:tcW w:w="992" w:type="dxa"/>
            <w:tcBorders>
              <w:top w:val="single" w:sz="4" w:space="0" w:color="auto"/>
              <w:bottom w:val="single" w:sz="4" w:space="0" w:color="auto"/>
            </w:tcBorders>
            <w:shd w:val="clear" w:color="auto" w:fill="auto"/>
          </w:tcPr>
          <w:p w14:paraId="24DADD9B" w14:textId="77777777" w:rsidR="00F168B3" w:rsidRPr="00CB13B0" w:rsidRDefault="00F168B3" w:rsidP="00F776F0">
            <w:pPr>
              <w:pStyle w:val="ENoteTableText"/>
            </w:pPr>
            <w:r w:rsidRPr="00CB13B0">
              <w:t>25 Nov 2008</w:t>
            </w:r>
          </w:p>
        </w:tc>
        <w:tc>
          <w:tcPr>
            <w:tcW w:w="1843" w:type="dxa"/>
            <w:tcBorders>
              <w:top w:val="single" w:sz="4" w:space="0" w:color="auto"/>
              <w:bottom w:val="single" w:sz="4" w:space="0" w:color="auto"/>
            </w:tcBorders>
            <w:shd w:val="clear" w:color="auto" w:fill="auto"/>
          </w:tcPr>
          <w:p w14:paraId="7B7443AB" w14:textId="5F727D5B" w:rsidR="00F168B3" w:rsidRPr="00CB13B0" w:rsidRDefault="00F168B3" w:rsidP="00F776F0">
            <w:pPr>
              <w:pStyle w:val="ENoteTableText"/>
            </w:pPr>
            <w:r w:rsidRPr="00CB13B0">
              <w:t>Schedule</w:t>
            </w:r>
            <w:r w:rsidR="0056271E" w:rsidRPr="00CB13B0">
              <w:t> </w:t>
            </w:r>
            <w:r w:rsidRPr="00CB13B0">
              <w:t>3 (</w:t>
            </w:r>
            <w:r w:rsidR="00410FA5">
              <w:t>items 1</w:t>
            </w:r>
            <w:r w:rsidRPr="00CB13B0">
              <w:t>, 2): 26 Nov 2008</w:t>
            </w:r>
          </w:p>
        </w:tc>
        <w:tc>
          <w:tcPr>
            <w:tcW w:w="1566" w:type="dxa"/>
            <w:tcBorders>
              <w:top w:val="single" w:sz="4" w:space="0" w:color="auto"/>
              <w:bottom w:val="single" w:sz="4" w:space="0" w:color="auto"/>
            </w:tcBorders>
            <w:shd w:val="clear" w:color="auto" w:fill="auto"/>
          </w:tcPr>
          <w:p w14:paraId="3654F873" w14:textId="2FD1501D" w:rsidR="00F168B3" w:rsidRPr="00CB13B0" w:rsidRDefault="00F168B3" w:rsidP="00F776F0">
            <w:pPr>
              <w:pStyle w:val="ENoteTableText"/>
            </w:pPr>
            <w:r w:rsidRPr="00CB13B0">
              <w:t>Sch. 3 (</w:t>
            </w:r>
            <w:r w:rsidR="00410FA5">
              <w:t>item 2</w:t>
            </w:r>
            <w:r w:rsidRPr="00CB13B0">
              <w:t>)</w:t>
            </w:r>
          </w:p>
        </w:tc>
      </w:tr>
      <w:tr w:rsidR="00F168B3" w:rsidRPr="00CB13B0" w14:paraId="651444FA" w14:textId="77777777" w:rsidTr="00F776F0">
        <w:trPr>
          <w:cantSplit/>
        </w:trPr>
        <w:tc>
          <w:tcPr>
            <w:tcW w:w="1695" w:type="dxa"/>
            <w:tcBorders>
              <w:top w:val="single" w:sz="4" w:space="0" w:color="auto"/>
              <w:bottom w:val="single" w:sz="4" w:space="0" w:color="auto"/>
            </w:tcBorders>
            <w:shd w:val="clear" w:color="auto" w:fill="auto"/>
          </w:tcPr>
          <w:p w14:paraId="5535F824" w14:textId="77777777" w:rsidR="00F168B3" w:rsidRPr="00CB13B0" w:rsidRDefault="00F168B3" w:rsidP="00F776F0">
            <w:pPr>
              <w:pStyle w:val="ENoteTableText"/>
            </w:pPr>
            <w:r w:rsidRPr="00CB13B0">
              <w:t>National Rental Affordability Scheme (Consequential Amendments) Act 2008</w:t>
            </w:r>
          </w:p>
        </w:tc>
        <w:tc>
          <w:tcPr>
            <w:tcW w:w="992" w:type="dxa"/>
            <w:tcBorders>
              <w:top w:val="single" w:sz="4" w:space="0" w:color="auto"/>
              <w:bottom w:val="single" w:sz="4" w:space="0" w:color="auto"/>
            </w:tcBorders>
            <w:shd w:val="clear" w:color="auto" w:fill="auto"/>
          </w:tcPr>
          <w:p w14:paraId="127D6F32" w14:textId="77777777" w:rsidR="00F168B3" w:rsidRPr="00CB13B0" w:rsidRDefault="00F168B3" w:rsidP="00F776F0">
            <w:pPr>
              <w:pStyle w:val="ENoteTableText"/>
            </w:pPr>
            <w:r w:rsidRPr="00CB13B0">
              <w:t>130, 2008</w:t>
            </w:r>
          </w:p>
        </w:tc>
        <w:tc>
          <w:tcPr>
            <w:tcW w:w="992" w:type="dxa"/>
            <w:tcBorders>
              <w:top w:val="single" w:sz="4" w:space="0" w:color="auto"/>
              <w:bottom w:val="single" w:sz="4" w:space="0" w:color="auto"/>
            </w:tcBorders>
            <w:shd w:val="clear" w:color="auto" w:fill="auto"/>
          </w:tcPr>
          <w:p w14:paraId="711F9D24" w14:textId="77777777" w:rsidR="00F168B3" w:rsidRPr="00CB13B0" w:rsidRDefault="00F168B3" w:rsidP="00F776F0">
            <w:pPr>
              <w:pStyle w:val="ENoteTableText"/>
            </w:pPr>
            <w:r w:rsidRPr="00CB13B0">
              <w:t>28 Nov 2008</w:t>
            </w:r>
          </w:p>
        </w:tc>
        <w:tc>
          <w:tcPr>
            <w:tcW w:w="1843" w:type="dxa"/>
            <w:tcBorders>
              <w:top w:val="single" w:sz="4" w:space="0" w:color="auto"/>
              <w:bottom w:val="single" w:sz="4" w:space="0" w:color="auto"/>
            </w:tcBorders>
            <w:shd w:val="clear" w:color="auto" w:fill="auto"/>
          </w:tcPr>
          <w:p w14:paraId="64DC4EF5" w14:textId="6E880972" w:rsidR="00F168B3" w:rsidRPr="00CB13B0" w:rsidRDefault="00410FA5" w:rsidP="00F776F0">
            <w:pPr>
              <w:pStyle w:val="ENoteTableText"/>
            </w:pPr>
            <w:r>
              <w:t>1 July</w:t>
            </w:r>
            <w:r w:rsidR="00F168B3" w:rsidRPr="00CB13B0">
              <w:t xml:space="preserve"> 2008</w:t>
            </w:r>
          </w:p>
        </w:tc>
        <w:tc>
          <w:tcPr>
            <w:tcW w:w="1566" w:type="dxa"/>
            <w:tcBorders>
              <w:top w:val="single" w:sz="4" w:space="0" w:color="auto"/>
              <w:bottom w:val="single" w:sz="4" w:space="0" w:color="auto"/>
            </w:tcBorders>
            <w:shd w:val="clear" w:color="auto" w:fill="auto"/>
          </w:tcPr>
          <w:p w14:paraId="72CE07F5" w14:textId="320370C2" w:rsidR="00F168B3" w:rsidRPr="00CB13B0" w:rsidRDefault="00F168B3" w:rsidP="00F776F0">
            <w:pPr>
              <w:pStyle w:val="ENoteTableText"/>
            </w:pPr>
            <w:r w:rsidRPr="00CB13B0">
              <w:t>Sch. 1 (</w:t>
            </w:r>
            <w:r w:rsidR="00410FA5">
              <w:t>item 1</w:t>
            </w:r>
            <w:r w:rsidRPr="00CB13B0">
              <w:t>4)</w:t>
            </w:r>
          </w:p>
        </w:tc>
      </w:tr>
      <w:tr w:rsidR="00F168B3" w:rsidRPr="00CB13B0" w14:paraId="6C215522" w14:textId="77777777" w:rsidTr="00F776F0">
        <w:trPr>
          <w:cantSplit/>
        </w:trPr>
        <w:tc>
          <w:tcPr>
            <w:tcW w:w="1695" w:type="dxa"/>
            <w:tcBorders>
              <w:top w:val="single" w:sz="4" w:space="0" w:color="auto"/>
              <w:bottom w:val="single" w:sz="4" w:space="0" w:color="auto"/>
            </w:tcBorders>
            <w:shd w:val="clear" w:color="auto" w:fill="auto"/>
          </w:tcPr>
          <w:p w14:paraId="55A71824" w14:textId="77777777" w:rsidR="00F168B3" w:rsidRPr="00CB13B0" w:rsidRDefault="00F168B3" w:rsidP="00F776F0">
            <w:pPr>
              <w:pStyle w:val="ENoteTableText"/>
            </w:pPr>
            <w:r w:rsidRPr="00CB13B0">
              <w:lastRenderedPageBreak/>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14:paraId="0655F772" w14:textId="77777777" w:rsidR="00F168B3" w:rsidRPr="00CB13B0" w:rsidRDefault="00F168B3" w:rsidP="00F776F0">
            <w:pPr>
              <w:pStyle w:val="ENoteTableText"/>
            </w:pPr>
            <w:r w:rsidRPr="00CB13B0">
              <w:t>131, 2008</w:t>
            </w:r>
          </w:p>
        </w:tc>
        <w:tc>
          <w:tcPr>
            <w:tcW w:w="992" w:type="dxa"/>
            <w:tcBorders>
              <w:top w:val="single" w:sz="4" w:space="0" w:color="auto"/>
              <w:bottom w:val="single" w:sz="4" w:space="0" w:color="auto"/>
            </w:tcBorders>
            <w:shd w:val="clear" w:color="auto" w:fill="auto"/>
          </w:tcPr>
          <w:p w14:paraId="2B028624" w14:textId="77777777" w:rsidR="00F168B3" w:rsidRPr="00CB13B0" w:rsidRDefault="00F168B3" w:rsidP="00F776F0">
            <w:pPr>
              <w:pStyle w:val="ENoteTableText"/>
            </w:pPr>
            <w:r w:rsidRPr="00CB13B0">
              <w:t>1 Dec 2008</w:t>
            </w:r>
          </w:p>
        </w:tc>
        <w:tc>
          <w:tcPr>
            <w:tcW w:w="1843" w:type="dxa"/>
            <w:tcBorders>
              <w:top w:val="single" w:sz="4" w:space="0" w:color="auto"/>
              <w:bottom w:val="single" w:sz="4" w:space="0" w:color="auto"/>
            </w:tcBorders>
            <w:shd w:val="clear" w:color="auto" w:fill="auto"/>
          </w:tcPr>
          <w:p w14:paraId="1AE0CF9F" w14:textId="28562E84" w:rsidR="00F168B3" w:rsidRPr="00CB13B0" w:rsidRDefault="00F168B3" w:rsidP="00F776F0">
            <w:pPr>
              <w:pStyle w:val="ENoteTableText"/>
            </w:pPr>
            <w:r w:rsidRPr="00CB13B0">
              <w:t>Schedule</w:t>
            </w:r>
            <w:r w:rsidR="0056271E" w:rsidRPr="00CB13B0">
              <w:t> </w:t>
            </w:r>
            <w:r w:rsidRPr="00CB13B0">
              <w:t>5 (</w:t>
            </w:r>
            <w:r w:rsidR="00410FA5">
              <w:t>items 3</w:t>
            </w:r>
            <w:r w:rsidRPr="00CB13B0">
              <w:t>–12): Royal Assent</w:t>
            </w:r>
          </w:p>
        </w:tc>
        <w:tc>
          <w:tcPr>
            <w:tcW w:w="1566" w:type="dxa"/>
            <w:tcBorders>
              <w:top w:val="single" w:sz="4" w:space="0" w:color="auto"/>
              <w:bottom w:val="single" w:sz="4" w:space="0" w:color="auto"/>
            </w:tcBorders>
            <w:shd w:val="clear" w:color="auto" w:fill="auto"/>
          </w:tcPr>
          <w:p w14:paraId="3D89D79C" w14:textId="77777777" w:rsidR="00F168B3" w:rsidRPr="00CB13B0" w:rsidRDefault="00F168B3" w:rsidP="00F776F0">
            <w:pPr>
              <w:pStyle w:val="ENoteTableText"/>
            </w:pPr>
            <w:r w:rsidRPr="00CB13B0">
              <w:t>—</w:t>
            </w:r>
          </w:p>
        </w:tc>
      </w:tr>
      <w:tr w:rsidR="00F168B3" w:rsidRPr="00CB13B0" w14:paraId="40D6E8A3" w14:textId="77777777" w:rsidTr="00F776F0">
        <w:trPr>
          <w:cantSplit/>
        </w:trPr>
        <w:tc>
          <w:tcPr>
            <w:tcW w:w="1695" w:type="dxa"/>
            <w:tcBorders>
              <w:top w:val="single" w:sz="4" w:space="0" w:color="auto"/>
              <w:bottom w:val="single" w:sz="4" w:space="0" w:color="auto"/>
            </w:tcBorders>
            <w:shd w:val="clear" w:color="auto" w:fill="auto"/>
          </w:tcPr>
          <w:p w14:paraId="55CBF4E8" w14:textId="77777777" w:rsidR="00F168B3" w:rsidRPr="00CB13B0" w:rsidRDefault="00F168B3" w:rsidP="00F776F0">
            <w:pPr>
              <w:pStyle w:val="ENoteTableText"/>
            </w:pPr>
            <w:r w:rsidRPr="00CB13B0">
              <w:t>Tax Laws Amendment (Education Refund) Act 2008</w:t>
            </w:r>
          </w:p>
        </w:tc>
        <w:tc>
          <w:tcPr>
            <w:tcW w:w="992" w:type="dxa"/>
            <w:tcBorders>
              <w:top w:val="single" w:sz="4" w:space="0" w:color="auto"/>
              <w:bottom w:val="single" w:sz="4" w:space="0" w:color="auto"/>
            </w:tcBorders>
            <w:shd w:val="clear" w:color="auto" w:fill="auto"/>
          </w:tcPr>
          <w:p w14:paraId="0C7F565B" w14:textId="77777777" w:rsidR="00F168B3" w:rsidRPr="00CB13B0" w:rsidRDefault="00F168B3" w:rsidP="00F776F0">
            <w:pPr>
              <w:pStyle w:val="ENoteTableText"/>
            </w:pPr>
            <w:r w:rsidRPr="00CB13B0">
              <w:t>141, 2008</w:t>
            </w:r>
          </w:p>
        </w:tc>
        <w:tc>
          <w:tcPr>
            <w:tcW w:w="992" w:type="dxa"/>
            <w:tcBorders>
              <w:top w:val="single" w:sz="4" w:space="0" w:color="auto"/>
              <w:bottom w:val="single" w:sz="4" w:space="0" w:color="auto"/>
            </w:tcBorders>
            <w:shd w:val="clear" w:color="auto" w:fill="auto"/>
          </w:tcPr>
          <w:p w14:paraId="0C208E05" w14:textId="77777777" w:rsidR="00F168B3" w:rsidRPr="00CB13B0" w:rsidRDefault="00F168B3" w:rsidP="00F776F0">
            <w:pPr>
              <w:pStyle w:val="ENoteTableText"/>
            </w:pPr>
            <w:r w:rsidRPr="00CB13B0">
              <w:t>9 Dec 2008</w:t>
            </w:r>
          </w:p>
        </w:tc>
        <w:tc>
          <w:tcPr>
            <w:tcW w:w="1843" w:type="dxa"/>
            <w:tcBorders>
              <w:top w:val="single" w:sz="4" w:space="0" w:color="auto"/>
              <w:bottom w:val="single" w:sz="4" w:space="0" w:color="auto"/>
            </w:tcBorders>
            <w:shd w:val="clear" w:color="auto" w:fill="auto"/>
          </w:tcPr>
          <w:p w14:paraId="57F508B1" w14:textId="37B49701" w:rsidR="00F168B3" w:rsidRPr="00CB13B0" w:rsidRDefault="00F168B3" w:rsidP="00F776F0">
            <w:pPr>
              <w:pStyle w:val="ENoteTableText"/>
            </w:pPr>
            <w:r w:rsidRPr="00CB13B0">
              <w:t>Schedule</w:t>
            </w:r>
            <w:r w:rsidR="0056271E" w:rsidRPr="00CB13B0">
              <w:t> </w:t>
            </w:r>
            <w:r w:rsidRPr="00CB13B0">
              <w:t>1 (</w:t>
            </w:r>
            <w:r w:rsidR="00410FA5">
              <w:t>items 2</w:t>
            </w:r>
            <w:r w:rsidRPr="00CB13B0">
              <w:t>–5, 10): Royal Assent</w:t>
            </w:r>
          </w:p>
        </w:tc>
        <w:tc>
          <w:tcPr>
            <w:tcW w:w="1566" w:type="dxa"/>
            <w:tcBorders>
              <w:top w:val="single" w:sz="4" w:space="0" w:color="auto"/>
              <w:bottom w:val="single" w:sz="4" w:space="0" w:color="auto"/>
            </w:tcBorders>
            <w:shd w:val="clear" w:color="auto" w:fill="auto"/>
          </w:tcPr>
          <w:p w14:paraId="6E5B54F3" w14:textId="11205CB4" w:rsidR="00F168B3" w:rsidRPr="00CB13B0" w:rsidRDefault="00F168B3" w:rsidP="00F776F0">
            <w:pPr>
              <w:pStyle w:val="ENoteTableText"/>
            </w:pPr>
            <w:r w:rsidRPr="00CB13B0">
              <w:t>Sch. 1 (</w:t>
            </w:r>
            <w:r w:rsidR="00410FA5">
              <w:t>item 1</w:t>
            </w:r>
            <w:r w:rsidRPr="00CB13B0">
              <w:t>0)</w:t>
            </w:r>
          </w:p>
        </w:tc>
      </w:tr>
      <w:tr w:rsidR="00F168B3" w:rsidRPr="00CB13B0" w14:paraId="548EF91D" w14:textId="77777777" w:rsidTr="00F776F0">
        <w:trPr>
          <w:cantSplit/>
        </w:trPr>
        <w:tc>
          <w:tcPr>
            <w:tcW w:w="1695" w:type="dxa"/>
            <w:tcBorders>
              <w:top w:val="single" w:sz="4" w:space="0" w:color="auto"/>
              <w:bottom w:val="single" w:sz="4" w:space="0" w:color="auto"/>
            </w:tcBorders>
            <w:shd w:val="clear" w:color="auto" w:fill="auto"/>
          </w:tcPr>
          <w:p w14:paraId="0FA78085" w14:textId="2C2B6CEE" w:rsidR="00F168B3" w:rsidRPr="00CB13B0" w:rsidRDefault="00F168B3" w:rsidP="00F776F0">
            <w:pPr>
              <w:pStyle w:val="ENoteTableText"/>
            </w:pPr>
            <w:r w:rsidRPr="00CB13B0">
              <w:t>Same</w:t>
            </w:r>
            <w:r w:rsidR="00410FA5">
              <w:noBreakHyphen/>
            </w:r>
            <w:r w:rsidRPr="00CB13B0">
              <w:t>Sex Relationships (Equal Treatment in Commonwealth Laws—General Law Reform) Act 2008</w:t>
            </w:r>
          </w:p>
        </w:tc>
        <w:tc>
          <w:tcPr>
            <w:tcW w:w="992" w:type="dxa"/>
            <w:tcBorders>
              <w:top w:val="single" w:sz="4" w:space="0" w:color="auto"/>
              <w:bottom w:val="single" w:sz="4" w:space="0" w:color="auto"/>
            </w:tcBorders>
            <w:shd w:val="clear" w:color="auto" w:fill="auto"/>
          </w:tcPr>
          <w:p w14:paraId="27FA36D9" w14:textId="77777777" w:rsidR="00F168B3" w:rsidRPr="00CB13B0" w:rsidRDefault="00F168B3" w:rsidP="00F776F0">
            <w:pPr>
              <w:pStyle w:val="ENoteTableText"/>
            </w:pPr>
            <w:r w:rsidRPr="00CB13B0">
              <w:t>144, 2008</w:t>
            </w:r>
          </w:p>
        </w:tc>
        <w:tc>
          <w:tcPr>
            <w:tcW w:w="992" w:type="dxa"/>
            <w:tcBorders>
              <w:top w:val="single" w:sz="4" w:space="0" w:color="auto"/>
              <w:bottom w:val="single" w:sz="4" w:space="0" w:color="auto"/>
            </w:tcBorders>
            <w:shd w:val="clear" w:color="auto" w:fill="auto"/>
          </w:tcPr>
          <w:p w14:paraId="4516F614" w14:textId="77777777" w:rsidR="00F168B3" w:rsidRPr="00CB13B0" w:rsidRDefault="00F168B3" w:rsidP="00F776F0">
            <w:pPr>
              <w:pStyle w:val="ENoteTableText"/>
            </w:pPr>
            <w:r w:rsidRPr="00CB13B0">
              <w:t>9 Dec 2008</w:t>
            </w:r>
          </w:p>
        </w:tc>
        <w:tc>
          <w:tcPr>
            <w:tcW w:w="1843" w:type="dxa"/>
            <w:tcBorders>
              <w:top w:val="single" w:sz="4" w:space="0" w:color="auto"/>
              <w:bottom w:val="single" w:sz="4" w:space="0" w:color="auto"/>
            </w:tcBorders>
            <w:shd w:val="clear" w:color="auto" w:fill="auto"/>
          </w:tcPr>
          <w:p w14:paraId="1CEB2F8A" w14:textId="64E5ACCA" w:rsidR="00F168B3" w:rsidRPr="00CB13B0" w:rsidRDefault="00F168B3" w:rsidP="00F776F0">
            <w:pPr>
              <w:pStyle w:val="ENoteTableText"/>
            </w:pPr>
            <w:r w:rsidRPr="00CB13B0">
              <w:t>Schedule</w:t>
            </w:r>
            <w:r w:rsidR="0056271E" w:rsidRPr="00CB13B0">
              <w:t> </w:t>
            </w:r>
            <w:r w:rsidRPr="00CB13B0">
              <w:t>14 (</w:t>
            </w:r>
            <w:r w:rsidR="00410FA5">
              <w:t>items 5</w:t>
            </w:r>
            <w:r w:rsidRPr="00CB13B0">
              <w:t>9–96): 10 Dec 2008</w:t>
            </w:r>
          </w:p>
        </w:tc>
        <w:tc>
          <w:tcPr>
            <w:tcW w:w="1566" w:type="dxa"/>
            <w:tcBorders>
              <w:top w:val="single" w:sz="4" w:space="0" w:color="auto"/>
              <w:bottom w:val="single" w:sz="4" w:space="0" w:color="auto"/>
            </w:tcBorders>
            <w:shd w:val="clear" w:color="auto" w:fill="auto"/>
          </w:tcPr>
          <w:p w14:paraId="058B858C" w14:textId="77777777" w:rsidR="00F168B3" w:rsidRPr="00CB13B0" w:rsidRDefault="00F168B3" w:rsidP="00F776F0">
            <w:pPr>
              <w:pStyle w:val="ENoteTableText"/>
            </w:pPr>
            <w:r w:rsidRPr="00CB13B0">
              <w:t>Sch. 14 (</w:t>
            </w:r>
            <w:r w:rsidR="00222892" w:rsidRPr="00CB13B0">
              <w:t>item 9</w:t>
            </w:r>
            <w:r w:rsidRPr="00CB13B0">
              <w:t>6)</w:t>
            </w:r>
          </w:p>
        </w:tc>
      </w:tr>
      <w:tr w:rsidR="00F168B3" w:rsidRPr="00CB13B0" w14:paraId="65338AD2" w14:textId="77777777" w:rsidTr="00F776F0">
        <w:trPr>
          <w:cantSplit/>
        </w:trPr>
        <w:tc>
          <w:tcPr>
            <w:tcW w:w="1695" w:type="dxa"/>
            <w:tcBorders>
              <w:top w:val="single" w:sz="4" w:space="0" w:color="auto"/>
              <w:bottom w:val="single" w:sz="4" w:space="0" w:color="auto"/>
            </w:tcBorders>
            <w:shd w:val="clear" w:color="auto" w:fill="auto"/>
          </w:tcPr>
          <w:p w14:paraId="0BF7C2A7" w14:textId="77777777" w:rsidR="00F168B3" w:rsidRPr="00CB13B0" w:rsidRDefault="00F168B3" w:rsidP="00F776F0">
            <w:pPr>
              <w:pStyle w:val="ENoteTableText"/>
            </w:pPr>
            <w:r w:rsidRPr="00CB13B0">
              <w:t>Tax Laws Amendment (2008 Measures No.</w:t>
            </w:r>
            <w:r w:rsidR="0056271E" w:rsidRPr="00CB13B0">
              <w:t> </w:t>
            </w:r>
            <w:r w:rsidRPr="00CB13B0">
              <w:t>5) Act 2008</w:t>
            </w:r>
          </w:p>
        </w:tc>
        <w:tc>
          <w:tcPr>
            <w:tcW w:w="992" w:type="dxa"/>
            <w:tcBorders>
              <w:top w:val="single" w:sz="4" w:space="0" w:color="auto"/>
              <w:bottom w:val="single" w:sz="4" w:space="0" w:color="auto"/>
            </w:tcBorders>
            <w:shd w:val="clear" w:color="auto" w:fill="auto"/>
          </w:tcPr>
          <w:p w14:paraId="3AF33079" w14:textId="77777777" w:rsidR="00F168B3" w:rsidRPr="00CB13B0" w:rsidRDefault="00F168B3" w:rsidP="00F776F0">
            <w:pPr>
              <w:pStyle w:val="ENoteTableText"/>
            </w:pPr>
            <w:r w:rsidRPr="00CB13B0">
              <w:t>145, 2008</w:t>
            </w:r>
          </w:p>
        </w:tc>
        <w:tc>
          <w:tcPr>
            <w:tcW w:w="992" w:type="dxa"/>
            <w:tcBorders>
              <w:top w:val="single" w:sz="4" w:space="0" w:color="auto"/>
              <w:bottom w:val="single" w:sz="4" w:space="0" w:color="auto"/>
            </w:tcBorders>
            <w:shd w:val="clear" w:color="auto" w:fill="auto"/>
          </w:tcPr>
          <w:p w14:paraId="1E976774" w14:textId="77777777" w:rsidR="00F168B3" w:rsidRPr="00CB13B0" w:rsidRDefault="00F168B3" w:rsidP="00F776F0">
            <w:pPr>
              <w:pStyle w:val="ENoteTableText"/>
            </w:pPr>
            <w:r w:rsidRPr="00CB13B0">
              <w:t>9 Dec 2008</w:t>
            </w:r>
          </w:p>
        </w:tc>
        <w:tc>
          <w:tcPr>
            <w:tcW w:w="1843" w:type="dxa"/>
            <w:tcBorders>
              <w:top w:val="single" w:sz="4" w:space="0" w:color="auto"/>
              <w:bottom w:val="single" w:sz="4" w:space="0" w:color="auto"/>
            </w:tcBorders>
            <w:shd w:val="clear" w:color="auto" w:fill="auto"/>
          </w:tcPr>
          <w:p w14:paraId="31688A49" w14:textId="77777777" w:rsidR="00F168B3" w:rsidRPr="00CB13B0" w:rsidRDefault="00F168B3" w:rsidP="00F776F0">
            <w:pPr>
              <w:pStyle w:val="ENoteTableText"/>
            </w:pPr>
            <w:r w:rsidRPr="00CB13B0">
              <w:t>Schedule</w:t>
            </w:r>
            <w:r w:rsidR="0056271E" w:rsidRPr="00CB13B0">
              <w:t> </w:t>
            </w:r>
            <w:r w:rsidRPr="00CB13B0">
              <w:t>2: Royal Assent</w:t>
            </w:r>
          </w:p>
        </w:tc>
        <w:tc>
          <w:tcPr>
            <w:tcW w:w="1566" w:type="dxa"/>
            <w:tcBorders>
              <w:top w:val="single" w:sz="4" w:space="0" w:color="auto"/>
              <w:bottom w:val="single" w:sz="4" w:space="0" w:color="auto"/>
            </w:tcBorders>
            <w:shd w:val="clear" w:color="auto" w:fill="auto"/>
          </w:tcPr>
          <w:p w14:paraId="128DCE64" w14:textId="77777777" w:rsidR="00F168B3" w:rsidRPr="00CB13B0" w:rsidRDefault="00F168B3" w:rsidP="00F776F0">
            <w:pPr>
              <w:pStyle w:val="ENoteTableText"/>
            </w:pPr>
            <w:r w:rsidRPr="00CB13B0">
              <w:t>Sch. 2 (</w:t>
            </w:r>
            <w:r w:rsidR="00222892" w:rsidRPr="00CB13B0">
              <w:t>item 9</w:t>
            </w:r>
            <w:r w:rsidRPr="00CB13B0">
              <w:t>)</w:t>
            </w:r>
          </w:p>
        </w:tc>
      </w:tr>
      <w:tr w:rsidR="00F168B3" w:rsidRPr="00CB13B0" w14:paraId="4D06C3B6" w14:textId="77777777" w:rsidTr="00F776F0">
        <w:trPr>
          <w:cantSplit/>
        </w:trPr>
        <w:tc>
          <w:tcPr>
            <w:tcW w:w="1695" w:type="dxa"/>
            <w:tcBorders>
              <w:top w:val="single" w:sz="4" w:space="0" w:color="auto"/>
              <w:bottom w:val="single" w:sz="4" w:space="0" w:color="auto"/>
            </w:tcBorders>
            <w:shd w:val="clear" w:color="auto" w:fill="auto"/>
          </w:tcPr>
          <w:p w14:paraId="056198D9" w14:textId="77777777" w:rsidR="00F168B3" w:rsidRPr="00CB13B0" w:rsidRDefault="00F168B3" w:rsidP="00F776F0">
            <w:pPr>
              <w:pStyle w:val="ENoteTableText"/>
            </w:pPr>
            <w:r w:rsidRPr="00CB13B0">
              <w:t>Temporary Residents’ Superannuation Legislation Amendment Act 2008</w:t>
            </w:r>
          </w:p>
        </w:tc>
        <w:tc>
          <w:tcPr>
            <w:tcW w:w="992" w:type="dxa"/>
            <w:tcBorders>
              <w:top w:val="single" w:sz="4" w:space="0" w:color="auto"/>
              <w:bottom w:val="single" w:sz="4" w:space="0" w:color="auto"/>
            </w:tcBorders>
            <w:shd w:val="clear" w:color="auto" w:fill="auto"/>
          </w:tcPr>
          <w:p w14:paraId="0C31684B" w14:textId="77777777" w:rsidR="00F168B3" w:rsidRPr="00CB13B0" w:rsidRDefault="00F168B3" w:rsidP="00F776F0">
            <w:pPr>
              <w:pStyle w:val="ENoteTableText"/>
            </w:pPr>
            <w:r w:rsidRPr="00CB13B0">
              <w:t>151, 2008</w:t>
            </w:r>
          </w:p>
        </w:tc>
        <w:tc>
          <w:tcPr>
            <w:tcW w:w="992" w:type="dxa"/>
            <w:tcBorders>
              <w:top w:val="single" w:sz="4" w:space="0" w:color="auto"/>
              <w:bottom w:val="single" w:sz="4" w:space="0" w:color="auto"/>
            </w:tcBorders>
            <w:shd w:val="clear" w:color="auto" w:fill="auto"/>
          </w:tcPr>
          <w:p w14:paraId="5E7AC635" w14:textId="77777777" w:rsidR="00F168B3" w:rsidRPr="00CB13B0" w:rsidRDefault="00F168B3" w:rsidP="00F776F0">
            <w:pPr>
              <w:pStyle w:val="ENoteTableText"/>
            </w:pPr>
            <w:r w:rsidRPr="00CB13B0">
              <w:t>11 Dec 2008</w:t>
            </w:r>
          </w:p>
        </w:tc>
        <w:tc>
          <w:tcPr>
            <w:tcW w:w="1843" w:type="dxa"/>
            <w:tcBorders>
              <w:top w:val="single" w:sz="4" w:space="0" w:color="auto"/>
              <w:bottom w:val="single" w:sz="4" w:space="0" w:color="auto"/>
            </w:tcBorders>
            <w:shd w:val="clear" w:color="auto" w:fill="auto"/>
          </w:tcPr>
          <w:p w14:paraId="2712CB9A" w14:textId="15809229" w:rsidR="00F168B3" w:rsidRPr="00CB13B0" w:rsidRDefault="00F168B3" w:rsidP="00F776F0">
            <w:pPr>
              <w:pStyle w:val="ENoteTableText"/>
            </w:pPr>
            <w:r w:rsidRPr="00CB13B0">
              <w:t>Sch 1 (</w:t>
            </w:r>
            <w:r w:rsidR="00410FA5">
              <w:t>items 2</w:t>
            </w:r>
            <w:r w:rsidRPr="00CB13B0">
              <w:t xml:space="preserve">7–37): 18 Dec 2008 (s 2(1) </w:t>
            </w:r>
            <w:r w:rsidR="00410FA5">
              <w:t>item 2</w:t>
            </w:r>
            <w:r w:rsidRPr="00CB13B0">
              <w:t>)</w:t>
            </w:r>
          </w:p>
        </w:tc>
        <w:tc>
          <w:tcPr>
            <w:tcW w:w="1566" w:type="dxa"/>
            <w:tcBorders>
              <w:top w:val="single" w:sz="4" w:space="0" w:color="auto"/>
              <w:bottom w:val="single" w:sz="4" w:space="0" w:color="auto"/>
            </w:tcBorders>
            <w:shd w:val="clear" w:color="auto" w:fill="auto"/>
          </w:tcPr>
          <w:p w14:paraId="17199F73" w14:textId="77777777" w:rsidR="00F168B3" w:rsidRPr="00CB13B0" w:rsidRDefault="00F168B3" w:rsidP="00F776F0">
            <w:pPr>
              <w:pStyle w:val="ENoteTableText"/>
            </w:pPr>
            <w:r w:rsidRPr="00CB13B0">
              <w:t>—</w:t>
            </w:r>
          </w:p>
        </w:tc>
      </w:tr>
      <w:tr w:rsidR="00F168B3" w:rsidRPr="00CB13B0" w14:paraId="0FF72496" w14:textId="77777777" w:rsidTr="00F776F0">
        <w:trPr>
          <w:cantSplit/>
        </w:trPr>
        <w:tc>
          <w:tcPr>
            <w:tcW w:w="1695" w:type="dxa"/>
            <w:tcBorders>
              <w:top w:val="single" w:sz="4" w:space="0" w:color="auto"/>
              <w:bottom w:val="single" w:sz="4" w:space="0" w:color="auto"/>
            </w:tcBorders>
            <w:shd w:val="clear" w:color="auto" w:fill="auto"/>
          </w:tcPr>
          <w:p w14:paraId="178EFB28" w14:textId="7BB05EEB" w:rsidR="00F168B3" w:rsidRPr="00CB13B0" w:rsidRDefault="00F168B3" w:rsidP="00F776F0">
            <w:pPr>
              <w:pStyle w:val="ENoteTableText"/>
            </w:pPr>
            <w:r w:rsidRPr="00CB13B0">
              <w:t>Nation</w:t>
            </w:r>
            <w:r w:rsidR="00410FA5">
              <w:noBreakHyphen/>
            </w:r>
            <w:r w:rsidRPr="00CB13B0">
              <w:t>building Funds (Consequential Amendments) Act 2008</w:t>
            </w:r>
          </w:p>
        </w:tc>
        <w:tc>
          <w:tcPr>
            <w:tcW w:w="992" w:type="dxa"/>
            <w:tcBorders>
              <w:top w:val="single" w:sz="4" w:space="0" w:color="auto"/>
              <w:bottom w:val="single" w:sz="4" w:space="0" w:color="auto"/>
            </w:tcBorders>
            <w:shd w:val="clear" w:color="auto" w:fill="auto"/>
          </w:tcPr>
          <w:p w14:paraId="6345DF6F" w14:textId="77777777" w:rsidR="00F168B3" w:rsidRPr="00CB13B0" w:rsidRDefault="00F168B3" w:rsidP="00F776F0">
            <w:pPr>
              <w:pStyle w:val="ENoteTableText"/>
            </w:pPr>
            <w:r w:rsidRPr="00CB13B0">
              <w:t>155, 2008</w:t>
            </w:r>
          </w:p>
        </w:tc>
        <w:tc>
          <w:tcPr>
            <w:tcW w:w="992" w:type="dxa"/>
            <w:tcBorders>
              <w:top w:val="single" w:sz="4" w:space="0" w:color="auto"/>
              <w:bottom w:val="single" w:sz="4" w:space="0" w:color="auto"/>
            </w:tcBorders>
            <w:shd w:val="clear" w:color="auto" w:fill="auto"/>
          </w:tcPr>
          <w:p w14:paraId="0A997E1E" w14:textId="77777777" w:rsidR="00F168B3" w:rsidRPr="00CB13B0" w:rsidRDefault="00F168B3" w:rsidP="00F776F0">
            <w:pPr>
              <w:pStyle w:val="ENoteTableText"/>
            </w:pPr>
            <w:r w:rsidRPr="00CB13B0">
              <w:t>18 Dec 2008</w:t>
            </w:r>
          </w:p>
        </w:tc>
        <w:tc>
          <w:tcPr>
            <w:tcW w:w="1843" w:type="dxa"/>
            <w:tcBorders>
              <w:top w:val="single" w:sz="4" w:space="0" w:color="auto"/>
              <w:bottom w:val="single" w:sz="4" w:space="0" w:color="auto"/>
            </w:tcBorders>
            <w:shd w:val="clear" w:color="auto" w:fill="auto"/>
          </w:tcPr>
          <w:p w14:paraId="3D8801BE" w14:textId="7C89D092" w:rsidR="00F168B3" w:rsidRPr="00CB13B0" w:rsidRDefault="00F168B3" w:rsidP="00F776F0">
            <w:pPr>
              <w:pStyle w:val="ENoteTableText"/>
            </w:pPr>
            <w:r w:rsidRPr="00CB13B0">
              <w:t>Schedule</w:t>
            </w:r>
            <w:r w:rsidR="0056271E" w:rsidRPr="00CB13B0">
              <w:t> </w:t>
            </w:r>
            <w:r w:rsidRPr="00CB13B0">
              <w:t>2 (</w:t>
            </w:r>
            <w:r w:rsidR="00A13A22">
              <w:t>items 4</w:t>
            </w:r>
            <w:r w:rsidRPr="00CB13B0">
              <w:t>5–47) and Schedule</w:t>
            </w:r>
            <w:r w:rsidR="0056271E" w:rsidRPr="00CB13B0">
              <w:t> </w:t>
            </w:r>
            <w:r w:rsidRPr="00CB13B0">
              <w:t>3 (</w:t>
            </w:r>
            <w:r w:rsidR="00410FA5">
              <w:t>item 8</w:t>
            </w:r>
            <w:r w:rsidRPr="00CB13B0">
              <w:t>): 1 Jan 2009 (</w:t>
            </w:r>
            <w:r w:rsidRPr="00CB13B0">
              <w:rPr>
                <w:i/>
              </w:rPr>
              <w:t xml:space="preserve">see </w:t>
            </w:r>
            <w:r w:rsidRPr="00CB13B0">
              <w:t>s. 2(1))</w:t>
            </w:r>
          </w:p>
        </w:tc>
        <w:tc>
          <w:tcPr>
            <w:tcW w:w="1566" w:type="dxa"/>
            <w:tcBorders>
              <w:top w:val="single" w:sz="4" w:space="0" w:color="auto"/>
              <w:bottom w:val="single" w:sz="4" w:space="0" w:color="auto"/>
            </w:tcBorders>
            <w:shd w:val="clear" w:color="auto" w:fill="auto"/>
          </w:tcPr>
          <w:p w14:paraId="25B79C62" w14:textId="5BB28045" w:rsidR="00F168B3" w:rsidRPr="00CB13B0" w:rsidRDefault="00F168B3" w:rsidP="00F776F0">
            <w:pPr>
              <w:pStyle w:val="ENoteTableText"/>
            </w:pPr>
            <w:r w:rsidRPr="00CB13B0">
              <w:t>Sch. 3 (</w:t>
            </w:r>
            <w:r w:rsidR="00410FA5">
              <w:t>item 8</w:t>
            </w:r>
            <w:r w:rsidRPr="00CB13B0">
              <w:t>)</w:t>
            </w:r>
          </w:p>
        </w:tc>
      </w:tr>
      <w:tr w:rsidR="00F168B3" w:rsidRPr="00CB13B0" w14:paraId="38DB2D87" w14:textId="77777777" w:rsidTr="00F776F0">
        <w:trPr>
          <w:cantSplit/>
        </w:trPr>
        <w:tc>
          <w:tcPr>
            <w:tcW w:w="1695" w:type="dxa"/>
            <w:tcBorders>
              <w:top w:val="single" w:sz="4" w:space="0" w:color="auto"/>
              <w:bottom w:val="single" w:sz="4" w:space="0" w:color="auto"/>
            </w:tcBorders>
            <w:shd w:val="clear" w:color="auto" w:fill="auto"/>
          </w:tcPr>
          <w:p w14:paraId="17433ED3" w14:textId="77777777" w:rsidR="00F168B3" w:rsidRPr="00CB13B0" w:rsidRDefault="00F168B3" w:rsidP="00F776F0">
            <w:pPr>
              <w:pStyle w:val="ENoteTableText"/>
            </w:pPr>
            <w:r w:rsidRPr="00CB13B0">
              <w:t>Household Stimulus Package Act (No.</w:t>
            </w:r>
            <w:r w:rsidR="0056271E" w:rsidRPr="00CB13B0">
              <w:t> </w:t>
            </w:r>
            <w:r w:rsidRPr="00CB13B0">
              <w:t>2) 2009</w:t>
            </w:r>
          </w:p>
        </w:tc>
        <w:tc>
          <w:tcPr>
            <w:tcW w:w="992" w:type="dxa"/>
            <w:tcBorders>
              <w:top w:val="single" w:sz="4" w:space="0" w:color="auto"/>
              <w:bottom w:val="single" w:sz="4" w:space="0" w:color="auto"/>
            </w:tcBorders>
            <w:shd w:val="clear" w:color="auto" w:fill="auto"/>
          </w:tcPr>
          <w:p w14:paraId="09CDDE33" w14:textId="77777777" w:rsidR="00F168B3" w:rsidRPr="00CB13B0" w:rsidRDefault="00F168B3" w:rsidP="00F776F0">
            <w:pPr>
              <w:pStyle w:val="ENoteTableText"/>
            </w:pPr>
            <w:r w:rsidRPr="00CB13B0">
              <w:t>4, 2009</w:t>
            </w:r>
          </w:p>
        </w:tc>
        <w:tc>
          <w:tcPr>
            <w:tcW w:w="992" w:type="dxa"/>
            <w:tcBorders>
              <w:top w:val="single" w:sz="4" w:space="0" w:color="auto"/>
              <w:bottom w:val="single" w:sz="4" w:space="0" w:color="auto"/>
            </w:tcBorders>
            <w:shd w:val="clear" w:color="auto" w:fill="auto"/>
          </w:tcPr>
          <w:p w14:paraId="39D2112F" w14:textId="77777777" w:rsidR="00F168B3" w:rsidRPr="00CB13B0" w:rsidRDefault="00F168B3" w:rsidP="00F776F0">
            <w:pPr>
              <w:pStyle w:val="ENoteTableText"/>
            </w:pPr>
            <w:r w:rsidRPr="00CB13B0">
              <w:t>18 Feb 2009</w:t>
            </w:r>
          </w:p>
        </w:tc>
        <w:tc>
          <w:tcPr>
            <w:tcW w:w="1843" w:type="dxa"/>
            <w:tcBorders>
              <w:top w:val="single" w:sz="4" w:space="0" w:color="auto"/>
              <w:bottom w:val="single" w:sz="4" w:space="0" w:color="auto"/>
            </w:tcBorders>
            <w:shd w:val="clear" w:color="auto" w:fill="auto"/>
          </w:tcPr>
          <w:p w14:paraId="4AEA1CED" w14:textId="1B697662" w:rsidR="00F168B3" w:rsidRPr="00CB13B0" w:rsidRDefault="00F168B3" w:rsidP="00F776F0">
            <w:pPr>
              <w:pStyle w:val="ENoteTableText"/>
            </w:pPr>
            <w:r w:rsidRPr="00CB13B0">
              <w:t>Schedule</w:t>
            </w:r>
            <w:r w:rsidR="0056271E" w:rsidRPr="00CB13B0">
              <w:t> </w:t>
            </w:r>
            <w:r w:rsidRPr="00CB13B0">
              <w:t>4 and Schedule</w:t>
            </w:r>
            <w:r w:rsidR="0056271E" w:rsidRPr="00CB13B0">
              <w:t> </w:t>
            </w:r>
            <w:r w:rsidRPr="00CB13B0">
              <w:t>5 (</w:t>
            </w:r>
            <w:r w:rsidR="00410FA5">
              <w:t>items 6</w:t>
            </w:r>
            <w:r w:rsidRPr="00CB13B0">
              <w:t>–14): Royal Assent</w:t>
            </w:r>
          </w:p>
        </w:tc>
        <w:tc>
          <w:tcPr>
            <w:tcW w:w="1566" w:type="dxa"/>
            <w:tcBorders>
              <w:top w:val="single" w:sz="4" w:space="0" w:color="auto"/>
              <w:bottom w:val="single" w:sz="4" w:space="0" w:color="auto"/>
            </w:tcBorders>
            <w:shd w:val="clear" w:color="auto" w:fill="auto"/>
          </w:tcPr>
          <w:p w14:paraId="12649CAC" w14:textId="77777777" w:rsidR="00F168B3" w:rsidRPr="00CB13B0" w:rsidRDefault="00F168B3" w:rsidP="00F776F0">
            <w:pPr>
              <w:pStyle w:val="ENoteTableText"/>
            </w:pPr>
            <w:r w:rsidRPr="00CB13B0">
              <w:t>Sch. 4</w:t>
            </w:r>
          </w:p>
        </w:tc>
      </w:tr>
      <w:tr w:rsidR="00F168B3" w:rsidRPr="00CB13B0" w14:paraId="180F6CDF" w14:textId="77777777" w:rsidTr="00F776F0">
        <w:trPr>
          <w:cantSplit/>
        </w:trPr>
        <w:tc>
          <w:tcPr>
            <w:tcW w:w="1695" w:type="dxa"/>
            <w:tcBorders>
              <w:top w:val="single" w:sz="4" w:space="0" w:color="auto"/>
              <w:bottom w:val="single" w:sz="4" w:space="0" w:color="auto"/>
            </w:tcBorders>
            <w:shd w:val="clear" w:color="auto" w:fill="auto"/>
          </w:tcPr>
          <w:p w14:paraId="4B6E72FA" w14:textId="77777777" w:rsidR="00F168B3" w:rsidRPr="00CB13B0" w:rsidRDefault="00F168B3" w:rsidP="00F776F0">
            <w:pPr>
              <w:pStyle w:val="ENoteTableText"/>
            </w:pPr>
            <w:r w:rsidRPr="00CB13B0">
              <w:t>Tax Bonus for Working Australians (Consequential Amendments) Act (No.</w:t>
            </w:r>
            <w:r w:rsidR="0056271E" w:rsidRPr="00CB13B0">
              <w:t> </w:t>
            </w:r>
            <w:r w:rsidRPr="00CB13B0">
              <w:t>2) 2009</w:t>
            </w:r>
          </w:p>
        </w:tc>
        <w:tc>
          <w:tcPr>
            <w:tcW w:w="992" w:type="dxa"/>
            <w:tcBorders>
              <w:top w:val="single" w:sz="4" w:space="0" w:color="auto"/>
              <w:bottom w:val="single" w:sz="4" w:space="0" w:color="auto"/>
            </w:tcBorders>
            <w:shd w:val="clear" w:color="auto" w:fill="auto"/>
          </w:tcPr>
          <w:p w14:paraId="673DBFFA" w14:textId="77777777" w:rsidR="00F168B3" w:rsidRPr="00CB13B0" w:rsidRDefault="00F168B3" w:rsidP="00F776F0">
            <w:pPr>
              <w:pStyle w:val="ENoteTableText"/>
            </w:pPr>
            <w:r w:rsidRPr="00CB13B0">
              <w:t>6, 2009</w:t>
            </w:r>
          </w:p>
        </w:tc>
        <w:tc>
          <w:tcPr>
            <w:tcW w:w="992" w:type="dxa"/>
            <w:tcBorders>
              <w:top w:val="single" w:sz="4" w:space="0" w:color="auto"/>
              <w:bottom w:val="single" w:sz="4" w:space="0" w:color="auto"/>
            </w:tcBorders>
            <w:shd w:val="clear" w:color="auto" w:fill="auto"/>
          </w:tcPr>
          <w:p w14:paraId="46FACDE2" w14:textId="77777777" w:rsidR="00F168B3" w:rsidRPr="00CB13B0" w:rsidRDefault="00F168B3" w:rsidP="00F776F0">
            <w:pPr>
              <w:pStyle w:val="ENoteTableText"/>
            </w:pPr>
            <w:r w:rsidRPr="00CB13B0">
              <w:t>18 Feb 2009</w:t>
            </w:r>
          </w:p>
        </w:tc>
        <w:tc>
          <w:tcPr>
            <w:tcW w:w="1843" w:type="dxa"/>
            <w:tcBorders>
              <w:top w:val="single" w:sz="4" w:space="0" w:color="auto"/>
              <w:bottom w:val="single" w:sz="4" w:space="0" w:color="auto"/>
            </w:tcBorders>
            <w:shd w:val="clear" w:color="auto" w:fill="auto"/>
          </w:tcPr>
          <w:p w14:paraId="1EB93ECE" w14:textId="7B6F2945" w:rsidR="00F168B3" w:rsidRPr="00CB13B0" w:rsidRDefault="00F168B3" w:rsidP="00F776F0">
            <w:pPr>
              <w:pStyle w:val="ENoteTableText"/>
            </w:pPr>
            <w:r w:rsidRPr="00CB13B0">
              <w:t>Schedule</w:t>
            </w:r>
            <w:r w:rsidR="0056271E" w:rsidRPr="00CB13B0">
              <w:t> </w:t>
            </w:r>
            <w:r w:rsidRPr="00CB13B0">
              <w:t>1 (</w:t>
            </w:r>
            <w:r w:rsidR="00410FA5">
              <w:t>items 2</w:t>
            </w:r>
            <w:r w:rsidRPr="00CB13B0">
              <w:t>, 3): 18 Feb 2009 (</w:t>
            </w:r>
            <w:r w:rsidRPr="00CB13B0">
              <w:rPr>
                <w:i/>
              </w:rPr>
              <w:t xml:space="preserve">see </w:t>
            </w:r>
            <w:r w:rsidRPr="00CB13B0">
              <w:t>s. 2(1))</w:t>
            </w:r>
          </w:p>
        </w:tc>
        <w:tc>
          <w:tcPr>
            <w:tcW w:w="1566" w:type="dxa"/>
            <w:tcBorders>
              <w:top w:val="single" w:sz="4" w:space="0" w:color="auto"/>
              <w:bottom w:val="single" w:sz="4" w:space="0" w:color="auto"/>
            </w:tcBorders>
            <w:shd w:val="clear" w:color="auto" w:fill="auto"/>
          </w:tcPr>
          <w:p w14:paraId="43AB274C" w14:textId="77777777" w:rsidR="00F168B3" w:rsidRPr="00CB13B0" w:rsidRDefault="00F168B3" w:rsidP="00F776F0">
            <w:pPr>
              <w:pStyle w:val="ENoteTableText"/>
            </w:pPr>
            <w:r w:rsidRPr="00CB13B0">
              <w:t>—</w:t>
            </w:r>
          </w:p>
        </w:tc>
      </w:tr>
      <w:tr w:rsidR="00F168B3" w:rsidRPr="00CB13B0" w14:paraId="4FB8F497" w14:textId="77777777" w:rsidTr="00F776F0">
        <w:trPr>
          <w:cantSplit/>
        </w:trPr>
        <w:tc>
          <w:tcPr>
            <w:tcW w:w="1695" w:type="dxa"/>
            <w:tcBorders>
              <w:top w:val="single" w:sz="4" w:space="0" w:color="auto"/>
              <w:bottom w:val="nil"/>
            </w:tcBorders>
            <w:shd w:val="clear" w:color="auto" w:fill="auto"/>
          </w:tcPr>
          <w:p w14:paraId="22D06DD2" w14:textId="77777777" w:rsidR="00F168B3" w:rsidRPr="00CB13B0" w:rsidRDefault="00F168B3" w:rsidP="00F776F0">
            <w:pPr>
              <w:pStyle w:val="ENoteTableText"/>
            </w:pPr>
            <w:r w:rsidRPr="00CB13B0">
              <w:lastRenderedPageBreak/>
              <w:t>Tax Laws Amendment (2008 Measures No.</w:t>
            </w:r>
            <w:r w:rsidR="0056271E" w:rsidRPr="00CB13B0">
              <w:t> </w:t>
            </w:r>
            <w:r w:rsidRPr="00CB13B0">
              <w:t>6) Act 2009</w:t>
            </w:r>
          </w:p>
        </w:tc>
        <w:tc>
          <w:tcPr>
            <w:tcW w:w="992" w:type="dxa"/>
            <w:tcBorders>
              <w:top w:val="single" w:sz="4" w:space="0" w:color="auto"/>
              <w:bottom w:val="nil"/>
            </w:tcBorders>
            <w:shd w:val="clear" w:color="auto" w:fill="auto"/>
          </w:tcPr>
          <w:p w14:paraId="3111DDB8" w14:textId="77777777" w:rsidR="00F168B3" w:rsidRPr="00CB13B0" w:rsidRDefault="00F168B3" w:rsidP="00F776F0">
            <w:pPr>
              <w:pStyle w:val="ENoteTableText"/>
            </w:pPr>
            <w:r w:rsidRPr="00CB13B0">
              <w:t>14, 2009</w:t>
            </w:r>
          </w:p>
        </w:tc>
        <w:tc>
          <w:tcPr>
            <w:tcW w:w="992" w:type="dxa"/>
            <w:tcBorders>
              <w:top w:val="single" w:sz="4" w:space="0" w:color="auto"/>
              <w:bottom w:val="nil"/>
            </w:tcBorders>
            <w:shd w:val="clear" w:color="auto" w:fill="auto"/>
          </w:tcPr>
          <w:p w14:paraId="157399D0" w14:textId="77777777" w:rsidR="00F168B3" w:rsidRPr="00CB13B0" w:rsidRDefault="00F168B3" w:rsidP="00F776F0">
            <w:pPr>
              <w:pStyle w:val="ENoteTableText"/>
            </w:pPr>
            <w:r w:rsidRPr="00CB13B0">
              <w:t>26 Mar 2009</w:t>
            </w:r>
          </w:p>
        </w:tc>
        <w:tc>
          <w:tcPr>
            <w:tcW w:w="1843" w:type="dxa"/>
            <w:tcBorders>
              <w:top w:val="single" w:sz="4" w:space="0" w:color="auto"/>
              <w:bottom w:val="nil"/>
            </w:tcBorders>
            <w:shd w:val="clear" w:color="auto" w:fill="auto"/>
          </w:tcPr>
          <w:p w14:paraId="0EE07C5C" w14:textId="57AD5349" w:rsidR="00F168B3" w:rsidRPr="00CB13B0" w:rsidRDefault="00F168B3" w:rsidP="00F776F0">
            <w:pPr>
              <w:pStyle w:val="ENoteTableText"/>
            </w:pPr>
            <w:r w:rsidRPr="00CB13B0">
              <w:t>Schedule</w:t>
            </w:r>
            <w:r w:rsidR="0056271E" w:rsidRPr="00CB13B0">
              <w:t> </w:t>
            </w:r>
            <w:r w:rsidRPr="00CB13B0">
              <w:t>1, Schedule</w:t>
            </w:r>
            <w:r w:rsidR="0056271E" w:rsidRPr="00CB13B0">
              <w:t> </w:t>
            </w:r>
            <w:r w:rsidRPr="00CB13B0">
              <w:t>4 (</w:t>
            </w:r>
            <w:r w:rsidR="00410FA5">
              <w:t>items 1</w:t>
            </w:r>
            <w:r w:rsidRPr="00CB13B0">
              <w:t>1–34, 52) and Schedule</w:t>
            </w:r>
            <w:r w:rsidR="0056271E" w:rsidRPr="00CB13B0">
              <w:t> </w:t>
            </w:r>
            <w:r w:rsidRPr="00CB13B0">
              <w:t>5 (</w:t>
            </w:r>
            <w:r w:rsidR="007E553F" w:rsidRPr="00CB13B0">
              <w:t>items 7</w:t>
            </w:r>
            <w:r w:rsidRPr="00CB13B0">
              <w:t>–13): Royal Assent</w:t>
            </w:r>
            <w:r w:rsidRPr="00CB13B0">
              <w:br/>
              <w:t>Schedule</w:t>
            </w:r>
            <w:r w:rsidR="0056271E" w:rsidRPr="00CB13B0">
              <w:t> </w:t>
            </w:r>
            <w:r w:rsidRPr="00CB13B0">
              <w:t>5 (</w:t>
            </w:r>
            <w:r w:rsidR="00410FA5">
              <w:t>items 2</w:t>
            </w:r>
            <w:r w:rsidRPr="00CB13B0">
              <w:t>, 3, 14): 29 Jan 2009</w:t>
            </w:r>
            <w:r w:rsidRPr="00CB13B0">
              <w:br/>
              <w:t>Schedule</w:t>
            </w:r>
            <w:r w:rsidR="0056271E" w:rsidRPr="00CB13B0">
              <w:t> </w:t>
            </w:r>
            <w:r w:rsidRPr="00CB13B0">
              <w:t>5 (</w:t>
            </w:r>
            <w:r w:rsidR="00410FA5">
              <w:t>items 5</w:t>
            </w:r>
            <w:r w:rsidRPr="00CB13B0">
              <w:t xml:space="preserve">, 6): </w:t>
            </w:r>
            <w:r w:rsidR="00410FA5">
              <w:t>1 July</w:t>
            </w:r>
            <w:r w:rsidRPr="00CB13B0">
              <w:t xml:space="preserve"> 2011</w:t>
            </w:r>
          </w:p>
        </w:tc>
        <w:tc>
          <w:tcPr>
            <w:tcW w:w="1566" w:type="dxa"/>
            <w:tcBorders>
              <w:top w:val="single" w:sz="4" w:space="0" w:color="auto"/>
              <w:bottom w:val="nil"/>
            </w:tcBorders>
            <w:shd w:val="clear" w:color="auto" w:fill="auto"/>
          </w:tcPr>
          <w:p w14:paraId="550F86F3" w14:textId="76B83203" w:rsidR="00F168B3" w:rsidRPr="00CB13B0" w:rsidRDefault="00F168B3" w:rsidP="00F776F0">
            <w:pPr>
              <w:pStyle w:val="ENoteTableText"/>
            </w:pPr>
            <w:r w:rsidRPr="00CB13B0">
              <w:t>Sch. 1 (</w:t>
            </w:r>
            <w:r w:rsidR="00410FA5">
              <w:t>item 6</w:t>
            </w:r>
            <w:r w:rsidRPr="00CB13B0">
              <w:t>), Sch. 4 (</w:t>
            </w:r>
            <w:r w:rsidR="00410FA5">
              <w:t>items 1</w:t>
            </w:r>
            <w:r w:rsidRPr="00CB13B0">
              <w:t>7, 25) and Sch. 5 (</w:t>
            </w:r>
            <w:r w:rsidR="00410FA5">
              <w:t>item 1</w:t>
            </w:r>
            <w:r w:rsidRPr="00CB13B0">
              <w:t>4)</w:t>
            </w:r>
          </w:p>
        </w:tc>
      </w:tr>
      <w:tr w:rsidR="00F168B3" w:rsidRPr="00CB13B0" w14:paraId="48DDD246" w14:textId="77777777" w:rsidTr="00F776F0">
        <w:trPr>
          <w:cantSplit/>
        </w:trPr>
        <w:tc>
          <w:tcPr>
            <w:tcW w:w="1695" w:type="dxa"/>
            <w:tcBorders>
              <w:top w:val="nil"/>
              <w:bottom w:val="nil"/>
            </w:tcBorders>
            <w:shd w:val="clear" w:color="auto" w:fill="auto"/>
          </w:tcPr>
          <w:p w14:paraId="058C164E"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6A4072D1" w14:textId="77777777" w:rsidR="00F168B3" w:rsidRPr="00CB13B0" w:rsidRDefault="00F168B3" w:rsidP="00F776F0">
            <w:pPr>
              <w:pStyle w:val="ENoteTableText"/>
            </w:pPr>
          </w:p>
        </w:tc>
        <w:tc>
          <w:tcPr>
            <w:tcW w:w="992" w:type="dxa"/>
            <w:tcBorders>
              <w:top w:val="nil"/>
              <w:bottom w:val="nil"/>
            </w:tcBorders>
            <w:shd w:val="clear" w:color="auto" w:fill="auto"/>
          </w:tcPr>
          <w:p w14:paraId="4581BCE1" w14:textId="77777777" w:rsidR="00F168B3" w:rsidRPr="00CB13B0" w:rsidRDefault="00F168B3" w:rsidP="00F776F0">
            <w:pPr>
              <w:pStyle w:val="ENoteTableText"/>
            </w:pPr>
          </w:p>
        </w:tc>
        <w:tc>
          <w:tcPr>
            <w:tcW w:w="1843" w:type="dxa"/>
            <w:tcBorders>
              <w:top w:val="nil"/>
              <w:bottom w:val="nil"/>
            </w:tcBorders>
            <w:shd w:val="clear" w:color="auto" w:fill="auto"/>
          </w:tcPr>
          <w:p w14:paraId="1D37CE5F" w14:textId="77777777" w:rsidR="00F168B3" w:rsidRPr="00CB13B0" w:rsidRDefault="00F168B3" w:rsidP="00F776F0">
            <w:pPr>
              <w:pStyle w:val="ENoteTableText"/>
            </w:pPr>
          </w:p>
        </w:tc>
        <w:tc>
          <w:tcPr>
            <w:tcW w:w="1566" w:type="dxa"/>
            <w:tcBorders>
              <w:top w:val="nil"/>
              <w:bottom w:val="nil"/>
            </w:tcBorders>
            <w:shd w:val="clear" w:color="auto" w:fill="auto"/>
          </w:tcPr>
          <w:p w14:paraId="00F4C2B2" w14:textId="77777777" w:rsidR="00F168B3" w:rsidRPr="00CB13B0" w:rsidRDefault="00F168B3" w:rsidP="00F776F0">
            <w:pPr>
              <w:pStyle w:val="ENoteTableText"/>
            </w:pPr>
          </w:p>
        </w:tc>
      </w:tr>
      <w:tr w:rsidR="00F168B3" w:rsidRPr="00CB13B0" w14:paraId="29466B27" w14:textId="77777777" w:rsidTr="00F776F0">
        <w:trPr>
          <w:cantSplit/>
        </w:trPr>
        <w:tc>
          <w:tcPr>
            <w:tcW w:w="1695" w:type="dxa"/>
            <w:tcBorders>
              <w:top w:val="nil"/>
              <w:bottom w:val="single" w:sz="4" w:space="0" w:color="auto"/>
            </w:tcBorders>
            <w:shd w:val="clear" w:color="auto" w:fill="auto"/>
          </w:tcPr>
          <w:p w14:paraId="00D89656" w14:textId="77777777" w:rsidR="00F168B3" w:rsidRPr="00CB13B0" w:rsidRDefault="00F168B3" w:rsidP="00F776F0">
            <w:pPr>
              <w:pStyle w:val="ENoteTTi"/>
              <w:keepNext w:val="0"/>
              <w:rPr>
                <w:rFonts w:eastAsiaTheme="minorHAnsi"/>
                <w:lang w:eastAsia="en-US"/>
              </w:rPr>
            </w:pPr>
            <w:r w:rsidRPr="00CB13B0">
              <w:t>Tax Laws Amendment (2009 Measures No.</w:t>
            </w:r>
            <w:r w:rsidR="0056271E" w:rsidRPr="00CB13B0">
              <w:t> </w:t>
            </w:r>
            <w:r w:rsidRPr="00CB13B0">
              <w:t>2) Act 2009</w:t>
            </w:r>
          </w:p>
        </w:tc>
        <w:tc>
          <w:tcPr>
            <w:tcW w:w="992" w:type="dxa"/>
            <w:tcBorders>
              <w:top w:val="nil"/>
              <w:bottom w:val="single" w:sz="4" w:space="0" w:color="auto"/>
            </w:tcBorders>
            <w:shd w:val="clear" w:color="auto" w:fill="auto"/>
          </w:tcPr>
          <w:p w14:paraId="100C0416" w14:textId="77777777" w:rsidR="00F168B3" w:rsidRPr="00CB13B0" w:rsidRDefault="00F168B3" w:rsidP="00F776F0">
            <w:pPr>
              <w:pStyle w:val="ENoteTableText"/>
            </w:pPr>
            <w:r w:rsidRPr="00CB13B0">
              <w:t>42, 2009</w:t>
            </w:r>
          </w:p>
        </w:tc>
        <w:tc>
          <w:tcPr>
            <w:tcW w:w="992" w:type="dxa"/>
            <w:tcBorders>
              <w:top w:val="nil"/>
              <w:bottom w:val="single" w:sz="4" w:space="0" w:color="auto"/>
            </w:tcBorders>
            <w:shd w:val="clear" w:color="auto" w:fill="auto"/>
          </w:tcPr>
          <w:p w14:paraId="3805853A" w14:textId="77777777" w:rsidR="00F168B3" w:rsidRPr="00CB13B0" w:rsidRDefault="00A175B9" w:rsidP="00F776F0">
            <w:pPr>
              <w:pStyle w:val="ENoteTableText"/>
            </w:pPr>
            <w:r w:rsidRPr="00CB13B0">
              <w:t>23 June</w:t>
            </w:r>
            <w:r w:rsidR="00F168B3" w:rsidRPr="00CB13B0">
              <w:t xml:space="preserve"> 2009</w:t>
            </w:r>
          </w:p>
        </w:tc>
        <w:tc>
          <w:tcPr>
            <w:tcW w:w="1843" w:type="dxa"/>
            <w:tcBorders>
              <w:top w:val="nil"/>
              <w:bottom w:val="single" w:sz="4" w:space="0" w:color="auto"/>
            </w:tcBorders>
            <w:shd w:val="clear" w:color="auto" w:fill="auto"/>
          </w:tcPr>
          <w:p w14:paraId="46D4E11E" w14:textId="42FDDDE5" w:rsidR="00F168B3" w:rsidRPr="00CB13B0" w:rsidRDefault="00F168B3" w:rsidP="00F776F0">
            <w:pPr>
              <w:pStyle w:val="ENoteTableText"/>
            </w:pPr>
            <w:r w:rsidRPr="00CB13B0">
              <w:t>Sch 2 (</w:t>
            </w:r>
            <w:r w:rsidR="00410FA5">
              <w:t>item 4</w:t>
            </w:r>
            <w:r w:rsidRPr="00CB13B0">
              <w:t xml:space="preserve">0): 26 Mar 2009 (s 2(1) </w:t>
            </w:r>
            <w:r w:rsidR="00410FA5">
              <w:t>item 5</w:t>
            </w:r>
            <w:r w:rsidRPr="00CB13B0">
              <w:t>)</w:t>
            </w:r>
          </w:p>
        </w:tc>
        <w:tc>
          <w:tcPr>
            <w:tcW w:w="1566" w:type="dxa"/>
            <w:tcBorders>
              <w:top w:val="nil"/>
              <w:bottom w:val="single" w:sz="4" w:space="0" w:color="auto"/>
            </w:tcBorders>
            <w:shd w:val="clear" w:color="auto" w:fill="auto"/>
          </w:tcPr>
          <w:p w14:paraId="6FCD125D" w14:textId="77777777" w:rsidR="00F168B3" w:rsidRPr="00CB13B0" w:rsidRDefault="00F168B3" w:rsidP="00F776F0">
            <w:pPr>
              <w:pStyle w:val="ENoteTableText"/>
            </w:pPr>
            <w:r w:rsidRPr="00CB13B0">
              <w:t>—</w:t>
            </w:r>
          </w:p>
        </w:tc>
      </w:tr>
      <w:tr w:rsidR="00F168B3" w:rsidRPr="00CB13B0" w14:paraId="77E67009" w14:textId="77777777" w:rsidTr="00F776F0">
        <w:trPr>
          <w:cantSplit/>
        </w:trPr>
        <w:tc>
          <w:tcPr>
            <w:tcW w:w="1695" w:type="dxa"/>
            <w:tcBorders>
              <w:top w:val="single" w:sz="4" w:space="0" w:color="auto"/>
              <w:bottom w:val="nil"/>
            </w:tcBorders>
            <w:shd w:val="clear" w:color="auto" w:fill="auto"/>
          </w:tcPr>
          <w:p w14:paraId="0D898A44" w14:textId="77777777" w:rsidR="00F168B3" w:rsidRPr="00CB13B0" w:rsidRDefault="00F168B3" w:rsidP="00F776F0">
            <w:pPr>
              <w:pStyle w:val="ENoteTableText"/>
            </w:pPr>
            <w:r w:rsidRPr="00CB13B0">
              <w:lastRenderedPageBreak/>
              <w:t>Tax Laws Amendment (Taxation of Financial Arrangements) Act 2009</w:t>
            </w:r>
          </w:p>
        </w:tc>
        <w:tc>
          <w:tcPr>
            <w:tcW w:w="992" w:type="dxa"/>
            <w:tcBorders>
              <w:top w:val="single" w:sz="4" w:space="0" w:color="auto"/>
              <w:bottom w:val="nil"/>
            </w:tcBorders>
            <w:shd w:val="clear" w:color="auto" w:fill="auto"/>
          </w:tcPr>
          <w:p w14:paraId="708A1709" w14:textId="77777777" w:rsidR="00F168B3" w:rsidRPr="00CB13B0" w:rsidRDefault="00F168B3" w:rsidP="00F776F0">
            <w:pPr>
              <w:pStyle w:val="ENoteTableText"/>
            </w:pPr>
            <w:r w:rsidRPr="00CB13B0">
              <w:t>15, 2009</w:t>
            </w:r>
          </w:p>
        </w:tc>
        <w:tc>
          <w:tcPr>
            <w:tcW w:w="992" w:type="dxa"/>
            <w:tcBorders>
              <w:top w:val="single" w:sz="4" w:space="0" w:color="auto"/>
              <w:bottom w:val="nil"/>
            </w:tcBorders>
            <w:shd w:val="clear" w:color="auto" w:fill="auto"/>
          </w:tcPr>
          <w:p w14:paraId="7CA2A748" w14:textId="77777777" w:rsidR="00F168B3" w:rsidRPr="00CB13B0" w:rsidRDefault="00F168B3" w:rsidP="00F776F0">
            <w:pPr>
              <w:pStyle w:val="ENoteTableText"/>
            </w:pPr>
            <w:r w:rsidRPr="00CB13B0">
              <w:t>26 Mar 2009</w:t>
            </w:r>
          </w:p>
        </w:tc>
        <w:tc>
          <w:tcPr>
            <w:tcW w:w="1843" w:type="dxa"/>
            <w:tcBorders>
              <w:top w:val="single" w:sz="4" w:space="0" w:color="auto"/>
              <w:bottom w:val="nil"/>
            </w:tcBorders>
            <w:shd w:val="clear" w:color="auto" w:fill="auto"/>
          </w:tcPr>
          <w:p w14:paraId="06F86E78" w14:textId="731825ED" w:rsidR="00F168B3" w:rsidRPr="00CB13B0" w:rsidRDefault="00F168B3" w:rsidP="00F776F0">
            <w:pPr>
              <w:pStyle w:val="ENoteTableText"/>
            </w:pPr>
            <w:r w:rsidRPr="00CB13B0">
              <w:t>Sch 1 (</w:t>
            </w:r>
            <w:r w:rsidR="00410FA5">
              <w:t>items 1</w:t>
            </w:r>
            <w:r w:rsidRPr="00CB13B0">
              <w:t xml:space="preserve">–30, 52–97, 102–105): 26 Mar 2009 (s 2(1) </w:t>
            </w:r>
            <w:r w:rsidR="00410FA5">
              <w:t>item 2</w:t>
            </w:r>
            <w:r w:rsidRPr="00CB13B0">
              <w:t>)</w:t>
            </w:r>
            <w:r w:rsidRPr="00CB13B0">
              <w:br/>
              <w:t>Sch 1 (</w:t>
            </w:r>
            <w:r w:rsidR="00410FA5">
              <w:t>items 1</w:t>
            </w:r>
            <w:r w:rsidRPr="00CB13B0">
              <w:t xml:space="preserve">06–112, 114): 17 Dec 2003 (s 2(1) </w:t>
            </w:r>
            <w:r w:rsidR="00410FA5">
              <w:t>item 3</w:t>
            </w:r>
            <w:r w:rsidRPr="00CB13B0">
              <w:t>)</w:t>
            </w:r>
          </w:p>
        </w:tc>
        <w:tc>
          <w:tcPr>
            <w:tcW w:w="1566" w:type="dxa"/>
            <w:tcBorders>
              <w:top w:val="single" w:sz="4" w:space="0" w:color="auto"/>
              <w:bottom w:val="nil"/>
            </w:tcBorders>
            <w:shd w:val="clear" w:color="auto" w:fill="auto"/>
          </w:tcPr>
          <w:p w14:paraId="03B2A812" w14:textId="1B5A5A86" w:rsidR="00F168B3" w:rsidRPr="00CB13B0" w:rsidRDefault="00F168B3" w:rsidP="00F776F0">
            <w:pPr>
              <w:pStyle w:val="ENoteTableText"/>
            </w:pPr>
            <w:r w:rsidRPr="00CB13B0">
              <w:t>Sch. 1 (</w:t>
            </w:r>
            <w:r w:rsidR="00410FA5">
              <w:t>items 1</w:t>
            </w:r>
            <w:r w:rsidRPr="00CB13B0">
              <w:t>02, 103, 104(1)–(4), (6), (8)–(13), (16)–(19), 105(2), 114)</w:t>
            </w:r>
            <w:r w:rsidRPr="00CB13B0">
              <w:br/>
              <w:t>Sch. 1 (</w:t>
            </w:r>
            <w:r w:rsidR="00410FA5">
              <w:t>item 1</w:t>
            </w:r>
            <w:r w:rsidRPr="00CB13B0">
              <w:t>04(5)) (am. by 147, 2011, Sch. 4 [</w:t>
            </w:r>
            <w:r w:rsidR="00410FA5">
              <w:t>item 1</w:t>
            </w:r>
            <w:r w:rsidRPr="00CB13B0">
              <w:t>])</w:t>
            </w:r>
            <w:r w:rsidRPr="00CB13B0">
              <w:br/>
              <w:t>Sch. 1 (</w:t>
            </w:r>
            <w:r w:rsidR="00410FA5">
              <w:t>item 1</w:t>
            </w:r>
            <w:r w:rsidRPr="00CB13B0">
              <w:t>04(7)) (am. by 136, 2010, Sch. 3 [</w:t>
            </w:r>
            <w:r w:rsidR="00410FA5">
              <w:t>item 1</w:t>
            </w:r>
            <w:r w:rsidRPr="00CB13B0">
              <w:t>33])</w:t>
            </w:r>
            <w:r w:rsidRPr="00CB13B0">
              <w:br/>
              <w:t>Sch. 1 (</w:t>
            </w:r>
            <w:r w:rsidR="00410FA5">
              <w:t>item 1</w:t>
            </w:r>
            <w:r w:rsidRPr="00CB13B0">
              <w:t>04(7A)) (ad. by 136, 2010, Sch. 3 [</w:t>
            </w:r>
            <w:r w:rsidR="00410FA5">
              <w:t>item 1</w:t>
            </w:r>
            <w:r w:rsidRPr="00CB13B0">
              <w:t>34])</w:t>
            </w:r>
            <w:r w:rsidRPr="00CB13B0">
              <w:br/>
              <w:t>Sch. 1 (</w:t>
            </w:r>
            <w:r w:rsidR="00410FA5">
              <w:t>item 1</w:t>
            </w:r>
            <w:r w:rsidRPr="00CB13B0">
              <w:t>04(14)) (am. by 85, 2013, Sch. 8 [</w:t>
            </w:r>
            <w:r w:rsidR="00A13A22">
              <w:t>items 4</w:t>
            </w:r>
            <w:r w:rsidRPr="00CB13B0">
              <w:t>9–51])</w:t>
            </w:r>
            <w:r w:rsidRPr="00CB13B0">
              <w:br/>
              <w:t>Sch. 1 (</w:t>
            </w:r>
            <w:r w:rsidR="00410FA5">
              <w:t>item 1</w:t>
            </w:r>
            <w:r w:rsidRPr="00CB13B0">
              <w:t>04(15)) (am. by 85, 2013, Sch. 8 [</w:t>
            </w:r>
            <w:r w:rsidR="00410FA5">
              <w:t>items 5</w:t>
            </w:r>
            <w:r w:rsidRPr="00CB13B0">
              <w:t>2–54])</w:t>
            </w:r>
            <w:r w:rsidRPr="00CB13B0">
              <w:br/>
              <w:t>Sch. 1 (</w:t>
            </w:r>
            <w:r w:rsidR="00410FA5">
              <w:t>item 1</w:t>
            </w:r>
            <w:r w:rsidRPr="00CB13B0">
              <w:t>04A) (ad. by 147, 2011, Sch. 4 [</w:t>
            </w:r>
            <w:r w:rsidR="00410FA5">
              <w:t>item 2</w:t>
            </w:r>
            <w:r w:rsidRPr="00CB13B0">
              <w:t>])</w:t>
            </w:r>
            <w:r w:rsidRPr="00CB13B0">
              <w:br/>
              <w:t>Sch. 1 (</w:t>
            </w:r>
            <w:r w:rsidR="00410FA5">
              <w:t>items 1</w:t>
            </w:r>
            <w:r w:rsidRPr="00CB13B0">
              <w:t>04B, 104C) (ad. by 99, 2012, Sch. 2 [</w:t>
            </w:r>
            <w:r w:rsidR="00410FA5">
              <w:t>item 5</w:t>
            </w:r>
            <w:r w:rsidRPr="00CB13B0">
              <w:t>])</w:t>
            </w:r>
            <w:r w:rsidRPr="00CB13B0">
              <w:br/>
              <w:t>Sch. 1 (</w:t>
            </w:r>
            <w:r w:rsidR="00410FA5">
              <w:t>item 1</w:t>
            </w:r>
            <w:r w:rsidRPr="00CB13B0">
              <w:t>05(1)) (am. by 147, 2011, Sch. 4 [</w:t>
            </w:r>
            <w:r w:rsidR="00410FA5">
              <w:t>item 3</w:t>
            </w:r>
            <w:r w:rsidRPr="00CB13B0">
              <w:t>])</w:t>
            </w:r>
          </w:p>
        </w:tc>
      </w:tr>
      <w:tr w:rsidR="00F168B3" w:rsidRPr="00CB13B0" w14:paraId="749C2253" w14:textId="77777777" w:rsidTr="00F776F0">
        <w:trPr>
          <w:cantSplit/>
        </w:trPr>
        <w:tc>
          <w:tcPr>
            <w:tcW w:w="1695" w:type="dxa"/>
            <w:tcBorders>
              <w:top w:val="nil"/>
              <w:bottom w:val="nil"/>
            </w:tcBorders>
            <w:shd w:val="clear" w:color="auto" w:fill="auto"/>
          </w:tcPr>
          <w:p w14:paraId="5E64FDA2"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63630D23" w14:textId="77777777" w:rsidR="00F168B3" w:rsidRPr="00CB13B0" w:rsidRDefault="00F168B3" w:rsidP="00F776F0">
            <w:pPr>
              <w:pStyle w:val="ENoteTableText"/>
            </w:pPr>
          </w:p>
        </w:tc>
        <w:tc>
          <w:tcPr>
            <w:tcW w:w="992" w:type="dxa"/>
            <w:tcBorders>
              <w:top w:val="nil"/>
              <w:bottom w:val="nil"/>
            </w:tcBorders>
            <w:shd w:val="clear" w:color="auto" w:fill="auto"/>
          </w:tcPr>
          <w:p w14:paraId="69FBD705" w14:textId="77777777" w:rsidR="00F168B3" w:rsidRPr="00CB13B0" w:rsidRDefault="00F168B3" w:rsidP="00F776F0">
            <w:pPr>
              <w:pStyle w:val="ENoteTableText"/>
            </w:pPr>
          </w:p>
        </w:tc>
        <w:tc>
          <w:tcPr>
            <w:tcW w:w="1843" w:type="dxa"/>
            <w:tcBorders>
              <w:top w:val="nil"/>
              <w:bottom w:val="nil"/>
            </w:tcBorders>
            <w:shd w:val="clear" w:color="auto" w:fill="auto"/>
          </w:tcPr>
          <w:p w14:paraId="7D74DCD0"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07481D63" w14:textId="77777777" w:rsidR="00F168B3" w:rsidRPr="00CB13B0" w:rsidRDefault="00F168B3" w:rsidP="00F776F0">
            <w:pPr>
              <w:pStyle w:val="ENoteTableText"/>
            </w:pPr>
          </w:p>
        </w:tc>
      </w:tr>
      <w:tr w:rsidR="00F168B3" w:rsidRPr="00CB13B0" w14:paraId="793274C3" w14:textId="77777777" w:rsidTr="00F776F0">
        <w:trPr>
          <w:cantSplit/>
        </w:trPr>
        <w:tc>
          <w:tcPr>
            <w:tcW w:w="1695" w:type="dxa"/>
            <w:tcBorders>
              <w:top w:val="nil"/>
              <w:bottom w:val="nil"/>
            </w:tcBorders>
            <w:shd w:val="clear" w:color="auto" w:fill="auto"/>
          </w:tcPr>
          <w:p w14:paraId="24DDAF4F" w14:textId="77777777" w:rsidR="00F168B3" w:rsidRPr="00CB13B0" w:rsidRDefault="00F168B3" w:rsidP="00F776F0">
            <w:pPr>
              <w:pStyle w:val="ENoteTTi"/>
            </w:pPr>
            <w:r w:rsidRPr="00CB13B0">
              <w:t>Tax Laws Amendment (2010 Measures No.</w:t>
            </w:r>
            <w:r w:rsidR="0056271E" w:rsidRPr="00CB13B0">
              <w:t> </w:t>
            </w:r>
            <w:r w:rsidRPr="00CB13B0">
              <w:t>4) Act 2010</w:t>
            </w:r>
          </w:p>
        </w:tc>
        <w:tc>
          <w:tcPr>
            <w:tcW w:w="992" w:type="dxa"/>
            <w:tcBorders>
              <w:top w:val="nil"/>
              <w:bottom w:val="nil"/>
            </w:tcBorders>
            <w:shd w:val="clear" w:color="auto" w:fill="auto"/>
          </w:tcPr>
          <w:p w14:paraId="679B2591" w14:textId="77777777" w:rsidR="00F168B3" w:rsidRPr="00CB13B0" w:rsidRDefault="00F168B3" w:rsidP="00F776F0">
            <w:pPr>
              <w:pStyle w:val="ENoteTableText"/>
            </w:pPr>
            <w:r w:rsidRPr="00CB13B0">
              <w:t>136, 2010</w:t>
            </w:r>
          </w:p>
        </w:tc>
        <w:tc>
          <w:tcPr>
            <w:tcW w:w="992" w:type="dxa"/>
            <w:tcBorders>
              <w:top w:val="nil"/>
              <w:bottom w:val="nil"/>
            </w:tcBorders>
            <w:shd w:val="clear" w:color="auto" w:fill="auto"/>
          </w:tcPr>
          <w:p w14:paraId="45FD0A89" w14:textId="77777777" w:rsidR="00F168B3" w:rsidRPr="00CB13B0" w:rsidRDefault="00F168B3" w:rsidP="00F776F0">
            <w:pPr>
              <w:pStyle w:val="ENoteTableText"/>
            </w:pPr>
            <w:r w:rsidRPr="00CB13B0">
              <w:t>7 Dec 2010</w:t>
            </w:r>
          </w:p>
        </w:tc>
        <w:tc>
          <w:tcPr>
            <w:tcW w:w="1843" w:type="dxa"/>
            <w:tcBorders>
              <w:top w:val="nil"/>
              <w:bottom w:val="nil"/>
            </w:tcBorders>
            <w:shd w:val="clear" w:color="auto" w:fill="auto"/>
          </w:tcPr>
          <w:p w14:paraId="178A01F7" w14:textId="2EB27FCE" w:rsidR="00F168B3" w:rsidRPr="00CB13B0" w:rsidRDefault="00F168B3" w:rsidP="00F776F0">
            <w:pPr>
              <w:pStyle w:val="ENoteTableText"/>
            </w:pPr>
            <w:r w:rsidRPr="00CB13B0">
              <w:t>Sch 3 (</w:t>
            </w:r>
            <w:r w:rsidR="00410FA5">
              <w:t>items 1</w:t>
            </w:r>
            <w:r w:rsidRPr="00CB13B0">
              <w:t xml:space="preserve">33, 134): 26 Mar 2009 (s 2(1) </w:t>
            </w:r>
            <w:r w:rsidR="00410FA5">
              <w:t>item 8</w:t>
            </w:r>
            <w:r w:rsidRPr="00CB13B0">
              <w:t>)</w:t>
            </w:r>
          </w:p>
        </w:tc>
        <w:tc>
          <w:tcPr>
            <w:tcW w:w="1566" w:type="dxa"/>
            <w:tcBorders>
              <w:top w:val="nil"/>
              <w:bottom w:val="nil"/>
            </w:tcBorders>
            <w:shd w:val="clear" w:color="auto" w:fill="auto"/>
          </w:tcPr>
          <w:p w14:paraId="247A0C31" w14:textId="77777777" w:rsidR="00F168B3" w:rsidRPr="00CB13B0" w:rsidRDefault="00F168B3" w:rsidP="00F776F0">
            <w:pPr>
              <w:pStyle w:val="ENoteTableText"/>
            </w:pPr>
            <w:r w:rsidRPr="00CB13B0">
              <w:t>—</w:t>
            </w:r>
          </w:p>
        </w:tc>
      </w:tr>
      <w:tr w:rsidR="00F168B3" w:rsidRPr="00CB13B0" w14:paraId="496498B8" w14:textId="77777777" w:rsidTr="00F776F0">
        <w:trPr>
          <w:cantSplit/>
        </w:trPr>
        <w:tc>
          <w:tcPr>
            <w:tcW w:w="1695" w:type="dxa"/>
            <w:tcBorders>
              <w:top w:val="nil"/>
              <w:bottom w:val="nil"/>
            </w:tcBorders>
            <w:shd w:val="clear" w:color="auto" w:fill="auto"/>
          </w:tcPr>
          <w:p w14:paraId="1FB64930" w14:textId="77777777" w:rsidR="00F168B3" w:rsidRPr="00CB13B0" w:rsidRDefault="00F168B3" w:rsidP="00F776F0">
            <w:pPr>
              <w:pStyle w:val="ENoteTTi"/>
            </w:pPr>
            <w:r w:rsidRPr="00CB13B0">
              <w:t>Tax Laws Amendment (2011 Measures No.</w:t>
            </w:r>
            <w:r w:rsidR="0056271E" w:rsidRPr="00CB13B0">
              <w:t> </w:t>
            </w:r>
            <w:r w:rsidRPr="00CB13B0">
              <w:t>7) Act 2011</w:t>
            </w:r>
          </w:p>
        </w:tc>
        <w:tc>
          <w:tcPr>
            <w:tcW w:w="992" w:type="dxa"/>
            <w:tcBorders>
              <w:top w:val="nil"/>
              <w:bottom w:val="nil"/>
            </w:tcBorders>
            <w:shd w:val="clear" w:color="auto" w:fill="auto"/>
          </w:tcPr>
          <w:p w14:paraId="2F228317" w14:textId="77777777" w:rsidR="00F168B3" w:rsidRPr="00CB13B0" w:rsidRDefault="00F168B3" w:rsidP="00F776F0">
            <w:pPr>
              <w:pStyle w:val="ENoteTableText"/>
            </w:pPr>
            <w:r w:rsidRPr="00CB13B0">
              <w:t>147, 2011</w:t>
            </w:r>
          </w:p>
        </w:tc>
        <w:tc>
          <w:tcPr>
            <w:tcW w:w="992" w:type="dxa"/>
            <w:tcBorders>
              <w:top w:val="nil"/>
              <w:bottom w:val="nil"/>
            </w:tcBorders>
            <w:shd w:val="clear" w:color="auto" w:fill="auto"/>
          </w:tcPr>
          <w:p w14:paraId="5A0BDC3A" w14:textId="77777777" w:rsidR="00F168B3" w:rsidRPr="00CB13B0" w:rsidRDefault="00F168B3" w:rsidP="00F776F0">
            <w:pPr>
              <w:pStyle w:val="ENoteTableText"/>
            </w:pPr>
            <w:r w:rsidRPr="00CB13B0">
              <w:t>29 Nov 2011</w:t>
            </w:r>
          </w:p>
        </w:tc>
        <w:tc>
          <w:tcPr>
            <w:tcW w:w="1843" w:type="dxa"/>
            <w:tcBorders>
              <w:top w:val="nil"/>
              <w:bottom w:val="nil"/>
            </w:tcBorders>
            <w:shd w:val="clear" w:color="auto" w:fill="auto"/>
          </w:tcPr>
          <w:p w14:paraId="140C72DE" w14:textId="77777777" w:rsidR="00F168B3" w:rsidRPr="00CB13B0" w:rsidRDefault="00F168B3" w:rsidP="00F776F0">
            <w:pPr>
              <w:pStyle w:val="ENoteTableText"/>
            </w:pPr>
            <w:r w:rsidRPr="00CB13B0">
              <w:t>Schedule</w:t>
            </w:r>
            <w:r w:rsidR="0056271E" w:rsidRPr="00CB13B0">
              <w:t> </w:t>
            </w:r>
            <w:r w:rsidRPr="00CB13B0">
              <w:t>4: 30 Nov 2011</w:t>
            </w:r>
          </w:p>
        </w:tc>
        <w:tc>
          <w:tcPr>
            <w:tcW w:w="1566" w:type="dxa"/>
            <w:tcBorders>
              <w:top w:val="nil"/>
              <w:bottom w:val="nil"/>
            </w:tcBorders>
            <w:shd w:val="clear" w:color="auto" w:fill="auto"/>
          </w:tcPr>
          <w:p w14:paraId="3C9F614D" w14:textId="65E2B37F" w:rsidR="00F168B3" w:rsidRPr="00CB13B0" w:rsidRDefault="00F168B3" w:rsidP="00F776F0">
            <w:pPr>
              <w:pStyle w:val="ENoteTableText"/>
            </w:pPr>
            <w:r w:rsidRPr="00CB13B0">
              <w:t>Sch. 4 (</w:t>
            </w:r>
            <w:r w:rsidR="00410FA5">
              <w:t>item 4</w:t>
            </w:r>
            <w:r w:rsidRPr="00CB13B0">
              <w:t>)</w:t>
            </w:r>
          </w:p>
        </w:tc>
      </w:tr>
      <w:tr w:rsidR="00F168B3" w:rsidRPr="00CB13B0" w14:paraId="789EABE0" w14:textId="77777777" w:rsidTr="00F776F0">
        <w:trPr>
          <w:cantSplit/>
        </w:trPr>
        <w:tc>
          <w:tcPr>
            <w:tcW w:w="1695" w:type="dxa"/>
            <w:tcBorders>
              <w:top w:val="nil"/>
              <w:bottom w:val="nil"/>
            </w:tcBorders>
            <w:shd w:val="clear" w:color="auto" w:fill="auto"/>
          </w:tcPr>
          <w:p w14:paraId="3343AB34" w14:textId="77777777" w:rsidR="00F168B3" w:rsidRPr="00CB13B0" w:rsidRDefault="00F168B3" w:rsidP="00F776F0">
            <w:pPr>
              <w:pStyle w:val="ENoteTTi"/>
            </w:pPr>
            <w:r w:rsidRPr="00CB13B0">
              <w:t>Tax Laws Amendment (2012 Measures No.</w:t>
            </w:r>
            <w:r w:rsidR="0056271E" w:rsidRPr="00CB13B0">
              <w:t> </w:t>
            </w:r>
            <w:r w:rsidRPr="00CB13B0">
              <w:t>2) Act 2012</w:t>
            </w:r>
          </w:p>
        </w:tc>
        <w:tc>
          <w:tcPr>
            <w:tcW w:w="992" w:type="dxa"/>
            <w:tcBorders>
              <w:top w:val="nil"/>
              <w:bottom w:val="nil"/>
            </w:tcBorders>
            <w:shd w:val="clear" w:color="auto" w:fill="auto"/>
          </w:tcPr>
          <w:p w14:paraId="460BB3FF" w14:textId="77777777" w:rsidR="00F168B3" w:rsidRPr="00CB13B0" w:rsidRDefault="00F168B3" w:rsidP="00F776F0">
            <w:pPr>
              <w:pStyle w:val="ENoteTableText"/>
            </w:pPr>
            <w:r w:rsidRPr="00CB13B0">
              <w:t>99, 2012</w:t>
            </w:r>
          </w:p>
        </w:tc>
        <w:tc>
          <w:tcPr>
            <w:tcW w:w="992" w:type="dxa"/>
            <w:tcBorders>
              <w:top w:val="nil"/>
              <w:bottom w:val="nil"/>
            </w:tcBorders>
            <w:shd w:val="clear" w:color="auto" w:fill="auto"/>
          </w:tcPr>
          <w:p w14:paraId="4A0509C3" w14:textId="77777777" w:rsidR="00F168B3" w:rsidRPr="00CB13B0" w:rsidRDefault="007E6237" w:rsidP="00F776F0">
            <w:pPr>
              <w:pStyle w:val="ENoteTableText"/>
            </w:pPr>
            <w:r w:rsidRPr="00CB13B0">
              <w:t>29 June</w:t>
            </w:r>
            <w:r w:rsidR="00F168B3" w:rsidRPr="00CB13B0">
              <w:t xml:space="preserve"> 2012</w:t>
            </w:r>
          </w:p>
        </w:tc>
        <w:tc>
          <w:tcPr>
            <w:tcW w:w="1843" w:type="dxa"/>
            <w:tcBorders>
              <w:top w:val="nil"/>
              <w:bottom w:val="nil"/>
            </w:tcBorders>
            <w:shd w:val="clear" w:color="auto" w:fill="auto"/>
          </w:tcPr>
          <w:p w14:paraId="3E546CA9" w14:textId="6A615DFD" w:rsidR="00F168B3" w:rsidRPr="00CB13B0" w:rsidRDefault="00F168B3" w:rsidP="00F776F0">
            <w:pPr>
              <w:pStyle w:val="ENoteTableText"/>
            </w:pPr>
            <w:r w:rsidRPr="00CB13B0">
              <w:t>Sch 2 (</w:t>
            </w:r>
            <w:r w:rsidR="00410FA5">
              <w:t>item 5</w:t>
            </w:r>
            <w:r w:rsidRPr="00CB13B0">
              <w:t xml:space="preserve">): 26 Mar 2009 (s 2(1) </w:t>
            </w:r>
            <w:r w:rsidR="00410FA5">
              <w:t>item 6</w:t>
            </w:r>
            <w:r w:rsidRPr="00CB13B0">
              <w:t>)</w:t>
            </w:r>
          </w:p>
        </w:tc>
        <w:tc>
          <w:tcPr>
            <w:tcW w:w="1566" w:type="dxa"/>
            <w:tcBorders>
              <w:top w:val="nil"/>
              <w:bottom w:val="nil"/>
            </w:tcBorders>
            <w:shd w:val="clear" w:color="auto" w:fill="auto"/>
          </w:tcPr>
          <w:p w14:paraId="47D95BAC" w14:textId="77777777" w:rsidR="00F168B3" w:rsidRPr="00CB13B0" w:rsidRDefault="00F168B3" w:rsidP="00F776F0">
            <w:pPr>
              <w:pStyle w:val="ENoteTableText"/>
            </w:pPr>
            <w:r w:rsidRPr="00CB13B0">
              <w:t>—</w:t>
            </w:r>
          </w:p>
        </w:tc>
      </w:tr>
      <w:tr w:rsidR="00F168B3" w:rsidRPr="00CB13B0" w14:paraId="017C2032" w14:textId="77777777" w:rsidTr="00F776F0">
        <w:trPr>
          <w:cantSplit/>
        </w:trPr>
        <w:tc>
          <w:tcPr>
            <w:tcW w:w="1695" w:type="dxa"/>
            <w:tcBorders>
              <w:top w:val="nil"/>
              <w:bottom w:val="single" w:sz="4" w:space="0" w:color="auto"/>
            </w:tcBorders>
            <w:shd w:val="clear" w:color="auto" w:fill="auto"/>
          </w:tcPr>
          <w:p w14:paraId="7A349AC5" w14:textId="77777777" w:rsidR="00F168B3" w:rsidRPr="00CB13B0" w:rsidRDefault="00F168B3" w:rsidP="00F776F0">
            <w:pPr>
              <w:pStyle w:val="ENoteTTi"/>
            </w:pPr>
            <w:r w:rsidRPr="00CB13B0">
              <w:t>Tax and Superannuation Laws Amendment (2013 Measures No.</w:t>
            </w:r>
            <w:r w:rsidR="0056271E" w:rsidRPr="00CB13B0">
              <w:t> </w:t>
            </w:r>
            <w:r w:rsidRPr="00CB13B0">
              <w:t>2) Act 2013</w:t>
            </w:r>
          </w:p>
        </w:tc>
        <w:tc>
          <w:tcPr>
            <w:tcW w:w="992" w:type="dxa"/>
            <w:tcBorders>
              <w:top w:val="nil"/>
              <w:bottom w:val="single" w:sz="4" w:space="0" w:color="auto"/>
            </w:tcBorders>
            <w:shd w:val="clear" w:color="auto" w:fill="auto"/>
          </w:tcPr>
          <w:p w14:paraId="4F227512" w14:textId="77777777" w:rsidR="00F168B3" w:rsidRPr="00CB13B0" w:rsidRDefault="00F168B3" w:rsidP="00F776F0">
            <w:pPr>
              <w:pStyle w:val="ENoteTableText"/>
            </w:pPr>
            <w:r w:rsidRPr="00CB13B0">
              <w:t>85, 2013</w:t>
            </w:r>
          </w:p>
        </w:tc>
        <w:tc>
          <w:tcPr>
            <w:tcW w:w="992" w:type="dxa"/>
            <w:tcBorders>
              <w:top w:val="nil"/>
              <w:bottom w:val="single" w:sz="4" w:space="0" w:color="auto"/>
            </w:tcBorders>
            <w:shd w:val="clear" w:color="auto" w:fill="auto"/>
          </w:tcPr>
          <w:p w14:paraId="77F216F7" w14:textId="77777777" w:rsidR="00F168B3" w:rsidRPr="00CB13B0" w:rsidRDefault="007E6237" w:rsidP="00F776F0">
            <w:pPr>
              <w:pStyle w:val="ENoteTableText"/>
            </w:pPr>
            <w:r w:rsidRPr="00CB13B0">
              <w:t>28 June</w:t>
            </w:r>
            <w:r w:rsidR="00F168B3" w:rsidRPr="00CB13B0">
              <w:t xml:space="preserve"> 2013</w:t>
            </w:r>
          </w:p>
        </w:tc>
        <w:tc>
          <w:tcPr>
            <w:tcW w:w="1843" w:type="dxa"/>
            <w:tcBorders>
              <w:top w:val="nil"/>
              <w:bottom w:val="single" w:sz="4" w:space="0" w:color="auto"/>
            </w:tcBorders>
            <w:shd w:val="clear" w:color="auto" w:fill="auto"/>
          </w:tcPr>
          <w:p w14:paraId="1D68035C" w14:textId="1155AD77" w:rsidR="00F168B3" w:rsidRPr="00CB13B0" w:rsidRDefault="00F168B3" w:rsidP="00F776F0">
            <w:pPr>
              <w:pStyle w:val="ENoteTableText"/>
            </w:pPr>
            <w:r w:rsidRPr="00CB13B0">
              <w:t>Sch 8 (</w:t>
            </w:r>
            <w:r w:rsidR="00A13A22">
              <w:t>items 4</w:t>
            </w:r>
            <w:r w:rsidRPr="00CB13B0">
              <w:t xml:space="preserve">9–54): 26 Mar 2009 (s 2(1) </w:t>
            </w:r>
            <w:r w:rsidR="00410FA5">
              <w:t>item 1</w:t>
            </w:r>
            <w:r w:rsidRPr="00CB13B0">
              <w:t>1)</w:t>
            </w:r>
          </w:p>
        </w:tc>
        <w:tc>
          <w:tcPr>
            <w:tcW w:w="1566" w:type="dxa"/>
            <w:tcBorders>
              <w:top w:val="nil"/>
              <w:bottom w:val="single" w:sz="4" w:space="0" w:color="auto"/>
            </w:tcBorders>
            <w:shd w:val="clear" w:color="auto" w:fill="auto"/>
          </w:tcPr>
          <w:p w14:paraId="3A559D30" w14:textId="77777777" w:rsidR="00F168B3" w:rsidRPr="00CB13B0" w:rsidRDefault="00F168B3" w:rsidP="00F776F0">
            <w:pPr>
              <w:pStyle w:val="ENoteTableText"/>
            </w:pPr>
            <w:r w:rsidRPr="00CB13B0">
              <w:t>—</w:t>
            </w:r>
          </w:p>
        </w:tc>
      </w:tr>
      <w:tr w:rsidR="00F168B3" w:rsidRPr="00CB13B0" w14:paraId="6A71B2ED" w14:textId="77777777" w:rsidTr="00F776F0">
        <w:trPr>
          <w:cantSplit/>
        </w:trPr>
        <w:tc>
          <w:tcPr>
            <w:tcW w:w="1695" w:type="dxa"/>
            <w:tcBorders>
              <w:top w:val="single" w:sz="4" w:space="0" w:color="auto"/>
              <w:bottom w:val="single" w:sz="4" w:space="0" w:color="auto"/>
            </w:tcBorders>
            <w:shd w:val="clear" w:color="auto" w:fill="auto"/>
          </w:tcPr>
          <w:p w14:paraId="11EBC4E8" w14:textId="77777777" w:rsidR="00F168B3" w:rsidRPr="00CB13B0" w:rsidRDefault="00F168B3" w:rsidP="00F776F0">
            <w:pPr>
              <w:pStyle w:val="ENoteTableText"/>
            </w:pPr>
            <w:r w:rsidRPr="00CB13B0">
              <w:t>Social Security Amendment (Liquid Assets Waiting Period) Act 2009</w:t>
            </w:r>
          </w:p>
        </w:tc>
        <w:tc>
          <w:tcPr>
            <w:tcW w:w="992" w:type="dxa"/>
            <w:tcBorders>
              <w:top w:val="single" w:sz="4" w:space="0" w:color="auto"/>
              <w:bottom w:val="single" w:sz="4" w:space="0" w:color="auto"/>
            </w:tcBorders>
            <w:shd w:val="clear" w:color="auto" w:fill="auto"/>
          </w:tcPr>
          <w:p w14:paraId="1CEDA83D" w14:textId="77777777" w:rsidR="00F168B3" w:rsidRPr="00CB13B0" w:rsidRDefault="00F168B3" w:rsidP="00F776F0">
            <w:pPr>
              <w:pStyle w:val="ENoteTableText"/>
            </w:pPr>
            <w:r w:rsidRPr="00CB13B0">
              <w:t>25, 2009</w:t>
            </w:r>
          </w:p>
        </w:tc>
        <w:tc>
          <w:tcPr>
            <w:tcW w:w="992" w:type="dxa"/>
            <w:tcBorders>
              <w:top w:val="single" w:sz="4" w:space="0" w:color="auto"/>
              <w:bottom w:val="single" w:sz="4" w:space="0" w:color="auto"/>
            </w:tcBorders>
            <w:shd w:val="clear" w:color="auto" w:fill="auto"/>
          </w:tcPr>
          <w:p w14:paraId="645BF4BA" w14:textId="77777777" w:rsidR="00F168B3" w:rsidRPr="00CB13B0" w:rsidRDefault="00F168B3" w:rsidP="00F776F0">
            <w:pPr>
              <w:pStyle w:val="ENoteTableText"/>
            </w:pPr>
            <w:r w:rsidRPr="00CB13B0">
              <w:t>26 Mar 2009</w:t>
            </w:r>
          </w:p>
        </w:tc>
        <w:tc>
          <w:tcPr>
            <w:tcW w:w="1843" w:type="dxa"/>
            <w:tcBorders>
              <w:top w:val="single" w:sz="4" w:space="0" w:color="auto"/>
              <w:bottom w:val="single" w:sz="4" w:space="0" w:color="auto"/>
            </w:tcBorders>
            <w:shd w:val="clear" w:color="auto" w:fill="auto"/>
          </w:tcPr>
          <w:p w14:paraId="36C86D7B" w14:textId="1B4CBA57" w:rsidR="00F168B3" w:rsidRPr="00CB13B0" w:rsidRDefault="00F168B3" w:rsidP="00F776F0">
            <w:pPr>
              <w:pStyle w:val="ENoteTableText"/>
            </w:pPr>
            <w:r w:rsidRPr="00CB13B0">
              <w:t>Sch 1 (</w:t>
            </w:r>
            <w:r w:rsidR="00E75F4A" w:rsidRPr="00CB13B0">
              <w:t>items 8</w:t>
            </w:r>
            <w:r w:rsidRPr="00CB13B0">
              <w:t xml:space="preserve">–10): 18 Feb 2009 (s 2(1) </w:t>
            </w:r>
            <w:r w:rsidR="00410FA5">
              <w:t>item 3</w:t>
            </w:r>
            <w:r w:rsidRPr="00CB13B0">
              <w:t>)</w:t>
            </w:r>
          </w:p>
        </w:tc>
        <w:tc>
          <w:tcPr>
            <w:tcW w:w="1566" w:type="dxa"/>
            <w:tcBorders>
              <w:top w:val="single" w:sz="4" w:space="0" w:color="auto"/>
              <w:bottom w:val="single" w:sz="4" w:space="0" w:color="auto"/>
            </w:tcBorders>
            <w:shd w:val="clear" w:color="auto" w:fill="auto"/>
          </w:tcPr>
          <w:p w14:paraId="421CEB0A" w14:textId="77777777" w:rsidR="00F168B3" w:rsidRPr="00CB13B0" w:rsidRDefault="00F168B3" w:rsidP="00F776F0">
            <w:pPr>
              <w:pStyle w:val="ENoteTableText"/>
            </w:pPr>
            <w:r w:rsidRPr="00CB13B0">
              <w:t>—</w:t>
            </w:r>
          </w:p>
        </w:tc>
      </w:tr>
      <w:tr w:rsidR="00F168B3" w:rsidRPr="00CB13B0" w14:paraId="023AA46B" w14:textId="77777777" w:rsidTr="00F776F0">
        <w:trPr>
          <w:cantSplit/>
        </w:trPr>
        <w:tc>
          <w:tcPr>
            <w:tcW w:w="1695" w:type="dxa"/>
            <w:tcBorders>
              <w:top w:val="single" w:sz="4" w:space="0" w:color="auto"/>
              <w:bottom w:val="single" w:sz="4" w:space="0" w:color="auto"/>
            </w:tcBorders>
            <w:shd w:val="clear" w:color="auto" w:fill="auto"/>
          </w:tcPr>
          <w:p w14:paraId="26EA1533" w14:textId="77777777" w:rsidR="00F168B3" w:rsidRPr="00CB13B0" w:rsidRDefault="00F168B3" w:rsidP="00F776F0">
            <w:pPr>
              <w:pStyle w:val="ENoteTableText"/>
            </w:pPr>
            <w:r w:rsidRPr="00CB13B0">
              <w:t>Tax Laws Amendment (2009 Measures No.</w:t>
            </w:r>
            <w:r w:rsidR="0056271E" w:rsidRPr="00CB13B0">
              <w:t> </w:t>
            </w:r>
            <w:r w:rsidRPr="00CB13B0">
              <w:t>1) Act 2009</w:t>
            </w:r>
          </w:p>
        </w:tc>
        <w:tc>
          <w:tcPr>
            <w:tcW w:w="992" w:type="dxa"/>
            <w:tcBorders>
              <w:top w:val="single" w:sz="4" w:space="0" w:color="auto"/>
              <w:bottom w:val="single" w:sz="4" w:space="0" w:color="auto"/>
            </w:tcBorders>
            <w:shd w:val="clear" w:color="auto" w:fill="auto"/>
          </w:tcPr>
          <w:p w14:paraId="7D3C1CF7" w14:textId="77777777" w:rsidR="00F168B3" w:rsidRPr="00CB13B0" w:rsidRDefault="00F168B3" w:rsidP="00F776F0">
            <w:pPr>
              <w:pStyle w:val="ENoteTableText"/>
            </w:pPr>
            <w:r w:rsidRPr="00CB13B0">
              <w:t>27, 2009</w:t>
            </w:r>
          </w:p>
        </w:tc>
        <w:tc>
          <w:tcPr>
            <w:tcW w:w="992" w:type="dxa"/>
            <w:tcBorders>
              <w:top w:val="single" w:sz="4" w:space="0" w:color="auto"/>
              <w:bottom w:val="single" w:sz="4" w:space="0" w:color="auto"/>
            </w:tcBorders>
            <w:shd w:val="clear" w:color="auto" w:fill="auto"/>
          </w:tcPr>
          <w:p w14:paraId="06302EF6" w14:textId="77777777" w:rsidR="00F168B3" w:rsidRPr="00CB13B0" w:rsidRDefault="00F168B3" w:rsidP="00F776F0">
            <w:pPr>
              <w:pStyle w:val="ENoteTableText"/>
            </w:pPr>
            <w:r w:rsidRPr="00CB13B0">
              <w:t>26 Mar 2009</w:t>
            </w:r>
          </w:p>
        </w:tc>
        <w:tc>
          <w:tcPr>
            <w:tcW w:w="1843" w:type="dxa"/>
            <w:tcBorders>
              <w:top w:val="single" w:sz="4" w:space="0" w:color="auto"/>
              <w:bottom w:val="single" w:sz="4" w:space="0" w:color="auto"/>
            </w:tcBorders>
            <w:shd w:val="clear" w:color="auto" w:fill="auto"/>
          </w:tcPr>
          <w:p w14:paraId="01865755" w14:textId="739D0B89" w:rsidR="00F168B3" w:rsidRPr="00CB13B0" w:rsidRDefault="00F168B3" w:rsidP="00F776F0">
            <w:pPr>
              <w:pStyle w:val="ENoteTableText"/>
            </w:pPr>
            <w:r w:rsidRPr="00CB13B0">
              <w:t>Schedule</w:t>
            </w:r>
            <w:r w:rsidR="0056271E" w:rsidRPr="00CB13B0">
              <w:t> </w:t>
            </w:r>
            <w:r w:rsidRPr="00CB13B0">
              <w:t>2 (</w:t>
            </w:r>
            <w:r w:rsidR="00A13A22">
              <w:t>items 4</w:t>
            </w:r>
            <w:r w:rsidRPr="00CB13B0">
              <w:t>3–52) and Schedule</w:t>
            </w:r>
            <w:r w:rsidR="0056271E" w:rsidRPr="00CB13B0">
              <w:t> </w:t>
            </w:r>
            <w:r w:rsidRPr="00CB13B0">
              <w:t>3 (</w:t>
            </w:r>
            <w:r w:rsidR="00410FA5">
              <w:t>items 6</w:t>
            </w:r>
            <w:r w:rsidRPr="00CB13B0">
              <w:t>–10, 44–47, 102(1)): 27 Mar 2009</w:t>
            </w:r>
          </w:p>
        </w:tc>
        <w:tc>
          <w:tcPr>
            <w:tcW w:w="1566" w:type="dxa"/>
            <w:tcBorders>
              <w:top w:val="single" w:sz="4" w:space="0" w:color="auto"/>
              <w:bottom w:val="single" w:sz="4" w:space="0" w:color="auto"/>
            </w:tcBorders>
            <w:shd w:val="clear" w:color="auto" w:fill="auto"/>
          </w:tcPr>
          <w:p w14:paraId="19D101B1" w14:textId="6C285D0A" w:rsidR="00F168B3" w:rsidRPr="00CB13B0" w:rsidRDefault="00F168B3" w:rsidP="00F776F0">
            <w:pPr>
              <w:pStyle w:val="ENoteTableText"/>
            </w:pPr>
            <w:r w:rsidRPr="00CB13B0">
              <w:t>Sch. 3 (</w:t>
            </w:r>
            <w:r w:rsidR="00410FA5">
              <w:t>item 1</w:t>
            </w:r>
            <w:r w:rsidRPr="00CB13B0">
              <w:t>02(1))</w:t>
            </w:r>
          </w:p>
        </w:tc>
      </w:tr>
      <w:tr w:rsidR="00F168B3" w:rsidRPr="00CB13B0" w14:paraId="4604EA3E" w14:textId="77777777" w:rsidTr="00F776F0">
        <w:trPr>
          <w:cantSplit/>
        </w:trPr>
        <w:tc>
          <w:tcPr>
            <w:tcW w:w="1695" w:type="dxa"/>
            <w:tcBorders>
              <w:top w:val="single" w:sz="4" w:space="0" w:color="auto"/>
              <w:bottom w:val="single" w:sz="4" w:space="0" w:color="auto"/>
            </w:tcBorders>
            <w:shd w:val="clear" w:color="auto" w:fill="auto"/>
          </w:tcPr>
          <w:p w14:paraId="1EC255EE" w14:textId="77777777" w:rsidR="00F168B3" w:rsidRPr="00CB13B0" w:rsidRDefault="00F168B3" w:rsidP="00F776F0">
            <w:pPr>
              <w:pStyle w:val="ENoteTableText"/>
            </w:pPr>
            <w:r w:rsidRPr="00CB13B0">
              <w:t>Tax Laws Amendment (Small Business and General Business Tax Break) Act 2009</w:t>
            </w:r>
          </w:p>
        </w:tc>
        <w:tc>
          <w:tcPr>
            <w:tcW w:w="992" w:type="dxa"/>
            <w:tcBorders>
              <w:top w:val="single" w:sz="4" w:space="0" w:color="auto"/>
              <w:bottom w:val="single" w:sz="4" w:space="0" w:color="auto"/>
            </w:tcBorders>
            <w:shd w:val="clear" w:color="auto" w:fill="auto"/>
          </w:tcPr>
          <w:p w14:paraId="20675E60" w14:textId="77777777" w:rsidR="00F168B3" w:rsidRPr="00CB13B0" w:rsidRDefault="00F168B3" w:rsidP="00F776F0">
            <w:pPr>
              <w:pStyle w:val="ENoteTableText"/>
            </w:pPr>
            <w:r w:rsidRPr="00CB13B0">
              <w:t>31, 2009</w:t>
            </w:r>
          </w:p>
        </w:tc>
        <w:tc>
          <w:tcPr>
            <w:tcW w:w="992" w:type="dxa"/>
            <w:tcBorders>
              <w:top w:val="single" w:sz="4" w:space="0" w:color="auto"/>
              <w:bottom w:val="single" w:sz="4" w:space="0" w:color="auto"/>
            </w:tcBorders>
            <w:shd w:val="clear" w:color="auto" w:fill="auto"/>
          </w:tcPr>
          <w:p w14:paraId="389C3F9C" w14:textId="77777777" w:rsidR="00F168B3" w:rsidRPr="00CB13B0" w:rsidRDefault="00F168B3" w:rsidP="00F776F0">
            <w:pPr>
              <w:pStyle w:val="ENoteTableText"/>
            </w:pPr>
            <w:r w:rsidRPr="00CB13B0">
              <w:t>22</w:t>
            </w:r>
            <w:r w:rsidR="0056271E" w:rsidRPr="00CB13B0">
              <w:t> </w:t>
            </w:r>
            <w:r w:rsidRPr="00CB13B0">
              <w:t>May 2009</w:t>
            </w:r>
          </w:p>
        </w:tc>
        <w:tc>
          <w:tcPr>
            <w:tcW w:w="1843" w:type="dxa"/>
            <w:tcBorders>
              <w:top w:val="single" w:sz="4" w:space="0" w:color="auto"/>
              <w:bottom w:val="single" w:sz="4" w:space="0" w:color="auto"/>
            </w:tcBorders>
            <w:shd w:val="clear" w:color="auto" w:fill="auto"/>
          </w:tcPr>
          <w:p w14:paraId="5D4124BD" w14:textId="77777777" w:rsidR="00F168B3" w:rsidRPr="00CB13B0" w:rsidRDefault="00F168B3" w:rsidP="00F776F0">
            <w:pPr>
              <w:pStyle w:val="ENoteTableText"/>
            </w:pPr>
            <w:r w:rsidRPr="00CB13B0">
              <w:t>22</w:t>
            </w:r>
            <w:r w:rsidR="0056271E" w:rsidRPr="00CB13B0">
              <w:t> </w:t>
            </w:r>
            <w:r w:rsidRPr="00CB13B0">
              <w:t>May 2009</w:t>
            </w:r>
          </w:p>
        </w:tc>
        <w:tc>
          <w:tcPr>
            <w:tcW w:w="1566" w:type="dxa"/>
            <w:tcBorders>
              <w:top w:val="single" w:sz="4" w:space="0" w:color="auto"/>
              <w:bottom w:val="single" w:sz="4" w:space="0" w:color="auto"/>
            </w:tcBorders>
            <w:shd w:val="clear" w:color="auto" w:fill="auto"/>
          </w:tcPr>
          <w:p w14:paraId="272B5FBF" w14:textId="77777777" w:rsidR="00F168B3" w:rsidRPr="00CB13B0" w:rsidRDefault="00F168B3" w:rsidP="00F776F0">
            <w:pPr>
              <w:pStyle w:val="ENoteTableText"/>
            </w:pPr>
            <w:r w:rsidRPr="00CB13B0">
              <w:t>—</w:t>
            </w:r>
          </w:p>
        </w:tc>
      </w:tr>
      <w:tr w:rsidR="00F168B3" w:rsidRPr="00CB13B0" w14:paraId="6DECA4D6" w14:textId="77777777" w:rsidTr="00F776F0">
        <w:trPr>
          <w:cantSplit/>
        </w:trPr>
        <w:tc>
          <w:tcPr>
            <w:tcW w:w="1695" w:type="dxa"/>
            <w:tcBorders>
              <w:top w:val="single" w:sz="4" w:space="0" w:color="auto"/>
              <w:bottom w:val="single" w:sz="4" w:space="0" w:color="auto"/>
            </w:tcBorders>
            <w:shd w:val="clear" w:color="auto" w:fill="auto"/>
          </w:tcPr>
          <w:p w14:paraId="459B2DC8" w14:textId="77777777" w:rsidR="00F168B3" w:rsidRPr="00CB13B0" w:rsidRDefault="00F168B3" w:rsidP="00F776F0">
            <w:pPr>
              <w:pStyle w:val="ENoteTableText"/>
            </w:pPr>
            <w:r w:rsidRPr="00CB13B0">
              <w:lastRenderedPageBreak/>
              <w:t>Social Security and Family Assistance Legislation Amendment (2009 Budget Measures) Act 2009</w:t>
            </w:r>
          </w:p>
        </w:tc>
        <w:tc>
          <w:tcPr>
            <w:tcW w:w="992" w:type="dxa"/>
            <w:tcBorders>
              <w:top w:val="single" w:sz="4" w:space="0" w:color="auto"/>
              <w:bottom w:val="single" w:sz="4" w:space="0" w:color="auto"/>
            </w:tcBorders>
            <w:shd w:val="clear" w:color="auto" w:fill="auto"/>
          </w:tcPr>
          <w:p w14:paraId="6D3822A7" w14:textId="77777777" w:rsidR="00F168B3" w:rsidRPr="00CB13B0" w:rsidRDefault="00F168B3" w:rsidP="00F776F0">
            <w:pPr>
              <w:pStyle w:val="ENoteTableText"/>
            </w:pPr>
            <w:r w:rsidRPr="00CB13B0">
              <w:t>35, 2009</w:t>
            </w:r>
          </w:p>
        </w:tc>
        <w:tc>
          <w:tcPr>
            <w:tcW w:w="992" w:type="dxa"/>
            <w:tcBorders>
              <w:top w:val="single" w:sz="4" w:space="0" w:color="auto"/>
              <w:bottom w:val="single" w:sz="4" w:space="0" w:color="auto"/>
            </w:tcBorders>
            <w:shd w:val="clear" w:color="auto" w:fill="auto"/>
          </w:tcPr>
          <w:p w14:paraId="1D964812" w14:textId="77777777" w:rsidR="00F168B3" w:rsidRPr="00CB13B0" w:rsidRDefault="00F168B3" w:rsidP="00F776F0">
            <w:pPr>
              <w:pStyle w:val="ENoteTableText"/>
            </w:pPr>
            <w:r w:rsidRPr="00CB13B0">
              <w:t>27</w:t>
            </w:r>
            <w:r w:rsidR="0056271E" w:rsidRPr="00CB13B0">
              <w:t> </w:t>
            </w:r>
            <w:r w:rsidRPr="00CB13B0">
              <w:t>May 2009</w:t>
            </w:r>
          </w:p>
        </w:tc>
        <w:tc>
          <w:tcPr>
            <w:tcW w:w="1843" w:type="dxa"/>
            <w:tcBorders>
              <w:top w:val="single" w:sz="4" w:space="0" w:color="auto"/>
              <w:bottom w:val="single" w:sz="4" w:space="0" w:color="auto"/>
            </w:tcBorders>
            <w:shd w:val="clear" w:color="auto" w:fill="auto"/>
          </w:tcPr>
          <w:p w14:paraId="2957A77E" w14:textId="0EB091F0" w:rsidR="00F168B3" w:rsidRPr="00CB13B0" w:rsidRDefault="00F168B3" w:rsidP="00F776F0">
            <w:pPr>
              <w:pStyle w:val="ENoteTableText"/>
            </w:pPr>
            <w:r w:rsidRPr="00CB13B0">
              <w:t>Schedule</w:t>
            </w:r>
            <w:r w:rsidR="0056271E" w:rsidRPr="00CB13B0">
              <w:t> </w:t>
            </w:r>
            <w:r w:rsidRPr="00CB13B0">
              <w:t>1 (</w:t>
            </w:r>
            <w:r w:rsidR="00410FA5">
              <w:t>items 1</w:t>
            </w:r>
            <w:r w:rsidRPr="00CB13B0">
              <w:t>3–15): Royal Assent</w:t>
            </w:r>
          </w:p>
        </w:tc>
        <w:tc>
          <w:tcPr>
            <w:tcW w:w="1566" w:type="dxa"/>
            <w:tcBorders>
              <w:top w:val="single" w:sz="4" w:space="0" w:color="auto"/>
              <w:bottom w:val="single" w:sz="4" w:space="0" w:color="auto"/>
            </w:tcBorders>
            <w:shd w:val="clear" w:color="auto" w:fill="auto"/>
          </w:tcPr>
          <w:p w14:paraId="22C15528" w14:textId="77777777" w:rsidR="00F168B3" w:rsidRPr="00CB13B0" w:rsidRDefault="00F168B3" w:rsidP="00F776F0">
            <w:pPr>
              <w:pStyle w:val="ENoteTableText"/>
            </w:pPr>
            <w:r w:rsidRPr="00CB13B0">
              <w:t>—</w:t>
            </w:r>
          </w:p>
        </w:tc>
      </w:tr>
      <w:tr w:rsidR="00F168B3" w:rsidRPr="00CB13B0" w14:paraId="04B3A835" w14:textId="77777777" w:rsidTr="00F776F0">
        <w:trPr>
          <w:cantSplit/>
        </w:trPr>
        <w:tc>
          <w:tcPr>
            <w:tcW w:w="1695" w:type="dxa"/>
            <w:tcBorders>
              <w:top w:val="single" w:sz="4" w:space="0" w:color="auto"/>
              <w:bottom w:val="nil"/>
            </w:tcBorders>
            <w:shd w:val="clear" w:color="auto" w:fill="auto"/>
          </w:tcPr>
          <w:p w14:paraId="2A7CA69F" w14:textId="77777777" w:rsidR="00F168B3" w:rsidRPr="00CB13B0" w:rsidRDefault="00F168B3" w:rsidP="00F776F0">
            <w:pPr>
              <w:pStyle w:val="ENoteTableText"/>
            </w:pPr>
            <w:r w:rsidRPr="00CB13B0">
              <w:t>Tax Laws Amendment (2009 Measures No.</w:t>
            </w:r>
            <w:r w:rsidR="0056271E" w:rsidRPr="00CB13B0">
              <w:t> </w:t>
            </w:r>
            <w:r w:rsidRPr="00CB13B0">
              <w:t>2) Act 2009</w:t>
            </w:r>
          </w:p>
        </w:tc>
        <w:tc>
          <w:tcPr>
            <w:tcW w:w="992" w:type="dxa"/>
            <w:tcBorders>
              <w:top w:val="single" w:sz="4" w:space="0" w:color="auto"/>
              <w:bottom w:val="nil"/>
            </w:tcBorders>
            <w:shd w:val="clear" w:color="auto" w:fill="auto"/>
          </w:tcPr>
          <w:p w14:paraId="0B10E56D" w14:textId="77777777" w:rsidR="00F168B3" w:rsidRPr="00CB13B0" w:rsidRDefault="00F168B3" w:rsidP="00F776F0">
            <w:pPr>
              <w:pStyle w:val="ENoteTableText"/>
            </w:pPr>
            <w:r w:rsidRPr="00CB13B0">
              <w:t>42, 2009</w:t>
            </w:r>
          </w:p>
        </w:tc>
        <w:tc>
          <w:tcPr>
            <w:tcW w:w="992" w:type="dxa"/>
            <w:tcBorders>
              <w:top w:val="single" w:sz="4" w:space="0" w:color="auto"/>
              <w:bottom w:val="nil"/>
            </w:tcBorders>
            <w:shd w:val="clear" w:color="auto" w:fill="auto"/>
          </w:tcPr>
          <w:p w14:paraId="223E3AE6" w14:textId="77777777" w:rsidR="00F168B3" w:rsidRPr="00CB13B0" w:rsidRDefault="00A175B9" w:rsidP="00F776F0">
            <w:pPr>
              <w:pStyle w:val="ENoteTableText"/>
            </w:pPr>
            <w:r w:rsidRPr="00CB13B0">
              <w:t>23 June</w:t>
            </w:r>
            <w:r w:rsidR="00F168B3" w:rsidRPr="00CB13B0">
              <w:t xml:space="preserve"> 2009</w:t>
            </w:r>
          </w:p>
        </w:tc>
        <w:tc>
          <w:tcPr>
            <w:tcW w:w="1843" w:type="dxa"/>
            <w:tcBorders>
              <w:top w:val="single" w:sz="4" w:space="0" w:color="auto"/>
              <w:bottom w:val="nil"/>
            </w:tcBorders>
            <w:shd w:val="clear" w:color="auto" w:fill="auto"/>
          </w:tcPr>
          <w:p w14:paraId="48665B27" w14:textId="3F8B098D" w:rsidR="00F168B3" w:rsidRPr="00CB13B0" w:rsidRDefault="00F168B3" w:rsidP="00F776F0">
            <w:pPr>
              <w:pStyle w:val="ENoteTableText"/>
            </w:pPr>
            <w:r w:rsidRPr="00CB13B0">
              <w:rPr>
                <w:noProof/>
              </w:rPr>
              <w:t>Schedule</w:t>
            </w:r>
            <w:r w:rsidR="0056271E" w:rsidRPr="00CB13B0">
              <w:rPr>
                <w:noProof/>
              </w:rPr>
              <w:t> </w:t>
            </w:r>
            <w:r w:rsidRPr="00CB13B0">
              <w:rPr>
                <w:noProof/>
              </w:rPr>
              <w:t>1 (</w:t>
            </w:r>
            <w:r w:rsidR="00410FA5">
              <w:rPr>
                <w:noProof/>
              </w:rPr>
              <w:t>items 1</w:t>
            </w:r>
            <w:r w:rsidRPr="00CB13B0">
              <w:rPr>
                <w:noProof/>
              </w:rPr>
              <w:t>7–26), Schedule</w:t>
            </w:r>
            <w:r w:rsidR="0056271E" w:rsidRPr="00CB13B0">
              <w:rPr>
                <w:noProof/>
              </w:rPr>
              <w:t> </w:t>
            </w:r>
            <w:r w:rsidRPr="00CB13B0">
              <w:rPr>
                <w:noProof/>
              </w:rPr>
              <w:t>2 (</w:t>
            </w:r>
            <w:r w:rsidR="00410FA5">
              <w:rPr>
                <w:noProof/>
              </w:rPr>
              <w:t>items 2</w:t>
            </w:r>
            <w:r w:rsidRPr="00CB13B0">
              <w:rPr>
                <w:noProof/>
              </w:rPr>
              <w:t>–16, 19–39, 41–48), Schedule</w:t>
            </w:r>
            <w:r w:rsidR="0056271E" w:rsidRPr="00CB13B0">
              <w:rPr>
                <w:noProof/>
              </w:rPr>
              <w:t> </w:t>
            </w:r>
            <w:r w:rsidRPr="00CB13B0">
              <w:rPr>
                <w:noProof/>
              </w:rPr>
              <w:t>4 (</w:t>
            </w:r>
            <w:r w:rsidR="00410FA5">
              <w:rPr>
                <w:noProof/>
              </w:rPr>
              <w:t>items 2</w:t>
            </w:r>
            <w:r w:rsidRPr="00CB13B0">
              <w:rPr>
                <w:noProof/>
              </w:rPr>
              <w:t xml:space="preserve">–12), </w:t>
            </w:r>
            <w:r w:rsidRPr="00CB13B0">
              <w:t>Schedule</w:t>
            </w:r>
            <w:r w:rsidR="0056271E" w:rsidRPr="00CB13B0">
              <w:t> </w:t>
            </w:r>
            <w:r w:rsidRPr="00CB13B0">
              <w:t>5 (</w:t>
            </w:r>
            <w:r w:rsidR="00410FA5">
              <w:t>items 1</w:t>
            </w:r>
            <w:r w:rsidRPr="00CB13B0">
              <w:t>–12, 15) and Schedule</w:t>
            </w:r>
            <w:r w:rsidR="0056271E" w:rsidRPr="00CB13B0">
              <w:t> </w:t>
            </w:r>
            <w:r w:rsidRPr="00CB13B0">
              <w:t>8 (</w:t>
            </w:r>
            <w:r w:rsidR="00410FA5">
              <w:t>items 1</w:t>
            </w:r>
            <w:r w:rsidRPr="00CB13B0">
              <w:t>, 2, 5)</w:t>
            </w:r>
            <w:r w:rsidRPr="00CB13B0">
              <w:rPr>
                <w:noProof/>
              </w:rPr>
              <w:t>: Royal Assent</w:t>
            </w:r>
            <w:r w:rsidRPr="00CB13B0">
              <w:rPr>
                <w:noProof/>
              </w:rPr>
              <w:br/>
              <w:t>Sch 2 (</w:t>
            </w:r>
            <w:r w:rsidR="00410FA5">
              <w:rPr>
                <w:noProof/>
              </w:rPr>
              <w:t>item 1</w:t>
            </w:r>
            <w:r w:rsidRPr="00CB13B0">
              <w:rPr>
                <w:noProof/>
              </w:rPr>
              <w:t xml:space="preserve">): </w:t>
            </w:r>
            <w:r w:rsidR="005F52A2" w:rsidRPr="00CB13B0">
              <w:rPr>
                <w:noProof/>
              </w:rPr>
              <w:t>21 June</w:t>
            </w:r>
            <w:r w:rsidRPr="00CB13B0">
              <w:rPr>
                <w:noProof/>
              </w:rPr>
              <w:t xml:space="preserve"> 2007 (s 2(1) </w:t>
            </w:r>
            <w:r w:rsidR="00410FA5">
              <w:rPr>
                <w:noProof/>
              </w:rPr>
              <w:t>item 3</w:t>
            </w:r>
            <w:r w:rsidRPr="00CB13B0">
              <w:rPr>
                <w:noProof/>
              </w:rPr>
              <w:t>)</w:t>
            </w:r>
            <w:r w:rsidRPr="00CB13B0">
              <w:br/>
              <w:t>Schedule</w:t>
            </w:r>
            <w:r w:rsidR="0056271E" w:rsidRPr="00CB13B0">
              <w:t> </w:t>
            </w:r>
            <w:r w:rsidRPr="00CB13B0">
              <w:t xml:space="preserve">3: </w:t>
            </w:r>
            <w:r w:rsidR="00410FA5">
              <w:t>1 July</w:t>
            </w:r>
            <w:r w:rsidRPr="00CB13B0">
              <w:t xml:space="preserve"> 2009</w:t>
            </w:r>
            <w:r w:rsidRPr="00CB13B0">
              <w:br/>
              <w:t>Schedule</w:t>
            </w:r>
            <w:r w:rsidR="0056271E" w:rsidRPr="00CB13B0">
              <w:t> </w:t>
            </w:r>
            <w:r w:rsidRPr="00CB13B0">
              <w:t>8 (</w:t>
            </w:r>
            <w:r w:rsidR="00410FA5">
              <w:t>items 3</w:t>
            </w:r>
            <w:r w:rsidRPr="00CB13B0">
              <w:t xml:space="preserve">, 4): </w:t>
            </w:r>
            <w:r w:rsidR="00410FA5">
              <w:t>1 July</w:t>
            </w:r>
            <w:r w:rsidRPr="00CB13B0">
              <w:t xml:space="preserve"> 2011</w:t>
            </w:r>
          </w:p>
        </w:tc>
        <w:tc>
          <w:tcPr>
            <w:tcW w:w="1566" w:type="dxa"/>
            <w:tcBorders>
              <w:top w:val="single" w:sz="4" w:space="0" w:color="auto"/>
              <w:bottom w:val="nil"/>
            </w:tcBorders>
            <w:shd w:val="clear" w:color="auto" w:fill="auto"/>
          </w:tcPr>
          <w:p w14:paraId="19C3B997" w14:textId="4AF17044" w:rsidR="00F168B3" w:rsidRPr="00CB13B0" w:rsidRDefault="00F168B3" w:rsidP="00F776F0">
            <w:pPr>
              <w:pStyle w:val="ENoteTableText"/>
            </w:pPr>
            <w:r w:rsidRPr="00CB13B0">
              <w:t>Sch. 1 (</w:t>
            </w:r>
            <w:r w:rsidR="00410FA5">
              <w:t>item 2</w:t>
            </w:r>
            <w:r w:rsidRPr="00CB13B0">
              <w:t>2), Sch. 2 (</w:t>
            </w:r>
            <w:r w:rsidR="00A13A22">
              <w:t>items 4</w:t>
            </w:r>
            <w:r w:rsidRPr="00CB13B0">
              <w:t>1–48), Sch. 3 (</w:t>
            </w:r>
            <w:r w:rsidR="00410FA5">
              <w:t>item 2</w:t>
            </w:r>
            <w:r w:rsidRPr="00CB13B0">
              <w:t>), Sch. 5 (</w:t>
            </w:r>
            <w:r w:rsidR="00410FA5">
              <w:t>item 1</w:t>
            </w:r>
            <w:r w:rsidRPr="00CB13B0">
              <w:t>5) and Sch. 8 (</w:t>
            </w:r>
            <w:r w:rsidR="00410FA5">
              <w:t>item 5</w:t>
            </w:r>
            <w:r w:rsidRPr="00CB13B0">
              <w:t>)</w:t>
            </w:r>
          </w:p>
        </w:tc>
      </w:tr>
      <w:tr w:rsidR="00F168B3" w:rsidRPr="00CB13B0" w14:paraId="2ECB1163" w14:textId="77777777" w:rsidTr="00F776F0">
        <w:trPr>
          <w:cantSplit/>
        </w:trPr>
        <w:tc>
          <w:tcPr>
            <w:tcW w:w="1695" w:type="dxa"/>
            <w:tcBorders>
              <w:top w:val="nil"/>
              <w:bottom w:val="nil"/>
            </w:tcBorders>
            <w:shd w:val="clear" w:color="auto" w:fill="auto"/>
          </w:tcPr>
          <w:p w14:paraId="7B489E44"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2BEC8C91" w14:textId="77777777" w:rsidR="00F168B3" w:rsidRPr="00CB13B0" w:rsidRDefault="00F168B3" w:rsidP="00F776F0">
            <w:pPr>
              <w:pStyle w:val="ENoteTableText"/>
            </w:pPr>
          </w:p>
        </w:tc>
        <w:tc>
          <w:tcPr>
            <w:tcW w:w="992" w:type="dxa"/>
            <w:tcBorders>
              <w:top w:val="nil"/>
              <w:bottom w:val="nil"/>
            </w:tcBorders>
            <w:shd w:val="clear" w:color="auto" w:fill="auto"/>
          </w:tcPr>
          <w:p w14:paraId="2CD965E0" w14:textId="77777777" w:rsidR="00F168B3" w:rsidRPr="00CB13B0" w:rsidRDefault="00F168B3" w:rsidP="00F776F0">
            <w:pPr>
              <w:pStyle w:val="ENoteTableText"/>
            </w:pPr>
          </w:p>
        </w:tc>
        <w:tc>
          <w:tcPr>
            <w:tcW w:w="1843" w:type="dxa"/>
            <w:tcBorders>
              <w:top w:val="nil"/>
              <w:bottom w:val="nil"/>
            </w:tcBorders>
            <w:shd w:val="clear" w:color="auto" w:fill="auto"/>
          </w:tcPr>
          <w:p w14:paraId="2B261BFE"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700C9C0A" w14:textId="77777777" w:rsidR="00F168B3" w:rsidRPr="00CB13B0" w:rsidRDefault="00F168B3" w:rsidP="00F776F0">
            <w:pPr>
              <w:pStyle w:val="ENoteTableText"/>
            </w:pPr>
          </w:p>
        </w:tc>
      </w:tr>
      <w:tr w:rsidR="00F168B3" w:rsidRPr="00CB13B0" w14:paraId="78A5BF81" w14:textId="77777777" w:rsidTr="00F776F0">
        <w:trPr>
          <w:cantSplit/>
        </w:trPr>
        <w:tc>
          <w:tcPr>
            <w:tcW w:w="1695" w:type="dxa"/>
            <w:tcBorders>
              <w:top w:val="nil"/>
              <w:bottom w:val="nil"/>
            </w:tcBorders>
            <w:shd w:val="clear" w:color="auto" w:fill="auto"/>
          </w:tcPr>
          <w:p w14:paraId="3F66D037" w14:textId="77777777" w:rsidR="00F168B3" w:rsidRPr="00CB13B0" w:rsidRDefault="00F168B3" w:rsidP="00F776F0">
            <w:pPr>
              <w:pStyle w:val="ENoteTTi"/>
            </w:pPr>
            <w:r w:rsidRPr="00CB13B0">
              <w:t>Tax Laws Amendment (2011 Measures No.</w:t>
            </w:r>
            <w:r w:rsidR="0056271E" w:rsidRPr="00CB13B0">
              <w:t> </w:t>
            </w:r>
            <w:r w:rsidRPr="00CB13B0">
              <w:t>1) Act 2011</w:t>
            </w:r>
          </w:p>
        </w:tc>
        <w:tc>
          <w:tcPr>
            <w:tcW w:w="992" w:type="dxa"/>
            <w:tcBorders>
              <w:top w:val="nil"/>
              <w:bottom w:val="nil"/>
            </w:tcBorders>
            <w:shd w:val="clear" w:color="auto" w:fill="auto"/>
          </w:tcPr>
          <w:p w14:paraId="664EB23C" w14:textId="77777777" w:rsidR="00F168B3" w:rsidRPr="00CB13B0" w:rsidRDefault="00F168B3" w:rsidP="00F776F0">
            <w:pPr>
              <w:pStyle w:val="ENoteTableText"/>
            </w:pPr>
            <w:r w:rsidRPr="00CB13B0">
              <w:t>31, 2011</w:t>
            </w:r>
          </w:p>
        </w:tc>
        <w:tc>
          <w:tcPr>
            <w:tcW w:w="992" w:type="dxa"/>
            <w:tcBorders>
              <w:top w:val="nil"/>
              <w:bottom w:val="nil"/>
            </w:tcBorders>
            <w:shd w:val="clear" w:color="auto" w:fill="auto"/>
          </w:tcPr>
          <w:p w14:paraId="741882FB" w14:textId="77777777" w:rsidR="00F168B3" w:rsidRPr="00CB13B0" w:rsidRDefault="001B5B3F" w:rsidP="00F776F0">
            <w:pPr>
              <w:pStyle w:val="ENoteTableText"/>
            </w:pPr>
            <w:r w:rsidRPr="00CB13B0">
              <w:t>25 May</w:t>
            </w:r>
            <w:r w:rsidR="00F168B3" w:rsidRPr="00CB13B0">
              <w:t xml:space="preserve"> 2011</w:t>
            </w:r>
          </w:p>
        </w:tc>
        <w:tc>
          <w:tcPr>
            <w:tcW w:w="1843" w:type="dxa"/>
            <w:tcBorders>
              <w:top w:val="nil"/>
              <w:bottom w:val="nil"/>
            </w:tcBorders>
            <w:shd w:val="clear" w:color="auto" w:fill="auto"/>
          </w:tcPr>
          <w:p w14:paraId="6B65D98E" w14:textId="03EB0B67" w:rsidR="00F168B3" w:rsidRPr="00CB13B0" w:rsidRDefault="00F168B3" w:rsidP="00F776F0">
            <w:pPr>
              <w:pStyle w:val="ENoteTableText"/>
              <w:rPr>
                <w:noProof/>
              </w:rPr>
            </w:pPr>
            <w:r w:rsidRPr="00CB13B0">
              <w:t>Schedule</w:t>
            </w:r>
            <w:r w:rsidR="0056271E" w:rsidRPr="00CB13B0">
              <w:t> </w:t>
            </w:r>
            <w:r w:rsidRPr="00CB13B0">
              <w:t>2 (</w:t>
            </w:r>
            <w:r w:rsidR="00410FA5">
              <w:t>item 3</w:t>
            </w:r>
            <w:r w:rsidRPr="00CB13B0">
              <w:t>): Royal Assent</w:t>
            </w:r>
          </w:p>
        </w:tc>
        <w:tc>
          <w:tcPr>
            <w:tcW w:w="1566" w:type="dxa"/>
            <w:tcBorders>
              <w:top w:val="nil"/>
              <w:bottom w:val="nil"/>
            </w:tcBorders>
            <w:shd w:val="clear" w:color="auto" w:fill="auto"/>
          </w:tcPr>
          <w:p w14:paraId="3D581EE3" w14:textId="77777777" w:rsidR="00F168B3" w:rsidRPr="00CB13B0" w:rsidRDefault="00F168B3" w:rsidP="00F776F0">
            <w:pPr>
              <w:pStyle w:val="ENoteTableText"/>
            </w:pPr>
            <w:r w:rsidRPr="00CB13B0">
              <w:t>—</w:t>
            </w:r>
          </w:p>
        </w:tc>
      </w:tr>
      <w:tr w:rsidR="00F168B3" w:rsidRPr="00CB13B0" w14:paraId="101A38B8" w14:textId="77777777" w:rsidTr="00F776F0">
        <w:trPr>
          <w:cantSplit/>
        </w:trPr>
        <w:tc>
          <w:tcPr>
            <w:tcW w:w="1695" w:type="dxa"/>
            <w:tcBorders>
              <w:top w:val="nil"/>
              <w:bottom w:val="single" w:sz="4" w:space="0" w:color="auto"/>
            </w:tcBorders>
            <w:shd w:val="clear" w:color="auto" w:fill="auto"/>
          </w:tcPr>
          <w:p w14:paraId="09B0BE4A" w14:textId="77777777" w:rsidR="00F168B3" w:rsidRPr="00CB13B0" w:rsidRDefault="00F168B3" w:rsidP="00F776F0">
            <w:pPr>
              <w:pStyle w:val="ENoteTTi"/>
            </w:pPr>
            <w:r w:rsidRPr="00CB13B0">
              <w:t>Tax Laws Amendment (2012 Measures No.</w:t>
            </w:r>
            <w:r w:rsidR="0056271E" w:rsidRPr="00CB13B0">
              <w:t> </w:t>
            </w:r>
            <w:r w:rsidRPr="00CB13B0">
              <w:t>6) Act 2013</w:t>
            </w:r>
          </w:p>
        </w:tc>
        <w:tc>
          <w:tcPr>
            <w:tcW w:w="992" w:type="dxa"/>
            <w:tcBorders>
              <w:top w:val="nil"/>
              <w:bottom w:val="single" w:sz="4" w:space="0" w:color="auto"/>
            </w:tcBorders>
            <w:shd w:val="clear" w:color="auto" w:fill="auto"/>
          </w:tcPr>
          <w:p w14:paraId="5C80CB43" w14:textId="77777777" w:rsidR="00F168B3" w:rsidRPr="00CB13B0" w:rsidRDefault="00F168B3" w:rsidP="00F776F0">
            <w:pPr>
              <w:pStyle w:val="ENoteTableText"/>
            </w:pPr>
            <w:r w:rsidRPr="00CB13B0">
              <w:t>84, 2013</w:t>
            </w:r>
          </w:p>
        </w:tc>
        <w:tc>
          <w:tcPr>
            <w:tcW w:w="992" w:type="dxa"/>
            <w:tcBorders>
              <w:top w:val="nil"/>
              <w:bottom w:val="single" w:sz="4" w:space="0" w:color="auto"/>
            </w:tcBorders>
            <w:shd w:val="clear" w:color="auto" w:fill="auto"/>
          </w:tcPr>
          <w:p w14:paraId="5402B3E3" w14:textId="77777777" w:rsidR="00F168B3" w:rsidRPr="00CB13B0" w:rsidRDefault="007E6237" w:rsidP="00F776F0">
            <w:pPr>
              <w:pStyle w:val="ENoteTableText"/>
            </w:pPr>
            <w:r w:rsidRPr="00CB13B0">
              <w:t>28 June</w:t>
            </w:r>
            <w:r w:rsidR="00F168B3" w:rsidRPr="00CB13B0">
              <w:t xml:space="preserve"> 2013</w:t>
            </w:r>
          </w:p>
        </w:tc>
        <w:tc>
          <w:tcPr>
            <w:tcW w:w="1843" w:type="dxa"/>
            <w:tcBorders>
              <w:top w:val="nil"/>
              <w:bottom w:val="single" w:sz="4" w:space="0" w:color="auto"/>
            </w:tcBorders>
            <w:shd w:val="clear" w:color="auto" w:fill="auto"/>
          </w:tcPr>
          <w:p w14:paraId="06BBF08C" w14:textId="6FDC2E58" w:rsidR="00F168B3" w:rsidRPr="00CB13B0" w:rsidRDefault="00F168B3" w:rsidP="00F776F0">
            <w:pPr>
              <w:pStyle w:val="ENoteTableText"/>
            </w:pPr>
            <w:r w:rsidRPr="00CB13B0">
              <w:t>Schedule</w:t>
            </w:r>
            <w:r w:rsidR="0056271E" w:rsidRPr="00CB13B0">
              <w:t> </w:t>
            </w:r>
            <w:r w:rsidRPr="00CB13B0">
              <w:t>8 (</w:t>
            </w:r>
            <w:r w:rsidR="00410FA5">
              <w:t>item 3</w:t>
            </w:r>
            <w:r w:rsidRPr="00CB13B0">
              <w:t>8): Royal Assent</w:t>
            </w:r>
          </w:p>
        </w:tc>
        <w:tc>
          <w:tcPr>
            <w:tcW w:w="1566" w:type="dxa"/>
            <w:tcBorders>
              <w:top w:val="nil"/>
              <w:bottom w:val="single" w:sz="4" w:space="0" w:color="auto"/>
            </w:tcBorders>
            <w:shd w:val="clear" w:color="auto" w:fill="auto"/>
          </w:tcPr>
          <w:p w14:paraId="7307DF9B" w14:textId="77777777" w:rsidR="00F168B3" w:rsidRPr="00CB13B0" w:rsidRDefault="00F168B3" w:rsidP="00F776F0">
            <w:pPr>
              <w:pStyle w:val="ENoteTableText"/>
            </w:pPr>
            <w:r w:rsidRPr="00CB13B0">
              <w:t>—</w:t>
            </w:r>
          </w:p>
        </w:tc>
      </w:tr>
      <w:tr w:rsidR="00F168B3" w:rsidRPr="00CB13B0" w14:paraId="6CA2B30F" w14:textId="77777777" w:rsidTr="00F776F0">
        <w:trPr>
          <w:cantSplit/>
        </w:trPr>
        <w:tc>
          <w:tcPr>
            <w:tcW w:w="1695" w:type="dxa"/>
            <w:tcBorders>
              <w:top w:val="single" w:sz="4" w:space="0" w:color="auto"/>
              <w:bottom w:val="single" w:sz="4" w:space="0" w:color="auto"/>
            </w:tcBorders>
            <w:shd w:val="clear" w:color="auto" w:fill="auto"/>
          </w:tcPr>
          <w:p w14:paraId="58FEA49D" w14:textId="77777777" w:rsidR="00F168B3" w:rsidRPr="00CB13B0" w:rsidRDefault="00F168B3" w:rsidP="00F776F0">
            <w:pPr>
              <w:pStyle w:val="ENoteTableText"/>
            </w:pPr>
            <w:r w:rsidRPr="00CB13B0">
              <w:t>Tax Laws Amendment (2009 Measures No.</w:t>
            </w:r>
            <w:r w:rsidR="0056271E" w:rsidRPr="00CB13B0">
              <w:t> </w:t>
            </w:r>
            <w:r w:rsidRPr="00CB13B0">
              <w:t>3) Act 2009</w:t>
            </w:r>
          </w:p>
        </w:tc>
        <w:tc>
          <w:tcPr>
            <w:tcW w:w="992" w:type="dxa"/>
            <w:tcBorders>
              <w:top w:val="single" w:sz="4" w:space="0" w:color="auto"/>
              <w:bottom w:val="single" w:sz="4" w:space="0" w:color="auto"/>
            </w:tcBorders>
            <w:shd w:val="clear" w:color="auto" w:fill="auto"/>
          </w:tcPr>
          <w:p w14:paraId="3BFDF699" w14:textId="77777777" w:rsidR="00F168B3" w:rsidRPr="00CB13B0" w:rsidRDefault="00F168B3" w:rsidP="00F776F0">
            <w:pPr>
              <w:pStyle w:val="ENoteTableText"/>
            </w:pPr>
            <w:r w:rsidRPr="00CB13B0">
              <w:t>47, 2009</w:t>
            </w:r>
          </w:p>
        </w:tc>
        <w:tc>
          <w:tcPr>
            <w:tcW w:w="992" w:type="dxa"/>
            <w:tcBorders>
              <w:top w:val="single" w:sz="4" w:space="0" w:color="auto"/>
              <w:bottom w:val="single" w:sz="4" w:space="0" w:color="auto"/>
            </w:tcBorders>
            <w:shd w:val="clear" w:color="auto" w:fill="auto"/>
          </w:tcPr>
          <w:p w14:paraId="18EA2413" w14:textId="77777777" w:rsidR="00F168B3" w:rsidRPr="00CB13B0" w:rsidRDefault="00A175B9" w:rsidP="00F776F0">
            <w:pPr>
              <w:pStyle w:val="ENoteTableText"/>
            </w:pPr>
            <w:r w:rsidRPr="00CB13B0">
              <w:t>24 June</w:t>
            </w:r>
            <w:r w:rsidR="00F168B3" w:rsidRPr="00CB13B0">
              <w:t xml:space="preserve"> 2009</w:t>
            </w:r>
          </w:p>
        </w:tc>
        <w:tc>
          <w:tcPr>
            <w:tcW w:w="1843" w:type="dxa"/>
            <w:tcBorders>
              <w:top w:val="single" w:sz="4" w:space="0" w:color="auto"/>
              <w:bottom w:val="single" w:sz="4" w:space="0" w:color="auto"/>
            </w:tcBorders>
            <w:shd w:val="clear" w:color="auto" w:fill="auto"/>
          </w:tcPr>
          <w:p w14:paraId="6976B43B" w14:textId="0B0FB7F2"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2 (</w:t>
            </w:r>
            <w:r w:rsidR="00410FA5">
              <w:rPr>
                <w:noProof/>
              </w:rPr>
              <w:t>item 1</w:t>
            </w:r>
            <w:r w:rsidRPr="00CB13B0">
              <w:rPr>
                <w:noProof/>
              </w:rPr>
              <w:t>) and Schedule</w:t>
            </w:r>
            <w:r w:rsidR="0056271E" w:rsidRPr="00CB13B0">
              <w:rPr>
                <w:noProof/>
              </w:rPr>
              <w:t> </w:t>
            </w:r>
            <w:r w:rsidRPr="00CB13B0">
              <w:rPr>
                <w:noProof/>
              </w:rPr>
              <w:t>4: Royal Assent</w:t>
            </w:r>
          </w:p>
        </w:tc>
        <w:tc>
          <w:tcPr>
            <w:tcW w:w="1566" w:type="dxa"/>
            <w:tcBorders>
              <w:top w:val="single" w:sz="4" w:space="0" w:color="auto"/>
              <w:bottom w:val="single" w:sz="4" w:space="0" w:color="auto"/>
            </w:tcBorders>
            <w:shd w:val="clear" w:color="auto" w:fill="auto"/>
          </w:tcPr>
          <w:p w14:paraId="09ED38A4" w14:textId="77777777" w:rsidR="00F168B3" w:rsidRPr="00CB13B0" w:rsidRDefault="00F168B3" w:rsidP="00F776F0">
            <w:pPr>
              <w:pStyle w:val="ENoteTableText"/>
            </w:pPr>
            <w:r w:rsidRPr="00CB13B0">
              <w:t>Sch. 4 (</w:t>
            </w:r>
            <w:r w:rsidR="00A13A22">
              <w:t>item 7</w:t>
            </w:r>
            <w:r w:rsidRPr="00CB13B0">
              <w:t>)</w:t>
            </w:r>
          </w:p>
        </w:tc>
      </w:tr>
      <w:tr w:rsidR="00F168B3" w:rsidRPr="00CB13B0" w14:paraId="187B3139" w14:textId="77777777" w:rsidTr="00F776F0">
        <w:trPr>
          <w:cantSplit/>
        </w:trPr>
        <w:tc>
          <w:tcPr>
            <w:tcW w:w="1695" w:type="dxa"/>
            <w:tcBorders>
              <w:top w:val="single" w:sz="4" w:space="0" w:color="auto"/>
              <w:bottom w:val="single" w:sz="4" w:space="0" w:color="auto"/>
            </w:tcBorders>
            <w:shd w:val="clear" w:color="auto" w:fill="auto"/>
          </w:tcPr>
          <w:p w14:paraId="38BC2B3B" w14:textId="77777777" w:rsidR="00F168B3" w:rsidRPr="00CB13B0" w:rsidRDefault="00F168B3" w:rsidP="00F776F0">
            <w:pPr>
              <w:pStyle w:val="ENoteTableText"/>
            </w:pPr>
            <w:r w:rsidRPr="00CB13B0">
              <w:lastRenderedPageBreak/>
              <w:t>Family Assistance Legislation Amendment (Child Care) Act 2009</w:t>
            </w:r>
          </w:p>
        </w:tc>
        <w:tc>
          <w:tcPr>
            <w:tcW w:w="992" w:type="dxa"/>
            <w:tcBorders>
              <w:top w:val="single" w:sz="4" w:space="0" w:color="auto"/>
              <w:bottom w:val="single" w:sz="4" w:space="0" w:color="auto"/>
            </w:tcBorders>
            <w:shd w:val="clear" w:color="auto" w:fill="auto"/>
          </w:tcPr>
          <w:p w14:paraId="25D335C0" w14:textId="77777777" w:rsidR="00F168B3" w:rsidRPr="00CB13B0" w:rsidRDefault="00F168B3" w:rsidP="00F776F0">
            <w:pPr>
              <w:pStyle w:val="ENoteTableText"/>
            </w:pPr>
            <w:r w:rsidRPr="00CB13B0">
              <w:t>50, 2009</w:t>
            </w:r>
          </w:p>
        </w:tc>
        <w:tc>
          <w:tcPr>
            <w:tcW w:w="992" w:type="dxa"/>
            <w:tcBorders>
              <w:top w:val="single" w:sz="4" w:space="0" w:color="auto"/>
              <w:bottom w:val="single" w:sz="4" w:space="0" w:color="auto"/>
            </w:tcBorders>
            <w:shd w:val="clear" w:color="auto" w:fill="auto"/>
          </w:tcPr>
          <w:p w14:paraId="32C1CCE2" w14:textId="77777777" w:rsidR="00F168B3" w:rsidRPr="00CB13B0" w:rsidRDefault="00A175B9" w:rsidP="00F776F0">
            <w:pPr>
              <w:pStyle w:val="ENoteTableText"/>
            </w:pPr>
            <w:r w:rsidRPr="00CB13B0">
              <w:t>24 June</w:t>
            </w:r>
            <w:r w:rsidR="00F168B3" w:rsidRPr="00CB13B0">
              <w:t xml:space="preserve"> 2009</w:t>
            </w:r>
          </w:p>
        </w:tc>
        <w:tc>
          <w:tcPr>
            <w:tcW w:w="1843" w:type="dxa"/>
            <w:tcBorders>
              <w:top w:val="single" w:sz="4" w:space="0" w:color="auto"/>
              <w:bottom w:val="single" w:sz="4" w:space="0" w:color="auto"/>
            </w:tcBorders>
            <w:shd w:val="clear" w:color="auto" w:fill="auto"/>
          </w:tcPr>
          <w:p w14:paraId="4FDDD48A" w14:textId="0F3AD3BE"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items 1</w:t>
            </w:r>
            <w:r w:rsidRPr="00CB13B0">
              <w:rPr>
                <w:noProof/>
              </w:rPr>
              <w:t>5, 40, 41): Royal Assent</w:t>
            </w:r>
          </w:p>
        </w:tc>
        <w:tc>
          <w:tcPr>
            <w:tcW w:w="1566" w:type="dxa"/>
            <w:tcBorders>
              <w:top w:val="single" w:sz="4" w:space="0" w:color="auto"/>
              <w:bottom w:val="single" w:sz="4" w:space="0" w:color="auto"/>
            </w:tcBorders>
            <w:shd w:val="clear" w:color="auto" w:fill="auto"/>
          </w:tcPr>
          <w:p w14:paraId="0C2F9531" w14:textId="77777777" w:rsidR="00F168B3" w:rsidRPr="00CB13B0" w:rsidRDefault="00F168B3" w:rsidP="00F776F0">
            <w:pPr>
              <w:pStyle w:val="ENoteTableText"/>
            </w:pPr>
            <w:r w:rsidRPr="00CB13B0">
              <w:t>—</w:t>
            </w:r>
          </w:p>
        </w:tc>
      </w:tr>
      <w:tr w:rsidR="00F168B3" w:rsidRPr="00CB13B0" w14:paraId="7410955F" w14:textId="77777777" w:rsidTr="00F776F0">
        <w:trPr>
          <w:cantSplit/>
        </w:trPr>
        <w:tc>
          <w:tcPr>
            <w:tcW w:w="1695" w:type="dxa"/>
            <w:tcBorders>
              <w:top w:val="single" w:sz="4" w:space="0" w:color="auto"/>
              <w:bottom w:val="single" w:sz="4" w:space="0" w:color="auto"/>
            </w:tcBorders>
            <w:shd w:val="clear" w:color="auto" w:fill="auto"/>
          </w:tcPr>
          <w:p w14:paraId="491C28EE" w14:textId="77777777" w:rsidR="00F168B3" w:rsidRPr="00CB13B0" w:rsidRDefault="00F168B3" w:rsidP="00F776F0">
            <w:pPr>
              <w:pStyle w:val="ENoteTableText"/>
            </w:pPr>
            <w:r w:rsidRPr="00CB13B0">
              <w:t>Social Security and Other Legislation Amendment (Australian Apprentices) Act 2009</w:t>
            </w:r>
          </w:p>
        </w:tc>
        <w:tc>
          <w:tcPr>
            <w:tcW w:w="992" w:type="dxa"/>
            <w:tcBorders>
              <w:top w:val="single" w:sz="4" w:space="0" w:color="auto"/>
              <w:bottom w:val="single" w:sz="4" w:space="0" w:color="auto"/>
            </w:tcBorders>
            <w:shd w:val="clear" w:color="auto" w:fill="auto"/>
          </w:tcPr>
          <w:p w14:paraId="585B0867" w14:textId="77777777" w:rsidR="00F168B3" w:rsidRPr="00CB13B0" w:rsidRDefault="00F168B3" w:rsidP="00F776F0">
            <w:pPr>
              <w:pStyle w:val="ENoteTableText"/>
            </w:pPr>
            <w:r w:rsidRPr="00CB13B0">
              <w:t>52, 2009</w:t>
            </w:r>
          </w:p>
        </w:tc>
        <w:tc>
          <w:tcPr>
            <w:tcW w:w="992" w:type="dxa"/>
            <w:tcBorders>
              <w:top w:val="single" w:sz="4" w:space="0" w:color="auto"/>
              <w:bottom w:val="single" w:sz="4" w:space="0" w:color="auto"/>
            </w:tcBorders>
            <w:shd w:val="clear" w:color="auto" w:fill="auto"/>
          </w:tcPr>
          <w:p w14:paraId="375E3E5F" w14:textId="77777777" w:rsidR="00F168B3" w:rsidRPr="00CB13B0" w:rsidRDefault="00A175B9" w:rsidP="00F776F0">
            <w:pPr>
              <w:pStyle w:val="ENoteTableText"/>
            </w:pPr>
            <w:r w:rsidRPr="00CB13B0">
              <w:t>24 June</w:t>
            </w:r>
            <w:r w:rsidR="00F168B3" w:rsidRPr="00CB13B0">
              <w:t xml:space="preserve"> 2009</w:t>
            </w:r>
          </w:p>
        </w:tc>
        <w:tc>
          <w:tcPr>
            <w:tcW w:w="1843" w:type="dxa"/>
            <w:tcBorders>
              <w:top w:val="single" w:sz="4" w:space="0" w:color="auto"/>
              <w:bottom w:val="single" w:sz="4" w:space="0" w:color="auto"/>
            </w:tcBorders>
            <w:shd w:val="clear" w:color="auto" w:fill="auto"/>
          </w:tcPr>
          <w:p w14:paraId="358B8C04" w14:textId="408A0DBB"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items 1</w:t>
            </w:r>
            <w:r w:rsidRPr="00CB13B0">
              <w:rPr>
                <w:noProof/>
              </w:rPr>
              <w:t xml:space="preserve">–3): </w:t>
            </w:r>
            <w:r w:rsidR="00410FA5">
              <w:rPr>
                <w:noProof/>
              </w:rPr>
              <w:t>1 July</w:t>
            </w:r>
            <w:r w:rsidRPr="00CB13B0">
              <w:rPr>
                <w:noProof/>
              </w:rPr>
              <w:t xml:space="preserve"> 2009</w:t>
            </w:r>
          </w:p>
        </w:tc>
        <w:tc>
          <w:tcPr>
            <w:tcW w:w="1566" w:type="dxa"/>
            <w:tcBorders>
              <w:top w:val="single" w:sz="4" w:space="0" w:color="auto"/>
              <w:bottom w:val="single" w:sz="4" w:space="0" w:color="auto"/>
            </w:tcBorders>
            <w:shd w:val="clear" w:color="auto" w:fill="auto"/>
          </w:tcPr>
          <w:p w14:paraId="4587568F" w14:textId="0AAF762F" w:rsidR="00F168B3" w:rsidRPr="00CB13B0" w:rsidRDefault="00F168B3" w:rsidP="00F776F0">
            <w:pPr>
              <w:pStyle w:val="ENoteTableText"/>
            </w:pPr>
            <w:r w:rsidRPr="00CB13B0">
              <w:t>Sch. 1 (</w:t>
            </w:r>
            <w:r w:rsidR="00410FA5">
              <w:t>item 3</w:t>
            </w:r>
            <w:r w:rsidRPr="00CB13B0">
              <w:t>)</w:t>
            </w:r>
          </w:p>
        </w:tc>
      </w:tr>
      <w:tr w:rsidR="00F168B3" w:rsidRPr="00CB13B0" w14:paraId="7636E7B4" w14:textId="77777777" w:rsidTr="00F776F0">
        <w:trPr>
          <w:cantSplit/>
        </w:trPr>
        <w:tc>
          <w:tcPr>
            <w:tcW w:w="1695" w:type="dxa"/>
            <w:tcBorders>
              <w:top w:val="single" w:sz="4" w:space="0" w:color="auto"/>
              <w:bottom w:val="single" w:sz="4" w:space="0" w:color="auto"/>
            </w:tcBorders>
            <w:shd w:val="clear" w:color="auto" w:fill="auto"/>
          </w:tcPr>
          <w:p w14:paraId="3B3F4D28" w14:textId="77777777" w:rsidR="00F168B3" w:rsidRPr="00CB13B0" w:rsidRDefault="00F168B3" w:rsidP="00F776F0">
            <w:pPr>
              <w:pStyle w:val="ENoteTableText"/>
              <w:rPr>
                <w:bCs/>
              </w:rPr>
            </w:pPr>
            <w:r w:rsidRPr="00CB13B0">
              <w:t>Fair Work (State Referral and Consequential and Other Amendments) Act 2009</w:t>
            </w:r>
          </w:p>
        </w:tc>
        <w:tc>
          <w:tcPr>
            <w:tcW w:w="992" w:type="dxa"/>
            <w:tcBorders>
              <w:top w:val="single" w:sz="4" w:space="0" w:color="auto"/>
              <w:bottom w:val="single" w:sz="4" w:space="0" w:color="auto"/>
            </w:tcBorders>
            <w:shd w:val="clear" w:color="auto" w:fill="auto"/>
          </w:tcPr>
          <w:p w14:paraId="067FC3E3" w14:textId="77777777" w:rsidR="00F168B3" w:rsidRPr="00CB13B0" w:rsidRDefault="00F168B3" w:rsidP="00F776F0">
            <w:pPr>
              <w:pStyle w:val="ENoteTableText"/>
            </w:pPr>
            <w:r w:rsidRPr="00CB13B0">
              <w:t>54, 2009</w:t>
            </w:r>
          </w:p>
        </w:tc>
        <w:tc>
          <w:tcPr>
            <w:tcW w:w="992" w:type="dxa"/>
            <w:tcBorders>
              <w:top w:val="single" w:sz="4" w:space="0" w:color="auto"/>
              <w:bottom w:val="single" w:sz="4" w:space="0" w:color="auto"/>
            </w:tcBorders>
            <w:shd w:val="clear" w:color="auto" w:fill="auto"/>
          </w:tcPr>
          <w:p w14:paraId="6E8A9276" w14:textId="77777777" w:rsidR="00F168B3" w:rsidRPr="00CB13B0" w:rsidRDefault="00F168B3" w:rsidP="00F776F0">
            <w:pPr>
              <w:pStyle w:val="ENoteTableText"/>
            </w:pPr>
            <w:r w:rsidRPr="00CB13B0">
              <w:t>25</w:t>
            </w:r>
            <w:r w:rsidR="0056271E" w:rsidRPr="00CB13B0">
              <w:t> </w:t>
            </w:r>
            <w:r w:rsidRPr="00CB13B0">
              <w:t>June 2009</w:t>
            </w:r>
          </w:p>
        </w:tc>
        <w:tc>
          <w:tcPr>
            <w:tcW w:w="1843" w:type="dxa"/>
            <w:tcBorders>
              <w:top w:val="single" w:sz="4" w:space="0" w:color="auto"/>
              <w:bottom w:val="single" w:sz="4" w:space="0" w:color="auto"/>
            </w:tcBorders>
            <w:shd w:val="clear" w:color="auto" w:fill="auto"/>
          </w:tcPr>
          <w:p w14:paraId="55219F25" w14:textId="52071909" w:rsidR="00F168B3" w:rsidRPr="00CB13B0" w:rsidRDefault="00F168B3" w:rsidP="00F776F0">
            <w:pPr>
              <w:pStyle w:val="ENoteTableText"/>
              <w:rPr>
                <w:noProof/>
              </w:rPr>
            </w:pPr>
            <w:r w:rsidRPr="00CB13B0">
              <w:rPr>
                <w:noProof/>
              </w:rPr>
              <w:t>Sch 18 (</w:t>
            </w:r>
            <w:r w:rsidR="00410FA5">
              <w:rPr>
                <w:noProof/>
              </w:rPr>
              <w:t>items 6</w:t>
            </w:r>
            <w:r w:rsidRPr="00CB13B0">
              <w:rPr>
                <w:noProof/>
              </w:rPr>
              <w:t xml:space="preserve">–9): </w:t>
            </w:r>
            <w:r w:rsidR="00410FA5">
              <w:rPr>
                <w:noProof/>
              </w:rPr>
              <w:t>1 July</w:t>
            </w:r>
            <w:r w:rsidRPr="00CB13B0">
              <w:rPr>
                <w:noProof/>
              </w:rPr>
              <w:t xml:space="preserve"> 2009 (s 2(1) </w:t>
            </w:r>
            <w:r w:rsidR="00410FA5">
              <w:rPr>
                <w:noProof/>
              </w:rPr>
              <w:t>item 4</w:t>
            </w:r>
            <w:r w:rsidRPr="00CB13B0">
              <w:rPr>
                <w:noProof/>
              </w:rPr>
              <w:t>1)</w:t>
            </w:r>
          </w:p>
        </w:tc>
        <w:tc>
          <w:tcPr>
            <w:tcW w:w="1566" w:type="dxa"/>
            <w:tcBorders>
              <w:top w:val="single" w:sz="4" w:space="0" w:color="auto"/>
              <w:bottom w:val="single" w:sz="4" w:space="0" w:color="auto"/>
            </w:tcBorders>
            <w:shd w:val="clear" w:color="auto" w:fill="auto"/>
          </w:tcPr>
          <w:p w14:paraId="05E32609" w14:textId="77777777" w:rsidR="00F168B3" w:rsidRPr="00CB13B0" w:rsidRDefault="00F168B3" w:rsidP="00F776F0">
            <w:pPr>
              <w:pStyle w:val="ENoteTableText"/>
            </w:pPr>
            <w:r w:rsidRPr="00CB13B0">
              <w:t>—</w:t>
            </w:r>
          </w:p>
        </w:tc>
      </w:tr>
      <w:tr w:rsidR="00F168B3" w:rsidRPr="00CB13B0" w14:paraId="55CE26DC" w14:textId="77777777" w:rsidTr="00F776F0">
        <w:trPr>
          <w:cantSplit/>
        </w:trPr>
        <w:tc>
          <w:tcPr>
            <w:tcW w:w="1695" w:type="dxa"/>
            <w:tcBorders>
              <w:top w:val="single" w:sz="4" w:space="0" w:color="auto"/>
              <w:bottom w:val="single" w:sz="4" w:space="0" w:color="auto"/>
            </w:tcBorders>
            <w:shd w:val="clear" w:color="auto" w:fill="auto"/>
          </w:tcPr>
          <w:p w14:paraId="3363ECB0" w14:textId="77777777" w:rsidR="00F168B3" w:rsidRPr="00CB13B0" w:rsidRDefault="00F168B3" w:rsidP="00F776F0">
            <w:pPr>
              <w:pStyle w:val="ENoteTableText"/>
            </w:pPr>
            <w:r w:rsidRPr="00CB13B0">
              <w:t>Social Security and Other Legislation Amendment (Pension Reform and Other 2009 Budget Measures) Act 2009</w:t>
            </w:r>
          </w:p>
        </w:tc>
        <w:tc>
          <w:tcPr>
            <w:tcW w:w="992" w:type="dxa"/>
            <w:tcBorders>
              <w:top w:val="single" w:sz="4" w:space="0" w:color="auto"/>
              <w:bottom w:val="single" w:sz="4" w:space="0" w:color="auto"/>
            </w:tcBorders>
            <w:shd w:val="clear" w:color="auto" w:fill="auto"/>
          </w:tcPr>
          <w:p w14:paraId="1B7BDF00" w14:textId="77777777" w:rsidR="00F168B3" w:rsidRPr="00CB13B0" w:rsidRDefault="00F168B3" w:rsidP="00F776F0">
            <w:pPr>
              <w:pStyle w:val="ENoteTableText"/>
            </w:pPr>
            <w:r w:rsidRPr="00CB13B0">
              <w:t>60, 2009</w:t>
            </w:r>
          </w:p>
        </w:tc>
        <w:tc>
          <w:tcPr>
            <w:tcW w:w="992" w:type="dxa"/>
            <w:tcBorders>
              <w:top w:val="single" w:sz="4" w:space="0" w:color="auto"/>
              <w:bottom w:val="single" w:sz="4" w:space="0" w:color="auto"/>
            </w:tcBorders>
            <w:shd w:val="clear" w:color="auto" w:fill="auto"/>
          </w:tcPr>
          <w:p w14:paraId="7A26CC47" w14:textId="77777777" w:rsidR="00F168B3" w:rsidRPr="00CB13B0" w:rsidRDefault="007E6237" w:rsidP="00F776F0">
            <w:pPr>
              <w:pStyle w:val="ENoteTableText"/>
            </w:pPr>
            <w:r w:rsidRPr="00CB13B0">
              <w:t>29 June</w:t>
            </w:r>
            <w:r w:rsidR="00F168B3" w:rsidRPr="00CB13B0">
              <w:t xml:space="preserve"> 2009</w:t>
            </w:r>
          </w:p>
        </w:tc>
        <w:tc>
          <w:tcPr>
            <w:tcW w:w="1843" w:type="dxa"/>
            <w:tcBorders>
              <w:top w:val="single" w:sz="4" w:space="0" w:color="auto"/>
              <w:bottom w:val="single" w:sz="4" w:space="0" w:color="auto"/>
            </w:tcBorders>
            <w:shd w:val="clear" w:color="auto" w:fill="auto"/>
          </w:tcPr>
          <w:p w14:paraId="3D77B25C" w14:textId="767648EC"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4 (</w:t>
            </w:r>
            <w:r w:rsidR="00410FA5">
              <w:rPr>
                <w:noProof/>
              </w:rPr>
              <w:t>items 3</w:t>
            </w:r>
            <w:r w:rsidRPr="00CB13B0">
              <w:rPr>
                <w:noProof/>
              </w:rPr>
              <w:t>5–40): 20 Sept 2009</w:t>
            </w:r>
          </w:p>
        </w:tc>
        <w:tc>
          <w:tcPr>
            <w:tcW w:w="1566" w:type="dxa"/>
            <w:tcBorders>
              <w:top w:val="single" w:sz="4" w:space="0" w:color="auto"/>
              <w:bottom w:val="single" w:sz="4" w:space="0" w:color="auto"/>
            </w:tcBorders>
            <w:shd w:val="clear" w:color="auto" w:fill="auto"/>
          </w:tcPr>
          <w:p w14:paraId="340242EC" w14:textId="77777777" w:rsidR="00F168B3" w:rsidRPr="00CB13B0" w:rsidRDefault="00F168B3" w:rsidP="00F776F0">
            <w:pPr>
              <w:pStyle w:val="ENoteTableText"/>
            </w:pPr>
            <w:r w:rsidRPr="00CB13B0">
              <w:t>—</w:t>
            </w:r>
          </w:p>
        </w:tc>
      </w:tr>
      <w:tr w:rsidR="00F168B3" w:rsidRPr="00CB13B0" w14:paraId="3A051084" w14:textId="77777777" w:rsidTr="00F776F0">
        <w:trPr>
          <w:cantSplit/>
        </w:trPr>
        <w:tc>
          <w:tcPr>
            <w:tcW w:w="1695" w:type="dxa"/>
            <w:tcBorders>
              <w:top w:val="single" w:sz="4" w:space="0" w:color="auto"/>
              <w:bottom w:val="single" w:sz="4" w:space="0" w:color="auto"/>
            </w:tcBorders>
            <w:shd w:val="clear" w:color="auto" w:fill="auto"/>
          </w:tcPr>
          <w:p w14:paraId="60B59891" w14:textId="77777777" w:rsidR="00F168B3" w:rsidRPr="00CB13B0" w:rsidRDefault="00F168B3" w:rsidP="00F776F0">
            <w:pPr>
              <w:pStyle w:val="ENoteTableText"/>
            </w:pPr>
            <w:r w:rsidRPr="00CB13B0">
              <w:t>Tax Laws Amendment (2009 Budget Measures No.</w:t>
            </w:r>
            <w:r w:rsidR="0056271E" w:rsidRPr="00CB13B0">
              <w:t> </w:t>
            </w:r>
            <w:r w:rsidRPr="00CB13B0">
              <w:t>1) Act 2009</w:t>
            </w:r>
          </w:p>
        </w:tc>
        <w:tc>
          <w:tcPr>
            <w:tcW w:w="992" w:type="dxa"/>
            <w:tcBorders>
              <w:top w:val="single" w:sz="4" w:space="0" w:color="auto"/>
              <w:bottom w:val="single" w:sz="4" w:space="0" w:color="auto"/>
            </w:tcBorders>
            <w:shd w:val="clear" w:color="auto" w:fill="auto"/>
          </w:tcPr>
          <w:p w14:paraId="31AAD9EE" w14:textId="77777777" w:rsidR="00F168B3" w:rsidRPr="00CB13B0" w:rsidRDefault="00F168B3" w:rsidP="00F776F0">
            <w:pPr>
              <w:pStyle w:val="ENoteTableText"/>
            </w:pPr>
            <w:r w:rsidRPr="00CB13B0">
              <w:t>62, 2009</w:t>
            </w:r>
          </w:p>
        </w:tc>
        <w:tc>
          <w:tcPr>
            <w:tcW w:w="992" w:type="dxa"/>
            <w:tcBorders>
              <w:top w:val="single" w:sz="4" w:space="0" w:color="auto"/>
              <w:bottom w:val="single" w:sz="4" w:space="0" w:color="auto"/>
            </w:tcBorders>
            <w:shd w:val="clear" w:color="auto" w:fill="auto"/>
          </w:tcPr>
          <w:p w14:paraId="02773E7B" w14:textId="77777777" w:rsidR="00F168B3" w:rsidRPr="00CB13B0" w:rsidRDefault="007E6237" w:rsidP="00F776F0">
            <w:pPr>
              <w:pStyle w:val="ENoteTableText"/>
            </w:pPr>
            <w:r w:rsidRPr="00CB13B0">
              <w:t>29 June</w:t>
            </w:r>
            <w:r w:rsidR="00F168B3" w:rsidRPr="00CB13B0">
              <w:t xml:space="preserve"> 2009</w:t>
            </w:r>
          </w:p>
        </w:tc>
        <w:tc>
          <w:tcPr>
            <w:tcW w:w="1843" w:type="dxa"/>
            <w:tcBorders>
              <w:top w:val="single" w:sz="4" w:space="0" w:color="auto"/>
              <w:bottom w:val="single" w:sz="4" w:space="0" w:color="auto"/>
            </w:tcBorders>
            <w:shd w:val="clear" w:color="auto" w:fill="auto"/>
          </w:tcPr>
          <w:p w14:paraId="33A49EF2" w14:textId="261A33D5"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3 (</w:t>
            </w:r>
            <w:r w:rsidR="00410FA5">
              <w:rPr>
                <w:noProof/>
              </w:rPr>
              <w:t>items 1</w:t>
            </w:r>
            <w:r w:rsidRPr="00CB13B0">
              <w:rPr>
                <w:noProof/>
              </w:rPr>
              <w:t>–10): Royal Assent</w:t>
            </w:r>
          </w:p>
        </w:tc>
        <w:tc>
          <w:tcPr>
            <w:tcW w:w="1566" w:type="dxa"/>
            <w:tcBorders>
              <w:top w:val="single" w:sz="4" w:space="0" w:color="auto"/>
              <w:bottom w:val="single" w:sz="4" w:space="0" w:color="auto"/>
            </w:tcBorders>
            <w:shd w:val="clear" w:color="auto" w:fill="auto"/>
          </w:tcPr>
          <w:p w14:paraId="4D726E7A" w14:textId="77777777" w:rsidR="00F168B3" w:rsidRPr="00CB13B0" w:rsidRDefault="00F168B3" w:rsidP="00F776F0">
            <w:pPr>
              <w:pStyle w:val="ENoteTableText"/>
            </w:pPr>
            <w:r w:rsidRPr="00CB13B0">
              <w:t>—</w:t>
            </w:r>
          </w:p>
        </w:tc>
      </w:tr>
      <w:tr w:rsidR="00F168B3" w:rsidRPr="00CB13B0" w14:paraId="2C4E3471" w14:textId="77777777" w:rsidTr="00F776F0">
        <w:trPr>
          <w:cantSplit/>
        </w:trPr>
        <w:tc>
          <w:tcPr>
            <w:tcW w:w="1695" w:type="dxa"/>
            <w:tcBorders>
              <w:top w:val="single" w:sz="4" w:space="0" w:color="auto"/>
              <w:bottom w:val="single" w:sz="4" w:space="0" w:color="auto"/>
            </w:tcBorders>
            <w:shd w:val="clear" w:color="auto" w:fill="auto"/>
          </w:tcPr>
          <w:p w14:paraId="6F577BC1" w14:textId="77777777" w:rsidR="00F168B3" w:rsidRPr="00CB13B0" w:rsidRDefault="00F168B3" w:rsidP="00F776F0">
            <w:pPr>
              <w:pStyle w:val="ENoteTableText"/>
            </w:pPr>
            <w:r w:rsidRPr="00CB13B0">
              <w:t>Financial Sector Legislation Amendment (Enhancing Supervision and Enforcement) Act 2009</w:t>
            </w:r>
          </w:p>
        </w:tc>
        <w:tc>
          <w:tcPr>
            <w:tcW w:w="992" w:type="dxa"/>
            <w:tcBorders>
              <w:top w:val="single" w:sz="4" w:space="0" w:color="auto"/>
              <w:bottom w:val="single" w:sz="4" w:space="0" w:color="auto"/>
            </w:tcBorders>
            <w:shd w:val="clear" w:color="auto" w:fill="auto"/>
          </w:tcPr>
          <w:p w14:paraId="0A339939" w14:textId="77777777" w:rsidR="00F168B3" w:rsidRPr="00CB13B0" w:rsidRDefault="00F168B3" w:rsidP="00F776F0">
            <w:pPr>
              <w:pStyle w:val="ENoteTableText"/>
            </w:pPr>
            <w:r w:rsidRPr="00CB13B0">
              <w:t>75, 2009</w:t>
            </w:r>
          </w:p>
        </w:tc>
        <w:tc>
          <w:tcPr>
            <w:tcW w:w="992" w:type="dxa"/>
            <w:tcBorders>
              <w:top w:val="single" w:sz="4" w:space="0" w:color="auto"/>
              <w:bottom w:val="single" w:sz="4" w:space="0" w:color="auto"/>
            </w:tcBorders>
            <w:shd w:val="clear" w:color="auto" w:fill="auto"/>
          </w:tcPr>
          <w:p w14:paraId="7889C7CA" w14:textId="77777777" w:rsidR="00F168B3" w:rsidRPr="00CB13B0" w:rsidRDefault="00F168B3" w:rsidP="00F776F0">
            <w:pPr>
              <w:pStyle w:val="ENoteTableText"/>
            </w:pPr>
            <w:r w:rsidRPr="00CB13B0">
              <w:t>27 Aug 2009</w:t>
            </w:r>
          </w:p>
        </w:tc>
        <w:tc>
          <w:tcPr>
            <w:tcW w:w="1843" w:type="dxa"/>
            <w:tcBorders>
              <w:top w:val="single" w:sz="4" w:space="0" w:color="auto"/>
              <w:bottom w:val="single" w:sz="4" w:space="0" w:color="auto"/>
            </w:tcBorders>
            <w:shd w:val="clear" w:color="auto" w:fill="auto"/>
          </w:tcPr>
          <w:p w14:paraId="58C29767" w14:textId="71676062"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 2</w:t>
            </w:r>
            <w:r w:rsidRPr="00CB13B0">
              <w:rPr>
                <w:noProof/>
              </w:rPr>
              <w:t>08): 27 Feb 2010</w:t>
            </w:r>
          </w:p>
        </w:tc>
        <w:tc>
          <w:tcPr>
            <w:tcW w:w="1566" w:type="dxa"/>
            <w:tcBorders>
              <w:top w:val="single" w:sz="4" w:space="0" w:color="auto"/>
              <w:bottom w:val="single" w:sz="4" w:space="0" w:color="auto"/>
            </w:tcBorders>
            <w:shd w:val="clear" w:color="auto" w:fill="auto"/>
          </w:tcPr>
          <w:p w14:paraId="3C37308C" w14:textId="77777777" w:rsidR="00F168B3" w:rsidRPr="00CB13B0" w:rsidRDefault="00F168B3" w:rsidP="00F776F0">
            <w:pPr>
              <w:pStyle w:val="ENoteTableText"/>
            </w:pPr>
            <w:r w:rsidRPr="00CB13B0">
              <w:t>—</w:t>
            </w:r>
          </w:p>
        </w:tc>
      </w:tr>
      <w:tr w:rsidR="00F168B3" w:rsidRPr="00CB13B0" w14:paraId="17B14C36" w14:textId="77777777" w:rsidTr="00F776F0">
        <w:trPr>
          <w:cantSplit/>
        </w:trPr>
        <w:tc>
          <w:tcPr>
            <w:tcW w:w="1695" w:type="dxa"/>
            <w:tcBorders>
              <w:top w:val="single" w:sz="4" w:space="0" w:color="auto"/>
              <w:bottom w:val="single" w:sz="4" w:space="0" w:color="auto"/>
            </w:tcBorders>
            <w:shd w:val="clear" w:color="auto" w:fill="auto"/>
          </w:tcPr>
          <w:p w14:paraId="4F3E94C3" w14:textId="77777777" w:rsidR="00F168B3" w:rsidRPr="00CB13B0" w:rsidRDefault="00F168B3" w:rsidP="00F776F0">
            <w:pPr>
              <w:pStyle w:val="ENoteTableText"/>
            </w:pPr>
            <w:r w:rsidRPr="00CB13B0">
              <w:lastRenderedPageBreak/>
              <w:t>Veterans’ Affairs Legislation Amendment (Budget Measures) Act 2009</w:t>
            </w:r>
          </w:p>
        </w:tc>
        <w:tc>
          <w:tcPr>
            <w:tcW w:w="992" w:type="dxa"/>
            <w:tcBorders>
              <w:top w:val="single" w:sz="4" w:space="0" w:color="auto"/>
              <w:bottom w:val="single" w:sz="4" w:space="0" w:color="auto"/>
            </w:tcBorders>
            <w:shd w:val="clear" w:color="auto" w:fill="auto"/>
          </w:tcPr>
          <w:p w14:paraId="2EDDE225" w14:textId="77777777" w:rsidR="00F168B3" w:rsidRPr="00CB13B0" w:rsidRDefault="00F168B3" w:rsidP="00F776F0">
            <w:pPr>
              <w:pStyle w:val="ENoteTableText"/>
            </w:pPr>
            <w:r w:rsidRPr="00CB13B0">
              <w:t>80, 2009</w:t>
            </w:r>
          </w:p>
        </w:tc>
        <w:tc>
          <w:tcPr>
            <w:tcW w:w="992" w:type="dxa"/>
            <w:tcBorders>
              <w:top w:val="single" w:sz="4" w:space="0" w:color="auto"/>
              <w:bottom w:val="single" w:sz="4" w:space="0" w:color="auto"/>
            </w:tcBorders>
            <w:shd w:val="clear" w:color="auto" w:fill="auto"/>
          </w:tcPr>
          <w:p w14:paraId="11396F19" w14:textId="77777777" w:rsidR="00F168B3" w:rsidRPr="00CB13B0" w:rsidRDefault="00F168B3" w:rsidP="00F776F0">
            <w:pPr>
              <w:pStyle w:val="ENoteTableText"/>
            </w:pPr>
            <w:r w:rsidRPr="00CB13B0">
              <w:t>10 Sept 2009</w:t>
            </w:r>
          </w:p>
        </w:tc>
        <w:tc>
          <w:tcPr>
            <w:tcW w:w="1843" w:type="dxa"/>
            <w:tcBorders>
              <w:top w:val="single" w:sz="4" w:space="0" w:color="auto"/>
              <w:bottom w:val="single" w:sz="4" w:space="0" w:color="auto"/>
            </w:tcBorders>
            <w:shd w:val="clear" w:color="auto" w:fill="auto"/>
          </w:tcPr>
          <w:p w14:paraId="6367DAC3" w14:textId="69A2ADA2"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items 1</w:t>
            </w:r>
            <w:r w:rsidRPr="00CB13B0">
              <w:rPr>
                <w:noProof/>
              </w:rPr>
              <w:t>3, 14): 11 Sept 2009</w:t>
            </w:r>
          </w:p>
        </w:tc>
        <w:tc>
          <w:tcPr>
            <w:tcW w:w="1566" w:type="dxa"/>
            <w:tcBorders>
              <w:top w:val="single" w:sz="4" w:space="0" w:color="auto"/>
              <w:bottom w:val="single" w:sz="4" w:space="0" w:color="auto"/>
            </w:tcBorders>
            <w:shd w:val="clear" w:color="auto" w:fill="auto"/>
          </w:tcPr>
          <w:p w14:paraId="22404C06" w14:textId="77777777" w:rsidR="00F168B3" w:rsidRPr="00CB13B0" w:rsidRDefault="00F168B3" w:rsidP="00F776F0">
            <w:pPr>
              <w:pStyle w:val="ENoteTableText"/>
            </w:pPr>
            <w:r w:rsidRPr="00CB13B0">
              <w:t>—</w:t>
            </w:r>
          </w:p>
        </w:tc>
      </w:tr>
      <w:tr w:rsidR="00F168B3" w:rsidRPr="00CB13B0" w14:paraId="6F67B424" w14:textId="77777777" w:rsidTr="00F776F0">
        <w:trPr>
          <w:cantSplit/>
        </w:trPr>
        <w:tc>
          <w:tcPr>
            <w:tcW w:w="1695" w:type="dxa"/>
            <w:tcBorders>
              <w:top w:val="single" w:sz="4" w:space="0" w:color="auto"/>
              <w:bottom w:val="single" w:sz="4" w:space="0" w:color="auto"/>
            </w:tcBorders>
            <w:shd w:val="clear" w:color="auto" w:fill="auto"/>
          </w:tcPr>
          <w:p w14:paraId="07C578C8" w14:textId="77777777" w:rsidR="00F168B3" w:rsidRPr="00CB13B0" w:rsidRDefault="00F168B3" w:rsidP="00F776F0">
            <w:pPr>
              <w:pStyle w:val="ENoteTableText"/>
            </w:pPr>
            <w:r w:rsidRPr="00CB13B0">
              <w:t>Veterans’ Affairs and Other Legislation Amendment (Pension Reform) Act 2009</w:t>
            </w:r>
          </w:p>
        </w:tc>
        <w:tc>
          <w:tcPr>
            <w:tcW w:w="992" w:type="dxa"/>
            <w:tcBorders>
              <w:top w:val="single" w:sz="4" w:space="0" w:color="auto"/>
              <w:bottom w:val="single" w:sz="4" w:space="0" w:color="auto"/>
            </w:tcBorders>
            <w:shd w:val="clear" w:color="auto" w:fill="auto"/>
          </w:tcPr>
          <w:p w14:paraId="3DB736DF" w14:textId="77777777" w:rsidR="00F168B3" w:rsidRPr="00CB13B0" w:rsidRDefault="00F168B3" w:rsidP="00F776F0">
            <w:pPr>
              <w:pStyle w:val="ENoteTableText"/>
            </w:pPr>
            <w:r w:rsidRPr="00CB13B0">
              <w:t>81, 2009</w:t>
            </w:r>
          </w:p>
        </w:tc>
        <w:tc>
          <w:tcPr>
            <w:tcW w:w="992" w:type="dxa"/>
            <w:tcBorders>
              <w:top w:val="single" w:sz="4" w:space="0" w:color="auto"/>
              <w:bottom w:val="single" w:sz="4" w:space="0" w:color="auto"/>
            </w:tcBorders>
            <w:shd w:val="clear" w:color="auto" w:fill="auto"/>
          </w:tcPr>
          <w:p w14:paraId="38C0D4EA" w14:textId="77777777" w:rsidR="00F168B3" w:rsidRPr="00CB13B0" w:rsidRDefault="00F168B3" w:rsidP="00F776F0">
            <w:pPr>
              <w:pStyle w:val="ENoteTableText"/>
            </w:pPr>
            <w:r w:rsidRPr="00CB13B0">
              <w:t>10 Sept 2009</w:t>
            </w:r>
          </w:p>
        </w:tc>
        <w:tc>
          <w:tcPr>
            <w:tcW w:w="1843" w:type="dxa"/>
            <w:tcBorders>
              <w:top w:val="single" w:sz="4" w:space="0" w:color="auto"/>
              <w:bottom w:val="single" w:sz="4" w:space="0" w:color="auto"/>
            </w:tcBorders>
            <w:shd w:val="clear" w:color="auto" w:fill="auto"/>
          </w:tcPr>
          <w:p w14:paraId="58B4EEEC" w14:textId="2C07B46C"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4 (</w:t>
            </w:r>
            <w:r w:rsidR="00410FA5">
              <w:rPr>
                <w:noProof/>
              </w:rPr>
              <w:t>items 5</w:t>
            </w:r>
            <w:r w:rsidRPr="00CB13B0">
              <w:rPr>
                <w:noProof/>
              </w:rPr>
              <w:t xml:space="preserve">4–67, </w:t>
            </w:r>
            <w:r w:rsidRPr="00CB13B0">
              <w:t>209(3), 210(3), 211(3), 212(2), 214(4), 215(1)): 20 Sept 2009</w:t>
            </w:r>
          </w:p>
        </w:tc>
        <w:tc>
          <w:tcPr>
            <w:tcW w:w="1566" w:type="dxa"/>
            <w:tcBorders>
              <w:top w:val="single" w:sz="4" w:space="0" w:color="auto"/>
              <w:bottom w:val="single" w:sz="4" w:space="0" w:color="auto"/>
            </w:tcBorders>
            <w:shd w:val="clear" w:color="auto" w:fill="auto"/>
          </w:tcPr>
          <w:p w14:paraId="303EAC60" w14:textId="3127E840" w:rsidR="00F168B3" w:rsidRPr="00CB13B0" w:rsidRDefault="00F168B3" w:rsidP="00F776F0">
            <w:pPr>
              <w:pStyle w:val="ENoteTableText"/>
            </w:pPr>
            <w:r w:rsidRPr="00CB13B0">
              <w:t>Sch. 4 (</w:t>
            </w:r>
            <w:r w:rsidR="00410FA5">
              <w:t>items 2</w:t>
            </w:r>
            <w:r w:rsidRPr="00CB13B0">
              <w:t>09(3), 210(3), 211(3), 212(2), 214(4), 215(1))</w:t>
            </w:r>
          </w:p>
        </w:tc>
      </w:tr>
      <w:tr w:rsidR="00F168B3" w:rsidRPr="00CB13B0" w14:paraId="425D8A28" w14:textId="77777777" w:rsidTr="00F776F0">
        <w:trPr>
          <w:cantSplit/>
        </w:trPr>
        <w:tc>
          <w:tcPr>
            <w:tcW w:w="1695" w:type="dxa"/>
            <w:tcBorders>
              <w:top w:val="single" w:sz="4" w:space="0" w:color="auto"/>
              <w:bottom w:val="nil"/>
            </w:tcBorders>
            <w:shd w:val="clear" w:color="auto" w:fill="auto"/>
          </w:tcPr>
          <w:p w14:paraId="7876BE0A" w14:textId="77777777" w:rsidR="00F168B3" w:rsidRPr="00CB13B0" w:rsidRDefault="00F168B3" w:rsidP="00F776F0">
            <w:pPr>
              <w:pStyle w:val="ENoteTableText"/>
            </w:pPr>
            <w:r w:rsidRPr="00CB13B0">
              <w:t>Tax Laws Amendment (2009 Measures No.</w:t>
            </w:r>
            <w:r w:rsidR="0056271E" w:rsidRPr="00CB13B0">
              <w:t> </w:t>
            </w:r>
            <w:r w:rsidRPr="00CB13B0">
              <w:t>4) Act 2009</w:t>
            </w:r>
          </w:p>
        </w:tc>
        <w:tc>
          <w:tcPr>
            <w:tcW w:w="992" w:type="dxa"/>
            <w:tcBorders>
              <w:top w:val="single" w:sz="4" w:space="0" w:color="auto"/>
              <w:bottom w:val="nil"/>
            </w:tcBorders>
            <w:shd w:val="clear" w:color="auto" w:fill="auto"/>
          </w:tcPr>
          <w:p w14:paraId="7E65744C" w14:textId="77777777" w:rsidR="00F168B3" w:rsidRPr="00CB13B0" w:rsidRDefault="00F168B3" w:rsidP="00F776F0">
            <w:pPr>
              <w:pStyle w:val="ENoteTableText"/>
            </w:pPr>
            <w:r w:rsidRPr="00CB13B0">
              <w:t>88, 2009</w:t>
            </w:r>
          </w:p>
        </w:tc>
        <w:tc>
          <w:tcPr>
            <w:tcW w:w="992" w:type="dxa"/>
            <w:tcBorders>
              <w:top w:val="single" w:sz="4" w:space="0" w:color="auto"/>
              <w:bottom w:val="nil"/>
            </w:tcBorders>
            <w:shd w:val="clear" w:color="auto" w:fill="auto"/>
          </w:tcPr>
          <w:p w14:paraId="152B92C1" w14:textId="77777777" w:rsidR="00F168B3" w:rsidRPr="00CB13B0" w:rsidRDefault="00F168B3" w:rsidP="00F776F0">
            <w:pPr>
              <w:pStyle w:val="ENoteTableText"/>
            </w:pPr>
            <w:r w:rsidRPr="00CB13B0">
              <w:t>18 Sept 2009</w:t>
            </w:r>
          </w:p>
        </w:tc>
        <w:tc>
          <w:tcPr>
            <w:tcW w:w="1843" w:type="dxa"/>
            <w:tcBorders>
              <w:top w:val="single" w:sz="4" w:space="0" w:color="auto"/>
              <w:bottom w:val="nil"/>
            </w:tcBorders>
            <w:shd w:val="clear" w:color="auto" w:fill="auto"/>
          </w:tcPr>
          <w:p w14:paraId="43A9B56E" w14:textId="4B8C28FB" w:rsidR="00F168B3" w:rsidRPr="00CB13B0" w:rsidRDefault="00F168B3" w:rsidP="00F776F0">
            <w:pPr>
              <w:pStyle w:val="ENoteTableText"/>
              <w:rPr>
                <w:noProof/>
              </w:rPr>
            </w:pPr>
            <w:r w:rsidRPr="00CB13B0">
              <w:rPr>
                <w:noProof/>
              </w:rPr>
              <w:t>s. 4, Schedule</w:t>
            </w:r>
            <w:r w:rsidR="0056271E" w:rsidRPr="00CB13B0">
              <w:rPr>
                <w:noProof/>
              </w:rPr>
              <w:t> </w:t>
            </w:r>
            <w:r w:rsidRPr="00CB13B0">
              <w:rPr>
                <w:noProof/>
              </w:rPr>
              <w:t>3 (</w:t>
            </w:r>
            <w:r w:rsidR="00410FA5">
              <w:rPr>
                <w:noProof/>
              </w:rPr>
              <w:t>items 1</w:t>
            </w:r>
            <w:r w:rsidRPr="00CB13B0">
              <w:rPr>
                <w:noProof/>
              </w:rPr>
              <w:t>, 5–23), Schedule</w:t>
            </w:r>
            <w:r w:rsidR="0056271E" w:rsidRPr="00CB13B0">
              <w:rPr>
                <w:noProof/>
              </w:rPr>
              <w:t> </w:t>
            </w:r>
            <w:r w:rsidRPr="00CB13B0">
              <w:rPr>
                <w:noProof/>
              </w:rPr>
              <w:t>4 (</w:t>
            </w:r>
            <w:r w:rsidR="00410FA5">
              <w:rPr>
                <w:noProof/>
              </w:rPr>
              <w:t>items 2</w:t>
            </w:r>
            <w:r w:rsidRPr="00CB13B0">
              <w:rPr>
                <w:noProof/>
              </w:rPr>
              <w:t>–5) and Schedule</w:t>
            </w:r>
            <w:r w:rsidR="0056271E" w:rsidRPr="00CB13B0">
              <w:rPr>
                <w:noProof/>
              </w:rPr>
              <w:t> </w:t>
            </w:r>
            <w:r w:rsidRPr="00CB13B0">
              <w:rPr>
                <w:noProof/>
              </w:rPr>
              <w:t>5 (</w:t>
            </w:r>
            <w:r w:rsidR="00410FA5">
              <w:rPr>
                <w:noProof/>
              </w:rPr>
              <w:t>items 1</w:t>
            </w:r>
            <w:r w:rsidRPr="00CB13B0">
              <w:rPr>
                <w:noProof/>
              </w:rPr>
              <w:t xml:space="preserve">13–204, 237, 238, 258, 282, 319–341, 344): </w:t>
            </w:r>
            <w:r w:rsidRPr="00CB13B0">
              <w:t>18 Sept 2009</w:t>
            </w:r>
            <w:r w:rsidRPr="00CB13B0">
              <w:rPr>
                <w:noProof/>
              </w:rPr>
              <w:br/>
              <w:t>Schedule</w:t>
            </w:r>
            <w:r w:rsidR="0056271E" w:rsidRPr="00CB13B0">
              <w:rPr>
                <w:noProof/>
              </w:rPr>
              <w:t> </w:t>
            </w:r>
            <w:r w:rsidRPr="00CB13B0">
              <w:rPr>
                <w:noProof/>
              </w:rPr>
              <w:t>2 (</w:t>
            </w:r>
            <w:r w:rsidR="00A13A22">
              <w:rPr>
                <w:noProof/>
              </w:rPr>
              <w:t>items 4</w:t>
            </w:r>
            <w:r w:rsidRPr="00CB13B0">
              <w:rPr>
                <w:noProof/>
              </w:rPr>
              <w:t>–15, 25</w:t>
            </w:r>
            <w:r w:rsidRPr="00CB13B0">
              <w:t>–27, 30, 31</w:t>
            </w:r>
            <w:r w:rsidRPr="00CB13B0">
              <w:rPr>
                <w:noProof/>
              </w:rPr>
              <w:t>): 1 Oct 2009</w:t>
            </w:r>
            <w:r w:rsidRPr="00CB13B0">
              <w:rPr>
                <w:noProof/>
              </w:rPr>
              <w:br/>
              <w:t>Schedule</w:t>
            </w:r>
            <w:r w:rsidR="0056271E" w:rsidRPr="00CB13B0">
              <w:rPr>
                <w:noProof/>
              </w:rPr>
              <w:t> </w:t>
            </w:r>
            <w:r w:rsidRPr="00CB13B0">
              <w:rPr>
                <w:noProof/>
              </w:rPr>
              <w:t>2 (</w:t>
            </w:r>
            <w:r w:rsidR="00410FA5">
              <w:rPr>
                <w:noProof/>
              </w:rPr>
              <w:t>item 2</w:t>
            </w:r>
            <w:r w:rsidRPr="00CB13B0">
              <w:rPr>
                <w:noProof/>
              </w:rPr>
              <w:t>3): 1 Jan 2010</w:t>
            </w:r>
          </w:p>
        </w:tc>
        <w:tc>
          <w:tcPr>
            <w:tcW w:w="1566" w:type="dxa"/>
            <w:tcBorders>
              <w:top w:val="single" w:sz="4" w:space="0" w:color="auto"/>
              <w:bottom w:val="nil"/>
            </w:tcBorders>
            <w:shd w:val="clear" w:color="auto" w:fill="auto"/>
          </w:tcPr>
          <w:p w14:paraId="60A20318" w14:textId="0CB0B9BC" w:rsidR="00F168B3" w:rsidRPr="00CB13B0" w:rsidRDefault="00F168B3" w:rsidP="00F776F0">
            <w:pPr>
              <w:pStyle w:val="ENoteTableText"/>
            </w:pPr>
            <w:r w:rsidRPr="00CB13B0">
              <w:t>s. 4, Sch. 2 (</w:t>
            </w:r>
            <w:r w:rsidR="00410FA5">
              <w:t>items 2</w:t>
            </w:r>
            <w:r w:rsidRPr="00CB13B0">
              <w:t>5–27, 30, 31), Sch. 3 (</w:t>
            </w:r>
            <w:r w:rsidR="00410FA5">
              <w:t>item 2</w:t>
            </w:r>
            <w:r w:rsidRPr="00CB13B0">
              <w:t>3), Sch. 4 (</w:t>
            </w:r>
            <w:r w:rsidR="00410FA5">
              <w:t>item 5</w:t>
            </w:r>
            <w:r w:rsidRPr="00CB13B0">
              <w:t>) and Sch. 5 (</w:t>
            </w:r>
            <w:r w:rsidR="00410FA5">
              <w:t>items 2</w:t>
            </w:r>
            <w:r w:rsidRPr="00CB13B0">
              <w:t>82, 336, 338, 344)</w:t>
            </w:r>
          </w:p>
        </w:tc>
      </w:tr>
      <w:tr w:rsidR="00F168B3" w:rsidRPr="00CB13B0" w14:paraId="6AAAA872" w14:textId="77777777" w:rsidTr="00F776F0">
        <w:trPr>
          <w:cantSplit/>
        </w:trPr>
        <w:tc>
          <w:tcPr>
            <w:tcW w:w="1695" w:type="dxa"/>
            <w:tcBorders>
              <w:top w:val="nil"/>
              <w:bottom w:val="nil"/>
            </w:tcBorders>
            <w:shd w:val="clear" w:color="auto" w:fill="auto"/>
          </w:tcPr>
          <w:p w14:paraId="198A0397"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5EB87046" w14:textId="77777777" w:rsidR="00F168B3" w:rsidRPr="00CB13B0" w:rsidRDefault="00F168B3" w:rsidP="00F776F0">
            <w:pPr>
              <w:pStyle w:val="ENoteTableText"/>
            </w:pPr>
          </w:p>
        </w:tc>
        <w:tc>
          <w:tcPr>
            <w:tcW w:w="992" w:type="dxa"/>
            <w:tcBorders>
              <w:top w:val="nil"/>
              <w:bottom w:val="nil"/>
            </w:tcBorders>
            <w:shd w:val="clear" w:color="auto" w:fill="auto"/>
          </w:tcPr>
          <w:p w14:paraId="64B82503" w14:textId="77777777" w:rsidR="00F168B3" w:rsidRPr="00CB13B0" w:rsidRDefault="00F168B3" w:rsidP="00F776F0">
            <w:pPr>
              <w:pStyle w:val="ENoteTableText"/>
            </w:pPr>
          </w:p>
        </w:tc>
        <w:tc>
          <w:tcPr>
            <w:tcW w:w="1843" w:type="dxa"/>
            <w:tcBorders>
              <w:top w:val="nil"/>
              <w:bottom w:val="nil"/>
            </w:tcBorders>
            <w:shd w:val="clear" w:color="auto" w:fill="auto"/>
          </w:tcPr>
          <w:p w14:paraId="0770E066"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105D69A5" w14:textId="77777777" w:rsidR="00F168B3" w:rsidRPr="00CB13B0" w:rsidRDefault="00F168B3" w:rsidP="00F776F0">
            <w:pPr>
              <w:pStyle w:val="ENoteTableText"/>
            </w:pPr>
          </w:p>
        </w:tc>
      </w:tr>
      <w:tr w:rsidR="00F168B3" w:rsidRPr="00CB13B0" w14:paraId="396AC609" w14:textId="77777777" w:rsidTr="00F776F0">
        <w:trPr>
          <w:cantSplit/>
        </w:trPr>
        <w:tc>
          <w:tcPr>
            <w:tcW w:w="1695" w:type="dxa"/>
            <w:tcBorders>
              <w:top w:val="nil"/>
              <w:bottom w:val="single" w:sz="4" w:space="0" w:color="auto"/>
            </w:tcBorders>
            <w:shd w:val="clear" w:color="auto" w:fill="auto"/>
          </w:tcPr>
          <w:p w14:paraId="300CFE86" w14:textId="77777777" w:rsidR="00F168B3" w:rsidRPr="00CB13B0" w:rsidRDefault="00F168B3" w:rsidP="00F776F0">
            <w:pPr>
              <w:pStyle w:val="ENoteTTi"/>
              <w:rPr>
                <w:rFonts w:eastAsiaTheme="minorHAnsi"/>
                <w:lang w:eastAsia="en-US"/>
              </w:rPr>
            </w:pPr>
            <w:r w:rsidRPr="00CB13B0">
              <w:t>Tax Laws Amendment (2010 Measures No.</w:t>
            </w:r>
            <w:r w:rsidR="0056271E" w:rsidRPr="00CB13B0">
              <w:t> </w:t>
            </w:r>
            <w:r w:rsidRPr="00CB13B0">
              <w:t>1) Act 2010</w:t>
            </w:r>
          </w:p>
        </w:tc>
        <w:tc>
          <w:tcPr>
            <w:tcW w:w="992" w:type="dxa"/>
            <w:tcBorders>
              <w:top w:val="nil"/>
              <w:bottom w:val="single" w:sz="4" w:space="0" w:color="auto"/>
            </w:tcBorders>
            <w:shd w:val="clear" w:color="auto" w:fill="auto"/>
          </w:tcPr>
          <w:p w14:paraId="7D8D1DBD" w14:textId="77777777" w:rsidR="00F168B3" w:rsidRPr="00CB13B0" w:rsidRDefault="00F168B3" w:rsidP="00F776F0">
            <w:pPr>
              <w:pStyle w:val="ENoteTableText"/>
            </w:pPr>
            <w:r w:rsidRPr="00CB13B0">
              <w:t>56, 2010</w:t>
            </w:r>
          </w:p>
        </w:tc>
        <w:tc>
          <w:tcPr>
            <w:tcW w:w="992" w:type="dxa"/>
            <w:tcBorders>
              <w:top w:val="nil"/>
              <w:bottom w:val="single" w:sz="4" w:space="0" w:color="auto"/>
            </w:tcBorders>
            <w:shd w:val="clear" w:color="auto" w:fill="auto"/>
          </w:tcPr>
          <w:p w14:paraId="29BACB4E" w14:textId="77777777" w:rsidR="00F168B3" w:rsidRPr="00CB13B0" w:rsidRDefault="00F168B3" w:rsidP="00F776F0">
            <w:pPr>
              <w:pStyle w:val="ENoteTableText"/>
            </w:pPr>
            <w:r w:rsidRPr="00CB13B0">
              <w:t>3</w:t>
            </w:r>
            <w:r w:rsidR="0056271E" w:rsidRPr="00CB13B0">
              <w:t> </w:t>
            </w:r>
            <w:r w:rsidRPr="00CB13B0">
              <w:t>June 2010</w:t>
            </w:r>
          </w:p>
        </w:tc>
        <w:tc>
          <w:tcPr>
            <w:tcW w:w="1843" w:type="dxa"/>
            <w:tcBorders>
              <w:top w:val="nil"/>
              <w:bottom w:val="single" w:sz="4" w:space="0" w:color="auto"/>
            </w:tcBorders>
            <w:shd w:val="clear" w:color="auto" w:fill="auto"/>
          </w:tcPr>
          <w:p w14:paraId="7E163BAF" w14:textId="1AC05074" w:rsidR="00F168B3" w:rsidRPr="00CB13B0" w:rsidRDefault="00F168B3" w:rsidP="00F776F0">
            <w:pPr>
              <w:pStyle w:val="ENoteTableText"/>
              <w:rPr>
                <w:noProof/>
              </w:rPr>
            </w:pPr>
            <w:r w:rsidRPr="00CB13B0">
              <w:t>Sch 6 (</w:t>
            </w:r>
            <w:r w:rsidR="00410FA5">
              <w:t>items 1</w:t>
            </w:r>
            <w:r w:rsidRPr="00CB13B0">
              <w:t xml:space="preserve">12, 113): 18 Sept 2009 (s 2(1) </w:t>
            </w:r>
            <w:r w:rsidR="00410FA5">
              <w:t>items 2</w:t>
            </w:r>
            <w:r w:rsidRPr="00CB13B0">
              <w:t>1, 22)</w:t>
            </w:r>
          </w:p>
        </w:tc>
        <w:tc>
          <w:tcPr>
            <w:tcW w:w="1566" w:type="dxa"/>
            <w:tcBorders>
              <w:top w:val="nil"/>
              <w:bottom w:val="single" w:sz="4" w:space="0" w:color="auto"/>
            </w:tcBorders>
            <w:shd w:val="clear" w:color="auto" w:fill="auto"/>
          </w:tcPr>
          <w:p w14:paraId="35FCAC4D" w14:textId="77777777" w:rsidR="00F168B3" w:rsidRPr="00CB13B0" w:rsidRDefault="00F168B3" w:rsidP="00F776F0">
            <w:pPr>
              <w:pStyle w:val="ENoteTableText"/>
            </w:pPr>
            <w:r w:rsidRPr="00CB13B0">
              <w:t>—</w:t>
            </w:r>
          </w:p>
        </w:tc>
      </w:tr>
      <w:tr w:rsidR="00F168B3" w:rsidRPr="00CB13B0" w14:paraId="4049AE93" w14:textId="77777777" w:rsidTr="00F776F0">
        <w:trPr>
          <w:cantSplit/>
        </w:trPr>
        <w:tc>
          <w:tcPr>
            <w:tcW w:w="1695" w:type="dxa"/>
            <w:tcBorders>
              <w:top w:val="single" w:sz="4" w:space="0" w:color="auto"/>
              <w:bottom w:val="single" w:sz="4" w:space="0" w:color="auto"/>
            </w:tcBorders>
            <w:shd w:val="clear" w:color="auto" w:fill="auto"/>
          </w:tcPr>
          <w:p w14:paraId="503C2CB9" w14:textId="77777777" w:rsidR="00F168B3" w:rsidRPr="00CB13B0" w:rsidRDefault="00F168B3" w:rsidP="00F776F0">
            <w:pPr>
              <w:pStyle w:val="ENoteTableText"/>
            </w:pPr>
            <w:r w:rsidRPr="00CB13B0">
              <w:t>Tax Agent Services (Transitional Provisions and Consequential Amendments) Act 2009</w:t>
            </w:r>
          </w:p>
        </w:tc>
        <w:tc>
          <w:tcPr>
            <w:tcW w:w="992" w:type="dxa"/>
            <w:tcBorders>
              <w:top w:val="single" w:sz="4" w:space="0" w:color="auto"/>
              <w:bottom w:val="single" w:sz="4" w:space="0" w:color="auto"/>
            </w:tcBorders>
            <w:shd w:val="clear" w:color="auto" w:fill="auto"/>
          </w:tcPr>
          <w:p w14:paraId="2F8C8CCD" w14:textId="77777777" w:rsidR="00F168B3" w:rsidRPr="00CB13B0" w:rsidRDefault="00F168B3" w:rsidP="00F776F0">
            <w:pPr>
              <w:pStyle w:val="ENoteTableText"/>
            </w:pPr>
            <w:r w:rsidRPr="00CB13B0">
              <w:t>114, 2009</w:t>
            </w:r>
          </w:p>
        </w:tc>
        <w:tc>
          <w:tcPr>
            <w:tcW w:w="992" w:type="dxa"/>
            <w:tcBorders>
              <w:top w:val="single" w:sz="4" w:space="0" w:color="auto"/>
              <w:bottom w:val="single" w:sz="4" w:space="0" w:color="auto"/>
            </w:tcBorders>
            <w:shd w:val="clear" w:color="auto" w:fill="auto"/>
          </w:tcPr>
          <w:p w14:paraId="3E0254E9" w14:textId="77777777" w:rsidR="00F168B3" w:rsidRPr="00CB13B0" w:rsidRDefault="00F168B3" w:rsidP="00F776F0">
            <w:pPr>
              <w:pStyle w:val="ENoteTableText"/>
            </w:pPr>
            <w:r w:rsidRPr="00CB13B0">
              <w:t>16 Nov 2009</w:t>
            </w:r>
          </w:p>
        </w:tc>
        <w:tc>
          <w:tcPr>
            <w:tcW w:w="1843" w:type="dxa"/>
            <w:tcBorders>
              <w:top w:val="single" w:sz="4" w:space="0" w:color="auto"/>
              <w:bottom w:val="single" w:sz="4" w:space="0" w:color="auto"/>
            </w:tcBorders>
            <w:shd w:val="clear" w:color="auto" w:fill="auto"/>
          </w:tcPr>
          <w:p w14:paraId="7A805093" w14:textId="637AA73A" w:rsidR="00F168B3" w:rsidRPr="00CB13B0" w:rsidRDefault="00F168B3" w:rsidP="00F776F0">
            <w:pPr>
              <w:pStyle w:val="ENoteTableText"/>
              <w:rPr>
                <w:i/>
                <w:noProof/>
              </w:rPr>
            </w:pPr>
            <w:r w:rsidRPr="00CB13B0">
              <w:rPr>
                <w:noProof/>
              </w:rPr>
              <w:t>Sch 1 (</w:t>
            </w:r>
            <w:r w:rsidR="00E75F4A" w:rsidRPr="00CB13B0">
              <w:rPr>
                <w:noProof/>
              </w:rPr>
              <w:t>items 8</w:t>
            </w:r>
            <w:r w:rsidRPr="00CB13B0">
              <w:rPr>
                <w:noProof/>
              </w:rPr>
              <w:t xml:space="preserve">–12) and Sch 2: 1 Mar 2010 (s 2(1) </w:t>
            </w:r>
            <w:r w:rsidR="00410FA5">
              <w:rPr>
                <w:noProof/>
              </w:rPr>
              <w:t>items 2</w:t>
            </w:r>
            <w:r w:rsidRPr="00CB13B0">
              <w:rPr>
                <w:noProof/>
              </w:rPr>
              <w:t>, 4)</w:t>
            </w:r>
          </w:p>
        </w:tc>
        <w:tc>
          <w:tcPr>
            <w:tcW w:w="1566" w:type="dxa"/>
            <w:tcBorders>
              <w:top w:val="single" w:sz="4" w:space="0" w:color="auto"/>
              <w:bottom w:val="single" w:sz="4" w:space="0" w:color="auto"/>
            </w:tcBorders>
            <w:shd w:val="clear" w:color="auto" w:fill="auto"/>
          </w:tcPr>
          <w:p w14:paraId="27A000C1" w14:textId="77777777" w:rsidR="00F168B3" w:rsidRPr="00CB13B0" w:rsidRDefault="00F168B3" w:rsidP="00F776F0">
            <w:pPr>
              <w:pStyle w:val="ENoteTableText"/>
            </w:pPr>
            <w:r w:rsidRPr="00CB13B0">
              <w:t>Sch 2</w:t>
            </w:r>
          </w:p>
        </w:tc>
      </w:tr>
      <w:tr w:rsidR="00F168B3" w:rsidRPr="00CB13B0" w14:paraId="2A576CE2" w14:textId="77777777" w:rsidTr="00F776F0">
        <w:trPr>
          <w:cantSplit/>
        </w:trPr>
        <w:tc>
          <w:tcPr>
            <w:tcW w:w="1695" w:type="dxa"/>
            <w:tcBorders>
              <w:top w:val="single" w:sz="4" w:space="0" w:color="auto"/>
              <w:bottom w:val="nil"/>
            </w:tcBorders>
            <w:shd w:val="clear" w:color="auto" w:fill="auto"/>
          </w:tcPr>
          <w:p w14:paraId="65BB1BA9" w14:textId="77777777" w:rsidR="00F168B3" w:rsidRPr="00CB13B0" w:rsidRDefault="00F168B3" w:rsidP="00F776F0">
            <w:pPr>
              <w:pStyle w:val="ENoteTableText"/>
            </w:pPr>
            <w:r w:rsidRPr="00CB13B0">
              <w:lastRenderedPageBreak/>
              <w:t>Tax Laws Amendment (2009 Measures No.</w:t>
            </w:r>
            <w:r w:rsidR="0056271E" w:rsidRPr="00CB13B0">
              <w:t> </w:t>
            </w:r>
            <w:r w:rsidRPr="00CB13B0">
              <w:t>5) Act 2009</w:t>
            </w:r>
          </w:p>
        </w:tc>
        <w:tc>
          <w:tcPr>
            <w:tcW w:w="992" w:type="dxa"/>
            <w:tcBorders>
              <w:top w:val="single" w:sz="4" w:space="0" w:color="auto"/>
              <w:bottom w:val="nil"/>
            </w:tcBorders>
            <w:shd w:val="clear" w:color="auto" w:fill="auto"/>
          </w:tcPr>
          <w:p w14:paraId="56210F90" w14:textId="77777777" w:rsidR="00F168B3" w:rsidRPr="00CB13B0" w:rsidRDefault="00F168B3" w:rsidP="00F776F0">
            <w:pPr>
              <w:pStyle w:val="ENoteTableText"/>
            </w:pPr>
            <w:r w:rsidRPr="00CB13B0">
              <w:t>118, 2009</w:t>
            </w:r>
          </w:p>
        </w:tc>
        <w:tc>
          <w:tcPr>
            <w:tcW w:w="992" w:type="dxa"/>
            <w:tcBorders>
              <w:top w:val="single" w:sz="4" w:space="0" w:color="auto"/>
              <w:bottom w:val="nil"/>
            </w:tcBorders>
            <w:shd w:val="clear" w:color="auto" w:fill="auto"/>
          </w:tcPr>
          <w:p w14:paraId="4D5EFA1A" w14:textId="77777777" w:rsidR="00F168B3" w:rsidRPr="00CB13B0" w:rsidRDefault="00F168B3" w:rsidP="00F776F0">
            <w:pPr>
              <w:pStyle w:val="ENoteTableText"/>
            </w:pPr>
            <w:r w:rsidRPr="00CB13B0">
              <w:t>4 Dec 2009</w:t>
            </w:r>
          </w:p>
        </w:tc>
        <w:tc>
          <w:tcPr>
            <w:tcW w:w="1843" w:type="dxa"/>
            <w:tcBorders>
              <w:top w:val="single" w:sz="4" w:space="0" w:color="auto"/>
              <w:bottom w:val="nil"/>
            </w:tcBorders>
            <w:shd w:val="clear" w:color="auto" w:fill="auto"/>
          </w:tcPr>
          <w:p w14:paraId="4FAD9BC6" w14:textId="59400FE8" w:rsidR="00F168B3" w:rsidRPr="00CB13B0" w:rsidRDefault="00F168B3" w:rsidP="00F776F0">
            <w:pPr>
              <w:pStyle w:val="ENoteTableText"/>
              <w:rPr>
                <w:noProof/>
              </w:rPr>
            </w:pPr>
            <w:r w:rsidRPr="00CB13B0">
              <w:rPr>
                <w:noProof/>
              </w:rPr>
              <w:t>Sch 3 and Sch 6 (</w:t>
            </w:r>
            <w:r w:rsidR="00410FA5">
              <w:rPr>
                <w:noProof/>
              </w:rPr>
              <w:t>item 5</w:t>
            </w:r>
            <w:r w:rsidRPr="00CB13B0">
              <w:rPr>
                <w:noProof/>
              </w:rPr>
              <w:t xml:space="preserve">): </w:t>
            </w:r>
            <w:r w:rsidRPr="00CB13B0">
              <w:t>4 Dec 2009</w:t>
            </w:r>
            <w:r w:rsidRPr="00CB13B0">
              <w:rPr>
                <w:noProof/>
              </w:rPr>
              <w:t xml:space="preserve"> (s 2(1) </w:t>
            </w:r>
            <w:r w:rsidR="007E553F" w:rsidRPr="00CB13B0">
              <w:rPr>
                <w:noProof/>
              </w:rPr>
              <w:t>items 7</w:t>
            </w:r>
            <w:r w:rsidRPr="00CB13B0">
              <w:rPr>
                <w:noProof/>
              </w:rPr>
              <w:t>, 11)</w:t>
            </w:r>
            <w:r w:rsidRPr="00CB13B0">
              <w:rPr>
                <w:noProof/>
              </w:rPr>
              <w:br/>
              <w:t xml:space="preserve">Sch 4: </w:t>
            </w:r>
            <w:r w:rsidR="00410FA5">
              <w:rPr>
                <w:noProof/>
              </w:rPr>
              <w:t>1 July</w:t>
            </w:r>
            <w:r w:rsidRPr="00CB13B0">
              <w:rPr>
                <w:noProof/>
              </w:rPr>
              <w:t xml:space="preserve"> 2010 (s 2(1) </w:t>
            </w:r>
            <w:r w:rsidR="00410FA5">
              <w:rPr>
                <w:noProof/>
              </w:rPr>
              <w:t>item 8</w:t>
            </w:r>
            <w:r w:rsidRPr="00CB13B0">
              <w:rPr>
                <w:noProof/>
              </w:rPr>
              <w:t>)</w:t>
            </w:r>
            <w:r w:rsidRPr="00CB13B0">
              <w:rPr>
                <w:noProof/>
              </w:rPr>
              <w:br/>
              <w:t>Sch 6 (</w:t>
            </w:r>
            <w:r w:rsidR="00410FA5">
              <w:rPr>
                <w:noProof/>
              </w:rPr>
              <w:t>item 6</w:t>
            </w:r>
            <w:r w:rsidRPr="00CB13B0">
              <w:rPr>
                <w:noProof/>
              </w:rPr>
              <w:t xml:space="preserve">): never commenced (s 2(1) </w:t>
            </w:r>
            <w:r w:rsidR="00410FA5">
              <w:rPr>
                <w:noProof/>
              </w:rPr>
              <w:t>item 1</w:t>
            </w:r>
            <w:r w:rsidRPr="00CB13B0">
              <w:rPr>
                <w:noProof/>
              </w:rPr>
              <w:t>2)</w:t>
            </w:r>
            <w:r w:rsidRPr="00CB13B0">
              <w:rPr>
                <w:noProof/>
              </w:rPr>
              <w:br/>
              <w:t>Sch 6 (</w:t>
            </w:r>
            <w:r w:rsidR="00A13A22">
              <w:rPr>
                <w:noProof/>
              </w:rPr>
              <w:t>item 7</w:t>
            </w:r>
            <w:r w:rsidRPr="00CB13B0">
              <w:rPr>
                <w:noProof/>
              </w:rPr>
              <w:t xml:space="preserve">): </w:t>
            </w:r>
            <w:r w:rsidR="0018140A" w:rsidRPr="00CB13B0">
              <w:rPr>
                <w:noProof/>
              </w:rPr>
              <w:t>30 June</w:t>
            </w:r>
            <w:r w:rsidRPr="00CB13B0">
              <w:rPr>
                <w:noProof/>
              </w:rPr>
              <w:t xml:space="preserve"> 2016 (s 2(1) </w:t>
            </w:r>
            <w:r w:rsidR="00410FA5">
              <w:rPr>
                <w:noProof/>
              </w:rPr>
              <w:t>item 1</w:t>
            </w:r>
            <w:r w:rsidRPr="00CB13B0">
              <w:rPr>
                <w:noProof/>
              </w:rPr>
              <w:t>2)</w:t>
            </w:r>
          </w:p>
        </w:tc>
        <w:tc>
          <w:tcPr>
            <w:tcW w:w="1566" w:type="dxa"/>
            <w:tcBorders>
              <w:top w:val="single" w:sz="4" w:space="0" w:color="auto"/>
              <w:bottom w:val="nil"/>
            </w:tcBorders>
            <w:shd w:val="clear" w:color="auto" w:fill="auto"/>
          </w:tcPr>
          <w:p w14:paraId="523DDD16" w14:textId="407BA630" w:rsidR="00F168B3" w:rsidRPr="00CB13B0" w:rsidRDefault="00F168B3" w:rsidP="00F776F0">
            <w:pPr>
              <w:pStyle w:val="ENoteTableText"/>
            </w:pPr>
            <w:r w:rsidRPr="00CB13B0">
              <w:t>Sch 3 (</w:t>
            </w:r>
            <w:r w:rsidR="00410FA5">
              <w:t>item 3</w:t>
            </w:r>
            <w:r w:rsidRPr="00CB13B0">
              <w:t>) and Sch 4 (</w:t>
            </w:r>
            <w:r w:rsidR="00410FA5">
              <w:t>item 3</w:t>
            </w:r>
            <w:r w:rsidRPr="00CB13B0">
              <w:t>)</w:t>
            </w:r>
          </w:p>
        </w:tc>
      </w:tr>
      <w:tr w:rsidR="00F168B3" w:rsidRPr="00CB13B0" w14:paraId="2C49770D" w14:textId="77777777" w:rsidTr="00F776F0">
        <w:trPr>
          <w:cantSplit/>
        </w:trPr>
        <w:tc>
          <w:tcPr>
            <w:tcW w:w="1695" w:type="dxa"/>
            <w:tcBorders>
              <w:top w:val="nil"/>
              <w:bottom w:val="nil"/>
            </w:tcBorders>
            <w:shd w:val="clear" w:color="auto" w:fill="auto"/>
          </w:tcPr>
          <w:p w14:paraId="76F8F669"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481211F4" w14:textId="77777777" w:rsidR="00F168B3" w:rsidRPr="00CB13B0" w:rsidRDefault="00F168B3" w:rsidP="00F776F0">
            <w:pPr>
              <w:pStyle w:val="ENoteTableText"/>
              <w:keepNext/>
            </w:pPr>
          </w:p>
        </w:tc>
        <w:tc>
          <w:tcPr>
            <w:tcW w:w="992" w:type="dxa"/>
            <w:tcBorders>
              <w:top w:val="nil"/>
              <w:bottom w:val="nil"/>
            </w:tcBorders>
            <w:shd w:val="clear" w:color="auto" w:fill="auto"/>
          </w:tcPr>
          <w:p w14:paraId="7847A88F" w14:textId="77777777" w:rsidR="00F168B3" w:rsidRPr="00CB13B0" w:rsidRDefault="00F168B3" w:rsidP="00F776F0">
            <w:pPr>
              <w:pStyle w:val="ENoteTableText"/>
              <w:keepNext/>
            </w:pPr>
          </w:p>
        </w:tc>
        <w:tc>
          <w:tcPr>
            <w:tcW w:w="1843" w:type="dxa"/>
            <w:tcBorders>
              <w:top w:val="nil"/>
              <w:bottom w:val="nil"/>
            </w:tcBorders>
            <w:shd w:val="clear" w:color="auto" w:fill="auto"/>
          </w:tcPr>
          <w:p w14:paraId="701A7DDE" w14:textId="77777777" w:rsidR="00F168B3" w:rsidRPr="00CB13B0" w:rsidRDefault="00F168B3" w:rsidP="00F776F0">
            <w:pPr>
              <w:pStyle w:val="ENoteTableText"/>
              <w:keepNext/>
              <w:rPr>
                <w:noProof/>
              </w:rPr>
            </w:pPr>
          </w:p>
        </w:tc>
        <w:tc>
          <w:tcPr>
            <w:tcW w:w="1566" w:type="dxa"/>
            <w:tcBorders>
              <w:top w:val="nil"/>
              <w:bottom w:val="nil"/>
            </w:tcBorders>
            <w:shd w:val="clear" w:color="auto" w:fill="auto"/>
          </w:tcPr>
          <w:p w14:paraId="435B9AAB" w14:textId="77777777" w:rsidR="00F168B3" w:rsidRPr="00CB13B0" w:rsidRDefault="00F168B3" w:rsidP="00F776F0">
            <w:pPr>
              <w:pStyle w:val="ENoteTableText"/>
              <w:keepNext/>
            </w:pPr>
          </w:p>
        </w:tc>
      </w:tr>
      <w:tr w:rsidR="00F168B3" w:rsidRPr="00CB13B0" w14:paraId="6D8669FF" w14:textId="77777777" w:rsidTr="00F776F0">
        <w:trPr>
          <w:cantSplit/>
        </w:trPr>
        <w:tc>
          <w:tcPr>
            <w:tcW w:w="1695" w:type="dxa"/>
            <w:tcBorders>
              <w:top w:val="nil"/>
              <w:bottom w:val="single" w:sz="4" w:space="0" w:color="auto"/>
            </w:tcBorders>
            <w:shd w:val="clear" w:color="auto" w:fill="auto"/>
          </w:tcPr>
          <w:p w14:paraId="1968FAE7" w14:textId="5AC986B9" w:rsidR="00F168B3" w:rsidRPr="00CB13B0" w:rsidRDefault="00F168B3" w:rsidP="00F776F0">
            <w:pPr>
              <w:pStyle w:val="ENoteTTi"/>
              <w:rPr>
                <w:rFonts w:eastAsiaTheme="minorHAnsi"/>
                <w:lang w:eastAsia="en-US"/>
              </w:rPr>
            </w:pPr>
            <w:r w:rsidRPr="00CB13B0">
              <w:t>Australian Charities and Not</w:t>
            </w:r>
            <w:r w:rsidR="00410FA5">
              <w:noBreakHyphen/>
            </w:r>
            <w:r w:rsidRPr="00CB13B0">
              <w:t>for</w:t>
            </w:r>
            <w:r w:rsidR="00410FA5">
              <w:noBreakHyphen/>
            </w:r>
            <w:r w:rsidRPr="00CB13B0">
              <w:t>profits Commission (Consequential and Transitional) Act 2012</w:t>
            </w:r>
          </w:p>
        </w:tc>
        <w:tc>
          <w:tcPr>
            <w:tcW w:w="992" w:type="dxa"/>
            <w:tcBorders>
              <w:top w:val="nil"/>
              <w:bottom w:val="single" w:sz="4" w:space="0" w:color="auto"/>
            </w:tcBorders>
            <w:shd w:val="clear" w:color="auto" w:fill="auto"/>
          </w:tcPr>
          <w:p w14:paraId="6B6E26D7" w14:textId="77777777" w:rsidR="00F168B3" w:rsidRPr="00CB13B0" w:rsidRDefault="00F168B3" w:rsidP="00F776F0">
            <w:pPr>
              <w:pStyle w:val="ENoteTableText"/>
            </w:pPr>
            <w:r w:rsidRPr="00CB13B0">
              <w:t>169, 2012</w:t>
            </w:r>
          </w:p>
        </w:tc>
        <w:tc>
          <w:tcPr>
            <w:tcW w:w="992" w:type="dxa"/>
            <w:tcBorders>
              <w:top w:val="nil"/>
              <w:bottom w:val="single" w:sz="4" w:space="0" w:color="auto"/>
            </w:tcBorders>
            <w:shd w:val="clear" w:color="auto" w:fill="auto"/>
          </w:tcPr>
          <w:p w14:paraId="7BD4E569" w14:textId="77777777" w:rsidR="00F168B3" w:rsidRPr="00CB13B0" w:rsidRDefault="00F168B3" w:rsidP="00F776F0">
            <w:pPr>
              <w:pStyle w:val="ENoteTableText"/>
            </w:pPr>
            <w:r w:rsidRPr="00CB13B0">
              <w:t>3 Dec 2012</w:t>
            </w:r>
          </w:p>
        </w:tc>
        <w:tc>
          <w:tcPr>
            <w:tcW w:w="1843" w:type="dxa"/>
            <w:tcBorders>
              <w:top w:val="nil"/>
              <w:bottom w:val="single" w:sz="4" w:space="0" w:color="auto"/>
            </w:tcBorders>
            <w:shd w:val="clear" w:color="auto" w:fill="auto"/>
          </w:tcPr>
          <w:p w14:paraId="3171EF25" w14:textId="3073C128" w:rsidR="00F168B3" w:rsidRPr="00CB13B0" w:rsidRDefault="00F168B3" w:rsidP="00F776F0">
            <w:pPr>
              <w:pStyle w:val="ENoteTableText"/>
              <w:rPr>
                <w:noProof/>
              </w:rPr>
            </w:pPr>
            <w:r w:rsidRPr="00CB13B0">
              <w:rPr>
                <w:noProof/>
              </w:rPr>
              <w:t>Sch 2 (</w:t>
            </w:r>
            <w:r w:rsidR="00410FA5">
              <w:rPr>
                <w:noProof/>
              </w:rPr>
              <w:t>item 2</w:t>
            </w:r>
            <w:r w:rsidRPr="00CB13B0">
              <w:rPr>
                <w:noProof/>
              </w:rPr>
              <w:t xml:space="preserve">4): 3 Dec 2012 (s 2(1) </w:t>
            </w:r>
            <w:r w:rsidR="00410FA5">
              <w:rPr>
                <w:noProof/>
              </w:rPr>
              <w:t>item 3</w:t>
            </w:r>
            <w:r w:rsidRPr="00CB13B0">
              <w:rPr>
                <w:noProof/>
              </w:rPr>
              <w:t>)</w:t>
            </w:r>
          </w:p>
        </w:tc>
        <w:tc>
          <w:tcPr>
            <w:tcW w:w="1566" w:type="dxa"/>
            <w:tcBorders>
              <w:top w:val="nil"/>
              <w:bottom w:val="single" w:sz="4" w:space="0" w:color="auto"/>
            </w:tcBorders>
            <w:shd w:val="clear" w:color="auto" w:fill="auto"/>
          </w:tcPr>
          <w:p w14:paraId="7AF03DF9" w14:textId="77777777" w:rsidR="00F168B3" w:rsidRPr="00CB13B0" w:rsidRDefault="00F168B3" w:rsidP="00F776F0">
            <w:pPr>
              <w:pStyle w:val="ENoteTableText"/>
            </w:pPr>
            <w:r w:rsidRPr="00CB13B0">
              <w:t>—</w:t>
            </w:r>
          </w:p>
        </w:tc>
      </w:tr>
      <w:tr w:rsidR="00F168B3" w:rsidRPr="00CB13B0" w14:paraId="1D17B6A7" w14:textId="77777777" w:rsidTr="00F776F0">
        <w:trPr>
          <w:cantSplit/>
        </w:trPr>
        <w:tc>
          <w:tcPr>
            <w:tcW w:w="1695" w:type="dxa"/>
            <w:tcBorders>
              <w:top w:val="single" w:sz="4" w:space="0" w:color="auto"/>
              <w:bottom w:val="single" w:sz="4" w:space="0" w:color="auto"/>
            </w:tcBorders>
            <w:shd w:val="clear" w:color="auto" w:fill="auto"/>
          </w:tcPr>
          <w:p w14:paraId="589D553F" w14:textId="77777777" w:rsidR="00F168B3" w:rsidRPr="00CB13B0" w:rsidRDefault="00F168B3" w:rsidP="00F776F0">
            <w:pPr>
              <w:pStyle w:val="ENoteTableText"/>
            </w:pPr>
            <w:r w:rsidRPr="00CB13B0">
              <w:t>Tax Laws Amendment (Resale Royalty Right for Visual Artists) Act 2009</w:t>
            </w:r>
          </w:p>
        </w:tc>
        <w:tc>
          <w:tcPr>
            <w:tcW w:w="992" w:type="dxa"/>
            <w:tcBorders>
              <w:top w:val="single" w:sz="4" w:space="0" w:color="auto"/>
              <w:bottom w:val="single" w:sz="4" w:space="0" w:color="auto"/>
            </w:tcBorders>
            <w:shd w:val="clear" w:color="auto" w:fill="auto"/>
          </w:tcPr>
          <w:p w14:paraId="26DC243C" w14:textId="77777777" w:rsidR="00F168B3" w:rsidRPr="00CB13B0" w:rsidRDefault="00F168B3" w:rsidP="00F776F0">
            <w:pPr>
              <w:pStyle w:val="ENoteTableText"/>
            </w:pPr>
            <w:r w:rsidRPr="00CB13B0">
              <w:t>126, 2009</w:t>
            </w:r>
          </w:p>
        </w:tc>
        <w:tc>
          <w:tcPr>
            <w:tcW w:w="992" w:type="dxa"/>
            <w:tcBorders>
              <w:top w:val="single" w:sz="4" w:space="0" w:color="auto"/>
              <w:bottom w:val="single" w:sz="4" w:space="0" w:color="auto"/>
            </w:tcBorders>
            <w:shd w:val="clear" w:color="auto" w:fill="auto"/>
          </w:tcPr>
          <w:p w14:paraId="6666DD2C" w14:textId="77777777" w:rsidR="00F168B3" w:rsidRPr="00CB13B0" w:rsidRDefault="00F168B3" w:rsidP="00F776F0">
            <w:pPr>
              <w:pStyle w:val="ENoteTableText"/>
            </w:pPr>
            <w:r w:rsidRPr="00CB13B0">
              <w:t>9 Dec 2009</w:t>
            </w:r>
          </w:p>
        </w:tc>
        <w:tc>
          <w:tcPr>
            <w:tcW w:w="1843" w:type="dxa"/>
            <w:tcBorders>
              <w:top w:val="single" w:sz="4" w:space="0" w:color="auto"/>
              <w:bottom w:val="single" w:sz="4" w:space="0" w:color="auto"/>
            </w:tcBorders>
            <w:shd w:val="clear" w:color="auto" w:fill="auto"/>
          </w:tcPr>
          <w:p w14:paraId="133FD6DA" w14:textId="17D494DC"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items 1</w:t>
            </w:r>
            <w:r w:rsidRPr="00CB13B0">
              <w:rPr>
                <w:noProof/>
              </w:rPr>
              <w:t>–17, 20): 9</w:t>
            </w:r>
            <w:r w:rsidR="0056271E" w:rsidRPr="00CB13B0">
              <w:rPr>
                <w:noProof/>
              </w:rPr>
              <w:t> </w:t>
            </w:r>
            <w:r w:rsidRPr="00CB13B0">
              <w:rPr>
                <w:noProof/>
              </w:rPr>
              <w:t>June 2010 (</w:t>
            </w:r>
            <w:r w:rsidRPr="00CB13B0">
              <w:rPr>
                <w:i/>
                <w:noProof/>
              </w:rPr>
              <w:t xml:space="preserve">see </w:t>
            </w:r>
            <w:r w:rsidRPr="00CB13B0">
              <w:rPr>
                <w:noProof/>
              </w:rPr>
              <w:t>s. 2(1))</w:t>
            </w:r>
          </w:p>
        </w:tc>
        <w:tc>
          <w:tcPr>
            <w:tcW w:w="1566" w:type="dxa"/>
            <w:tcBorders>
              <w:top w:val="single" w:sz="4" w:space="0" w:color="auto"/>
              <w:bottom w:val="single" w:sz="4" w:space="0" w:color="auto"/>
            </w:tcBorders>
            <w:shd w:val="clear" w:color="auto" w:fill="auto"/>
          </w:tcPr>
          <w:p w14:paraId="132211F6" w14:textId="77777777" w:rsidR="00F168B3" w:rsidRPr="00CB13B0" w:rsidRDefault="00F168B3" w:rsidP="00F776F0">
            <w:pPr>
              <w:pStyle w:val="ENoteTableText"/>
            </w:pPr>
            <w:r w:rsidRPr="00CB13B0">
              <w:t>Sch. 1 (</w:t>
            </w:r>
            <w:r w:rsidR="00081BC2" w:rsidRPr="00CB13B0">
              <w:t>items 9</w:t>
            </w:r>
            <w:r w:rsidRPr="00CB13B0">
              <w:t>, 20)</w:t>
            </w:r>
          </w:p>
        </w:tc>
      </w:tr>
      <w:tr w:rsidR="00F168B3" w:rsidRPr="00CB13B0" w14:paraId="66D40382" w14:textId="77777777" w:rsidTr="00F776F0">
        <w:trPr>
          <w:cantSplit/>
        </w:trPr>
        <w:tc>
          <w:tcPr>
            <w:tcW w:w="1695" w:type="dxa"/>
            <w:tcBorders>
              <w:top w:val="single" w:sz="4" w:space="0" w:color="auto"/>
              <w:bottom w:val="nil"/>
            </w:tcBorders>
            <w:shd w:val="clear" w:color="auto" w:fill="auto"/>
          </w:tcPr>
          <w:p w14:paraId="31C6E58F" w14:textId="77777777" w:rsidR="00F168B3" w:rsidRPr="00CB13B0" w:rsidRDefault="00F168B3" w:rsidP="00F776F0">
            <w:pPr>
              <w:pStyle w:val="ENoteTableText"/>
            </w:pPr>
            <w:r w:rsidRPr="00CB13B0">
              <w:t>Tax Laws Amendment (2009 Budget Measures No.</w:t>
            </w:r>
            <w:r w:rsidR="0056271E" w:rsidRPr="00CB13B0">
              <w:t> </w:t>
            </w:r>
            <w:r w:rsidRPr="00CB13B0">
              <w:t>2) Act 2009</w:t>
            </w:r>
          </w:p>
        </w:tc>
        <w:tc>
          <w:tcPr>
            <w:tcW w:w="992" w:type="dxa"/>
            <w:tcBorders>
              <w:top w:val="single" w:sz="4" w:space="0" w:color="auto"/>
              <w:bottom w:val="nil"/>
            </w:tcBorders>
            <w:shd w:val="clear" w:color="auto" w:fill="auto"/>
          </w:tcPr>
          <w:p w14:paraId="36615DF7" w14:textId="77777777" w:rsidR="00F168B3" w:rsidRPr="00CB13B0" w:rsidRDefault="00F168B3" w:rsidP="00F776F0">
            <w:pPr>
              <w:pStyle w:val="ENoteTableText"/>
            </w:pPr>
            <w:r w:rsidRPr="00CB13B0">
              <w:t>133, 2009</w:t>
            </w:r>
          </w:p>
        </w:tc>
        <w:tc>
          <w:tcPr>
            <w:tcW w:w="992" w:type="dxa"/>
            <w:tcBorders>
              <w:top w:val="single" w:sz="4" w:space="0" w:color="auto"/>
              <w:bottom w:val="nil"/>
            </w:tcBorders>
            <w:shd w:val="clear" w:color="auto" w:fill="auto"/>
          </w:tcPr>
          <w:p w14:paraId="505E9D5A" w14:textId="77777777" w:rsidR="00F168B3" w:rsidRPr="00CB13B0" w:rsidRDefault="00F168B3" w:rsidP="00F776F0">
            <w:pPr>
              <w:pStyle w:val="ENoteTableText"/>
            </w:pPr>
            <w:r w:rsidRPr="00CB13B0">
              <w:t>14 Dec 2009</w:t>
            </w:r>
          </w:p>
        </w:tc>
        <w:tc>
          <w:tcPr>
            <w:tcW w:w="1843" w:type="dxa"/>
            <w:tcBorders>
              <w:top w:val="single" w:sz="4" w:space="0" w:color="auto"/>
              <w:bottom w:val="nil"/>
            </w:tcBorders>
            <w:shd w:val="clear" w:color="auto" w:fill="auto"/>
          </w:tcPr>
          <w:p w14:paraId="58C7709E" w14:textId="567A24BD"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items 1</w:t>
            </w:r>
            <w:r w:rsidRPr="00CB13B0">
              <w:rPr>
                <w:noProof/>
              </w:rPr>
              <w:t>, 21–76, 86, 87): 14 Dec 2009</w:t>
            </w:r>
            <w:r w:rsidRPr="00CB13B0">
              <w:rPr>
                <w:noProof/>
              </w:rPr>
              <w:br/>
              <w:t>Schedule</w:t>
            </w:r>
            <w:r w:rsidR="0056271E" w:rsidRPr="00CB13B0">
              <w:rPr>
                <w:noProof/>
              </w:rPr>
              <w:t> </w:t>
            </w:r>
            <w:r w:rsidRPr="00CB13B0">
              <w:rPr>
                <w:noProof/>
              </w:rPr>
              <w:t>2 (</w:t>
            </w:r>
            <w:r w:rsidR="00410FA5">
              <w:rPr>
                <w:noProof/>
              </w:rPr>
              <w:t>items 1</w:t>
            </w:r>
            <w:r w:rsidRPr="00CB13B0">
              <w:rPr>
                <w:noProof/>
              </w:rPr>
              <w:t>–13, 15) and Schedule</w:t>
            </w:r>
            <w:r w:rsidR="0056271E" w:rsidRPr="00CB13B0">
              <w:rPr>
                <w:noProof/>
              </w:rPr>
              <w:t> </w:t>
            </w:r>
            <w:r w:rsidRPr="00CB13B0">
              <w:rPr>
                <w:noProof/>
              </w:rPr>
              <w:t>3 (</w:t>
            </w:r>
            <w:r w:rsidR="00410FA5">
              <w:rPr>
                <w:noProof/>
              </w:rPr>
              <w:t>items 2</w:t>
            </w:r>
            <w:r w:rsidRPr="00CB13B0">
              <w:rPr>
                <w:noProof/>
              </w:rPr>
              <w:t>8–40, 44, 45): Royal Assent</w:t>
            </w:r>
          </w:p>
        </w:tc>
        <w:tc>
          <w:tcPr>
            <w:tcW w:w="1566" w:type="dxa"/>
            <w:tcBorders>
              <w:top w:val="single" w:sz="4" w:space="0" w:color="auto"/>
              <w:bottom w:val="nil"/>
            </w:tcBorders>
            <w:shd w:val="clear" w:color="auto" w:fill="auto"/>
          </w:tcPr>
          <w:p w14:paraId="76383EF4" w14:textId="05ADC285" w:rsidR="00F168B3" w:rsidRPr="00CB13B0" w:rsidRDefault="00F168B3" w:rsidP="00F776F0">
            <w:pPr>
              <w:pStyle w:val="ENoteTableText"/>
            </w:pPr>
            <w:r w:rsidRPr="00CB13B0">
              <w:t>Sch. 1 (</w:t>
            </w:r>
            <w:r w:rsidR="00E75F4A" w:rsidRPr="00CB13B0">
              <w:t>items 8</w:t>
            </w:r>
            <w:r w:rsidRPr="00CB13B0">
              <w:t>6, 87), Sch. 2 (</w:t>
            </w:r>
            <w:r w:rsidR="00410FA5">
              <w:t>item 1</w:t>
            </w:r>
            <w:r w:rsidRPr="00CB13B0">
              <w:t>5) and Sch. 3 (</w:t>
            </w:r>
            <w:r w:rsidR="00A13A22">
              <w:t>items 4</w:t>
            </w:r>
            <w:r w:rsidRPr="00CB13B0">
              <w:t>4, 45)</w:t>
            </w:r>
          </w:p>
        </w:tc>
      </w:tr>
      <w:tr w:rsidR="00F168B3" w:rsidRPr="00CB13B0" w14:paraId="44CD5E65" w14:textId="77777777" w:rsidTr="00F776F0">
        <w:trPr>
          <w:cantSplit/>
        </w:trPr>
        <w:tc>
          <w:tcPr>
            <w:tcW w:w="1695" w:type="dxa"/>
            <w:tcBorders>
              <w:top w:val="nil"/>
              <w:bottom w:val="nil"/>
            </w:tcBorders>
            <w:shd w:val="clear" w:color="auto" w:fill="auto"/>
          </w:tcPr>
          <w:p w14:paraId="6E978F94" w14:textId="77777777" w:rsidR="00F168B3" w:rsidRPr="00CB13B0" w:rsidRDefault="00F168B3" w:rsidP="00F776F0">
            <w:pPr>
              <w:pStyle w:val="ENoteTTIndentHeading"/>
              <w:rPr>
                <w:rFonts w:eastAsiaTheme="minorHAnsi" w:cstheme="minorBidi"/>
                <w:lang w:eastAsia="en-US"/>
              </w:rPr>
            </w:pPr>
            <w:r w:rsidRPr="00CB13B0">
              <w:t>as amended by</w:t>
            </w:r>
          </w:p>
        </w:tc>
        <w:tc>
          <w:tcPr>
            <w:tcW w:w="992" w:type="dxa"/>
            <w:tcBorders>
              <w:top w:val="nil"/>
              <w:bottom w:val="nil"/>
            </w:tcBorders>
            <w:shd w:val="clear" w:color="auto" w:fill="auto"/>
          </w:tcPr>
          <w:p w14:paraId="476C1C8C" w14:textId="77777777" w:rsidR="00F168B3" w:rsidRPr="00CB13B0" w:rsidRDefault="00F168B3" w:rsidP="00F776F0">
            <w:pPr>
              <w:pStyle w:val="ENoteTableText"/>
            </w:pPr>
          </w:p>
        </w:tc>
        <w:tc>
          <w:tcPr>
            <w:tcW w:w="992" w:type="dxa"/>
            <w:tcBorders>
              <w:top w:val="nil"/>
              <w:bottom w:val="nil"/>
            </w:tcBorders>
            <w:shd w:val="clear" w:color="auto" w:fill="auto"/>
          </w:tcPr>
          <w:p w14:paraId="19900366" w14:textId="77777777" w:rsidR="00F168B3" w:rsidRPr="00CB13B0" w:rsidRDefault="00F168B3" w:rsidP="00F776F0">
            <w:pPr>
              <w:pStyle w:val="ENoteTableText"/>
            </w:pPr>
          </w:p>
        </w:tc>
        <w:tc>
          <w:tcPr>
            <w:tcW w:w="1843" w:type="dxa"/>
            <w:tcBorders>
              <w:top w:val="nil"/>
              <w:bottom w:val="nil"/>
            </w:tcBorders>
            <w:shd w:val="clear" w:color="auto" w:fill="auto"/>
          </w:tcPr>
          <w:p w14:paraId="44DF200B"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3EDD247B" w14:textId="77777777" w:rsidR="00F168B3" w:rsidRPr="00CB13B0" w:rsidRDefault="00F168B3" w:rsidP="00F776F0">
            <w:pPr>
              <w:pStyle w:val="ENoteTableText"/>
            </w:pPr>
          </w:p>
        </w:tc>
      </w:tr>
      <w:tr w:rsidR="00F168B3" w:rsidRPr="00CB13B0" w14:paraId="1DB2B545" w14:textId="77777777" w:rsidTr="00F776F0">
        <w:trPr>
          <w:cantSplit/>
        </w:trPr>
        <w:tc>
          <w:tcPr>
            <w:tcW w:w="1695" w:type="dxa"/>
            <w:tcBorders>
              <w:top w:val="nil"/>
              <w:bottom w:val="single" w:sz="4" w:space="0" w:color="auto"/>
            </w:tcBorders>
            <w:shd w:val="clear" w:color="auto" w:fill="auto"/>
          </w:tcPr>
          <w:p w14:paraId="15AB2F1F" w14:textId="77777777" w:rsidR="00F168B3" w:rsidRPr="00CB13B0" w:rsidRDefault="00F168B3" w:rsidP="00F776F0">
            <w:pPr>
              <w:pStyle w:val="ENoteTTi"/>
              <w:keepNext w:val="0"/>
              <w:rPr>
                <w:rFonts w:eastAsiaTheme="minorHAnsi" w:cstheme="minorBidi"/>
                <w:lang w:eastAsia="en-US"/>
              </w:rPr>
            </w:pPr>
            <w:r w:rsidRPr="00CB13B0">
              <w:t>Tax and Superannuation Laws Amendment (2014 Measures No.</w:t>
            </w:r>
            <w:r w:rsidR="0056271E" w:rsidRPr="00CB13B0">
              <w:t> </w:t>
            </w:r>
            <w:r w:rsidRPr="00CB13B0">
              <w:t>4) Act 2014</w:t>
            </w:r>
          </w:p>
        </w:tc>
        <w:tc>
          <w:tcPr>
            <w:tcW w:w="992" w:type="dxa"/>
            <w:tcBorders>
              <w:top w:val="nil"/>
              <w:bottom w:val="single" w:sz="4" w:space="0" w:color="auto"/>
            </w:tcBorders>
            <w:shd w:val="clear" w:color="auto" w:fill="auto"/>
          </w:tcPr>
          <w:p w14:paraId="633B7759" w14:textId="77777777" w:rsidR="00F168B3" w:rsidRPr="00CB13B0" w:rsidRDefault="00F168B3" w:rsidP="00F776F0">
            <w:pPr>
              <w:pStyle w:val="ENoteTableText"/>
            </w:pPr>
            <w:r w:rsidRPr="00CB13B0">
              <w:t>110, 2014</w:t>
            </w:r>
          </w:p>
        </w:tc>
        <w:tc>
          <w:tcPr>
            <w:tcW w:w="992" w:type="dxa"/>
            <w:tcBorders>
              <w:top w:val="nil"/>
              <w:bottom w:val="single" w:sz="4" w:space="0" w:color="auto"/>
            </w:tcBorders>
            <w:shd w:val="clear" w:color="auto" w:fill="auto"/>
          </w:tcPr>
          <w:p w14:paraId="7B5E8F48" w14:textId="77777777" w:rsidR="00F168B3" w:rsidRPr="00CB13B0" w:rsidRDefault="00F168B3" w:rsidP="00F776F0">
            <w:pPr>
              <w:pStyle w:val="ENoteTableText"/>
            </w:pPr>
            <w:r w:rsidRPr="00CB13B0">
              <w:t>16 Oct 2014</w:t>
            </w:r>
          </w:p>
        </w:tc>
        <w:tc>
          <w:tcPr>
            <w:tcW w:w="1843" w:type="dxa"/>
            <w:tcBorders>
              <w:top w:val="nil"/>
              <w:bottom w:val="single" w:sz="4" w:space="0" w:color="auto"/>
            </w:tcBorders>
            <w:shd w:val="clear" w:color="auto" w:fill="auto"/>
          </w:tcPr>
          <w:p w14:paraId="75ABCA51" w14:textId="014466A5" w:rsidR="00F168B3" w:rsidRPr="00CB13B0" w:rsidRDefault="00F168B3" w:rsidP="00F776F0">
            <w:pPr>
              <w:pStyle w:val="ENoteTableText"/>
            </w:pPr>
            <w:r w:rsidRPr="00CB13B0">
              <w:t>Sch 5 (</w:t>
            </w:r>
            <w:r w:rsidR="00410FA5">
              <w:t>item 1</w:t>
            </w:r>
            <w:r w:rsidRPr="00CB13B0">
              <w:t xml:space="preserve">46): 14 Dec 2009 (s.2(1) </w:t>
            </w:r>
            <w:r w:rsidR="00410FA5">
              <w:t>item 1</w:t>
            </w:r>
            <w:r w:rsidRPr="00CB13B0">
              <w:t>1)</w:t>
            </w:r>
          </w:p>
        </w:tc>
        <w:tc>
          <w:tcPr>
            <w:tcW w:w="1566" w:type="dxa"/>
            <w:tcBorders>
              <w:top w:val="nil"/>
              <w:bottom w:val="single" w:sz="4" w:space="0" w:color="auto"/>
            </w:tcBorders>
            <w:shd w:val="clear" w:color="auto" w:fill="auto"/>
          </w:tcPr>
          <w:p w14:paraId="5A7D8DB8" w14:textId="77777777" w:rsidR="00F168B3" w:rsidRPr="00CB13B0" w:rsidRDefault="00F168B3" w:rsidP="00F776F0">
            <w:pPr>
              <w:pStyle w:val="ENoteTableText"/>
            </w:pPr>
            <w:r w:rsidRPr="00CB13B0">
              <w:t>—</w:t>
            </w:r>
          </w:p>
        </w:tc>
      </w:tr>
      <w:tr w:rsidR="00F168B3" w:rsidRPr="00CB13B0" w14:paraId="44F6D6AA" w14:textId="77777777" w:rsidTr="00F776F0">
        <w:trPr>
          <w:cantSplit/>
        </w:trPr>
        <w:tc>
          <w:tcPr>
            <w:tcW w:w="1695" w:type="dxa"/>
            <w:tcBorders>
              <w:top w:val="single" w:sz="4" w:space="0" w:color="auto"/>
              <w:bottom w:val="single" w:sz="4" w:space="0" w:color="auto"/>
            </w:tcBorders>
            <w:shd w:val="clear" w:color="auto" w:fill="auto"/>
          </w:tcPr>
          <w:p w14:paraId="6BE0E158" w14:textId="77777777" w:rsidR="00F168B3" w:rsidRPr="00CB13B0" w:rsidRDefault="00F168B3" w:rsidP="00F776F0">
            <w:pPr>
              <w:pStyle w:val="ENoteTableText"/>
            </w:pPr>
            <w:r w:rsidRPr="00CB13B0">
              <w:lastRenderedPageBreak/>
              <w:t>Statute Law Revision Act 2010</w:t>
            </w:r>
          </w:p>
        </w:tc>
        <w:tc>
          <w:tcPr>
            <w:tcW w:w="992" w:type="dxa"/>
            <w:tcBorders>
              <w:top w:val="single" w:sz="4" w:space="0" w:color="auto"/>
              <w:bottom w:val="single" w:sz="4" w:space="0" w:color="auto"/>
            </w:tcBorders>
            <w:shd w:val="clear" w:color="auto" w:fill="auto"/>
          </w:tcPr>
          <w:p w14:paraId="2D31DF89" w14:textId="77777777" w:rsidR="00F168B3" w:rsidRPr="00CB13B0" w:rsidRDefault="00F168B3" w:rsidP="00F776F0">
            <w:pPr>
              <w:pStyle w:val="ENoteTableText"/>
            </w:pPr>
            <w:r w:rsidRPr="00CB13B0">
              <w:t>8, 2010</w:t>
            </w:r>
          </w:p>
        </w:tc>
        <w:tc>
          <w:tcPr>
            <w:tcW w:w="992" w:type="dxa"/>
            <w:tcBorders>
              <w:top w:val="single" w:sz="4" w:space="0" w:color="auto"/>
              <w:bottom w:val="single" w:sz="4" w:space="0" w:color="auto"/>
            </w:tcBorders>
            <w:shd w:val="clear" w:color="auto" w:fill="auto"/>
          </w:tcPr>
          <w:p w14:paraId="6D595A44" w14:textId="77777777" w:rsidR="00F168B3" w:rsidRPr="00CB13B0" w:rsidRDefault="00F168B3" w:rsidP="00F776F0">
            <w:pPr>
              <w:pStyle w:val="ENoteTableText"/>
            </w:pPr>
            <w:r w:rsidRPr="00CB13B0">
              <w:t>1 Mar 2010</w:t>
            </w:r>
          </w:p>
        </w:tc>
        <w:tc>
          <w:tcPr>
            <w:tcW w:w="1843" w:type="dxa"/>
            <w:tcBorders>
              <w:top w:val="single" w:sz="4" w:space="0" w:color="auto"/>
              <w:bottom w:val="single" w:sz="4" w:space="0" w:color="auto"/>
            </w:tcBorders>
            <w:shd w:val="clear" w:color="auto" w:fill="auto"/>
          </w:tcPr>
          <w:p w14:paraId="17E8D832" w14:textId="38190096" w:rsidR="00F168B3" w:rsidRPr="00CB13B0" w:rsidRDefault="00F168B3" w:rsidP="00F776F0">
            <w:pPr>
              <w:pStyle w:val="ENoteTableText"/>
              <w:rPr>
                <w:i/>
                <w:noProof/>
              </w:rPr>
            </w:pPr>
            <w:r w:rsidRPr="00CB13B0">
              <w:rPr>
                <w:noProof/>
              </w:rPr>
              <w:t>Sch 1 (</w:t>
            </w:r>
            <w:r w:rsidR="00410FA5">
              <w:rPr>
                <w:noProof/>
              </w:rPr>
              <w:t>item 3</w:t>
            </w:r>
            <w:r w:rsidRPr="00CB13B0">
              <w:rPr>
                <w:noProof/>
              </w:rPr>
              <w:t>3) and Sch 5 (</w:t>
            </w:r>
            <w:r w:rsidR="00410FA5">
              <w:rPr>
                <w:noProof/>
              </w:rPr>
              <w:t>item 1</w:t>
            </w:r>
            <w:r w:rsidRPr="00CB13B0">
              <w:rPr>
                <w:noProof/>
              </w:rPr>
              <w:t xml:space="preserve">37(a)): </w:t>
            </w:r>
            <w:r w:rsidRPr="00CB13B0">
              <w:t xml:space="preserve">1 Mar 2010 (s 2(1) </w:t>
            </w:r>
            <w:r w:rsidR="00A13A22">
              <w:t>items 4</w:t>
            </w:r>
            <w:r w:rsidRPr="00CB13B0">
              <w:t>, 38)</w:t>
            </w:r>
          </w:p>
        </w:tc>
        <w:tc>
          <w:tcPr>
            <w:tcW w:w="1566" w:type="dxa"/>
            <w:tcBorders>
              <w:top w:val="single" w:sz="4" w:space="0" w:color="auto"/>
              <w:bottom w:val="single" w:sz="4" w:space="0" w:color="auto"/>
            </w:tcBorders>
            <w:shd w:val="clear" w:color="auto" w:fill="auto"/>
          </w:tcPr>
          <w:p w14:paraId="5ABAA272" w14:textId="77777777" w:rsidR="00F168B3" w:rsidRPr="00CB13B0" w:rsidRDefault="00F168B3" w:rsidP="00F776F0">
            <w:pPr>
              <w:pStyle w:val="ENoteTableText"/>
            </w:pPr>
            <w:r w:rsidRPr="00CB13B0">
              <w:t>—</w:t>
            </w:r>
          </w:p>
        </w:tc>
      </w:tr>
      <w:tr w:rsidR="00F168B3" w:rsidRPr="00CB13B0" w14:paraId="55B8DB3D" w14:textId="77777777" w:rsidTr="00F776F0">
        <w:trPr>
          <w:cantSplit/>
        </w:trPr>
        <w:tc>
          <w:tcPr>
            <w:tcW w:w="1695" w:type="dxa"/>
            <w:tcBorders>
              <w:top w:val="single" w:sz="4" w:space="0" w:color="auto"/>
              <w:bottom w:val="single" w:sz="4" w:space="0" w:color="auto"/>
            </w:tcBorders>
            <w:shd w:val="clear" w:color="auto" w:fill="auto"/>
          </w:tcPr>
          <w:p w14:paraId="4C961D23" w14:textId="77777777" w:rsidR="00F168B3" w:rsidRPr="00CB13B0" w:rsidRDefault="00F168B3" w:rsidP="00F776F0">
            <w:pPr>
              <w:pStyle w:val="ENoteTableText"/>
            </w:pPr>
            <w:r w:rsidRPr="00CB13B0">
              <w:t>International Tax Agreements Amendment Act (No.</w:t>
            </w:r>
            <w:r w:rsidR="0056271E" w:rsidRPr="00CB13B0">
              <w:t> </w:t>
            </w:r>
            <w:r w:rsidRPr="00CB13B0">
              <w:t>1) 2010</w:t>
            </w:r>
          </w:p>
        </w:tc>
        <w:tc>
          <w:tcPr>
            <w:tcW w:w="992" w:type="dxa"/>
            <w:tcBorders>
              <w:top w:val="single" w:sz="4" w:space="0" w:color="auto"/>
              <w:bottom w:val="single" w:sz="4" w:space="0" w:color="auto"/>
            </w:tcBorders>
            <w:shd w:val="clear" w:color="auto" w:fill="auto"/>
          </w:tcPr>
          <w:p w14:paraId="35E89857" w14:textId="77777777" w:rsidR="00F168B3" w:rsidRPr="00CB13B0" w:rsidRDefault="00F168B3" w:rsidP="00F776F0">
            <w:pPr>
              <w:pStyle w:val="ENoteTableText"/>
            </w:pPr>
            <w:r w:rsidRPr="00CB13B0">
              <w:t>13, 2010</w:t>
            </w:r>
          </w:p>
        </w:tc>
        <w:tc>
          <w:tcPr>
            <w:tcW w:w="992" w:type="dxa"/>
            <w:tcBorders>
              <w:top w:val="single" w:sz="4" w:space="0" w:color="auto"/>
              <w:bottom w:val="single" w:sz="4" w:space="0" w:color="auto"/>
            </w:tcBorders>
            <w:shd w:val="clear" w:color="auto" w:fill="auto"/>
          </w:tcPr>
          <w:p w14:paraId="3729062A" w14:textId="77777777" w:rsidR="00F168B3" w:rsidRPr="00CB13B0" w:rsidRDefault="00F168B3" w:rsidP="00F776F0">
            <w:pPr>
              <w:pStyle w:val="ENoteTableText"/>
            </w:pPr>
            <w:r w:rsidRPr="00CB13B0">
              <w:t>11 Mar 2010</w:t>
            </w:r>
          </w:p>
        </w:tc>
        <w:tc>
          <w:tcPr>
            <w:tcW w:w="1843" w:type="dxa"/>
            <w:tcBorders>
              <w:top w:val="single" w:sz="4" w:space="0" w:color="auto"/>
              <w:bottom w:val="single" w:sz="4" w:space="0" w:color="auto"/>
            </w:tcBorders>
            <w:shd w:val="clear" w:color="auto" w:fill="auto"/>
          </w:tcPr>
          <w:p w14:paraId="3BDE5AD1" w14:textId="06420737"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items 1</w:t>
            </w:r>
            <w:r w:rsidRPr="00CB13B0">
              <w:rPr>
                <w:noProof/>
              </w:rPr>
              <w:t>, 2): Royal Assent</w:t>
            </w:r>
          </w:p>
        </w:tc>
        <w:tc>
          <w:tcPr>
            <w:tcW w:w="1566" w:type="dxa"/>
            <w:tcBorders>
              <w:top w:val="single" w:sz="4" w:space="0" w:color="auto"/>
              <w:bottom w:val="single" w:sz="4" w:space="0" w:color="auto"/>
            </w:tcBorders>
            <w:shd w:val="clear" w:color="auto" w:fill="auto"/>
          </w:tcPr>
          <w:p w14:paraId="5C4ECA6F" w14:textId="1BF1E58E" w:rsidR="00F168B3" w:rsidRPr="00CB13B0" w:rsidRDefault="00F168B3" w:rsidP="00F776F0">
            <w:pPr>
              <w:pStyle w:val="ENoteTableText"/>
            </w:pPr>
            <w:r w:rsidRPr="00CB13B0">
              <w:t>Sch. 1 (</w:t>
            </w:r>
            <w:r w:rsidR="00410FA5">
              <w:t>item 2</w:t>
            </w:r>
            <w:r w:rsidRPr="00CB13B0">
              <w:t>)</w:t>
            </w:r>
          </w:p>
        </w:tc>
      </w:tr>
      <w:tr w:rsidR="00F168B3" w:rsidRPr="00CB13B0" w14:paraId="630B9452" w14:textId="77777777" w:rsidTr="00F776F0">
        <w:trPr>
          <w:cantSplit/>
        </w:trPr>
        <w:tc>
          <w:tcPr>
            <w:tcW w:w="1695" w:type="dxa"/>
            <w:tcBorders>
              <w:top w:val="single" w:sz="4" w:space="0" w:color="auto"/>
              <w:bottom w:val="single" w:sz="4" w:space="0" w:color="auto"/>
            </w:tcBorders>
            <w:shd w:val="clear" w:color="auto" w:fill="auto"/>
          </w:tcPr>
          <w:p w14:paraId="2FBFA7FA" w14:textId="77777777" w:rsidR="00F168B3" w:rsidRPr="00CB13B0" w:rsidRDefault="00F168B3" w:rsidP="00F776F0">
            <w:pPr>
              <w:pStyle w:val="ENoteTableText"/>
            </w:pPr>
            <w:r w:rsidRPr="00CB13B0">
              <w:t>Tax Laws Amendment (Political Contributions and Gifts) Act 2010</w:t>
            </w:r>
          </w:p>
        </w:tc>
        <w:tc>
          <w:tcPr>
            <w:tcW w:w="992" w:type="dxa"/>
            <w:tcBorders>
              <w:top w:val="single" w:sz="4" w:space="0" w:color="auto"/>
              <w:bottom w:val="single" w:sz="4" w:space="0" w:color="auto"/>
            </w:tcBorders>
            <w:shd w:val="clear" w:color="auto" w:fill="auto"/>
          </w:tcPr>
          <w:p w14:paraId="669BDC1D" w14:textId="77777777" w:rsidR="00F168B3" w:rsidRPr="00CB13B0" w:rsidRDefault="00F168B3" w:rsidP="00F776F0">
            <w:pPr>
              <w:pStyle w:val="ENoteTableText"/>
            </w:pPr>
            <w:r w:rsidRPr="00CB13B0">
              <w:t>16, 2010</w:t>
            </w:r>
          </w:p>
        </w:tc>
        <w:tc>
          <w:tcPr>
            <w:tcW w:w="992" w:type="dxa"/>
            <w:tcBorders>
              <w:top w:val="single" w:sz="4" w:space="0" w:color="auto"/>
              <w:bottom w:val="single" w:sz="4" w:space="0" w:color="auto"/>
            </w:tcBorders>
            <w:shd w:val="clear" w:color="auto" w:fill="auto"/>
          </w:tcPr>
          <w:p w14:paraId="04582A84" w14:textId="77777777" w:rsidR="00F168B3" w:rsidRPr="00CB13B0" w:rsidRDefault="00F168B3" w:rsidP="00F776F0">
            <w:pPr>
              <w:pStyle w:val="ENoteTableText"/>
            </w:pPr>
            <w:r w:rsidRPr="00CB13B0">
              <w:t>15 Mar 2010</w:t>
            </w:r>
          </w:p>
        </w:tc>
        <w:tc>
          <w:tcPr>
            <w:tcW w:w="1843" w:type="dxa"/>
            <w:tcBorders>
              <w:top w:val="single" w:sz="4" w:space="0" w:color="auto"/>
              <w:bottom w:val="single" w:sz="4" w:space="0" w:color="auto"/>
            </w:tcBorders>
            <w:shd w:val="clear" w:color="auto" w:fill="auto"/>
          </w:tcPr>
          <w:p w14:paraId="4563C599" w14:textId="77777777" w:rsidR="00F168B3" w:rsidRPr="00CB13B0" w:rsidRDefault="00F168B3" w:rsidP="00F776F0">
            <w:pPr>
              <w:pStyle w:val="ENoteTableText"/>
              <w:rPr>
                <w:noProof/>
              </w:rPr>
            </w:pPr>
            <w:r w:rsidRPr="00CB13B0">
              <w:rPr>
                <w:noProof/>
              </w:rPr>
              <w:t>15 Mar 2010</w:t>
            </w:r>
          </w:p>
        </w:tc>
        <w:tc>
          <w:tcPr>
            <w:tcW w:w="1566" w:type="dxa"/>
            <w:tcBorders>
              <w:top w:val="single" w:sz="4" w:space="0" w:color="auto"/>
              <w:bottom w:val="single" w:sz="4" w:space="0" w:color="auto"/>
            </w:tcBorders>
            <w:shd w:val="clear" w:color="auto" w:fill="auto"/>
          </w:tcPr>
          <w:p w14:paraId="1FA0488A" w14:textId="63A4539D" w:rsidR="00F168B3" w:rsidRPr="00CB13B0" w:rsidRDefault="00F168B3" w:rsidP="00F776F0">
            <w:pPr>
              <w:pStyle w:val="ENoteTableText"/>
            </w:pPr>
            <w:r w:rsidRPr="00CB13B0">
              <w:t>Sch. 1 (</w:t>
            </w:r>
            <w:r w:rsidR="00410FA5">
              <w:t>item 2</w:t>
            </w:r>
            <w:r w:rsidRPr="00CB13B0">
              <w:t>1)</w:t>
            </w:r>
          </w:p>
        </w:tc>
      </w:tr>
      <w:tr w:rsidR="00F168B3" w:rsidRPr="00CB13B0" w14:paraId="34ABF89C" w14:textId="77777777" w:rsidTr="00F776F0">
        <w:trPr>
          <w:cantSplit/>
        </w:trPr>
        <w:tc>
          <w:tcPr>
            <w:tcW w:w="1695" w:type="dxa"/>
            <w:tcBorders>
              <w:top w:val="single" w:sz="4" w:space="0" w:color="auto"/>
              <w:bottom w:val="nil"/>
            </w:tcBorders>
            <w:shd w:val="clear" w:color="auto" w:fill="auto"/>
          </w:tcPr>
          <w:p w14:paraId="4E4604D9" w14:textId="77777777" w:rsidR="00F168B3" w:rsidRPr="00CB13B0" w:rsidRDefault="00F168B3" w:rsidP="00F776F0">
            <w:pPr>
              <w:pStyle w:val="ENoteTableText"/>
            </w:pPr>
            <w:r w:rsidRPr="00CB13B0">
              <w:lastRenderedPageBreak/>
              <w:t>Tax Laws Amendment (2009 Measures No.</w:t>
            </w:r>
            <w:r w:rsidR="0056271E" w:rsidRPr="00CB13B0">
              <w:t> </w:t>
            </w:r>
            <w:r w:rsidRPr="00CB13B0">
              <w:t>6) Act 2010</w:t>
            </w:r>
          </w:p>
        </w:tc>
        <w:tc>
          <w:tcPr>
            <w:tcW w:w="992" w:type="dxa"/>
            <w:tcBorders>
              <w:top w:val="single" w:sz="4" w:space="0" w:color="auto"/>
              <w:bottom w:val="nil"/>
            </w:tcBorders>
            <w:shd w:val="clear" w:color="auto" w:fill="auto"/>
          </w:tcPr>
          <w:p w14:paraId="6F34EAB8" w14:textId="77777777" w:rsidR="00F168B3" w:rsidRPr="00CB13B0" w:rsidRDefault="00F168B3" w:rsidP="00F776F0">
            <w:pPr>
              <w:pStyle w:val="ENoteTableText"/>
            </w:pPr>
            <w:r w:rsidRPr="00CB13B0">
              <w:t>19, 2010</w:t>
            </w:r>
          </w:p>
        </w:tc>
        <w:tc>
          <w:tcPr>
            <w:tcW w:w="992" w:type="dxa"/>
            <w:tcBorders>
              <w:top w:val="single" w:sz="4" w:space="0" w:color="auto"/>
              <w:bottom w:val="nil"/>
            </w:tcBorders>
            <w:shd w:val="clear" w:color="auto" w:fill="auto"/>
          </w:tcPr>
          <w:p w14:paraId="5C1D98A4" w14:textId="77777777" w:rsidR="00F168B3" w:rsidRPr="00CB13B0" w:rsidRDefault="00F168B3" w:rsidP="00F776F0">
            <w:pPr>
              <w:pStyle w:val="ENoteTableText"/>
            </w:pPr>
            <w:r w:rsidRPr="00CB13B0">
              <w:t>24 Mar 2010</w:t>
            </w:r>
          </w:p>
        </w:tc>
        <w:tc>
          <w:tcPr>
            <w:tcW w:w="1843" w:type="dxa"/>
            <w:tcBorders>
              <w:top w:val="single" w:sz="4" w:space="0" w:color="auto"/>
              <w:bottom w:val="nil"/>
            </w:tcBorders>
            <w:shd w:val="clear" w:color="auto" w:fill="auto"/>
          </w:tcPr>
          <w:p w14:paraId="7675B8E5" w14:textId="20B9EFB0" w:rsidR="00F168B3" w:rsidRPr="00CB13B0" w:rsidRDefault="00F168B3" w:rsidP="00B21C29">
            <w:pPr>
              <w:pStyle w:val="ENoteTableText"/>
              <w:rPr>
                <w:noProof/>
              </w:rPr>
            </w:pPr>
            <w:r w:rsidRPr="00CB13B0">
              <w:rPr>
                <w:noProof/>
              </w:rPr>
              <w:t>Sch 1 (</w:t>
            </w:r>
            <w:r w:rsidR="00410FA5">
              <w:rPr>
                <w:noProof/>
              </w:rPr>
              <w:t>items 1</w:t>
            </w:r>
            <w:r w:rsidRPr="00CB13B0">
              <w:rPr>
                <w:noProof/>
              </w:rPr>
              <w:t>–13, 16–20), Sch 3 (</w:t>
            </w:r>
            <w:r w:rsidR="00410FA5">
              <w:rPr>
                <w:noProof/>
              </w:rPr>
              <w:t>items 1</w:t>
            </w:r>
            <w:r w:rsidRPr="00CB13B0">
              <w:rPr>
                <w:noProof/>
              </w:rPr>
              <w:t>1, 12), Sch 4 (</w:t>
            </w:r>
            <w:r w:rsidR="00410FA5">
              <w:rPr>
                <w:noProof/>
              </w:rPr>
              <w:t>items 3</w:t>
            </w:r>
            <w:r w:rsidRPr="00CB13B0">
              <w:rPr>
                <w:noProof/>
              </w:rPr>
              <w:t>–6) and Sch 5 (</w:t>
            </w:r>
            <w:r w:rsidR="00410FA5">
              <w:rPr>
                <w:noProof/>
              </w:rPr>
              <w:t>item 6</w:t>
            </w:r>
            <w:r w:rsidRPr="00CB13B0">
              <w:rPr>
                <w:noProof/>
              </w:rPr>
              <w:t xml:space="preserve">): 24 Mar 2010 (s 2(1) </w:t>
            </w:r>
            <w:r w:rsidR="00410FA5">
              <w:rPr>
                <w:noProof/>
              </w:rPr>
              <w:t>items 2</w:t>
            </w:r>
            <w:r w:rsidRPr="00CB13B0">
              <w:rPr>
                <w:noProof/>
              </w:rPr>
              <w:t>, 9, 11, 14)</w:t>
            </w:r>
            <w:r w:rsidRPr="00CB13B0">
              <w:rPr>
                <w:noProof/>
              </w:rPr>
              <w:br/>
              <w:t>Sch 2 (</w:t>
            </w:r>
            <w:r w:rsidR="00410FA5">
              <w:rPr>
                <w:noProof/>
              </w:rPr>
              <w:t>items 1</w:t>
            </w:r>
            <w:r w:rsidRPr="00CB13B0">
              <w:rPr>
                <w:noProof/>
              </w:rPr>
              <w:t xml:space="preserve">–11): 25 Mar 2010 (s 2(1) </w:t>
            </w:r>
            <w:r w:rsidR="00410FA5">
              <w:rPr>
                <w:noProof/>
              </w:rPr>
              <w:t>item 3</w:t>
            </w:r>
            <w:r w:rsidRPr="00CB13B0">
              <w:rPr>
                <w:noProof/>
              </w:rPr>
              <w:t>)</w:t>
            </w:r>
            <w:r w:rsidRPr="00CB13B0">
              <w:rPr>
                <w:noProof/>
              </w:rPr>
              <w:br/>
              <w:t>Sch 2 (</w:t>
            </w:r>
            <w:r w:rsidR="00410FA5">
              <w:rPr>
                <w:noProof/>
              </w:rPr>
              <w:t>items 1</w:t>
            </w:r>
            <w:r w:rsidR="00B21C29" w:rsidRPr="00CB13B0">
              <w:rPr>
                <w:noProof/>
              </w:rPr>
              <w:t>2</w:t>
            </w:r>
            <w:r w:rsidRPr="00CB13B0">
              <w:rPr>
                <w:noProof/>
              </w:rPr>
              <w:t>–26):</w:t>
            </w:r>
            <w:r w:rsidR="00B21C29" w:rsidRPr="00CB13B0">
              <w:rPr>
                <w:noProof/>
              </w:rPr>
              <w:t xml:space="preserve">repealed before commencing </w:t>
            </w:r>
            <w:r w:rsidRPr="00CB13B0">
              <w:rPr>
                <w:noProof/>
              </w:rPr>
              <w:t xml:space="preserve"> (s 2(1) </w:t>
            </w:r>
            <w:r w:rsidR="00410FA5">
              <w:rPr>
                <w:noProof/>
              </w:rPr>
              <w:t>item 4</w:t>
            </w:r>
            <w:r w:rsidRPr="00CB13B0">
              <w:rPr>
                <w:noProof/>
              </w:rPr>
              <w:t>)</w:t>
            </w:r>
            <w:r w:rsidRPr="00CB13B0">
              <w:rPr>
                <w:noProof/>
              </w:rPr>
              <w:br/>
              <w:t>Sch 3 (</w:t>
            </w:r>
            <w:r w:rsidR="00410FA5">
              <w:rPr>
                <w:noProof/>
              </w:rPr>
              <w:t>items 1</w:t>
            </w:r>
            <w:r w:rsidRPr="00CB13B0">
              <w:rPr>
                <w:noProof/>
              </w:rPr>
              <w:t xml:space="preserve">, 2): </w:t>
            </w:r>
            <w:r w:rsidR="0018140A" w:rsidRPr="00CB13B0">
              <w:rPr>
                <w:noProof/>
              </w:rPr>
              <w:t>30 June</w:t>
            </w:r>
            <w:r w:rsidRPr="00CB13B0">
              <w:rPr>
                <w:noProof/>
              </w:rPr>
              <w:t xml:space="preserve"> 2000 (s 2(1) </w:t>
            </w:r>
            <w:r w:rsidR="00410FA5">
              <w:rPr>
                <w:noProof/>
              </w:rPr>
              <w:t>item 5</w:t>
            </w:r>
            <w:r w:rsidRPr="00CB13B0">
              <w:rPr>
                <w:noProof/>
              </w:rPr>
              <w:t>)</w:t>
            </w:r>
            <w:r w:rsidRPr="00CB13B0">
              <w:rPr>
                <w:noProof/>
              </w:rPr>
              <w:br/>
              <w:t>Sch 3 (</w:t>
            </w:r>
            <w:r w:rsidR="00A13A22">
              <w:rPr>
                <w:noProof/>
              </w:rPr>
              <w:t>items 4</w:t>
            </w:r>
            <w:r w:rsidRPr="00CB13B0">
              <w:rPr>
                <w:noProof/>
              </w:rPr>
              <w:t xml:space="preserve">–8): 15 Mar 2007 (s 2(1) </w:t>
            </w:r>
            <w:r w:rsidR="00A13A22">
              <w:rPr>
                <w:noProof/>
              </w:rPr>
              <w:t>item 7</w:t>
            </w:r>
            <w:r w:rsidRPr="00CB13B0">
              <w:rPr>
                <w:noProof/>
              </w:rPr>
              <w:t>)</w:t>
            </w:r>
            <w:r w:rsidRPr="00CB13B0">
              <w:rPr>
                <w:noProof/>
              </w:rPr>
              <w:br/>
              <w:t>Sch 4 (</w:t>
            </w:r>
            <w:r w:rsidR="00410FA5">
              <w:rPr>
                <w:noProof/>
              </w:rPr>
              <w:t>items 1</w:t>
            </w:r>
            <w:r w:rsidRPr="00CB13B0">
              <w:rPr>
                <w:noProof/>
              </w:rPr>
              <w:t>, 2): 4</w:t>
            </w:r>
            <w:r w:rsidR="0056271E" w:rsidRPr="00CB13B0">
              <w:rPr>
                <w:noProof/>
              </w:rPr>
              <w:t> </w:t>
            </w:r>
            <w:r w:rsidRPr="00CB13B0">
              <w:rPr>
                <w:noProof/>
              </w:rPr>
              <w:t xml:space="preserve">June 2009 (s 2(1) </w:t>
            </w:r>
            <w:r w:rsidR="00410FA5">
              <w:rPr>
                <w:noProof/>
              </w:rPr>
              <w:t>item 1</w:t>
            </w:r>
            <w:r w:rsidRPr="00CB13B0">
              <w:rPr>
                <w:noProof/>
              </w:rPr>
              <w:t>0)</w:t>
            </w:r>
            <w:r w:rsidRPr="00CB13B0">
              <w:rPr>
                <w:noProof/>
              </w:rPr>
              <w:br/>
              <w:t>Sch 5 (</w:t>
            </w:r>
            <w:r w:rsidR="00410FA5">
              <w:rPr>
                <w:noProof/>
              </w:rPr>
              <w:t>items 2</w:t>
            </w:r>
            <w:r w:rsidRPr="00CB13B0">
              <w:rPr>
                <w:noProof/>
              </w:rPr>
              <w:t xml:space="preserve">, 3): 25 Feb 2009 (s 2(1) </w:t>
            </w:r>
            <w:r w:rsidR="00410FA5">
              <w:rPr>
                <w:noProof/>
              </w:rPr>
              <w:t>item 1</w:t>
            </w:r>
            <w:r w:rsidRPr="00CB13B0">
              <w:rPr>
                <w:noProof/>
              </w:rPr>
              <w:t>2)</w:t>
            </w:r>
            <w:r w:rsidRPr="00CB13B0">
              <w:rPr>
                <w:noProof/>
              </w:rPr>
              <w:br/>
              <w:t>Sch 5 (</w:t>
            </w:r>
            <w:r w:rsidR="00A13A22">
              <w:rPr>
                <w:noProof/>
              </w:rPr>
              <w:t>items 4</w:t>
            </w:r>
            <w:r w:rsidRPr="00CB13B0">
              <w:rPr>
                <w:noProof/>
              </w:rPr>
              <w:t xml:space="preserve">, 5): </w:t>
            </w:r>
            <w:r w:rsidR="00410FA5">
              <w:rPr>
                <w:noProof/>
              </w:rPr>
              <w:t>1 July</w:t>
            </w:r>
            <w:r w:rsidRPr="00CB13B0">
              <w:rPr>
                <w:noProof/>
              </w:rPr>
              <w:t xml:space="preserve"> 2011 (s 2(1) </w:t>
            </w:r>
            <w:r w:rsidR="00410FA5">
              <w:rPr>
                <w:noProof/>
              </w:rPr>
              <w:t>item 1</w:t>
            </w:r>
            <w:r w:rsidRPr="00CB13B0">
              <w:rPr>
                <w:noProof/>
              </w:rPr>
              <w:t>3)</w:t>
            </w:r>
          </w:p>
        </w:tc>
        <w:tc>
          <w:tcPr>
            <w:tcW w:w="1566" w:type="dxa"/>
            <w:tcBorders>
              <w:top w:val="single" w:sz="4" w:space="0" w:color="auto"/>
              <w:bottom w:val="nil"/>
            </w:tcBorders>
            <w:shd w:val="clear" w:color="auto" w:fill="auto"/>
          </w:tcPr>
          <w:p w14:paraId="1D4329EC" w14:textId="104CFBD8" w:rsidR="00F168B3" w:rsidRPr="00CB13B0" w:rsidRDefault="00F168B3" w:rsidP="0060302F">
            <w:pPr>
              <w:pStyle w:val="ENoteTableText"/>
            </w:pPr>
            <w:r w:rsidRPr="00CB13B0">
              <w:t>Sch 1 (</w:t>
            </w:r>
            <w:r w:rsidR="00410FA5">
              <w:t>items 3</w:t>
            </w:r>
            <w:r w:rsidRPr="00CB13B0">
              <w:t>, 11–13), Sch 2 (</w:t>
            </w:r>
            <w:r w:rsidR="00410FA5">
              <w:t>items 1</w:t>
            </w:r>
            <w:r w:rsidRPr="00CB13B0">
              <w:t>1</w:t>
            </w:r>
            <w:r w:rsidR="0060302F" w:rsidRPr="00CB13B0">
              <w:t>, 22–26)</w:t>
            </w:r>
            <w:r w:rsidRPr="00CB13B0">
              <w:t>, Sch 3 (</w:t>
            </w:r>
            <w:r w:rsidR="00410FA5">
              <w:t>items 1</w:t>
            </w:r>
            <w:r w:rsidRPr="00CB13B0">
              <w:t>1, 12), Sch 4 (</w:t>
            </w:r>
            <w:r w:rsidR="00410FA5">
              <w:t>item 6</w:t>
            </w:r>
            <w:r w:rsidRPr="00CB13B0">
              <w:t>) and Sch 5 (</w:t>
            </w:r>
            <w:r w:rsidR="00410FA5">
              <w:t>item 6</w:t>
            </w:r>
            <w:r w:rsidRPr="00CB13B0">
              <w:t>)</w:t>
            </w:r>
          </w:p>
        </w:tc>
      </w:tr>
      <w:tr w:rsidR="00F168B3" w:rsidRPr="00CB13B0" w14:paraId="5D4FF876" w14:textId="77777777" w:rsidTr="00F776F0">
        <w:trPr>
          <w:cantSplit/>
        </w:trPr>
        <w:tc>
          <w:tcPr>
            <w:tcW w:w="1695" w:type="dxa"/>
            <w:tcBorders>
              <w:top w:val="nil"/>
              <w:bottom w:val="nil"/>
            </w:tcBorders>
            <w:shd w:val="clear" w:color="auto" w:fill="auto"/>
          </w:tcPr>
          <w:p w14:paraId="446D4327"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2EB5F7C6" w14:textId="77777777" w:rsidR="00F168B3" w:rsidRPr="00CB13B0" w:rsidRDefault="00F168B3" w:rsidP="00F776F0">
            <w:pPr>
              <w:pStyle w:val="ENoteTableText"/>
              <w:keepNext/>
            </w:pPr>
          </w:p>
        </w:tc>
        <w:tc>
          <w:tcPr>
            <w:tcW w:w="992" w:type="dxa"/>
            <w:tcBorders>
              <w:top w:val="nil"/>
              <w:bottom w:val="nil"/>
            </w:tcBorders>
            <w:shd w:val="clear" w:color="auto" w:fill="auto"/>
          </w:tcPr>
          <w:p w14:paraId="15EF4125" w14:textId="77777777" w:rsidR="00F168B3" w:rsidRPr="00CB13B0" w:rsidRDefault="00F168B3" w:rsidP="00F776F0">
            <w:pPr>
              <w:pStyle w:val="ENoteTableText"/>
              <w:keepNext/>
            </w:pPr>
          </w:p>
        </w:tc>
        <w:tc>
          <w:tcPr>
            <w:tcW w:w="1843" w:type="dxa"/>
            <w:tcBorders>
              <w:top w:val="nil"/>
              <w:bottom w:val="nil"/>
            </w:tcBorders>
            <w:shd w:val="clear" w:color="auto" w:fill="auto"/>
          </w:tcPr>
          <w:p w14:paraId="16A2F698" w14:textId="77777777" w:rsidR="00F168B3" w:rsidRPr="00CB13B0" w:rsidRDefault="00F168B3" w:rsidP="00F776F0">
            <w:pPr>
              <w:pStyle w:val="ENoteTableText"/>
              <w:keepNext/>
              <w:rPr>
                <w:noProof/>
              </w:rPr>
            </w:pPr>
          </w:p>
        </w:tc>
        <w:tc>
          <w:tcPr>
            <w:tcW w:w="1566" w:type="dxa"/>
            <w:tcBorders>
              <w:top w:val="nil"/>
              <w:bottom w:val="nil"/>
            </w:tcBorders>
            <w:shd w:val="clear" w:color="auto" w:fill="auto"/>
          </w:tcPr>
          <w:p w14:paraId="04DAEA02" w14:textId="77777777" w:rsidR="00F168B3" w:rsidRPr="00CB13B0" w:rsidRDefault="00F168B3" w:rsidP="00F776F0">
            <w:pPr>
              <w:pStyle w:val="ENoteTableText"/>
              <w:keepNext/>
            </w:pPr>
          </w:p>
        </w:tc>
      </w:tr>
      <w:tr w:rsidR="00F168B3" w:rsidRPr="00CB13B0" w14:paraId="5EE7EB3E" w14:textId="77777777" w:rsidTr="00F776F0">
        <w:trPr>
          <w:cantSplit/>
        </w:trPr>
        <w:tc>
          <w:tcPr>
            <w:tcW w:w="1695" w:type="dxa"/>
            <w:tcBorders>
              <w:top w:val="nil"/>
              <w:bottom w:val="nil"/>
            </w:tcBorders>
            <w:shd w:val="clear" w:color="auto" w:fill="auto"/>
          </w:tcPr>
          <w:p w14:paraId="5FFBA760" w14:textId="77777777" w:rsidR="00F168B3" w:rsidRPr="00CB13B0" w:rsidRDefault="00F168B3" w:rsidP="00F776F0">
            <w:pPr>
              <w:pStyle w:val="ENoteTTi"/>
              <w:keepNext w:val="0"/>
            </w:pPr>
            <w:r w:rsidRPr="00CB13B0">
              <w:t>Superannuation Legislation Amendment Act 2010</w:t>
            </w:r>
          </w:p>
        </w:tc>
        <w:tc>
          <w:tcPr>
            <w:tcW w:w="992" w:type="dxa"/>
            <w:tcBorders>
              <w:top w:val="nil"/>
              <w:bottom w:val="nil"/>
            </w:tcBorders>
            <w:shd w:val="clear" w:color="auto" w:fill="auto"/>
          </w:tcPr>
          <w:p w14:paraId="5450E5EA" w14:textId="77777777" w:rsidR="00F168B3" w:rsidRPr="00CB13B0" w:rsidRDefault="00F168B3" w:rsidP="00F776F0">
            <w:pPr>
              <w:pStyle w:val="ENoteTableText"/>
              <w:keepNext/>
            </w:pPr>
            <w:r w:rsidRPr="00CB13B0">
              <w:t>117, 2010</w:t>
            </w:r>
          </w:p>
        </w:tc>
        <w:tc>
          <w:tcPr>
            <w:tcW w:w="992" w:type="dxa"/>
            <w:tcBorders>
              <w:top w:val="nil"/>
              <w:bottom w:val="nil"/>
            </w:tcBorders>
            <w:shd w:val="clear" w:color="auto" w:fill="auto"/>
          </w:tcPr>
          <w:p w14:paraId="3E912C42" w14:textId="77777777" w:rsidR="00F168B3" w:rsidRPr="00CB13B0" w:rsidRDefault="00F168B3" w:rsidP="00F776F0">
            <w:pPr>
              <w:pStyle w:val="ENoteTableText"/>
              <w:keepNext/>
            </w:pPr>
            <w:r w:rsidRPr="00CB13B0">
              <w:t>16 Nov 2010</w:t>
            </w:r>
          </w:p>
        </w:tc>
        <w:tc>
          <w:tcPr>
            <w:tcW w:w="1843" w:type="dxa"/>
            <w:tcBorders>
              <w:top w:val="nil"/>
              <w:bottom w:val="nil"/>
            </w:tcBorders>
            <w:shd w:val="clear" w:color="auto" w:fill="auto"/>
          </w:tcPr>
          <w:p w14:paraId="625BA92E" w14:textId="2F14E52D" w:rsidR="00F168B3" w:rsidRPr="00CB13B0" w:rsidRDefault="00F168B3" w:rsidP="00F776F0">
            <w:pPr>
              <w:pStyle w:val="ENoteTableText"/>
              <w:keepNext/>
            </w:pPr>
            <w:r w:rsidRPr="00CB13B0">
              <w:t>Schedule</w:t>
            </w:r>
            <w:r w:rsidR="0056271E" w:rsidRPr="00CB13B0">
              <w:t> </w:t>
            </w:r>
            <w:r w:rsidRPr="00CB13B0">
              <w:t>4 (</w:t>
            </w:r>
            <w:r w:rsidR="00410FA5">
              <w:t>item 1</w:t>
            </w:r>
            <w:r w:rsidRPr="00CB13B0">
              <w:t>8): 17 Nov 2010</w:t>
            </w:r>
          </w:p>
        </w:tc>
        <w:tc>
          <w:tcPr>
            <w:tcW w:w="1566" w:type="dxa"/>
            <w:tcBorders>
              <w:top w:val="nil"/>
              <w:bottom w:val="nil"/>
            </w:tcBorders>
            <w:shd w:val="clear" w:color="auto" w:fill="auto"/>
          </w:tcPr>
          <w:p w14:paraId="7176354E" w14:textId="77777777" w:rsidR="00F168B3" w:rsidRPr="00CB13B0" w:rsidRDefault="00F168B3" w:rsidP="00F776F0">
            <w:pPr>
              <w:pStyle w:val="ENoteTableText"/>
              <w:keepNext/>
            </w:pPr>
            <w:r w:rsidRPr="00CB13B0">
              <w:t>—</w:t>
            </w:r>
          </w:p>
        </w:tc>
      </w:tr>
      <w:tr w:rsidR="00F168B3" w:rsidRPr="00CB13B0" w14:paraId="7D73F116" w14:textId="77777777" w:rsidTr="00F776F0">
        <w:trPr>
          <w:cantSplit/>
        </w:trPr>
        <w:tc>
          <w:tcPr>
            <w:tcW w:w="1695" w:type="dxa"/>
            <w:tcBorders>
              <w:top w:val="nil"/>
              <w:bottom w:val="nil"/>
            </w:tcBorders>
            <w:shd w:val="clear" w:color="auto" w:fill="auto"/>
          </w:tcPr>
          <w:p w14:paraId="023897BF" w14:textId="77777777" w:rsidR="00F168B3" w:rsidRPr="00CB13B0" w:rsidRDefault="00F168B3" w:rsidP="00F776F0">
            <w:pPr>
              <w:pStyle w:val="ENoteTTi"/>
            </w:pPr>
            <w:r w:rsidRPr="00CB13B0">
              <w:lastRenderedPageBreak/>
              <w:t>Acts Interpretation Amendment Act 2011</w:t>
            </w:r>
          </w:p>
        </w:tc>
        <w:tc>
          <w:tcPr>
            <w:tcW w:w="992" w:type="dxa"/>
            <w:tcBorders>
              <w:top w:val="nil"/>
              <w:bottom w:val="nil"/>
            </w:tcBorders>
            <w:shd w:val="clear" w:color="auto" w:fill="auto"/>
          </w:tcPr>
          <w:p w14:paraId="50223548" w14:textId="77777777" w:rsidR="00F168B3" w:rsidRPr="00CB13B0" w:rsidRDefault="00F168B3" w:rsidP="00F776F0">
            <w:pPr>
              <w:pStyle w:val="ENoteTableText"/>
              <w:keepNext/>
            </w:pPr>
            <w:r w:rsidRPr="00CB13B0">
              <w:t>46, 2011</w:t>
            </w:r>
          </w:p>
        </w:tc>
        <w:tc>
          <w:tcPr>
            <w:tcW w:w="992" w:type="dxa"/>
            <w:tcBorders>
              <w:top w:val="nil"/>
              <w:bottom w:val="nil"/>
            </w:tcBorders>
            <w:shd w:val="clear" w:color="auto" w:fill="auto"/>
          </w:tcPr>
          <w:p w14:paraId="4B62DC28" w14:textId="77777777" w:rsidR="00F168B3" w:rsidRPr="00CB13B0" w:rsidRDefault="00F168B3" w:rsidP="00F776F0">
            <w:pPr>
              <w:pStyle w:val="ENoteTableText"/>
              <w:keepNext/>
            </w:pPr>
            <w:r w:rsidRPr="00CB13B0">
              <w:t>27</w:t>
            </w:r>
            <w:r w:rsidR="0056271E" w:rsidRPr="00CB13B0">
              <w:t> </w:t>
            </w:r>
            <w:r w:rsidRPr="00CB13B0">
              <w:t>June 2011</w:t>
            </w:r>
          </w:p>
        </w:tc>
        <w:tc>
          <w:tcPr>
            <w:tcW w:w="1843" w:type="dxa"/>
            <w:tcBorders>
              <w:top w:val="nil"/>
              <w:bottom w:val="nil"/>
            </w:tcBorders>
            <w:shd w:val="clear" w:color="auto" w:fill="auto"/>
          </w:tcPr>
          <w:p w14:paraId="2AA4C293" w14:textId="7D4F5551" w:rsidR="00F168B3" w:rsidRPr="00CB13B0" w:rsidRDefault="00F168B3" w:rsidP="00F776F0">
            <w:pPr>
              <w:pStyle w:val="ENoteTableText"/>
              <w:keepNext/>
            </w:pPr>
            <w:r w:rsidRPr="00CB13B0">
              <w:t>Schedule</w:t>
            </w:r>
            <w:r w:rsidR="0056271E" w:rsidRPr="00CB13B0">
              <w:t> </w:t>
            </w:r>
            <w:r w:rsidRPr="00CB13B0">
              <w:t>2 (</w:t>
            </w:r>
            <w:r w:rsidR="00410FA5">
              <w:t>items 1</w:t>
            </w:r>
            <w:r w:rsidRPr="00CB13B0">
              <w:t>112, 1113) and Schedule</w:t>
            </w:r>
            <w:r w:rsidR="0056271E" w:rsidRPr="00CB13B0">
              <w:t> </w:t>
            </w:r>
            <w:r w:rsidRPr="00CB13B0">
              <w:t>3 (</w:t>
            </w:r>
            <w:r w:rsidR="00410FA5">
              <w:t>items 1</w:t>
            </w:r>
            <w:r w:rsidRPr="00CB13B0">
              <w:t>0, 11): 27 Dec 2011</w:t>
            </w:r>
          </w:p>
        </w:tc>
        <w:tc>
          <w:tcPr>
            <w:tcW w:w="1566" w:type="dxa"/>
            <w:tcBorders>
              <w:top w:val="nil"/>
              <w:bottom w:val="nil"/>
            </w:tcBorders>
            <w:shd w:val="clear" w:color="auto" w:fill="auto"/>
          </w:tcPr>
          <w:p w14:paraId="0DC9454A" w14:textId="0FDC56B8" w:rsidR="00F168B3" w:rsidRPr="00CB13B0" w:rsidRDefault="00F168B3" w:rsidP="00F776F0">
            <w:pPr>
              <w:pStyle w:val="ENoteTableText"/>
              <w:keepNext/>
            </w:pPr>
            <w:r w:rsidRPr="00CB13B0">
              <w:t>Sch. 3 (</w:t>
            </w:r>
            <w:r w:rsidR="00410FA5">
              <w:t>items 1</w:t>
            </w:r>
            <w:r w:rsidRPr="00CB13B0">
              <w:t>0, 11)</w:t>
            </w:r>
          </w:p>
        </w:tc>
      </w:tr>
      <w:tr w:rsidR="00F168B3" w:rsidRPr="00CB13B0" w14:paraId="42ABE106" w14:textId="77777777" w:rsidTr="00F776F0">
        <w:trPr>
          <w:cantSplit/>
        </w:trPr>
        <w:tc>
          <w:tcPr>
            <w:tcW w:w="1695" w:type="dxa"/>
            <w:tcBorders>
              <w:top w:val="nil"/>
              <w:bottom w:val="nil"/>
            </w:tcBorders>
            <w:shd w:val="clear" w:color="auto" w:fill="auto"/>
          </w:tcPr>
          <w:p w14:paraId="63F4C496" w14:textId="77777777" w:rsidR="00F168B3" w:rsidRPr="00CB13B0" w:rsidRDefault="00F168B3" w:rsidP="00F776F0">
            <w:pPr>
              <w:pStyle w:val="ENoteTTi"/>
            </w:pPr>
            <w:r w:rsidRPr="00CB13B0">
              <w:t>Tax Laws Amendment (2011 Measures No.</w:t>
            </w:r>
            <w:r w:rsidR="0056271E" w:rsidRPr="00CB13B0">
              <w:t> </w:t>
            </w:r>
            <w:r w:rsidRPr="00CB13B0">
              <w:t>7) Act 2011</w:t>
            </w:r>
          </w:p>
        </w:tc>
        <w:tc>
          <w:tcPr>
            <w:tcW w:w="992" w:type="dxa"/>
            <w:tcBorders>
              <w:top w:val="nil"/>
              <w:bottom w:val="nil"/>
            </w:tcBorders>
            <w:shd w:val="clear" w:color="auto" w:fill="auto"/>
          </w:tcPr>
          <w:p w14:paraId="4026A867" w14:textId="77777777" w:rsidR="00F168B3" w:rsidRPr="00CB13B0" w:rsidRDefault="00F168B3" w:rsidP="00F776F0">
            <w:pPr>
              <w:pStyle w:val="ENoteTableText"/>
              <w:keepNext/>
            </w:pPr>
            <w:r w:rsidRPr="00CB13B0">
              <w:t>147, 2011</w:t>
            </w:r>
          </w:p>
        </w:tc>
        <w:tc>
          <w:tcPr>
            <w:tcW w:w="992" w:type="dxa"/>
            <w:tcBorders>
              <w:top w:val="nil"/>
              <w:bottom w:val="nil"/>
            </w:tcBorders>
            <w:shd w:val="clear" w:color="auto" w:fill="auto"/>
          </w:tcPr>
          <w:p w14:paraId="26173F34" w14:textId="77777777" w:rsidR="00F168B3" w:rsidRPr="00CB13B0" w:rsidRDefault="00F168B3" w:rsidP="00F776F0">
            <w:pPr>
              <w:pStyle w:val="ENoteTableText"/>
              <w:keepNext/>
            </w:pPr>
            <w:r w:rsidRPr="00CB13B0">
              <w:t>29 Nov 2011</w:t>
            </w:r>
          </w:p>
        </w:tc>
        <w:tc>
          <w:tcPr>
            <w:tcW w:w="1843" w:type="dxa"/>
            <w:tcBorders>
              <w:top w:val="nil"/>
              <w:bottom w:val="nil"/>
            </w:tcBorders>
            <w:shd w:val="clear" w:color="auto" w:fill="auto"/>
          </w:tcPr>
          <w:p w14:paraId="64E061D0" w14:textId="0FA2E545" w:rsidR="00F168B3" w:rsidRPr="00CB13B0" w:rsidRDefault="00F168B3" w:rsidP="00F776F0">
            <w:pPr>
              <w:pStyle w:val="ENoteTableText"/>
              <w:keepNext/>
            </w:pPr>
            <w:r w:rsidRPr="00CB13B0">
              <w:t>Schedule</w:t>
            </w:r>
            <w:r w:rsidR="0056271E" w:rsidRPr="00CB13B0">
              <w:t> </w:t>
            </w:r>
            <w:r w:rsidRPr="00CB13B0">
              <w:t>6 (</w:t>
            </w:r>
            <w:r w:rsidR="00410FA5">
              <w:t>items 2</w:t>
            </w:r>
            <w:r w:rsidRPr="00CB13B0">
              <w:t>–6): Royal Assent</w:t>
            </w:r>
          </w:p>
        </w:tc>
        <w:tc>
          <w:tcPr>
            <w:tcW w:w="1566" w:type="dxa"/>
            <w:tcBorders>
              <w:top w:val="nil"/>
              <w:bottom w:val="nil"/>
            </w:tcBorders>
            <w:shd w:val="clear" w:color="auto" w:fill="auto"/>
          </w:tcPr>
          <w:p w14:paraId="0F15640C" w14:textId="75F182D2" w:rsidR="00F168B3" w:rsidRPr="00CB13B0" w:rsidRDefault="00F168B3" w:rsidP="00F776F0">
            <w:pPr>
              <w:pStyle w:val="ENoteTableText"/>
              <w:keepNext/>
            </w:pPr>
            <w:r w:rsidRPr="00CB13B0">
              <w:t>Sch. 6 (</w:t>
            </w:r>
            <w:r w:rsidR="00410FA5">
              <w:t>item 6</w:t>
            </w:r>
            <w:r w:rsidRPr="00CB13B0">
              <w:t>)</w:t>
            </w:r>
          </w:p>
        </w:tc>
      </w:tr>
      <w:tr w:rsidR="00F168B3" w:rsidRPr="00CB13B0" w14:paraId="7F2AB353" w14:textId="77777777" w:rsidTr="00BD31A0">
        <w:trPr>
          <w:cantSplit/>
        </w:trPr>
        <w:tc>
          <w:tcPr>
            <w:tcW w:w="1695" w:type="dxa"/>
            <w:tcBorders>
              <w:top w:val="nil"/>
              <w:bottom w:val="nil"/>
            </w:tcBorders>
            <w:shd w:val="clear" w:color="auto" w:fill="auto"/>
          </w:tcPr>
          <w:p w14:paraId="56E473A7" w14:textId="77777777" w:rsidR="00F168B3" w:rsidRPr="00CB13B0" w:rsidRDefault="00F168B3" w:rsidP="00F776F0">
            <w:pPr>
              <w:pStyle w:val="ENoteTTi"/>
            </w:pPr>
            <w:r w:rsidRPr="00CB13B0">
              <w:t>Superannuation Laws Amendment (Capital Gains Tax Relief and Other Efficiency Measures) Act 2012</w:t>
            </w:r>
          </w:p>
        </w:tc>
        <w:tc>
          <w:tcPr>
            <w:tcW w:w="992" w:type="dxa"/>
            <w:tcBorders>
              <w:top w:val="nil"/>
              <w:bottom w:val="nil"/>
            </w:tcBorders>
            <w:shd w:val="clear" w:color="auto" w:fill="auto"/>
          </w:tcPr>
          <w:p w14:paraId="1535AAA8" w14:textId="77777777" w:rsidR="00F168B3" w:rsidRPr="00CB13B0" w:rsidRDefault="00F168B3" w:rsidP="00F776F0">
            <w:pPr>
              <w:pStyle w:val="ENoteTableText"/>
            </w:pPr>
            <w:r w:rsidRPr="00CB13B0">
              <w:t>158, 2012</w:t>
            </w:r>
          </w:p>
        </w:tc>
        <w:tc>
          <w:tcPr>
            <w:tcW w:w="992" w:type="dxa"/>
            <w:tcBorders>
              <w:top w:val="nil"/>
              <w:bottom w:val="nil"/>
            </w:tcBorders>
            <w:shd w:val="clear" w:color="auto" w:fill="auto"/>
          </w:tcPr>
          <w:p w14:paraId="46E0B277" w14:textId="77777777" w:rsidR="00F168B3" w:rsidRPr="00CB13B0" w:rsidRDefault="00F168B3" w:rsidP="00F776F0">
            <w:pPr>
              <w:pStyle w:val="ENoteTableText"/>
            </w:pPr>
            <w:r w:rsidRPr="00CB13B0">
              <w:t>28 Nov 2012</w:t>
            </w:r>
          </w:p>
        </w:tc>
        <w:tc>
          <w:tcPr>
            <w:tcW w:w="1843" w:type="dxa"/>
            <w:tcBorders>
              <w:top w:val="nil"/>
              <w:bottom w:val="nil"/>
            </w:tcBorders>
            <w:shd w:val="clear" w:color="auto" w:fill="auto"/>
          </w:tcPr>
          <w:p w14:paraId="352B6B5A" w14:textId="146E57B7" w:rsidR="00F168B3" w:rsidRPr="00CB13B0" w:rsidRDefault="00F168B3" w:rsidP="00F776F0">
            <w:pPr>
              <w:pStyle w:val="ENoteTableText"/>
            </w:pPr>
            <w:r w:rsidRPr="00CB13B0">
              <w:t>Schedule</w:t>
            </w:r>
            <w:r w:rsidR="0056271E" w:rsidRPr="00CB13B0">
              <w:t> </w:t>
            </w:r>
            <w:r w:rsidRPr="00CB13B0">
              <w:t>1 (</w:t>
            </w:r>
            <w:r w:rsidR="00410FA5">
              <w:t>items 3</w:t>
            </w:r>
            <w:r w:rsidRPr="00CB13B0">
              <w:t>, 4): Royal Assent</w:t>
            </w:r>
          </w:p>
        </w:tc>
        <w:tc>
          <w:tcPr>
            <w:tcW w:w="1566" w:type="dxa"/>
            <w:tcBorders>
              <w:top w:val="nil"/>
              <w:bottom w:val="nil"/>
            </w:tcBorders>
            <w:shd w:val="clear" w:color="auto" w:fill="auto"/>
          </w:tcPr>
          <w:p w14:paraId="5DC239A7" w14:textId="77777777" w:rsidR="00F168B3" w:rsidRPr="00CB13B0" w:rsidRDefault="00F168B3" w:rsidP="00F776F0">
            <w:pPr>
              <w:pStyle w:val="ENoteTableText"/>
            </w:pPr>
            <w:r w:rsidRPr="00CB13B0">
              <w:t>—</w:t>
            </w:r>
          </w:p>
        </w:tc>
      </w:tr>
      <w:tr w:rsidR="00F168B3" w:rsidRPr="00CB13B0" w14:paraId="4F41FF6A" w14:textId="77777777" w:rsidTr="00BD31A0">
        <w:trPr>
          <w:cantSplit/>
        </w:trPr>
        <w:tc>
          <w:tcPr>
            <w:tcW w:w="1695" w:type="dxa"/>
            <w:tcBorders>
              <w:top w:val="nil"/>
              <w:bottom w:val="nil"/>
            </w:tcBorders>
            <w:shd w:val="clear" w:color="auto" w:fill="auto"/>
          </w:tcPr>
          <w:p w14:paraId="242E7A6E" w14:textId="77777777" w:rsidR="00F168B3" w:rsidRPr="00CB13B0" w:rsidRDefault="00F168B3" w:rsidP="00F776F0">
            <w:pPr>
              <w:pStyle w:val="ENoteTTi"/>
            </w:pPr>
            <w:r w:rsidRPr="00CB13B0">
              <w:t>Treasury Laws Amendment (2018 Measures No.</w:t>
            </w:r>
            <w:r w:rsidR="0056271E" w:rsidRPr="00CB13B0">
              <w:t> </w:t>
            </w:r>
            <w:r w:rsidRPr="00CB13B0">
              <w:t>1) Act 2018</w:t>
            </w:r>
          </w:p>
        </w:tc>
        <w:tc>
          <w:tcPr>
            <w:tcW w:w="992" w:type="dxa"/>
            <w:tcBorders>
              <w:top w:val="nil"/>
              <w:bottom w:val="nil"/>
            </w:tcBorders>
            <w:shd w:val="clear" w:color="auto" w:fill="auto"/>
          </w:tcPr>
          <w:p w14:paraId="261B8A6E" w14:textId="77777777" w:rsidR="00F168B3" w:rsidRPr="00CB13B0" w:rsidRDefault="00F168B3" w:rsidP="00F776F0">
            <w:pPr>
              <w:pStyle w:val="ENoteTableText"/>
            </w:pPr>
            <w:r w:rsidRPr="00CB13B0">
              <w:t>23, 2018</w:t>
            </w:r>
          </w:p>
        </w:tc>
        <w:tc>
          <w:tcPr>
            <w:tcW w:w="992" w:type="dxa"/>
            <w:tcBorders>
              <w:top w:val="nil"/>
              <w:bottom w:val="nil"/>
            </w:tcBorders>
            <w:shd w:val="clear" w:color="auto" w:fill="auto"/>
          </w:tcPr>
          <w:p w14:paraId="099A67D8" w14:textId="77777777" w:rsidR="00F168B3" w:rsidRPr="00CB13B0" w:rsidRDefault="00F168B3" w:rsidP="00F776F0">
            <w:pPr>
              <w:pStyle w:val="ENoteTableText"/>
            </w:pPr>
            <w:r w:rsidRPr="00CB13B0">
              <w:t>29 Mar 2018</w:t>
            </w:r>
          </w:p>
        </w:tc>
        <w:tc>
          <w:tcPr>
            <w:tcW w:w="1843" w:type="dxa"/>
            <w:tcBorders>
              <w:top w:val="nil"/>
              <w:bottom w:val="nil"/>
            </w:tcBorders>
            <w:shd w:val="clear" w:color="auto" w:fill="auto"/>
          </w:tcPr>
          <w:p w14:paraId="038E80B2" w14:textId="1969060B" w:rsidR="00F168B3" w:rsidRPr="00CB13B0" w:rsidRDefault="00F168B3" w:rsidP="00F776F0">
            <w:pPr>
              <w:pStyle w:val="ENoteTableText"/>
            </w:pPr>
            <w:r w:rsidRPr="00CB13B0">
              <w:t>Sch 2 (</w:t>
            </w:r>
            <w:r w:rsidR="00A13A22">
              <w:t>items 4</w:t>
            </w:r>
            <w:r w:rsidRPr="00CB13B0">
              <w:t xml:space="preserve">–6): 1 Apr 2018 (s 2(1) </w:t>
            </w:r>
            <w:r w:rsidR="00410FA5">
              <w:t>item 1</w:t>
            </w:r>
            <w:r w:rsidRPr="00CB13B0">
              <w:t>0)</w:t>
            </w:r>
          </w:p>
        </w:tc>
        <w:tc>
          <w:tcPr>
            <w:tcW w:w="1566" w:type="dxa"/>
            <w:tcBorders>
              <w:top w:val="nil"/>
              <w:bottom w:val="nil"/>
            </w:tcBorders>
            <w:shd w:val="clear" w:color="auto" w:fill="auto"/>
          </w:tcPr>
          <w:p w14:paraId="0CEBDB20" w14:textId="79939ECF" w:rsidR="00F168B3" w:rsidRPr="00CB13B0" w:rsidRDefault="00F168B3" w:rsidP="00F776F0">
            <w:pPr>
              <w:pStyle w:val="ENoteTableText"/>
            </w:pPr>
            <w:r w:rsidRPr="00CB13B0">
              <w:t>Sch 2 (</w:t>
            </w:r>
            <w:r w:rsidR="00410FA5">
              <w:t>item 6</w:t>
            </w:r>
            <w:r w:rsidRPr="00CB13B0">
              <w:t>)</w:t>
            </w:r>
          </w:p>
        </w:tc>
      </w:tr>
      <w:tr w:rsidR="00932292" w:rsidRPr="00CB13B0" w14:paraId="645A6A82" w14:textId="77777777" w:rsidTr="00F776F0">
        <w:trPr>
          <w:cantSplit/>
        </w:trPr>
        <w:tc>
          <w:tcPr>
            <w:tcW w:w="1695" w:type="dxa"/>
            <w:tcBorders>
              <w:top w:val="nil"/>
              <w:bottom w:val="single" w:sz="4" w:space="0" w:color="auto"/>
            </w:tcBorders>
            <w:shd w:val="clear" w:color="auto" w:fill="auto"/>
          </w:tcPr>
          <w:p w14:paraId="31F06677" w14:textId="77777777" w:rsidR="00932292" w:rsidRPr="00CB13B0" w:rsidRDefault="00932292" w:rsidP="00F776F0">
            <w:pPr>
              <w:pStyle w:val="ENoteTTi"/>
            </w:pPr>
            <w:r w:rsidRPr="00CB13B0">
              <w:t>Treasury Laws Amendment (2020 Measures No. 1) Act 2020</w:t>
            </w:r>
          </w:p>
        </w:tc>
        <w:tc>
          <w:tcPr>
            <w:tcW w:w="992" w:type="dxa"/>
            <w:tcBorders>
              <w:top w:val="nil"/>
              <w:bottom w:val="single" w:sz="4" w:space="0" w:color="auto"/>
            </w:tcBorders>
            <w:shd w:val="clear" w:color="auto" w:fill="auto"/>
          </w:tcPr>
          <w:p w14:paraId="6E97BEB7" w14:textId="77777777" w:rsidR="00932292" w:rsidRPr="00CB13B0" w:rsidRDefault="00932292" w:rsidP="00F776F0">
            <w:pPr>
              <w:pStyle w:val="ENoteTableText"/>
            </w:pPr>
            <w:r w:rsidRPr="00CB13B0">
              <w:t>49, 2020</w:t>
            </w:r>
          </w:p>
        </w:tc>
        <w:tc>
          <w:tcPr>
            <w:tcW w:w="992" w:type="dxa"/>
            <w:tcBorders>
              <w:top w:val="nil"/>
              <w:bottom w:val="single" w:sz="4" w:space="0" w:color="auto"/>
            </w:tcBorders>
            <w:shd w:val="clear" w:color="auto" w:fill="auto"/>
          </w:tcPr>
          <w:p w14:paraId="4E7C6A5D" w14:textId="77777777" w:rsidR="00932292" w:rsidRPr="00CB13B0" w:rsidRDefault="001B5B3F" w:rsidP="00F776F0">
            <w:pPr>
              <w:pStyle w:val="ENoteTableText"/>
            </w:pPr>
            <w:r w:rsidRPr="00CB13B0">
              <w:t>25 May</w:t>
            </w:r>
            <w:r w:rsidR="00932292" w:rsidRPr="00CB13B0">
              <w:t xml:space="preserve"> 2020</w:t>
            </w:r>
          </w:p>
        </w:tc>
        <w:tc>
          <w:tcPr>
            <w:tcW w:w="1843" w:type="dxa"/>
            <w:tcBorders>
              <w:top w:val="nil"/>
              <w:bottom w:val="single" w:sz="4" w:space="0" w:color="auto"/>
            </w:tcBorders>
            <w:shd w:val="clear" w:color="auto" w:fill="auto"/>
          </w:tcPr>
          <w:p w14:paraId="1609639B" w14:textId="10F45B20" w:rsidR="00932292" w:rsidRPr="00CB13B0" w:rsidRDefault="00932292" w:rsidP="00F776F0">
            <w:pPr>
              <w:pStyle w:val="ENoteTableText"/>
            </w:pPr>
            <w:r w:rsidRPr="00CB13B0">
              <w:t>Sch 2 (</w:t>
            </w:r>
            <w:r w:rsidR="00410FA5">
              <w:t>items 3</w:t>
            </w:r>
            <w:r w:rsidRPr="00CB13B0">
              <w:t xml:space="preserve">–7): </w:t>
            </w:r>
            <w:r w:rsidR="00410FA5">
              <w:t>1 July</w:t>
            </w:r>
            <w:r w:rsidRPr="00CB13B0">
              <w:t xml:space="preserve"> 2020 (s 2(1) </w:t>
            </w:r>
            <w:r w:rsidR="00410FA5">
              <w:t>item 1</w:t>
            </w:r>
            <w:r w:rsidRPr="00CB13B0">
              <w:t>)</w:t>
            </w:r>
          </w:p>
        </w:tc>
        <w:tc>
          <w:tcPr>
            <w:tcW w:w="1566" w:type="dxa"/>
            <w:tcBorders>
              <w:top w:val="nil"/>
              <w:bottom w:val="single" w:sz="4" w:space="0" w:color="auto"/>
            </w:tcBorders>
            <w:shd w:val="clear" w:color="auto" w:fill="auto"/>
          </w:tcPr>
          <w:p w14:paraId="013EE16B" w14:textId="77777777" w:rsidR="00932292" w:rsidRPr="00CB13B0" w:rsidRDefault="00932292" w:rsidP="00F776F0">
            <w:pPr>
              <w:pStyle w:val="ENoteTableText"/>
            </w:pPr>
            <w:r w:rsidRPr="00CB13B0">
              <w:t>Sch 2 (</w:t>
            </w:r>
            <w:r w:rsidR="00A13A22">
              <w:t>item 7</w:t>
            </w:r>
            <w:r w:rsidRPr="00CB13B0">
              <w:t>)</w:t>
            </w:r>
          </w:p>
        </w:tc>
      </w:tr>
      <w:tr w:rsidR="00F168B3" w:rsidRPr="00CB13B0" w14:paraId="36924AE3" w14:textId="77777777" w:rsidTr="00F776F0">
        <w:trPr>
          <w:cantSplit/>
        </w:trPr>
        <w:tc>
          <w:tcPr>
            <w:tcW w:w="1695" w:type="dxa"/>
            <w:tcBorders>
              <w:top w:val="single" w:sz="4" w:space="0" w:color="auto"/>
              <w:bottom w:val="single" w:sz="4" w:space="0" w:color="auto"/>
            </w:tcBorders>
            <w:shd w:val="clear" w:color="auto" w:fill="auto"/>
          </w:tcPr>
          <w:p w14:paraId="7BB4F69C" w14:textId="77777777" w:rsidR="00F168B3" w:rsidRPr="00CB13B0" w:rsidRDefault="00F168B3" w:rsidP="00F776F0">
            <w:pPr>
              <w:pStyle w:val="ENoteTableText"/>
            </w:pPr>
            <w:r w:rsidRPr="00CB13B0">
              <w:t>Tax Laws Amendment (2009 GST Administration Measures) Act 2010</w:t>
            </w:r>
          </w:p>
        </w:tc>
        <w:tc>
          <w:tcPr>
            <w:tcW w:w="992" w:type="dxa"/>
            <w:tcBorders>
              <w:top w:val="single" w:sz="4" w:space="0" w:color="auto"/>
              <w:bottom w:val="single" w:sz="4" w:space="0" w:color="auto"/>
            </w:tcBorders>
            <w:shd w:val="clear" w:color="auto" w:fill="auto"/>
          </w:tcPr>
          <w:p w14:paraId="6865ADDD" w14:textId="77777777" w:rsidR="00F168B3" w:rsidRPr="00CB13B0" w:rsidRDefault="00F168B3" w:rsidP="00F776F0">
            <w:pPr>
              <w:pStyle w:val="ENoteTableText"/>
            </w:pPr>
            <w:r w:rsidRPr="00CB13B0">
              <w:t>20, 2010</w:t>
            </w:r>
          </w:p>
        </w:tc>
        <w:tc>
          <w:tcPr>
            <w:tcW w:w="992" w:type="dxa"/>
            <w:tcBorders>
              <w:top w:val="single" w:sz="4" w:space="0" w:color="auto"/>
              <w:bottom w:val="single" w:sz="4" w:space="0" w:color="auto"/>
            </w:tcBorders>
            <w:shd w:val="clear" w:color="auto" w:fill="auto"/>
          </w:tcPr>
          <w:p w14:paraId="1FCBE668" w14:textId="77777777" w:rsidR="00F168B3" w:rsidRPr="00CB13B0" w:rsidRDefault="00F168B3" w:rsidP="00F776F0">
            <w:pPr>
              <w:pStyle w:val="ENoteTableText"/>
            </w:pPr>
            <w:r w:rsidRPr="00CB13B0">
              <w:t>24 Mar 2010</w:t>
            </w:r>
          </w:p>
        </w:tc>
        <w:tc>
          <w:tcPr>
            <w:tcW w:w="1843" w:type="dxa"/>
            <w:tcBorders>
              <w:top w:val="single" w:sz="4" w:space="0" w:color="auto"/>
              <w:bottom w:val="single" w:sz="4" w:space="0" w:color="auto"/>
            </w:tcBorders>
            <w:shd w:val="clear" w:color="auto" w:fill="auto"/>
          </w:tcPr>
          <w:p w14:paraId="6C52E591" w14:textId="3E371CF8"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1 (</w:t>
            </w:r>
            <w:r w:rsidR="00410FA5">
              <w:rPr>
                <w:noProof/>
              </w:rPr>
              <w:t>items 1</w:t>
            </w:r>
            <w:r w:rsidRPr="00CB13B0">
              <w:rPr>
                <w:noProof/>
              </w:rPr>
              <w:t>4, 19): Royal Assent</w:t>
            </w:r>
          </w:p>
        </w:tc>
        <w:tc>
          <w:tcPr>
            <w:tcW w:w="1566" w:type="dxa"/>
            <w:tcBorders>
              <w:top w:val="single" w:sz="4" w:space="0" w:color="auto"/>
              <w:bottom w:val="single" w:sz="4" w:space="0" w:color="auto"/>
            </w:tcBorders>
            <w:shd w:val="clear" w:color="auto" w:fill="auto"/>
          </w:tcPr>
          <w:p w14:paraId="433DD7F3" w14:textId="0561A4F3" w:rsidR="00F168B3" w:rsidRPr="00CB13B0" w:rsidRDefault="00F168B3" w:rsidP="00F776F0">
            <w:pPr>
              <w:pStyle w:val="ENoteTableText"/>
            </w:pPr>
            <w:r w:rsidRPr="00CB13B0">
              <w:t>Sch. 1 (</w:t>
            </w:r>
            <w:r w:rsidR="00410FA5">
              <w:t>item 1</w:t>
            </w:r>
            <w:r w:rsidRPr="00CB13B0">
              <w:t>9)</w:t>
            </w:r>
          </w:p>
        </w:tc>
      </w:tr>
      <w:tr w:rsidR="00F168B3" w:rsidRPr="00CB13B0" w14:paraId="4CA6DC41" w14:textId="77777777" w:rsidTr="00F776F0">
        <w:trPr>
          <w:cantSplit/>
        </w:trPr>
        <w:tc>
          <w:tcPr>
            <w:tcW w:w="1695" w:type="dxa"/>
            <w:tcBorders>
              <w:top w:val="single" w:sz="4" w:space="0" w:color="auto"/>
              <w:bottom w:val="nil"/>
            </w:tcBorders>
            <w:shd w:val="clear" w:color="auto" w:fill="auto"/>
          </w:tcPr>
          <w:p w14:paraId="254FB67D" w14:textId="77777777" w:rsidR="00F168B3" w:rsidRPr="00CB13B0" w:rsidRDefault="00F168B3" w:rsidP="00F776F0">
            <w:pPr>
              <w:pStyle w:val="ENoteTableText"/>
            </w:pPr>
            <w:r w:rsidRPr="00CB13B0">
              <w:lastRenderedPageBreak/>
              <w:t>Tax Laws Amendment (2010 Measures No.</w:t>
            </w:r>
            <w:r w:rsidR="0056271E" w:rsidRPr="00CB13B0">
              <w:t> </w:t>
            </w:r>
            <w:r w:rsidRPr="00CB13B0">
              <w:t>1) Act 2010</w:t>
            </w:r>
          </w:p>
        </w:tc>
        <w:tc>
          <w:tcPr>
            <w:tcW w:w="992" w:type="dxa"/>
            <w:tcBorders>
              <w:top w:val="single" w:sz="4" w:space="0" w:color="auto"/>
              <w:bottom w:val="nil"/>
            </w:tcBorders>
            <w:shd w:val="clear" w:color="auto" w:fill="auto"/>
          </w:tcPr>
          <w:p w14:paraId="7E18B2F2" w14:textId="77777777" w:rsidR="00F168B3" w:rsidRPr="00CB13B0" w:rsidRDefault="00F168B3" w:rsidP="00F776F0">
            <w:pPr>
              <w:pStyle w:val="ENoteTableText"/>
            </w:pPr>
            <w:r w:rsidRPr="00CB13B0">
              <w:t>56, 2010</w:t>
            </w:r>
          </w:p>
        </w:tc>
        <w:tc>
          <w:tcPr>
            <w:tcW w:w="992" w:type="dxa"/>
            <w:tcBorders>
              <w:top w:val="single" w:sz="4" w:space="0" w:color="auto"/>
              <w:bottom w:val="nil"/>
            </w:tcBorders>
            <w:shd w:val="clear" w:color="auto" w:fill="auto"/>
          </w:tcPr>
          <w:p w14:paraId="1495F071" w14:textId="77777777" w:rsidR="00F168B3" w:rsidRPr="00CB13B0" w:rsidRDefault="00F168B3" w:rsidP="00F776F0">
            <w:pPr>
              <w:pStyle w:val="ENoteTableText"/>
            </w:pPr>
            <w:r w:rsidRPr="00CB13B0">
              <w:t>3</w:t>
            </w:r>
            <w:r w:rsidR="0056271E" w:rsidRPr="00CB13B0">
              <w:t> </w:t>
            </w:r>
            <w:r w:rsidRPr="00CB13B0">
              <w:t>June 2010</w:t>
            </w:r>
          </w:p>
        </w:tc>
        <w:tc>
          <w:tcPr>
            <w:tcW w:w="1843" w:type="dxa"/>
            <w:tcBorders>
              <w:top w:val="single" w:sz="4" w:space="0" w:color="auto"/>
              <w:bottom w:val="nil"/>
            </w:tcBorders>
            <w:shd w:val="clear" w:color="auto" w:fill="auto"/>
          </w:tcPr>
          <w:p w14:paraId="5735E2B6" w14:textId="64890C8A" w:rsidR="00F168B3" w:rsidRPr="00CB13B0" w:rsidRDefault="00F168B3" w:rsidP="00F776F0">
            <w:pPr>
              <w:pStyle w:val="ENoteTableText"/>
              <w:rPr>
                <w:noProof/>
              </w:rPr>
            </w:pPr>
            <w:r w:rsidRPr="00CB13B0">
              <w:t>s. 4, Schedule</w:t>
            </w:r>
            <w:r w:rsidR="0056271E" w:rsidRPr="00CB13B0">
              <w:t> </w:t>
            </w:r>
            <w:r w:rsidRPr="00CB13B0">
              <w:t>3 (</w:t>
            </w:r>
            <w:r w:rsidR="00410FA5">
              <w:t>items 2</w:t>
            </w:r>
            <w:r w:rsidRPr="00CB13B0">
              <w:t>–7, 10(1)–(4)), Schedule</w:t>
            </w:r>
            <w:r w:rsidR="0056271E" w:rsidRPr="00CB13B0">
              <w:t> </w:t>
            </w:r>
            <w:r w:rsidRPr="00CB13B0">
              <w:t>4, Schedule</w:t>
            </w:r>
            <w:r w:rsidR="0056271E" w:rsidRPr="00CB13B0">
              <w:t> </w:t>
            </w:r>
            <w:r w:rsidRPr="00CB13B0">
              <w:t>5 (</w:t>
            </w:r>
            <w:r w:rsidR="00410FA5">
              <w:t>items 1</w:t>
            </w:r>
            <w:r w:rsidRPr="00CB13B0">
              <w:t>–3, 3A, 3B, 4–53, 55–72, 78–110, 112–129, 131–136, 141–146, 146A, 147, 148, 148A, 149, 150, 150A–150F, 151–188, 193–220) and Schedule</w:t>
            </w:r>
            <w:r w:rsidR="0056271E" w:rsidRPr="00CB13B0">
              <w:t> </w:t>
            </w:r>
            <w:r w:rsidRPr="00CB13B0">
              <w:t>6 (</w:t>
            </w:r>
            <w:r w:rsidR="00410FA5">
              <w:t>items 1</w:t>
            </w:r>
            <w:r w:rsidRPr="00CB13B0">
              <w:t>–11, 19–26, 56, 57, 115, 127–155): 3</w:t>
            </w:r>
            <w:r w:rsidR="0056271E" w:rsidRPr="00CB13B0">
              <w:t> </w:t>
            </w:r>
            <w:r w:rsidRPr="00CB13B0">
              <w:t>June 2010</w:t>
            </w:r>
            <w:r w:rsidRPr="00CB13B0">
              <w:br/>
              <w:t>Schedule</w:t>
            </w:r>
            <w:r w:rsidR="0056271E" w:rsidRPr="00CB13B0">
              <w:t> </w:t>
            </w:r>
            <w:r w:rsidRPr="00CB13B0">
              <w:t>2 (</w:t>
            </w:r>
            <w:r w:rsidR="00410FA5">
              <w:t>items 2</w:t>
            </w:r>
            <w:r w:rsidRPr="00CB13B0">
              <w:t>, 4): 4</w:t>
            </w:r>
            <w:r w:rsidR="0056271E" w:rsidRPr="00CB13B0">
              <w:t> </w:t>
            </w:r>
            <w:r w:rsidRPr="00CB13B0">
              <w:t>June 2010</w:t>
            </w:r>
            <w:r w:rsidRPr="00CB13B0">
              <w:br/>
              <w:t>Sch 5 (</w:t>
            </w:r>
            <w:r w:rsidR="00410FA5">
              <w:t>item 1</w:t>
            </w:r>
            <w:r w:rsidRPr="00CB13B0">
              <w:t xml:space="preserve">11): 26 Mar 2009 (s 2(1) </w:t>
            </w:r>
            <w:r w:rsidR="00410FA5">
              <w:t>item 1</w:t>
            </w:r>
            <w:r w:rsidRPr="00CB13B0">
              <w:t>1B)</w:t>
            </w:r>
          </w:p>
        </w:tc>
        <w:tc>
          <w:tcPr>
            <w:tcW w:w="1566" w:type="dxa"/>
            <w:tcBorders>
              <w:top w:val="single" w:sz="4" w:space="0" w:color="auto"/>
              <w:bottom w:val="nil"/>
            </w:tcBorders>
            <w:shd w:val="clear" w:color="auto" w:fill="auto"/>
          </w:tcPr>
          <w:p w14:paraId="49473AC8" w14:textId="51C8B365" w:rsidR="00F168B3" w:rsidRPr="00CB13B0" w:rsidRDefault="00F168B3" w:rsidP="00F776F0">
            <w:pPr>
              <w:pStyle w:val="ENoteTableText"/>
            </w:pPr>
            <w:r w:rsidRPr="00CB13B0">
              <w:t>s. 4, Sch. 2 (</w:t>
            </w:r>
            <w:r w:rsidR="00410FA5">
              <w:t>item 4</w:t>
            </w:r>
            <w:r w:rsidRPr="00CB13B0">
              <w:t>), Sch. 3 (</w:t>
            </w:r>
            <w:r w:rsidR="00410FA5">
              <w:t>item 1</w:t>
            </w:r>
            <w:r w:rsidRPr="00CB13B0">
              <w:t>0(1)–(4)), Sch. 4 (</w:t>
            </w:r>
            <w:r w:rsidR="00222892" w:rsidRPr="00CB13B0">
              <w:t>item 9</w:t>
            </w:r>
            <w:r w:rsidRPr="00CB13B0">
              <w:t>), Sch. 5 (</w:t>
            </w:r>
            <w:r w:rsidR="007E553F" w:rsidRPr="00CB13B0">
              <w:t>items 7</w:t>
            </w:r>
            <w:r w:rsidRPr="00CB13B0">
              <w:t>, 8, 17, 35, 37, 38, 55, 57, 78, 87, 89, 113, 117, 119, 126, 131, 134, 136, 152, 154, 193, 197, 202, 220) and Sch. 6 (</w:t>
            </w:r>
            <w:r w:rsidR="00410FA5">
              <w:t>items 6</w:t>
            </w:r>
            <w:r w:rsidRPr="00CB13B0">
              <w:t>, 8, 20, 23, 26, 130, 132, 134, 146, 149)</w:t>
            </w:r>
          </w:p>
        </w:tc>
      </w:tr>
      <w:tr w:rsidR="00F168B3" w:rsidRPr="00CB13B0" w14:paraId="48D6F7A8" w14:textId="77777777" w:rsidTr="00F776F0">
        <w:trPr>
          <w:cantSplit/>
        </w:trPr>
        <w:tc>
          <w:tcPr>
            <w:tcW w:w="1695" w:type="dxa"/>
            <w:tcBorders>
              <w:top w:val="nil"/>
              <w:bottom w:val="nil"/>
            </w:tcBorders>
            <w:shd w:val="clear" w:color="auto" w:fill="auto"/>
          </w:tcPr>
          <w:p w14:paraId="385C7C09" w14:textId="77777777" w:rsidR="00F168B3" w:rsidRPr="00CB13B0" w:rsidRDefault="00F168B3" w:rsidP="00F776F0">
            <w:pPr>
              <w:pStyle w:val="ENoteTTIndentHeading"/>
              <w:keepLines/>
              <w:rPr>
                <w:rFonts w:eastAsiaTheme="minorHAnsi"/>
                <w:lang w:eastAsia="en-US"/>
              </w:rPr>
            </w:pPr>
            <w:r w:rsidRPr="00CB13B0">
              <w:t>as amended by</w:t>
            </w:r>
          </w:p>
        </w:tc>
        <w:tc>
          <w:tcPr>
            <w:tcW w:w="992" w:type="dxa"/>
            <w:tcBorders>
              <w:top w:val="nil"/>
              <w:bottom w:val="nil"/>
            </w:tcBorders>
            <w:shd w:val="clear" w:color="auto" w:fill="auto"/>
          </w:tcPr>
          <w:p w14:paraId="4F0F379D" w14:textId="77777777" w:rsidR="00F168B3" w:rsidRPr="00CB13B0" w:rsidRDefault="00F168B3" w:rsidP="00F776F0">
            <w:pPr>
              <w:pStyle w:val="ENoteTableText"/>
            </w:pPr>
          </w:p>
        </w:tc>
        <w:tc>
          <w:tcPr>
            <w:tcW w:w="992" w:type="dxa"/>
            <w:tcBorders>
              <w:top w:val="nil"/>
              <w:bottom w:val="nil"/>
            </w:tcBorders>
            <w:shd w:val="clear" w:color="auto" w:fill="auto"/>
          </w:tcPr>
          <w:p w14:paraId="15D573C7" w14:textId="77777777" w:rsidR="00F168B3" w:rsidRPr="00CB13B0" w:rsidRDefault="00F168B3" w:rsidP="00F776F0">
            <w:pPr>
              <w:pStyle w:val="ENoteTableText"/>
            </w:pPr>
          </w:p>
        </w:tc>
        <w:tc>
          <w:tcPr>
            <w:tcW w:w="1843" w:type="dxa"/>
            <w:tcBorders>
              <w:top w:val="nil"/>
              <w:bottom w:val="nil"/>
            </w:tcBorders>
            <w:shd w:val="clear" w:color="auto" w:fill="auto"/>
          </w:tcPr>
          <w:p w14:paraId="38C768CB"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550C02DF" w14:textId="77777777" w:rsidR="00F168B3" w:rsidRPr="00CB13B0" w:rsidRDefault="00F168B3" w:rsidP="00F776F0">
            <w:pPr>
              <w:pStyle w:val="ENoteTableText"/>
            </w:pPr>
          </w:p>
        </w:tc>
      </w:tr>
      <w:tr w:rsidR="00F168B3" w:rsidRPr="00CB13B0" w14:paraId="72A94CE8" w14:textId="77777777" w:rsidTr="00F776F0">
        <w:trPr>
          <w:cantSplit/>
        </w:trPr>
        <w:tc>
          <w:tcPr>
            <w:tcW w:w="1695" w:type="dxa"/>
            <w:tcBorders>
              <w:top w:val="nil"/>
              <w:bottom w:val="nil"/>
            </w:tcBorders>
            <w:shd w:val="clear" w:color="auto" w:fill="auto"/>
          </w:tcPr>
          <w:p w14:paraId="79E7CF47" w14:textId="77777777" w:rsidR="00F168B3" w:rsidRPr="00CB13B0" w:rsidRDefault="00F168B3" w:rsidP="00F776F0">
            <w:pPr>
              <w:pStyle w:val="ENoteTTi"/>
            </w:pPr>
            <w:r w:rsidRPr="00CB13B0">
              <w:t>Tax Laws Amendment (2010 Measures No.</w:t>
            </w:r>
            <w:r w:rsidR="0056271E" w:rsidRPr="00CB13B0">
              <w:t> </w:t>
            </w:r>
            <w:r w:rsidRPr="00CB13B0">
              <w:t>4) Act 2010</w:t>
            </w:r>
          </w:p>
        </w:tc>
        <w:tc>
          <w:tcPr>
            <w:tcW w:w="992" w:type="dxa"/>
            <w:tcBorders>
              <w:top w:val="nil"/>
              <w:bottom w:val="nil"/>
            </w:tcBorders>
            <w:shd w:val="clear" w:color="auto" w:fill="auto"/>
          </w:tcPr>
          <w:p w14:paraId="4D07E289" w14:textId="77777777" w:rsidR="00F168B3" w:rsidRPr="00CB13B0" w:rsidRDefault="00F168B3" w:rsidP="00F776F0">
            <w:pPr>
              <w:pStyle w:val="ENoteTableText"/>
              <w:keepNext/>
            </w:pPr>
            <w:r w:rsidRPr="00CB13B0">
              <w:t>136, 2010</w:t>
            </w:r>
          </w:p>
        </w:tc>
        <w:tc>
          <w:tcPr>
            <w:tcW w:w="992" w:type="dxa"/>
            <w:tcBorders>
              <w:top w:val="nil"/>
              <w:bottom w:val="nil"/>
            </w:tcBorders>
            <w:shd w:val="clear" w:color="auto" w:fill="auto"/>
          </w:tcPr>
          <w:p w14:paraId="428A7278" w14:textId="77777777" w:rsidR="00F168B3" w:rsidRPr="00CB13B0" w:rsidRDefault="00F168B3" w:rsidP="00F776F0">
            <w:pPr>
              <w:pStyle w:val="ENoteTableText"/>
              <w:keepNext/>
            </w:pPr>
            <w:r w:rsidRPr="00CB13B0">
              <w:t>7 Dec 2010</w:t>
            </w:r>
          </w:p>
        </w:tc>
        <w:tc>
          <w:tcPr>
            <w:tcW w:w="1843" w:type="dxa"/>
            <w:tcBorders>
              <w:top w:val="nil"/>
              <w:bottom w:val="nil"/>
            </w:tcBorders>
            <w:shd w:val="clear" w:color="auto" w:fill="auto"/>
          </w:tcPr>
          <w:p w14:paraId="5456311F" w14:textId="0EF7DFDD" w:rsidR="00F168B3" w:rsidRPr="00CB13B0" w:rsidRDefault="00F168B3" w:rsidP="00F776F0">
            <w:pPr>
              <w:pStyle w:val="ENoteTableText"/>
              <w:keepNext/>
              <w:rPr>
                <w:noProof/>
              </w:rPr>
            </w:pPr>
            <w:r w:rsidRPr="00CB13B0">
              <w:t>Sch 3 (</w:t>
            </w:r>
            <w:r w:rsidR="00410FA5">
              <w:t>item 1</w:t>
            </w:r>
            <w:r w:rsidRPr="00CB13B0">
              <w:t>32): 3</w:t>
            </w:r>
            <w:r w:rsidR="0056271E" w:rsidRPr="00CB13B0">
              <w:t> </w:t>
            </w:r>
            <w:r w:rsidRPr="00CB13B0">
              <w:t xml:space="preserve">June 2010 (s 2(1) </w:t>
            </w:r>
            <w:r w:rsidR="00A13A22">
              <w:t>item 7</w:t>
            </w:r>
            <w:r w:rsidRPr="00CB13B0">
              <w:t>)</w:t>
            </w:r>
          </w:p>
        </w:tc>
        <w:tc>
          <w:tcPr>
            <w:tcW w:w="1566" w:type="dxa"/>
            <w:tcBorders>
              <w:top w:val="nil"/>
              <w:bottom w:val="nil"/>
            </w:tcBorders>
            <w:shd w:val="clear" w:color="auto" w:fill="auto"/>
          </w:tcPr>
          <w:p w14:paraId="09A74FB3" w14:textId="77777777" w:rsidR="00F168B3" w:rsidRPr="00CB13B0" w:rsidRDefault="00F168B3" w:rsidP="00F776F0">
            <w:pPr>
              <w:pStyle w:val="ENoteTableText"/>
              <w:keepNext/>
            </w:pPr>
            <w:r w:rsidRPr="00CB13B0">
              <w:t>—</w:t>
            </w:r>
          </w:p>
        </w:tc>
      </w:tr>
      <w:tr w:rsidR="00F168B3" w:rsidRPr="00CB13B0" w14:paraId="15B6B55F" w14:textId="77777777" w:rsidTr="00F776F0">
        <w:trPr>
          <w:cantSplit/>
        </w:trPr>
        <w:tc>
          <w:tcPr>
            <w:tcW w:w="1695" w:type="dxa"/>
            <w:tcBorders>
              <w:top w:val="nil"/>
              <w:bottom w:val="single" w:sz="4" w:space="0" w:color="auto"/>
            </w:tcBorders>
            <w:shd w:val="clear" w:color="auto" w:fill="auto"/>
          </w:tcPr>
          <w:p w14:paraId="63F85A0A" w14:textId="77777777" w:rsidR="00F168B3" w:rsidRPr="00CB13B0" w:rsidRDefault="00F168B3" w:rsidP="00F776F0">
            <w:pPr>
              <w:pStyle w:val="ENoteTTi"/>
            </w:pPr>
            <w:r w:rsidRPr="00CB13B0">
              <w:t>Tax Laws Amendment (2011 Measures No.</w:t>
            </w:r>
            <w:r w:rsidR="0056271E" w:rsidRPr="00CB13B0">
              <w:t> </w:t>
            </w:r>
            <w:r w:rsidRPr="00CB13B0">
              <w:t>2) Act 2011</w:t>
            </w:r>
          </w:p>
        </w:tc>
        <w:tc>
          <w:tcPr>
            <w:tcW w:w="992" w:type="dxa"/>
            <w:tcBorders>
              <w:top w:val="nil"/>
              <w:bottom w:val="single" w:sz="4" w:space="0" w:color="auto"/>
            </w:tcBorders>
            <w:shd w:val="clear" w:color="auto" w:fill="auto"/>
          </w:tcPr>
          <w:p w14:paraId="49A311EA" w14:textId="77777777" w:rsidR="00F168B3" w:rsidRPr="00CB13B0" w:rsidRDefault="00F168B3" w:rsidP="00F776F0">
            <w:pPr>
              <w:pStyle w:val="ENoteTableText"/>
            </w:pPr>
            <w:r w:rsidRPr="00CB13B0">
              <w:t>41, 2011</w:t>
            </w:r>
          </w:p>
        </w:tc>
        <w:tc>
          <w:tcPr>
            <w:tcW w:w="992" w:type="dxa"/>
            <w:tcBorders>
              <w:top w:val="nil"/>
              <w:bottom w:val="single" w:sz="4" w:space="0" w:color="auto"/>
            </w:tcBorders>
            <w:shd w:val="clear" w:color="auto" w:fill="auto"/>
          </w:tcPr>
          <w:p w14:paraId="0FF32783" w14:textId="77777777" w:rsidR="00F168B3" w:rsidRPr="00CB13B0" w:rsidRDefault="00F168B3" w:rsidP="00F776F0">
            <w:pPr>
              <w:pStyle w:val="ENoteTableText"/>
            </w:pPr>
            <w:r w:rsidRPr="00CB13B0">
              <w:t>27</w:t>
            </w:r>
            <w:r w:rsidR="0056271E" w:rsidRPr="00CB13B0">
              <w:t> </w:t>
            </w:r>
            <w:r w:rsidRPr="00CB13B0">
              <w:t>June 2011</w:t>
            </w:r>
          </w:p>
        </w:tc>
        <w:tc>
          <w:tcPr>
            <w:tcW w:w="1843" w:type="dxa"/>
            <w:tcBorders>
              <w:top w:val="nil"/>
              <w:bottom w:val="single" w:sz="4" w:space="0" w:color="auto"/>
            </w:tcBorders>
            <w:shd w:val="clear" w:color="auto" w:fill="auto"/>
          </w:tcPr>
          <w:p w14:paraId="7E3F7679" w14:textId="25C67CA3" w:rsidR="00F168B3" w:rsidRPr="00CB13B0" w:rsidRDefault="00F168B3" w:rsidP="00F776F0">
            <w:pPr>
              <w:pStyle w:val="ENoteTableText"/>
            </w:pPr>
            <w:r w:rsidRPr="00CB13B0">
              <w:t>Sch 5 (</w:t>
            </w:r>
            <w:r w:rsidR="00410FA5">
              <w:t>items 3</w:t>
            </w:r>
            <w:r w:rsidRPr="00CB13B0">
              <w:t>68–371): 3</w:t>
            </w:r>
            <w:r w:rsidR="0056271E" w:rsidRPr="00CB13B0">
              <w:t> </w:t>
            </w:r>
            <w:r w:rsidRPr="00CB13B0">
              <w:t xml:space="preserve">June 2010 (s 2(1) </w:t>
            </w:r>
            <w:r w:rsidR="00410FA5">
              <w:t>items 1</w:t>
            </w:r>
            <w:r w:rsidRPr="00CB13B0">
              <w:t>8–21)</w:t>
            </w:r>
          </w:p>
        </w:tc>
        <w:tc>
          <w:tcPr>
            <w:tcW w:w="1566" w:type="dxa"/>
            <w:tcBorders>
              <w:top w:val="nil"/>
              <w:bottom w:val="single" w:sz="4" w:space="0" w:color="auto"/>
            </w:tcBorders>
            <w:shd w:val="clear" w:color="auto" w:fill="auto"/>
          </w:tcPr>
          <w:p w14:paraId="63B0EE66" w14:textId="77777777" w:rsidR="00F168B3" w:rsidRPr="00CB13B0" w:rsidRDefault="00F168B3" w:rsidP="00F776F0">
            <w:pPr>
              <w:pStyle w:val="ENoteTableText"/>
            </w:pPr>
            <w:r w:rsidRPr="00CB13B0">
              <w:t>—</w:t>
            </w:r>
          </w:p>
        </w:tc>
      </w:tr>
      <w:tr w:rsidR="00F168B3" w:rsidRPr="00CB13B0" w14:paraId="44A8414D" w14:textId="77777777" w:rsidTr="00F776F0">
        <w:trPr>
          <w:cantSplit/>
        </w:trPr>
        <w:tc>
          <w:tcPr>
            <w:tcW w:w="1695" w:type="dxa"/>
            <w:tcBorders>
              <w:top w:val="single" w:sz="4" w:space="0" w:color="auto"/>
              <w:bottom w:val="single" w:sz="4" w:space="0" w:color="auto"/>
            </w:tcBorders>
            <w:shd w:val="clear" w:color="auto" w:fill="auto"/>
          </w:tcPr>
          <w:p w14:paraId="1D58A9B9" w14:textId="77777777" w:rsidR="00F168B3" w:rsidRPr="00CB13B0" w:rsidRDefault="00F168B3" w:rsidP="00F776F0">
            <w:pPr>
              <w:pStyle w:val="ENoteTableText"/>
            </w:pPr>
            <w:r w:rsidRPr="00CB13B0">
              <w:t>Tax Laws Amendment (2010 GST Administration Measures No.</w:t>
            </w:r>
            <w:r w:rsidR="0056271E" w:rsidRPr="00CB13B0">
              <w:t> </w:t>
            </w:r>
            <w:r w:rsidRPr="00CB13B0">
              <w:t>2) Act 2010</w:t>
            </w:r>
          </w:p>
        </w:tc>
        <w:tc>
          <w:tcPr>
            <w:tcW w:w="992" w:type="dxa"/>
            <w:tcBorders>
              <w:top w:val="single" w:sz="4" w:space="0" w:color="auto"/>
              <w:bottom w:val="single" w:sz="4" w:space="0" w:color="auto"/>
            </w:tcBorders>
            <w:shd w:val="clear" w:color="auto" w:fill="auto"/>
          </w:tcPr>
          <w:p w14:paraId="6D73D820" w14:textId="77777777" w:rsidR="00F168B3" w:rsidRPr="00CB13B0" w:rsidRDefault="00F168B3" w:rsidP="00F776F0">
            <w:pPr>
              <w:pStyle w:val="ENoteTableText"/>
            </w:pPr>
            <w:r w:rsidRPr="00CB13B0">
              <w:t>74, 2010</w:t>
            </w:r>
          </w:p>
        </w:tc>
        <w:tc>
          <w:tcPr>
            <w:tcW w:w="992" w:type="dxa"/>
            <w:tcBorders>
              <w:top w:val="single" w:sz="4" w:space="0" w:color="auto"/>
              <w:bottom w:val="single" w:sz="4" w:space="0" w:color="auto"/>
            </w:tcBorders>
            <w:shd w:val="clear" w:color="auto" w:fill="auto"/>
          </w:tcPr>
          <w:p w14:paraId="10372D21"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single" w:sz="4" w:space="0" w:color="auto"/>
              <w:bottom w:val="single" w:sz="4" w:space="0" w:color="auto"/>
            </w:tcBorders>
            <w:shd w:val="clear" w:color="auto" w:fill="auto"/>
          </w:tcPr>
          <w:p w14:paraId="2FCAF4E0" w14:textId="287528E8" w:rsidR="00F168B3" w:rsidRPr="00CB13B0" w:rsidRDefault="00F168B3" w:rsidP="00F776F0">
            <w:pPr>
              <w:pStyle w:val="ENoteTableText"/>
            </w:pPr>
            <w:r w:rsidRPr="00CB13B0">
              <w:t>Schedule</w:t>
            </w:r>
            <w:r w:rsidR="0056271E" w:rsidRPr="00CB13B0">
              <w:t> </w:t>
            </w:r>
            <w:r w:rsidRPr="00CB13B0">
              <w:t>2 (</w:t>
            </w:r>
            <w:r w:rsidR="007E553F" w:rsidRPr="00CB13B0">
              <w:t>items 7</w:t>
            </w:r>
            <w:r w:rsidRPr="00CB13B0">
              <w:t xml:space="preserve">–12): </w:t>
            </w:r>
            <w:r w:rsidR="00410FA5">
              <w:t>1 July</w:t>
            </w:r>
            <w:r w:rsidRPr="00CB13B0">
              <w:t xml:space="preserve"> 2010</w:t>
            </w:r>
          </w:p>
        </w:tc>
        <w:tc>
          <w:tcPr>
            <w:tcW w:w="1566" w:type="dxa"/>
            <w:tcBorders>
              <w:top w:val="single" w:sz="4" w:space="0" w:color="auto"/>
              <w:bottom w:val="single" w:sz="4" w:space="0" w:color="auto"/>
            </w:tcBorders>
            <w:shd w:val="clear" w:color="auto" w:fill="auto"/>
          </w:tcPr>
          <w:p w14:paraId="1820FD75" w14:textId="77777777" w:rsidR="00F168B3" w:rsidRPr="00CB13B0" w:rsidRDefault="00F168B3" w:rsidP="00F776F0">
            <w:pPr>
              <w:pStyle w:val="ENoteTableText"/>
            </w:pPr>
            <w:r w:rsidRPr="00CB13B0">
              <w:t>—</w:t>
            </w:r>
          </w:p>
        </w:tc>
      </w:tr>
      <w:tr w:rsidR="00F168B3" w:rsidRPr="00CB13B0" w14:paraId="75554F24" w14:textId="77777777" w:rsidTr="00F776F0">
        <w:trPr>
          <w:cantSplit/>
        </w:trPr>
        <w:tc>
          <w:tcPr>
            <w:tcW w:w="1695" w:type="dxa"/>
            <w:tcBorders>
              <w:top w:val="single" w:sz="4" w:space="0" w:color="auto"/>
              <w:bottom w:val="nil"/>
            </w:tcBorders>
            <w:shd w:val="clear" w:color="auto" w:fill="auto"/>
          </w:tcPr>
          <w:p w14:paraId="05DE11F9" w14:textId="77777777" w:rsidR="00F168B3" w:rsidRPr="00CB13B0" w:rsidRDefault="00F168B3" w:rsidP="00F776F0">
            <w:pPr>
              <w:pStyle w:val="ENoteTableText"/>
            </w:pPr>
            <w:r w:rsidRPr="00CB13B0">
              <w:lastRenderedPageBreak/>
              <w:t>Tax Laws Amendment (2010 Measures No.</w:t>
            </w:r>
            <w:r w:rsidR="0056271E" w:rsidRPr="00CB13B0">
              <w:t> </w:t>
            </w:r>
            <w:r w:rsidRPr="00CB13B0">
              <w:t>2) Act 2010</w:t>
            </w:r>
          </w:p>
        </w:tc>
        <w:tc>
          <w:tcPr>
            <w:tcW w:w="992" w:type="dxa"/>
            <w:tcBorders>
              <w:top w:val="single" w:sz="4" w:space="0" w:color="auto"/>
              <w:bottom w:val="nil"/>
            </w:tcBorders>
            <w:shd w:val="clear" w:color="auto" w:fill="auto"/>
          </w:tcPr>
          <w:p w14:paraId="33643F9F" w14:textId="77777777" w:rsidR="00F168B3" w:rsidRPr="00CB13B0" w:rsidRDefault="00F168B3" w:rsidP="00F776F0">
            <w:pPr>
              <w:pStyle w:val="ENoteTableText"/>
            </w:pPr>
            <w:r w:rsidRPr="00CB13B0">
              <w:t>75, 2010</w:t>
            </w:r>
          </w:p>
        </w:tc>
        <w:tc>
          <w:tcPr>
            <w:tcW w:w="992" w:type="dxa"/>
            <w:tcBorders>
              <w:top w:val="single" w:sz="4" w:space="0" w:color="auto"/>
              <w:bottom w:val="nil"/>
            </w:tcBorders>
            <w:shd w:val="clear" w:color="auto" w:fill="auto"/>
          </w:tcPr>
          <w:p w14:paraId="27E97926" w14:textId="77777777" w:rsidR="00F168B3" w:rsidRPr="00CB13B0" w:rsidRDefault="007E6237" w:rsidP="00F776F0">
            <w:pPr>
              <w:pStyle w:val="ENoteTableText"/>
            </w:pPr>
            <w:r w:rsidRPr="00CB13B0">
              <w:t>28 June</w:t>
            </w:r>
            <w:r w:rsidR="00F168B3" w:rsidRPr="00CB13B0">
              <w:t xml:space="preserve"> 2010</w:t>
            </w:r>
          </w:p>
        </w:tc>
        <w:tc>
          <w:tcPr>
            <w:tcW w:w="1843" w:type="dxa"/>
            <w:tcBorders>
              <w:top w:val="single" w:sz="4" w:space="0" w:color="auto"/>
              <w:bottom w:val="nil"/>
            </w:tcBorders>
            <w:shd w:val="clear" w:color="auto" w:fill="auto"/>
          </w:tcPr>
          <w:p w14:paraId="42D97E19" w14:textId="26D20AE2" w:rsidR="00F168B3" w:rsidRPr="00CB13B0" w:rsidRDefault="00F168B3" w:rsidP="00F776F0">
            <w:pPr>
              <w:pStyle w:val="ENoteTableText"/>
              <w:tabs>
                <w:tab w:val="left" w:pos="973"/>
              </w:tabs>
            </w:pPr>
            <w:r w:rsidRPr="00CB13B0">
              <w:t>Sch 1 (</w:t>
            </w:r>
            <w:r w:rsidR="00410FA5">
              <w:t>items 3</w:t>
            </w:r>
            <w:r w:rsidRPr="00CB13B0">
              <w:t>4, 35) and Sch 6 (</w:t>
            </w:r>
            <w:r w:rsidR="007E553F" w:rsidRPr="00CB13B0">
              <w:t>items 7</w:t>
            </w:r>
            <w:r w:rsidRPr="00CB13B0">
              <w:t xml:space="preserve">–10): </w:t>
            </w:r>
            <w:r w:rsidR="007E6237" w:rsidRPr="00CB13B0">
              <w:t>29 June</w:t>
            </w:r>
            <w:r w:rsidRPr="00CB13B0">
              <w:t xml:space="preserve"> 2010 (s 2(1) </w:t>
            </w:r>
            <w:r w:rsidR="00410FA5">
              <w:t>items 2</w:t>
            </w:r>
            <w:r w:rsidRPr="00CB13B0">
              <w:t>, 9)</w:t>
            </w:r>
            <w:r w:rsidRPr="00CB13B0">
              <w:br/>
              <w:t>Sch 2 (</w:t>
            </w:r>
            <w:r w:rsidR="00410FA5">
              <w:t>item 2</w:t>
            </w:r>
            <w:r w:rsidRPr="00CB13B0">
              <w:t xml:space="preserve">6): </w:t>
            </w:r>
            <w:r w:rsidR="00410FA5">
              <w:t>1 July</w:t>
            </w:r>
            <w:r w:rsidRPr="00CB13B0">
              <w:t xml:space="preserve"> 2010 (s 2(1) </w:t>
            </w:r>
            <w:r w:rsidR="00410FA5">
              <w:t>item 4</w:t>
            </w:r>
            <w:r w:rsidRPr="00CB13B0">
              <w:t>)</w:t>
            </w:r>
            <w:r w:rsidRPr="00CB13B0">
              <w:br/>
              <w:t>Sch 2 (</w:t>
            </w:r>
            <w:r w:rsidR="00410FA5">
              <w:t>item 2</w:t>
            </w:r>
            <w:r w:rsidRPr="00CB13B0">
              <w:t xml:space="preserve">7): never commenced (s 2(1) </w:t>
            </w:r>
            <w:r w:rsidR="00410FA5">
              <w:t>item 5</w:t>
            </w:r>
            <w:r w:rsidRPr="00CB13B0">
              <w:t>)</w:t>
            </w:r>
            <w:r w:rsidRPr="00CB13B0">
              <w:br/>
              <w:t>Sch 3, Sch 4 and Sch 5 (</w:t>
            </w:r>
            <w:r w:rsidR="00410FA5">
              <w:t>items 1</w:t>
            </w:r>
            <w:r w:rsidRPr="00CB13B0">
              <w:t xml:space="preserve">, 7–9): </w:t>
            </w:r>
            <w:r w:rsidR="007E6237" w:rsidRPr="00CB13B0">
              <w:t>28 June</w:t>
            </w:r>
            <w:r w:rsidRPr="00CB13B0">
              <w:t xml:space="preserve"> 2010 (s 2(1) </w:t>
            </w:r>
            <w:r w:rsidR="00410FA5">
              <w:t>items 6</w:t>
            </w:r>
            <w:r w:rsidRPr="00CB13B0">
              <w:t>, 7)</w:t>
            </w:r>
            <w:r w:rsidRPr="00CB13B0">
              <w:br/>
              <w:t>Sch 5 (</w:t>
            </w:r>
            <w:r w:rsidR="00410FA5">
              <w:t>items 1</w:t>
            </w:r>
            <w:r w:rsidRPr="00CB13B0">
              <w:t xml:space="preserve">0, 11): 1 Jan 2018 (s 2(1) </w:t>
            </w:r>
            <w:r w:rsidR="00410FA5">
              <w:t>item 8</w:t>
            </w:r>
            <w:r w:rsidRPr="00CB13B0">
              <w:t>)</w:t>
            </w:r>
          </w:p>
        </w:tc>
        <w:tc>
          <w:tcPr>
            <w:tcW w:w="1566" w:type="dxa"/>
            <w:tcBorders>
              <w:top w:val="single" w:sz="4" w:space="0" w:color="auto"/>
              <w:bottom w:val="nil"/>
            </w:tcBorders>
            <w:shd w:val="clear" w:color="auto" w:fill="auto"/>
          </w:tcPr>
          <w:p w14:paraId="2CC75003" w14:textId="495C1718" w:rsidR="00F168B3" w:rsidRPr="00CB13B0" w:rsidRDefault="00F168B3" w:rsidP="00F776F0">
            <w:pPr>
              <w:pStyle w:val="ENoteTableText"/>
            </w:pPr>
            <w:r w:rsidRPr="00CB13B0">
              <w:t>Sch. 1 (</w:t>
            </w:r>
            <w:r w:rsidR="00410FA5">
              <w:t>item 3</w:t>
            </w:r>
            <w:r w:rsidRPr="00CB13B0">
              <w:t>5), Sch. 3 (</w:t>
            </w:r>
            <w:r w:rsidR="00410FA5">
              <w:t>item 4</w:t>
            </w:r>
            <w:r w:rsidRPr="00CB13B0">
              <w:t>) and Sch. 4 (</w:t>
            </w:r>
            <w:r w:rsidR="00410FA5">
              <w:t>item 5</w:t>
            </w:r>
            <w:r w:rsidRPr="00CB13B0">
              <w:t>)</w:t>
            </w:r>
          </w:p>
        </w:tc>
      </w:tr>
      <w:tr w:rsidR="00F168B3" w:rsidRPr="00CB13B0" w14:paraId="02A80DCF" w14:textId="77777777" w:rsidTr="00F776F0">
        <w:trPr>
          <w:cantSplit/>
        </w:trPr>
        <w:tc>
          <w:tcPr>
            <w:tcW w:w="1695" w:type="dxa"/>
            <w:tcBorders>
              <w:top w:val="nil"/>
              <w:bottom w:val="nil"/>
            </w:tcBorders>
            <w:shd w:val="clear" w:color="auto" w:fill="auto"/>
          </w:tcPr>
          <w:p w14:paraId="64C9FFED"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346C1E03" w14:textId="77777777" w:rsidR="00F168B3" w:rsidRPr="00CB13B0" w:rsidRDefault="00F168B3" w:rsidP="00F776F0">
            <w:pPr>
              <w:pStyle w:val="ENoteTableText"/>
            </w:pPr>
          </w:p>
        </w:tc>
        <w:tc>
          <w:tcPr>
            <w:tcW w:w="992" w:type="dxa"/>
            <w:tcBorders>
              <w:top w:val="nil"/>
              <w:bottom w:val="nil"/>
            </w:tcBorders>
            <w:shd w:val="clear" w:color="auto" w:fill="auto"/>
          </w:tcPr>
          <w:p w14:paraId="32C816AF" w14:textId="77777777" w:rsidR="00F168B3" w:rsidRPr="00CB13B0" w:rsidRDefault="00F168B3" w:rsidP="00F776F0">
            <w:pPr>
              <w:pStyle w:val="ENoteTableText"/>
            </w:pPr>
          </w:p>
        </w:tc>
        <w:tc>
          <w:tcPr>
            <w:tcW w:w="1843" w:type="dxa"/>
            <w:tcBorders>
              <w:top w:val="nil"/>
              <w:bottom w:val="nil"/>
            </w:tcBorders>
            <w:shd w:val="clear" w:color="auto" w:fill="auto"/>
          </w:tcPr>
          <w:p w14:paraId="411AF6E4"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427E4EF6" w14:textId="77777777" w:rsidR="00F168B3" w:rsidRPr="00CB13B0" w:rsidRDefault="00F168B3" w:rsidP="00F776F0">
            <w:pPr>
              <w:pStyle w:val="ENoteTableText"/>
            </w:pPr>
          </w:p>
        </w:tc>
      </w:tr>
      <w:tr w:rsidR="00F168B3" w:rsidRPr="00CB13B0" w14:paraId="64E6A02C" w14:textId="77777777" w:rsidTr="00F776F0">
        <w:trPr>
          <w:cantSplit/>
        </w:trPr>
        <w:tc>
          <w:tcPr>
            <w:tcW w:w="1695" w:type="dxa"/>
            <w:tcBorders>
              <w:top w:val="nil"/>
              <w:bottom w:val="single" w:sz="4" w:space="0" w:color="auto"/>
            </w:tcBorders>
            <w:shd w:val="clear" w:color="auto" w:fill="auto"/>
          </w:tcPr>
          <w:p w14:paraId="04267AE5" w14:textId="356FEE62" w:rsidR="00F168B3" w:rsidRPr="00CB13B0" w:rsidRDefault="00F168B3" w:rsidP="00F776F0">
            <w:pPr>
              <w:pStyle w:val="ENoteTTi"/>
              <w:rPr>
                <w:rFonts w:eastAsiaTheme="minorHAnsi"/>
                <w:lang w:eastAsia="en-US"/>
              </w:rPr>
            </w:pPr>
            <w:r w:rsidRPr="00CB13B0">
              <w:t>Australian Charities and Not</w:t>
            </w:r>
            <w:r w:rsidR="00410FA5">
              <w:noBreakHyphen/>
            </w:r>
            <w:r w:rsidRPr="00CB13B0">
              <w:t>for</w:t>
            </w:r>
            <w:r w:rsidR="00410FA5">
              <w:noBreakHyphen/>
            </w:r>
            <w:r w:rsidRPr="00CB13B0">
              <w:t>profits Commission (Consequential and Transitional) Act 2012</w:t>
            </w:r>
          </w:p>
        </w:tc>
        <w:tc>
          <w:tcPr>
            <w:tcW w:w="992" w:type="dxa"/>
            <w:tcBorders>
              <w:top w:val="nil"/>
              <w:bottom w:val="single" w:sz="4" w:space="0" w:color="auto"/>
            </w:tcBorders>
            <w:shd w:val="clear" w:color="auto" w:fill="auto"/>
          </w:tcPr>
          <w:p w14:paraId="53455B9D" w14:textId="77777777" w:rsidR="00F168B3" w:rsidRPr="00CB13B0" w:rsidRDefault="00F168B3" w:rsidP="00F776F0">
            <w:pPr>
              <w:pStyle w:val="ENoteTableText"/>
            </w:pPr>
            <w:r w:rsidRPr="00CB13B0">
              <w:t>169, 2012</w:t>
            </w:r>
          </w:p>
        </w:tc>
        <w:tc>
          <w:tcPr>
            <w:tcW w:w="992" w:type="dxa"/>
            <w:tcBorders>
              <w:top w:val="nil"/>
              <w:bottom w:val="single" w:sz="4" w:space="0" w:color="auto"/>
            </w:tcBorders>
            <w:shd w:val="clear" w:color="auto" w:fill="auto"/>
          </w:tcPr>
          <w:p w14:paraId="26D87E41" w14:textId="77777777" w:rsidR="00F168B3" w:rsidRPr="00CB13B0" w:rsidRDefault="00F168B3" w:rsidP="00F776F0">
            <w:pPr>
              <w:pStyle w:val="ENoteTableText"/>
            </w:pPr>
            <w:r w:rsidRPr="00CB13B0">
              <w:t>3 Dec 2012</w:t>
            </w:r>
          </w:p>
        </w:tc>
        <w:tc>
          <w:tcPr>
            <w:tcW w:w="1843" w:type="dxa"/>
            <w:tcBorders>
              <w:top w:val="nil"/>
              <w:bottom w:val="single" w:sz="4" w:space="0" w:color="auto"/>
            </w:tcBorders>
            <w:shd w:val="clear" w:color="auto" w:fill="auto"/>
          </w:tcPr>
          <w:p w14:paraId="5A704134" w14:textId="1E3FD06B" w:rsidR="00F168B3" w:rsidRPr="00CB13B0" w:rsidRDefault="00F168B3" w:rsidP="00F776F0">
            <w:pPr>
              <w:pStyle w:val="ENoteTableText"/>
              <w:rPr>
                <w:noProof/>
              </w:rPr>
            </w:pPr>
            <w:r w:rsidRPr="00CB13B0">
              <w:rPr>
                <w:noProof/>
              </w:rPr>
              <w:t>Schedule</w:t>
            </w:r>
            <w:r w:rsidR="0056271E" w:rsidRPr="00CB13B0">
              <w:rPr>
                <w:noProof/>
              </w:rPr>
              <w:t> </w:t>
            </w:r>
            <w:r w:rsidRPr="00CB13B0">
              <w:rPr>
                <w:noProof/>
              </w:rPr>
              <w:t>2 (</w:t>
            </w:r>
            <w:r w:rsidR="00410FA5">
              <w:rPr>
                <w:noProof/>
              </w:rPr>
              <w:t>item 4</w:t>
            </w:r>
            <w:r w:rsidRPr="00CB13B0">
              <w:rPr>
                <w:noProof/>
              </w:rPr>
              <w:t>1): 3 Dec 2012 (</w:t>
            </w:r>
            <w:r w:rsidRPr="00CB13B0">
              <w:rPr>
                <w:i/>
                <w:noProof/>
              </w:rPr>
              <w:t xml:space="preserve">see </w:t>
            </w:r>
            <w:r w:rsidRPr="00CB13B0">
              <w:rPr>
                <w:noProof/>
              </w:rPr>
              <w:t>s. 2(1))</w:t>
            </w:r>
          </w:p>
        </w:tc>
        <w:tc>
          <w:tcPr>
            <w:tcW w:w="1566" w:type="dxa"/>
            <w:tcBorders>
              <w:top w:val="nil"/>
              <w:bottom w:val="single" w:sz="4" w:space="0" w:color="auto"/>
            </w:tcBorders>
            <w:shd w:val="clear" w:color="auto" w:fill="auto"/>
          </w:tcPr>
          <w:p w14:paraId="1F824D92" w14:textId="77777777" w:rsidR="00F168B3" w:rsidRPr="00CB13B0" w:rsidRDefault="00F168B3" w:rsidP="00F776F0">
            <w:pPr>
              <w:pStyle w:val="ENoteTableText"/>
            </w:pPr>
            <w:r w:rsidRPr="00CB13B0">
              <w:t>—</w:t>
            </w:r>
          </w:p>
        </w:tc>
      </w:tr>
      <w:tr w:rsidR="00F168B3" w:rsidRPr="00CB13B0" w14:paraId="4CB360BE" w14:textId="77777777" w:rsidTr="00F776F0">
        <w:trPr>
          <w:cantSplit/>
        </w:trPr>
        <w:tc>
          <w:tcPr>
            <w:tcW w:w="1695" w:type="dxa"/>
            <w:tcBorders>
              <w:top w:val="single" w:sz="4" w:space="0" w:color="auto"/>
              <w:bottom w:val="single" w:sz="4" w:space="0" w:color="auto"/>
            </w:tcBorders>
            <w:shd w:val="clear" w:color="auto" w:fill="auto"/>
          </w:tcPr>
          <w:p w14:paraId="7E9B926B" w14:textId="77777777" w:rsidR="00F168B3" w:rsidRPr="00CB13B0" w:rsidRDefault="00F168B3" w:rsidP="00F776F0">
            <w:pPr>
              <w:pStyle w:val="ENoteTableText"/>
            </w:pPr>
            <w:r w:rsidRPr="00CB13B0">
              <w:t>Tax Laws Amendment (Transfer of Provisions) Act 2010</w:t>
            </w:r>
          </w:p>
        </w:tc>
        <w:tc>
          <w:tcPr>
            <w:tcW w:w="992" w:type="dxa"/>
            <w:tcBorders>
              <w:top w:val="single" w:sz="4" w:space="0" w:color="auto"/>
              <w:bottom w:val="single" w:sz="4" w:space="0" w:color="auto"/>
            </w:tcBorders>
            <w:shd w:val="clear" w:color="auto" w:fill="auto"/>
          </w:tcPr>
          <w:p w14:paraId="314D1C4A" w14:textId="77777777" w:rsidR="00F168B3" w:rsidRPr="00CB13B0" w:rsidRDefault="00F168B3" w:rsidP="00F776F0">
            <w:pPr>
              <w:pStyle w:val="ENoteTableText"/>
            </w:pPr>
            <w:r w:rsidRPr="00CB13B0">
              <w:t>79, 2010</w:t>
            </w:r>
          </w:p>
        </w:tc>
        <w:tc>
          <w:tcPr>
            <w:tcW w:w="992" w:type="dxa"/>
            <w:tcBorders>
              <w:top w:val="single" w:sz="4" w:space="0" w:color="auto"/>
              <w:bottom w:val="single" w:sz="4" w:space="0" w:color="auto"/>
            </w:tcBorders>
            <w:shd w:val="clear" w:color="auto" w:fill="auto"/>
          </w:tcPr>
          <w:p w14:paraId="764321D0" w14:textId="77777777" w:rsidR="00F168B3" w:rsidRPr="00CB13B0" w:rsidRDefault="007E6237" w:rsidP="00F776F0">
            <w:pPr>
              <w:pStyle w:val="ENoteTableText"/>
            </w:pPr>
            <w:r w:rsidRPr="00CB13B0">
              <w:t>29 June</w:t>
            </w:r>
            <w:r w:rsidR="00F168B3" w:rsidRPr="00CB13B0">
              <w:t xml:space="preserve"> 2010</w:t>
            </w:r>
          </w:p>
        </w:tc>
        <w:tc>
          <w:tcPr>
            <w:tcW w:w="1843" w:type="dxa"/>
            <w:tcBorders>
              <w:top w:val="single" w:sz="4" w:space="0" w:color="auto"/>
              <w:bottom w:val="single" w:sz="4" w:space="0" w:color="auto"/>
            </w:tcBorders>
            <w:shd w:val="clear" w:color="auto" w:fill="auto"/>
          </w:tcPr>
          <w:p w14:paraId="08752E17" w14:textId="6C37C8E0" w:rsidR="00F168B3" w:rsidRPr="00CB13B0" w:rsidRDefault="00F168B3" w:rsidP="00F776F0">
            <w:pPr>
              <w:pStyle w:val="ENoteTableText"/>
            </w:pPr>
            <w:r w:rsidRPr="00CB13B0">
              <w:t>Sch 1 (</w:t>
            </w:r>
            <w:r w:rsidR="00410FA5">
              <w:t>items 3</w:t>
            </w:r>
            <w:r w:rsidRPr="00CB13B0">
              <w:t>–5, 27–32), Sch 2 (</w:t>
            </w:r>
            <w:r w:rsidR="00410FA5">
              <w:t>items 2</w:t>
            </w:r>
            <w:r w:rsidRPr="00CB13B0">
              <w:t>–8, 17–45), Sch 3 (</w:t>
            </w:r>
            <w:r w:rsidR="00410FA5">
              <w:t>items 2</w:t>
            </w:r>
            <w:r w:rsidRPr="00CB13B0">
              <w:t>–59), Sch 4 (</w:t>
            </w:r>
            <w:r w:rsidR="00410FA5">
              <w:t>items 2</w:t>
            </w:r>
            <w:r w:rsidRPr="00CB13B0">
              <w:t>–6, 38–46, 51) and Sch 5 (</w:t>
            </w:r>
            <w:r w:rsidR="00410FA5">
              <w:t>items 2</w:t>
            </w:r>
            <w:r w:rsidRPr="00CB13B0">
              <w:t xml:space="preserve">, 6–13): </w:t>
            </w:r>
            <w:r w:rsidR="00410FA5">
              <w:t>1 July</w:t>
            </w:r>
            <w:r w:rsidRPr="00CB13B0">
              <w:t xml:space="preserve"> 2010 (s 2(1) </w:t>
            </w:r>
            <w:r w:rsidR="00410FA5">
              <w:t>items 2</w:t>
            </w:r>
            <w:r w:rsidRPr="00CB13B0">
              <w:t>–4)</w:t>
            </w:r>
          </w:p>
        </w:tc>
        <w:tc>
          <w:tcPr>
            <w:tcW w:w="1566" w:type="dxa"/>
            <w:tcBorders>
              <w:top w:val="single" w:sz="4" w:space="0" w:color="auto"/>
              <w:bottom w:val="single" w:sz="4" w:space="0" w:color="auto"/>
            </w:tcBorders>
            <w:shd w:val="clear" w:color="auto" w:fill="auto"/>
          </w:tcPr>
          <w:p w14:paraId="1275CFD9" w14:textId="0F732055" w:rsidR="00F168B3" w:rsidRPr="00CB13B0" w:rsidRDefault="00F168B3" w:rsidP="00F776F0">
            <w:pPr>
              <w:pStyle w:val="ENoteTableText"/>
            </w:pPr>
            <w:r w:rsidRPr="00CB13B0">
              <w:t>Sch 4 (</w:t>
            </w:r>
            <w:r w:rsidR="00410FA5">
              <w:t>item 5</w:t>
            </w:r>
            <w:r w:rsidRPr="00CB13B0">
              <w:t>1) and Sch 5 (</w:t>
            </w:r>
            <w:r w:rsidR="00410FA5">
              <w:t>item 1</w:t>
            </w:r>
            <w:r w:rsidRPr="00CB13B0">
              <w:t>3)</w:t>
            </w:r>
          </w:p>
        </w:tc>
      </w:tr>
      <w:tr w:rsidR="00F168B3" w:rsidRPr="00CB13B0" w14:paraId="5A25DD2E" w14:textId="77777777" w:rsidTr="00F776F0">
        <w:trPr>
          <w:cantSplit/>
        </w:trPr>
        <w:tc>
          <w:tcPr>
            <w:tcW w:w="1695" w:type="dxa"/>
            <w:tcBorders>
              <w:top w:val="single" w:sz="4" w:space="0" w:color="auto"/>
              <w:bottom w:val="nil"/>
            </w:tcBorders>
            <w:shd w:val="clear" w:color="auto" w:fill="auto"/>
          </w:tcPr>
          <w:p w14:paraId="1893399C" w14:textId="77777777" w:rsidR="00F168B3" w:rsidRPr="00CB13B0" w:rsidRDefault="00F168B3" w:rsidP="00F776F0">
            <w:pPr>
              <w:pStyle w:val="ENoteTableText"/>
            </w:pPr>
            <w:r w:rsidRPr="00CB13B0">
              <w:t>Tax Laws Amendment (2010 Measures No.</w:t>
            </w:r>
            <w:r w:rsidR="0056271E" w:rsidRPr="00CB13B0">
              <w:t> </w:t>
            </w:r>
            <w:r w:rsidRPr="00CB13B0">
              <w:t>3) Act 2010</w:t>
            </w:r>
          </w:p>
        </w:tc>
        <w:tc>
          <w:tcPr>
            <w:tcW w:w="992" w:type="dxa"/>
            <w:tcBorders>
              <w:top w:val="single" w:sz="4" w:space="0" w:color="auto"/>
              <w:bottom w:val="nil"/>
            </w:tcBorders>
            <w:shd w:val="clear" w:color="auto" w:fill="auto"/>
          </w:tcPr>
          <w:p w14:paraId="6315CE51" w14:textId="77777777" w:rsidR="00F168B3" w:rsidRPr="00CB13B0" w:rsidRDefault="00F168B3" w:rsidP="00F776F0">
            <w:pPr>
              <w:pStyle w:val="ENoteTableText"/>
            </w:pPr>
            <w:r w:rsidRPr="00CB13B0">
              <w:t>90, 2010</w:t>
            </w:r>
          </w:p>
        </w:tc>
        <w:tc>
          <w:tcPr>
            <w:tcW w:w="992" w:type="dxa"/>
            <w:tcBorders>
              <w:top w:val="single" w:sz="4" w:space="0" w:color="auto"/>
              <w:bottom w:val="nil"/>
            </w:tcBorders>
            <w:shd w:val="clear" w:color="auto" w:fill="auto"/>
          </w:tcPr>
          <w:p w14:paraId="5698DF8D" w14:textId="77777777" w:rsidR="00F168B3" w:rsidRPr="00CB13B0" w:rsidRDefault="007E6237" w:rsidP="00F776F0">
            <w:pPr>
              <w:pStyle w:val="ENoteTableText"/>
            </w:pPr>
            <w:r w:rsidRPr="00CB13B0">
              <w:t>29 June</w:t>
            </w:r>
            <w:r w:rsidR="00F168B3" w:rsidRPr="00CB13B0">
              <w:t xml:space="preserve"> 2010</w:t>
            </w:r>
          </w:p>
        </w:tc>
        <w:tc>
          <w:tcPr>
            <w:tcW w:w="1843" w:type="dxa"/>
            <w:tcBorders>
              <w:top w:val="single" w:sz="4" w:space="0" w:color="auto"/>
              <w:bottom w:val="nil"/>
            </w:tcBorders>
            <w:shd w:val="clear" w:color="auto" w:fill="auto"/>
          </w:tcPr>
          <w:p w14:paraId="41C5142A" w14:textId="51A8C629" w:rsidR="00F168B3" w:rsidRPr="00CB13B0" w:rsidRDefault="00F168B3" w:rsidP="00F776F0">
            <w:pPr>
              <w:pStyle w:val="ENoteTableText"/>
            </w:pPr>
            <w:r w:rsidRPr="00CB13B0">
              <w:t>Sch 2, Sch 4 (</w:t>
            </w:r>
            <w:r w:rsidR="00410FA5">
              <w:t>items 5</w:t>
            </w:r>
            <w:r w:rsidRPr="00CB13B0">
              <w:t>–8) and Sch 5 (</w:t>
            </w:r>
            <w:r w:rsidR="00410FA5">
              <w:t>items 1</w:t>
            </w:r>
            <w:r w:rsidRPr="00CB13B0">
              <w:t xml:space="preserve">–3, 6–8): </w:t>
            </w:r>
            <w:r w:rsidR="007E6237" w:rsidRPr="00CB13B0">
              <w:t>29 June</w:t>
            </w:r>
            <w:r w:rsidRPr="00CB13B0">
              <w:t xml:space="preserve"> 2010 (s 2(1) </w:t>
            </w:r>
            <w:r w:rsidR="00410FA5">
              <w:t>item 3</w:t>
            </w:r>
            <w:r w:rsidRPr="00CB13B0">
              <w:t>)</w:t>
            </w:r>
          </w:p>
        </w:tc>
        <w:tc>
          <w:tcPr>
            <w:tcW w:w="1566" w:type="dxa"/>
            <w:tcBorders>
              <w:top w:val="single" w:sz="4" w:space="0" w:color="auto"/>
              <w:bottom w:val="nil"/>
            </w:tcBorders>
            <w:shd w:val="clear" w:color="auto" w:fill="auto"/>
          </w:tcPr>
          <w:p w14:paraId="40A37755" w14:textId="1D419842" w:rsidR="00F168B3" w:rsidRPr="00CB13B0" w:rsidRDefault="00F168B3" w:rsidP="00F776F0">
            <w:pPr>
              <w:pStyle w:val="ENoteTableText"/>
            </w:pPr>
            <w:r w:rsidRPr="00CB13B0">
              <w:t>Sch 2 (</w:t>
            </w:r>
            <w:r w:rsidR="00222892" w:rsidRPr="00CB13B0">
              <w:t>item 9</w:t>
            </w:r>
            <w:r w:rsidRPr="00CB13B0">
              <w:t>), Sch 4 (</w:t>
            </w:r>
            <w:r w:rsidR="00410FA5">
              <w:t>item 8</w:t>
            </w:r>
            <w:r w:rsidRPr="00CB13B0">
              <w:t>) and Sch 5 (</w:t>
            </w:r>
            <w:r w:rsidR="00410FA5">
              <w:t>items 6</w:t>
            </w:r>
            <w:r w:rsidRPr="00CB13B0">
              <w:t>–8)</w:t>
            </w:r>
          </w:p>
        </w:tc>
      </w:tr>
      <w:tr w:rsidR="00F168B3" w:rsidRPr="00CB13B0" w14:paraId="61F3F38C" w14:textId="77777777" w:rsidTr="00F776F0">
        <w:trPr>
          <w:cantSplit/>
        </w:trPr>
        <w:tc>
          <w:tcPr>
            <w:tcW w:w="1695" w:type="dxa"/>
            <w:tcBorders>
              <w:top w:val="nil"/>
              <w:bottom w:val="nil"/>
            </w:tcBorders>
            <w:shd w:val="clear" w:color="auto" w:fill="auto"/>
          </w:tcPr>
          <w:p w14:paraId="79A31DBA"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01B8579E" w14:textId="77777777" w:rsidR="00F168B3" w:rsidRPr="00CB13B0" w:rsidRDefault="00F168B3" w:rsidP="00F776F0">
            <w:pPr>
              <w:pStyle w:val="ENoteTableText"/>
            </w:pPr>
          </w:p>
        </w:tc>
        <w:tc>
          <w:tcPr>
            <w:tcW w:w="992" w:type="dxa"/>
            <w:tcBorders>
              <w:top w:val="nil"/>
              <w:bottom w:val="nil"/>
            </w:tcBorders>
            <w:shd w:val="clear" w:color="auto" w:fill="auto"/>
          </w:tcPr>
          <w:p w14:paraId="1806035F" w14:textId="77777777" w:rsidR="00F168B3" w:rsidRPr="00CB13B0" w:rsidRDefault="00F168B3" w:rsidP="00F776F0">
            <w:pPr>
              <w:pStyle w:val="ENoteTableText"/>
            </w:pPr>
          </w:p>
        </w:tc>
        <w:tc>
          <w:tcPr>
            <w:tcW w:w="1843" w:type="dxa"/>
            <w:tcBorders>
              <w:top w:val="nil"/>
              <w:bottom w:val="nil"/>
            </w:tcBorders>
            <w:shd w:val="clear" w:color="auto" w:fill="auto"/>
          </w:tcPr>
          <w:p w14:paraId="39BC051E"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7D1D23D1" w14:textId="77777777" w:rsidR="00F168B3" w:rsidRPr="00CB13B0" w:rsidRDefault="00F168B3" w:rsidP="00F776F0">
            <w:pPr>
              <w:pStyle w:val="ENoteTableText"/>
            </w:pPr>
          </w:p>
        </w:tc>
      </w:tr>
      <w:tr w:rsidR="00F168B3" w:rsidRPr="00CB13B0" w14:paraId="5F45D2E4" w14:textId="77777777" w:rsidTr="00F776F0">
        <w:trPr>
          <w:cantSplit/>
        </w:trPr>
        <w:tc>
          <w:tcPr>
            <w:tcW w:w="1695" w:type="dxa"/>
            <w:tcBorders>
              <w:top w:val="nil"/>
              <w:bottom w:val="nil"/>
            </w:tcBorders>
            <w:shd w:val="clear" w:color="auto" w:fill="auto"/>
          </w:tcPr>
          <w:p w14:paraId="66D32DFB" w14:textId="77777777" w:rsidR="00F168B3" w:rsidRPr="00CB13B0" w:rsidRDefault="00F168B3" w:rsidP="00F776F0">
            <w:pPr>
              <w:pStyle w:val="ENoteTTi"/>
              <w:rPr>
                <w:rFonts w:eastAsiaTheme="minorHAnsi"/>
                <w:lang w:eastAsia="en-US"/>
              </w:rPr>
            </w:pPr>
            <w:r w:rsidRPr="00CB13B0">
              <w:t>Tax Laws Amendment (2011 Measures No.</w:t>
            </w:r>
            <w:r w:rsidR="0056271E" w:rsidRPr="00CB13B0">
              <w:t> </w:t>
            </w:r>
            <w:r w:rsidRPr="00CB13B0">
              <w:t>9) Act 2012</w:t>
            </w:r>
          </w:p>
        </w:tc>
        <w:tc>
          <w:tcPr>
            <w:tcW w:w="992" w:type="dxa"/>
            <w:tcBorders>
              <w:top w:val="nil"/>
              <w:bottom w:val="nil"/>
            </w:tcBorders>
            <w:shd w:val="clear" w:color="auto" w:fill="auto"/>
          </w:tcPr>
          <w:p w14:paraId="4E97D425" w14:textId="77777777" w:rsidR="00F168B3" w:rsidRPr="00CB13B0" w:rsidRDefault="00F168B3" w:rsidP="00F776F0">
            <w:pPr>
              <w:pStyle w:val="ENoteTableText"/>
            </w:pPr>
            <w:r w:rsidRPr="00CB13B0">
              <w:t>12, 2012</w:t>
            </w:r>
          </w:p>
        </w:tc>
        <w:tc>
          <w:tcPr>
            <w:tcW w:w="992" w:type="dxa"/>
            <w:tcBorders>
              <w:top w:val="nil"/>
              <w:bottom w:val="nil"/>
            </w:tcBorders>
            <w:shd w:val="clear" w:color="auto" w:fill="auto"/>
          </w:tcPr>
          <w:p w14:paraId="31B260BD" w14:textId="77777777" w:rsidR="00F168B3" w:rsidRPr="00CB13B0" w:rsidRDefault="00F168B3" w:rsidP="00F776F0">
            <w:pPr>
              <w:pStyle w:val="ENoteTableText"/>
            </w:pPr>
            <w:r w:rsidRPr="00CB13B0">
              <w:t>21 Mar 2012</w:t>
            </w:r>
          </w:p>
        </w:tc>
        <w:tc>
          <w:tcPr>
            <w:tcW w:w="1843" w:type="dxa"/>
            <w:tcBorders>
              <w:top w:val="nil"/>
              <w:bottom w:val="nil"/>
            </w:tcBorders>
            <w:shd w:val="clear" w:color="auto" w:fill="auto"/>
          </w:tcPr>
          <w:p w14:paraId="23360F93" w14:textId="1517D859" w:rsidR="00F168B3" w:rsidRPr="00CB13B0" w:rsidRDefault="00F168B3" w:rsidP="00F776F0">
            <w:pPr>
              <w:pStyle w:val="ENoteTableText"/>
              <w:rPr>
                <w:noProof/>
              </w:rPr>
            </w:pPr>
            <w:r w:rsidRPr="00CB13B0">
              <w:t>Sch 6 (</w:t>
            </w:r>
            <w:r w:rsidR="00410FA5">
              <w:t>item 1</w:t>
            </w:r>
            <w:r w:rsidRPr="00CB13B0">
              <w:t xml:space="preserve">90): 21 Mar 2012 (s 2(1) </w:t>
            </w:r>
            <w:r w:rsidR="00410FA5">
              <w:t>item 3</w:t>
            </w:r>
            <w:r w:rsidRPr="00CB13B0">
              <w:t>1)</w:t>
            </w:r>
          </w:p>
        </w:tc>
        <w:tc>
          <w:tcPr>
            <w:tcW w:w="1566" w:type="dxa"/>
            <w:tcBorders>
              <w:top w:val="nil"/>
              <w:bottom w:val="nil"/>
            </w:tcBorders>
            <w:shd w:val="clear" w:color="auto" w:fill="auto"/>
          </w:tcPr>
          <w:p w14:paraId="6C0036DE" w14:textId="77777777" w:rsidR="00F168B3" w:rsidRPr="00CB13B0" w:rsidRDefault="00F168B3" w:rsidP="00F776F0">
            <w:pPr>
              <w:pStyle w:val="ENoteTableText"/>
            </w:pPr>
            <w:r w:rsidRPr="00CB13B0">
              <w:t>—</w:t>
            </w:r>
          </w:p>
        </w:tc>
      </w:tr>
      <w:tr w:rsidR="00F168B3" w:rsidRPr="00CB13B0" w14:paraId="6C085E56" w14:textId="77777777" w:rsidTr="00F776F0">
        <w:trPr>
          <w:cantSplit/>
        </w:trPr>
        <w:tc>
          <w:tcPr>
            <w:tcW w:w="1695" w:type="dxa"/>
            <w:tcBorders>
              <w:top w:val="nil"/>
              <w:bottom w:val="nil"/>
            </w:tcBorders>
            <w:shd w:val="clear" w:color="auto" w:fill="auto"/>
          </w:tcPr>
          <w:p w14:paraId="14B85291" w14:textId="77777777" w:rsidR="00F168B3" w:rsidRPr="00CB13B0" w:rsidRDefault="00F168B3" w:rsidP="00F776F0">
            <w:pPr>
              <w:pStyle w:val="ENoteTTi"/>
            </w:pPr>
            <w:r w:rsidRPr="00CB13B0">
              <w:t>Tax Laws Amendment (New Tax System for Managed Investment Trusts) Act 2016</w:t>
            </w:r>
          </w:p>
        </w:tc>
        <w:tc>
          <w:tcPr>
            <w:tcW w:w="992" w:type="dxa"/>
            <w:tcBorders>
              <w:top w:val="nil"/>
              <w:bottom w:val="nil"/>
            </w:tcBorders>
            <w:shd w:val="clear" w:color="auto" w:fill="auto"/>
          </w:tcPr>
          <w:p w14:paraId="7E444111" w14:textId="77777777" w:rsidR="00F168B3" w:rsidRPr="00CB13B0" w:rsidRDefault="00F168B3" w:rsidP="00F776F0">
            <w:pPr>
              <w:pStyle w:val="ENoteTableText"/>
            </w:pPr>
            <w:r w:rsidRPr="00CB13B0">
              <w:t>53, 2016</w:t>
            </w:r>
          </w:p>
        </w:tc>
        <w:tc>
          <w:tcPr>
            <w:tcW w:w="992" w:type="dxa"/>
            <w:tcBorders>
              <w:top w:val="nil"/>
              <w:bottom w:val="nil"/>
            </w:tcBorders>
            <w:shd w:val="clear" w:color="auto" w:fill="auto"/>
          </w:tcPr>
          <w:p w14:paraId="1B811274" w14:textId="77777777" w:rsidR="00F168B3" w:rsidRPr="00CB13B0" w:rsidRDefault="00F168B3" w:rsidP="00F776F0">
            <w:pPr>
              <w:pStyle w:val="ENoteTableText"/>
            </w:pPr>
            <w:r w:rsidRPr="00CB13B0">
              <w:t>5</w:t>
            </w:r>
            <w:r w:rsidR="0056271E" w:rsidRPr="00CB13B0">
              <w:t> </w:t>
            </w:r>
            <w:r w:rsidRPr="00CB13B0">
              <w:t>May 2016</w:t>
            </w:r>
          </w:p>
        </w:tc>
        <w:tc>
          <w:tcPr>
            <w:tcW w:w="1843" w:type="dxa"/>
            <w:tcBorders>
              <w:top w:val="nil"/>
              <w:bottom w:val="nil"/>
            </w:tcBorders>
            <w:shd w:val="clear" w:color="auto" w:fill="auto"/>
          </w:tcPr>
          <w:p w14:paraId="41ADA78F" w14:textId="22561E46" w:rsidR="00F168B3" w:rsidRPr="00CB13B0" w:rsidRDefault="00F168B3" w:rsidP="00F776F0">
            <w:pPr>
              <w:pStyle w:val="ENoteTableText"/>
            </w:pPr>
            <w:r w:rsidRPr="00CB13B0">
              <w:t>Sch 6 (</w:t>
            </w:r>
            <w:r w:rsidR="00410FA5">
              <w:t>item 6</w:t>
            </w:r>
            <w:r w:rsidRPr="00CB13B0">
              <w:t>9) and Sch 8 (</w:t>
            </w:r>
            <w:r w:rsidR="00410FA5">
              <w:t>item 1</w:t>
            </w:r>
            <w:r w:rsidRPr="00CB13B0">
              <w:t>): 5</w:t>
            </w:r>
            <w:r w:rsidR="0056271E" w:rsidRPr="00CB13B0">
              <w:t> </w:t>
            </w:r>
            <w:r w:rsidRPr="00CB13B0">
              <w:t xml:space="preserve">May 2016 (s 2(1) </w:t>
            </w:r>
            <w:r w:rsidR="00410FA5">
              <w:t>items 2</w:t>
            </w:r>
            <w:r w:rsidRPr="00CB13B0">
              <w:t>, 4)</w:t>
            </w:r>
          </w:p>
        </w:tc>
        <w:tc>
          <w:tcPr>
            <w:tcW w:w="1566" w:type="dxa"/>
            <w:tcBorders>
              <w:top w:val="nil"/>
              <w:bottom w:val="nil"/>
            </w:tcBorders>
            <w:shd w:val="clear" w:color="auto" w:fill="auto"/>
          </w:tcPr>
          <w:p w14:paraId="3E01F45D" w14:textId="66F84AB3" w:rsidR="00F168B3" w:rsidRPr="00CB13B0" w:rsidRDefault="00F168B3" w:rsidP="00F776F0">
            <w:pPr>
              <w:pStyle w:val="ENoteTableText"/>
            </w:pPr>
            <w:r w:rsidRPr="00CB13B0">
              <w:t>Sch 8 (</w:t>
            </w:r>
            <w:r w:rsidR="00410FA5">
              <w:t>item 1</w:t>
            </w:r>
            <w:r w:rsidRPr="00CB13B0">
              <w:t>)</w:t>
            </w:r>
          </w:p>
        </w:tc>
      </w:tr>
      <w:tr w:rsidR="00F168B3" w:rsidRPr="00CB13B0" w14:paraId="5B1D1FE1" w14:textId="77777777" w:rsidTr="00F776F0">
        <w:trPr>
          <w:cantSplit/>
        </w:trPr>
        <w:tc>
          <w:tcPr>
            <w:tcW w:w="1695" w:type="dxa"/>
            <w:tcBorders>
              <w:top w:val="nil"/>
              <w:bottom w:val="nil"/>
            </w:tcBorders>
            <w:shd w:val="clear" w:color="auto" w:fill="auto"/>
          </w:tcPr>
          <w:p w14:paraId="1817FF2F" w14:textId="77777777" w:rsidR="00F168B3" w:rsidRPr="00CB13B0" w:rsidRDefault="00F168B3" w:rsidP="00F776F0">
            <w:pPr>
              <w:pStyle w:val="ENoteTTIndentHeadingSub"/>
            </w:pPr>
            <w:r w:rsidRPr="00CB13B0">
              <w:t>as amended by</w:t>
            </w:r>
          </w:p>
        </w:tc>
        <w:tc>
          <w:tcPr>
            <w:tcW w:w="992" w:type="dxa"/>
            <w:tcBorders>
              <w:top w:val="nil"/>
              <w:bottom w:val="nil"/>
            </w:tcBorders>
            <w:shd w:val="clear" w:color="auto" w:fill="auto"/>
          </w:tcPr>
          <w:p w14:paraId="6BA55DF3" w14:textId="77777777" w:rsidR="00F168B3" w:rsidRPr="00CB13B0" w:rsidRDefault="00F168B3" w:rsidP="00F776F0">
            <w:pPr>
              <w:pStyle w:val="ENoteTableText"/>
            </w:pPr>
          </w:p>
        </w:tc>
        <w:tc>
          <w:tcPr>
            <w:tcW w:w="992" w:type="dxa"/>
            <w:tcBorders>
              <w:top w:val="nil"/>
              <w:bottom w:val="nil"/>
            </w:tcBorders>
            <w:shd w:val="clear" w:color="auto" w:fill="auto"/>
          </w:tcPr>
          <w:p w14:paraId="4212361A" w14:textId="77777777" w:rsidR="00F168B3" w:rsidRPr="00CB13B0" w:rsidRDefault="00F168B3" w:rsidP="00F776F0">
            <w:pPr>
              <w:pStyle w:val="ENoteTableText"/>
            </w:pPr>
          </w:p>
        </w:tc>
        <w:tc>
          <w:tcPr>
            <w:tcW w:w="1843" w:type="dxa"/>
            <w:tcBorders>
              <w:top w:val="nil"/>
              <w:bottom w:val="nil"/>
            </w:tcBorders>
            <w:shd w:val="clear" w:color="auto" w:fill="auto"/>
          </w:tcPr>
          <w:p w14:paraId="4FB262FA" w14:textId="77777777" w:rsidR="00F168B3" w:rsidRPr="00CB13B0" w:rsidRDefault="00F168B3" w:rsidP="00F776F0">
            <w:pPr>
              <w:pStyle w:val="ENoteTableText"/>
            </w:pPr>
          </w:p>
        </w:tc>
        <w:tc>
          <w:tcPr>
            <w:tcW w:w="1566" w:type="dxa"/>
            <w:tcBorders>
              <w:top w:val="nil"/>
              <w:bottom w:val="nil"/>
            </w:tcBorders>
            <w:shd w:val="clear" w:color="auto" w:fill="auto"/>
          </w:tcPr>
          <w:p w14:paraId="098C015E" w14:textId="77777777" w:rsidR="00F168B3" w:rsidRPr="00CB13B0" w:rsidRDefault="00F168B3" w:rsidP="00F776F0">
            <w:pPr>
              <w:pStyle w:val="ENoteTableText"/>
            </w:pPr>
          </w:p>
        </w:tc>
      </w:tr>
      <w:tr w:rsidR="00F168B3" w:rsidRPr="00CB13B0" w14:paraId="0CE23FF9" w14:textId="77777777" w:rsidTr="00F776F0">
        <w:trPr>
          <w:cantSplit/>
        </w:trPr>
        <w:tc>
          <w:tcPr>
            <w:tcW w:w="1695" w:type="dxa"/>
            <w:tcBorders>
              <w:top w:val="nil"/>
              <w:bottom w:val="single" w:sz="4" w:space="0" w:color="auto"/>
            </w:tcBorders>
            <w:shd w:val="clear" w:color="auto" w:fill="auto"/>
          </w:tcPr>
          <w:p w14:paraId="075CE571" w14:textId="77777777" w:rsidR="00F168B3" w:rsidRPr="00CB13B0" w:rsidRDefault="00F168B3" w:rsidP="00F776F0">
            <w:pPr>
              <w:pStyle w:val="ENoteTTiSub"/>
            </w:pPr>
            <w:r w:rsidRPr="00CB13B0">
              <w:t>Treasury Laws Amendment (2018 Measures No.</w:t>
            </w:r>
            <w:r w:rsidR="0056271E" w:rsidRPr="00CB13B0">
              <w:t> </w:t>
            </w:r>
            <w:r w:rsidRPr="00CB13B0">
              <w:t>5) Act 2019</w:t>
            </w:r>
          </w:p>
        </w:tc>
        <w:tc>
          <w:tcPr>
            <w:tcW w:w="992" w:type="dxa"/>
            <w:tcBorders>
              <w:top w:val="nil"/>
              <w:bottom w:val="single" w:sz="4" w:space="0" w:color="auto"/>
            </w:tcBorders>
            <w:shd w:val="clear" w:color="auto" w:fill="auto"/>
          </w:tcPr>
          <w:p w14:paraId="11DAC658" w14:textId="77777777" w:rsidR="00F168B3" w:rsidRPr="00CB13B0" w:rsidRDefault="00F168B3" w:rsidP="00F776F0">
            <w:pPr>
              <w:pStyle w:val="ENoteTableText"/>
            </w:pPr>
            <w:r w:rsidRPr="00CB13B0">
              <w:rPr>
                <w:szCs w:val="16"/>
              </w:rPr>
              <w:t>15, 2019</w:t>
            </w:r>
          </w:p>
        </w:tc>
        <w:tc>
          <w:tcPr>
            <w:tcW w:w="992" w:type="dxa"/>
            <w:tcBorders>
              <w:top w:val="nil"/>
              <w:bottom w:val="single" w:sz="4" w:space="0" w:color="auto"/>
            </w:tcBorders>
            <w:shd w:val="clear" w:color="auto" w:fill="auto"/>
          </w:tcPr>
          <w:p w14:paraId="10F7CA7B" w14:textId="77777777" w:rsidR="00F168B3" w:rsidRPr="00CB13B0" w:rsidRDefault="00F168B3" w:rsidP="00F776F0">
            <w:pPr>
              <w:pStyle w:val="ENoteTableText"/>
            </w:pPr>
            <w:r w:rsidRPr="00CB13B0">
              <w:t>12 Mar 2019</w:t>
            </w:r>
          </w:p>
        </w:tc>
        <w:tc>
          <w:tcPr>
            <w:tcW w:w="1843" w:type="dxa"/>
            <w:tcBorders>
              <w:top w:val="nil"/>
              <w:bottom w:val="single" w:sz="4" w:space="0" w:color="auto"/>
            </w:tcBorders>
            <w:shd w:val="clear" w:color="auto" w:fill="auto"/>
          </w:tcPr>
          <w:p w14:paraId="0D1F801E" w14:textId="267FEDAB" w:rsidR="00F168B3" w:rsidRPr="00CB13B0" w:rsidRDefault="00F168B3" w:rsidP="00F776F0">
            <w:pPr>
              <w:pStyle w:val="ENoteTableText"/>
            </w:pPr>
            <w:r w:rsidRPr="00CB13B0">
              <w:t>Sch 1 (</w:t>
            </w:r>
            <w:r w:rsidR="00A13A22">
              <w:t>items 4</w:t>
            </w:r>
            <w:r w:rsidRPr="00CB13B0">
              <w:t xml:space="preserve">3–46): 1 Apr 2019 (s 2(1) </w:t>
            </w:r>
            <w:r w:rsidR="00410FA5">
              <w:t>item 2</w:t>
            </w:r>
            <w:r w:rsidRPr="00CB13B0">
              <w:t>)</w:t>
            </w:r>
          </w:p>
        </w:tc>
        <w:tc>
          <w:tcPr>
            <w:tcW w:w="1566" w:type="dxa"/>
            <w:tcBorders>
              <w:top w:val="nil"/>
              <w:bottom w:val="single" w:sz="4" w:space="0" w:color="auto"/>
            </w:tcBorders>
            <w:shd w:val="clear" w:color="auto" w:fill="auto"/>
          </w:tcPr>
          <w:p w14:paraId="0C82B18E" w14:textId="497811D3" w:rsidR="00F168B3" w:rsidRPr="00CB13B0" w:rsidRDefault="00F168B3" w:rsidP="00F776F0">
            <w:pPr>
              <w:pStyle w:val="ENoteTableText"/>
            </w:pPr>
            <w:r w:rsidRPr="00CB13B0">
              <w:t>Sch 1 (</w:t>
            </w:r>
            <w:r w:rsidR="00410FA5">
              <w:t>item 4</w:t>
            </w:r>
            <w:r w:rsidRPr="00CB13B0">
              <w:t>6)</w:t>
            </w:r>
          </w:p>
        </w:tc>
      </w:tr>
      <w:tr w:rsidR="00F168B3" w:rsidRPr="00CB13B0" w14:paraId="0C080148" w14:textId="77777777" w:rsidTr="00F776F0">
        <w:trPr>
          <w:cantSplit/>
        </w:trPr>
        <w:tc>
          <w:tcPr>
            <w:tcW w:w="1695" w:type="dxa"/>
            <w:tcBorders>
              <w:top w:val="single" w:sz="4" w:space="0" w:color="auto"/>
              <w:bottom w:val="single" w:sz="4" w:space="0" w:color="auto"/>
            </w:tcBorders>
            <w:shd w:val="clear" w:color="auto" w:fill="auto"/>
          </w:tcPr>
          <w:p w14:paraId="5EBCED73" w14:textId="77777777" w:rsidR="00F168B3" w:rsidRPr="00CB13B0" w:rsidRDefault="00F168B3" w:rsidP="00F776F0">
            <w:pPr>
              <w:pStyle w:val="ENoteTableText"/>
            </w:pPr>
            <w:r w:rsidRPr="00CB13B0">
              <w:t>Social Security and Other Legislation Amendment (Welfare Reform and Reinstatement of Racial Discrimination Act) Act 2010</w:t>
            </w:r>
          </w:p>
        </w:tc>
        <w:tc>
          <w:tcPr>
            <w:tcW w:w="992" w:type="dxa"/>
            <w:tcBorders>
              <w:top w:val="single" w:sz="4" w:space="0" w:color="auto"/>
              <w:bottom w:val="single" w:sz="4" w:space="0" w:color="auto"/>
            </w:tcBorders>
            <w:shd w:val="clear" w:color="auto" w:fill="auto"/>
          </w:tcPr>
          <w:p w14:paraId="10EE453F" w14:textId="77777777" w:rsidR="00F168B3" w:rsidRPr="00CB13B0" w:rsidRDefault="00F168B3" w:rsidP="00F776F0">
            <w:pPr>
              <w:pStyle w:val="ENoteTableText"/>
            </w:pPr>
            <w:r w:rsidRPr="00CB13B0">
              <w:t>93, 2010</w:t>
            </w:r>
          </w:p>
        </w:tc>
        <w:tc>
          <w:tcPr>
            <w:tcW w:w="992" w:type="dxa"/>
            <w:tcBorders>
              <w:top w:val="single" w:sz="4" w:space="0" w:color="auto"/>
              <w:bottom w:val="single" w:sz="4" w:space="0" w:color="auto"/>
            </w:tcBorders>
            <w:shd w:val="clear" w:color="auto" w:fill="auto"/>
          </w:tcPr>
          <w:p w14:paraId="1FE34E04" w14:textId="77777777" w:rsidR="00F168B3" w:rsidRPr="00CB13B0" w:rsidRDefault="007E6237" w:rsidP="00F776F0">
            <w:pPr>
              <w:pStyle w:val="ENoteTableText"/>
            </w:pPr>
            <w:r w:rsidRPr="00CB13B0">
              <w:t>29 June</w:t>
            </w:r>
            <w:r w:rsidR="00F168B3" w:rsidRPr="00CB13B0">
              <w:t xml:space="preserve"> 2010</w:t>
            </w:r>
          </w:p>
        </w:tc>
        <w:tc>
          <w:tcPr>
            <w:tcW w:w="1843" w:type="dxa"/>
            <w:tcBorders>
              <w:top w:val="single" w:sz="4" w:space="0" w:color="auto"/>
              <w:bottom w:val="single" w:sz="4" w:space="0" w:color="auto"/>
            </w:tcBorders>
            <w:shd w:val="clear" w:color="auto" w:fill="auto"/>
          </w:tcPr>
          <w:p w14:paraId="6E34B7E8" w14:textId="4232FE15" w:rsidR="00F168B3" w:rsidRPr="00CB13B0" w:rsidRDefault="00F168B3" w:rsidP="00F776F0">
            <w:pPr>
              <w:pStyle w:val="ENoteTableText"/>
            </w:pPr>
            <w:r w:rsidRPr="00CB13B0">
              <w:t>Schedule</w:t>
            </w:r>
            <w:r w:rsidR="0056271E" w:rsidRPr="00CB13B0">
              <w:t> </w:t>
            </w:r>
            <w:r w:rsidRPr="00CB13B0">
              <w:t>2 (</w:t>
            </w:r>
            <w:r w:rsidR="00410FA5">
              <w:t>items 5</w:t>
            </w:r>
            <w:r w:rsidRPr="00CB13B0">
              <w:t xml:space="preserve">4–57): </w:t>
            </w:r>
            <w:r w:rsidR="00410FA5">
              <w:t>1 July</w:t>
            </w:r>
            <w:r w:rsidRPr="00CB13B0">
              <w:t xml:space="preserve"> 2010</w:t>
            </w:r>
          </w:p>
        </w:tc>
        <w:tc>
          <w:tcPr>
            <w:tcW w:w="1566" w:type="dxa"/>
            <w:tcBorders>
              <w:top w:val="single" w:sz="4" w:space="0" w:color="auto"/>
              <w:bottom w:val="single" w:sz="4" w:space="0" w:color="auto"/>
            </w:tcBorders>
            <w:shd w:val="clear" w:color="auto" w:fill="auto"/>
          </w:tcPr>
          <w:p w14:paraId="778031EB" w14:textId="77777777" w:rsidR="00F168B3" w:rsidRPr="00CB13B0" w:rsidRDefault="00F168B3" w:rsidP="00F776F0">
            <w:pPr>
              <w:pStyle w:val="ENoteTableText"/>
            </w:pPr>
            <w:r w:rsidRPr="00CB13B0">
              <w:t>—</w:t>
            </w:r>
          </w:p>
        </w:tc>
      </w:tr>
      <w:tr w:rsidR="00F168B3" w:rsidRPr="00CB13B0" w14:paraId="018726B7" w14:textId="77777777" w:rsidTr="00F776F0">
        <w:trPr>
          <w:cantSplit/>
        </w:trPr>
        <w:tc>
          <w:tcPr>
            <w:tcW w:w="1695" w:type="dxa"/>
            <w:tcBorders>
              <w:top w:val="single" w:sz="4" w:space="0" w:color="auto"/>
              <w:bottom w:val="single" w:sz="4" w:space="0" w:color="auto"/>
            </w:tcBorders>
            <w:shd w:val="clear" w:color="auto" w:fill="auto"/>
          </w:tcPr>
          <w:p w14:paraId="2A25D2D7" w14:textId="77777777" w:rsidR="00F168B3" w:rsidRPr="00CB13B0" w:rsidRDefault="00F168B3" w:rsidP="00F776F0">
            <w:pPr>
              <w:pStyle w:val="ENoteTableText"/>
            </w:pPr>
            <w:r w:rsidRPr="00CB13B0">
              <w:t>Paid Parental Leave (Consequential Amendments) Act 2010</w:t>
            </w:r>
          </w:p>
        </w:tc>
        <w:tc>
          <w:tcPr>
            <w:tcW w:w="992" w:type="dxa"/>
            <w:tcBorders>
              <w:top w:val="single" w:sz="4" w:space="0" w:color="auto"/>
              <w:bottom w:val="single" w:sz="4" w:space="0" w:color="auto"/>
            </w:tcBorders>
            <w:shd w:val="clear" w:color="auto" w:fill="auto"/>
          </w:tcPr>
          <w:p w14:paraId="081657FA" w14:textId="77777777" w:rsidR="00F168B3" w:rsidRPr="00CB13B0" w:rsidRDefault="00F168B3" w:rsidP="00F776F0">
            <w:pPr>
              <w:pStyle w:val="ENoteTableText"/>
            </w:pPr>
            <w:r w:rsidRPr="00CB13B0">
              <w:t>105, 2010</w:t>
            </w:r>
          </w:p>
        </w:tc>
        <w:tc>
          <w:tcPr>
            <w:tcW w:w="992" w:type="dxa"/>
            <w:tcBorders>
              <w:top w:val="single" w:sz="4" w:space="0" w:color="auto"/>
              <w:bottom w:val="single" w:sz="4" w:space="0" w:color="auto"/>
            </w:tcBorders>
            <w:shd w:val="clear" w:color="auto" w:fill="auto"/>
          </w:tcPr>
          <w:p w14:paraId="5C39CB70" w14:textId="77777777" w:rsidR="00F168B3" w:rsidRPr="00CB13B0" w:rsidRDefault="00F168B3" w:rsidP="00F776F0">
            <w:pPr>
              <w:pStyle w:val="ENoteTableText"/>
            </w:pPr>
            <w:r w:rsidRPr="00CB13B0">
              <w:t>14</w:t>
            </w:r>
            <w:r w:rsidR="0056271E" w:rsidRPr="00CB13B0">
              <w:t> </w:t>
            </w:r>
            <w:r w:rsidRPr="00CB13B0">
              <w:t>July 2010</w:t>
            </w:r>
          </w:p>
        </w:tc>
        <w:tc>
          <w:tcPr>
            <w:tcW w:w="1843" w:type="dxa"/>
            <w:tcBorders>
              <w:top w:val="single" w:sz="4" w:space="0" w:color="auto"/>
              <w:bottom w:val="single" w:sz="4" w:space="0" w:color="auto"/>
            </w:tcBorders>
            <w:shd w:val="clear" w:color="auto" w:fill="auto"/>
          </w:tcPr>
          <w:p w14:paraId="303E7BAE" w14:textId="11F34ADF" w:rsidR="00F168B3" w:rsidRPr="00CB13B0" w:rsidRDefault="00F168B3" w:rsidP="00F776F0">
            <w:pPr>
              <w:pStyle w:val="ENoteTableText"/>
            </w:pPr>
            <w:r w:rsidRPr="00CB13B0">
              <w:t>Schedule</w:t>
            </w:r>
            <w:r w:rsidR="0056271E" w:rsidRPr="00CB13B0">
              <w:t> </w:t>
            </w:r>
            <w:r w:rsidRPr="00CB13B0">
              <w:t>1 (</w:t>
            </w:r>
            <w:r w:rsidR="00410FA5">
              <w:t>item 5</w:t>
            </w:r>
            <w:r w:rsidRPr="00CB13B0">
              <w:t>3) and Schedule</w:t>
            </w:r>
            <w:r w:rsidR="0056271E" w:rsidRPr="00CB13B0">
              <w:t> </w:t>
            </w:r>
            <w:r w:rsidRPr="00CB13B0">
              <w:t>2 (</w:t>
            </w:r>
            <w:r w:rsidR="00410FA5">
              <w:t>items 1</w:t>
            </w:r>
            <w:r w:rsidRPr="00CB13B0">
              <w:t>, 2): 1 Oct 2010 (</w:t>
            </w:r>
            <w:r w:rsidRPr="00CB13B0">
              <w:rPr>
                <w:i/>
              </w:rPr>
              <w:t xml:space="preserve">see </w:t>
            </w:r>
            <w:r w:rsidRPr="00CB13B0">
              <w:t>s. 2(1))</w:t>
            </w:r>
          </w:p>
        </w:tc>
        <w:tc>
          <w:tcPr>
            <w:tcW w:w="1566" w:type="dxa"/>
            <w:tcBorders>
              <w:top w:val="single" w:sz="4" w:space="0" w:color="auto"/>
              <w:bottom w:val="single" w:sz="4" w:space="0" w:color="auto"/>
            </w:tcBorders>
            <w:shd w:val="clear" w:color="auto" w:fill="auto"/>
          </w:tcPr>
          <w:p w14:paraId="681B7C94" w14:textId="405D1D2D" w:rsidR="00F168B3" w:rsidRPr="00CB13B0" w:rsidRDefault="00F168B3" w:rsidP="00F776F0">
            <w:pPr>
              <w:pStyle w:val="ENoteTableText"/>
            </w:pPr>
            <w:r w:rsidRPr="00CB13B0">
              <w:t>Sch. 2 (</w:t>
            </w:r>
            <w:r w:rsidR="00410FA5">
              <w:t>items 1</w:t>
            </w:r>
            <w:r w:rsidRPr="00CB13B0">
              <w:t>, 2)</w:t>
            </w:r>
          </w:p>
        </w:tc>
      </w:tr>
      <w:tr w:rsidR="00F168B3" w:rsidRPr="00CB13B0" w14:paraId="57C038CA" w14:textId="77777777" w:rsidTr="00F776F0">
        <w:trPr>
          <w:cantSplit/>
        </w:trPr>
        <w:tc>
          <w:tcPr>
            <w:tcW w:w="1695" w:type="dxa"/>
            <w:tcBorders>
              <w:top w:val="single" w:sz="4" w:space="0" w:color="auto"/>
              <w:bottom w:val="single" w:sz="4" w:space="0" w:color="auto"/>
            </w:tcBorders>
            <w:shd w:val="clear" w:color="auto" w:fill="auto"/>
          </w:tcPr>
          <w:p w14:paraId="38E4F201" w14:textId="77777777" w:rsidR="00F168B3" w:rsidRPr="00CB13B0" w:rsidRDefault="00F168B3" w:rsidP="00F776F0">
            <w:pPr>
              <w:pStyle w:val="ENoteTableText"/>
            </w:pPr>
            <w:r w:rsidRPr="00CB13B0">
              <w:t>Tax Laws Amendment (Foreign Source Income Deferral) Act (No.</w:t>
            </w:r>
            <w:r w:rsidR="0056271E" w:rsidRPr="00CB13B0">
              <w:t> </w:t>
            </w:r>
            <w:r w:rsidRPr="00CB13B0">
              <w:t>1) 2010</w:t>
            </w:r>
          </w:p>
        </w:tc>
        <w:tc>
          <w:tcPr>
            <w:tcW w:w="992" w:type="dxa"/>
            <w:tcBorders>
              <w:top w:val="single" w:sz="4" w:space="0" w:color="auto"/>
              <w:bottom w:val="single" w:sz="4" w:space="0" w:color="auto"/>
            </w:tcBorders>
            <w:shd w:val="clear" w:color="auto" w:fill="auto"/>
          </w:tcPr>
          <w:p w14:paraId="4224DAB2" w14:textId="77777777" w:rsidR="00F168B3" w:rsidRPr="00CB13B0" w:rsidRDefault="00F168B3" w:rsidP="00F776F0">
            <w:pPr>
              <w:pStyle w:val="ENoteTableText"/>
            </w:pPr>
            <w:r w:rsidRPr="00CB13B0">
              <w:t>114, 2010</w:t>
            </w:r>
          </w:p>
        </w:tc>
        <w:tc>
          <w:tcPr>
            <w:tcW w:w="992" w:type="dxa"/>
            <w:tcBorders>
              <w:top w:val="single" w:sz="4" w:space="0" w:color="auto"/>
              <w:bottom w:val="single" w:sz="4" w:space="0" w:color="auto"/>
            </w:tcBorders>
            <w:shd w:val="clear" w:color="auto" w:fill="auto"/>
          </w:tcPr>
          <w:p w14:paraId="1AE6A4CD" w14:textId="77777777" w:rsidR="00F168B3" w:rsidRPr="00CB13B0" w:rsidRDefault="00F168B3" w:rsidP="00F776F0">
            <w:pPr>
              <w:pStyle w:val="ENoteTableText"/>
            </w:pPr>
            <w:r w:rsidRPr="00CB13B0">
              <w:t>14</w:t>
            </w:r>
            <w:r w:rsidR="0056271E" w:rsidRPr="00CB13B0">
              <w:t> </w:t>
            </w:r>
            <w:r w:rsidRPr="00CB13B0">
              <w:t>July 2010</w:t>
            </w:r>
          </w:p>
        </w:tc>
        <w:tc>
          <w:tcPr>
            <w:tcW w:w="1843" w:type="dxa"/>
            <w:tcBorders>
              <w:top w:val="single" w:sz="4" w:space="0" w:color="auto"/>
              <w:bottom w:val="single" w:sz="4" w:space="0" w:color="auto"/>
            </w:tcBorders>
            <w:shd w:val="clear" w:color="auto" w:fill="auto"/>
          </w:tcPr>
          <w:p w14:paraId="1D4D008D" w14:textId="77777777" w:rsidR="00F168B3" w:rsidRPr="00CB13B0" w:rsidRDefault="00F168B3" w:rsidP="00F776F0">
            <w:pPr>
              <w:pStyle w:val="ENoteTableText"/>
            </w:pPr>
            <w:r w:rsidRPr="00CB13B0">
              <w:t>Schedule</w:t>
            </w:r>
            <w:r w:rsidR="0056271E" w:rsidRPr="00CB13B0">
              <w:t> </w:t>
            </w:r>
            <w:r w:rsidRPr="00CB13B0">
              <w:t>1 (</w:t>
            </w:r>
            <w:r w:rsidR="00A13A22">
              <w:t>items 4</w:t>
            </w:r>
            <w:r w:rsidRPr="00CB13B0">
              <w:t>0–86, 93(1), 95): Royal Assent</w:t>
            </w:r>
          </w:p>
        </w:tc>
        <w:tc>
          <w:tcPr>
            <w:tcW w:w="1566" w:type="dxa"/>
            <w:tcBorders>
              <w:top w:val="single" w:sz="4" w:space="0" w:color="auto"/>
              <w:bottom w:val="single" w:sz="4" w:space="0" w:color="auto"/>
            </w:tcBorders>
            <w:shd w:val="clear" w:color="auto" w:fill="auto"/>
          </w:tcPr>
          <w:p w14:paraId="2E1ADDEA" w14:textId="77777777" w:rsidR="00F168B3" w:rsidRPr="00CB13B0" w:rsidRDefault="00F168B3" w:rsidP="00F776F0">
            <w:pPr>
              <w:pStyle w:val="ENoteTableText"/>
            </w:pPr>
            <w:r w:rsidRPr="00CB13B0">
              <w:t>Sch. 1 (</w:t>
            </w:r>
            <w:r w:rsidR="00081BC2" w:rsidRPr="00CB13B0">
              <w:t>items 9</w:t>
            </w:r>
            <w:r w:rsidRPr="00CB13B0">
              <w:t>3(1), 95)</w:t>
            </w:r>
          </w:p>
        </w:tc>
      </w:tr>
      <w:tr w:rsidR="00F168B3" w:rsidRPr="00CB13B0" w14:paraId="5B5EA648" w14:textId="77777777" w:rsidTr="00F776F0">
        <w:trPr>
          <w:cantSplit/>
        </w:trPr>
        <w:tc>
          <w:tcPr>
            <w:tcW w:w="1695" w:type="dxa"/>
            <w:tcBorders>
              <w:top w:val="single" w:sz="4" w:space="0" w:color="auto"/>
              <w:bottom w:val="single" w:sz="4" w:space="0" w:color="auto"/>
            </w:tcBorders>
            <w:shd w:val="clear" w:color="auto" w:fill="auto"/>
          </w:tcPr>
          <w:p w14:paraId="044F94F9" w14:textId="77777777" w:rsidR="00F168B3" w:rsidRPr="00CB13B0" w:rsidRDefault="00F168B3" w:rsidP="00F776F0">
            <w:pPr>
              <w:pStyle w:val="ENoteTableText"/>
            </w:pPr>
            <w:r w:rsidRPr="00CB13B0">
              <w:lastRenderedPageBreak/>
              <w:t>Superannuation Legislation Amendment Act 2010</w:t>
            </w:r>
          </w:p>
        </w:tc>
        <w:tc>
          <w:tcPr>
            <w:tcW w:w="992" w:type="dxa"/>
            <w:tcBorders>
              <w:top w:val="single" w:sz="4" w:space="0" w:color="auto"/>
              <w:bottom w:val="single" w:sz="4" w:space="0" w:color="auto"/>
            </w:tcBorders>
            <w:shd w:val="clear" w:color="auto" w:fill="auto"/>
          </w:tcPr>
          <w:p w14:paraId="7C12C408" w14:textId="77777777" w:rsidR="00F168B3" w:rsidRPr="00CB13B0" w:rsidRDefault="00F168B3" w:rsidP="00F776F0">
            <w:pPr>
              <w:pStyle w:val="ENoteTableText"/>
            </w:pPr>
            <w:r w:rsidRPr="00CB13B0">
              <w:t>117, 2010</w:t>
            </w:r>
          </w:p>
        </w:tc>
        <w:tc>
          <w:tcPr>
            <w:tcW w:w="992" w:type="dxa"/>
            <w:tcBorders>
              <w:top w:val="single" w:sz="4" w:space="0" w:color="auto"/>
              <w:bottom w:val="single" w:sz="4" w:space="0" w:color="auto"/>
            </w:tcBorders>
            <w:shd w:val="clear" w:color="auto" w:fill="auto"/>
          </w:tcPr>
          <w:p w14:paraId="76F77438" w14:textId="77777777" w:rsidR="00F168B3" w:rsidRPr="00CB13B0" w:rsidRDefault="00F168B3" w:rsidP="00F776F0">
            <w:pPr>
              <w:pStyle w:val="ENoteTableText"/>
            </w:pPr>
            <w:r w:rsidRPr="00CB13B0">
              <w:t>16 Nov 2010</w:t>
            </w:r>
          </w:p>
        </w:tc>
        <w:tc>
          <w:tcPr>
            <w:tcW w:w="1843" w:type="dxa"/>
            <w:tcBorders>
              <w:top w:val="single" w:sz="4" w:space="0" w:color="auto"/>
              <w:bottom w:val="single" w:sz="4" w:space="0" w:color="auto"/>
            </w:tcBorders>
            <w:shd w:val="clear" w:color="auto" w:fill="auto"/>
          </w:tcPr>
          <w:p w14:paraId="0E32785D" w14:textId="036C5A39" w:rsidR="00F168B3" w:rsidRPr="00CB13B0" w:rsidRDefault="00F168B3" w:rsidP="00F776F0">
            <w:pPr>
              <w:pStyle w:val="ENoteTableText"/>
            </w:pPr>
            <w:r w:rsidRPr="00CB13B0">
              <w:t>Sch 1 (</w:t>
            </w:r>
            <w:r w:rsidR="00410FA5">
              <w:t>items 1</w:t>
            </w:r>
            <w:r w:rsidRPr="00CB13B0">
              <w:t>5–20, 21(2)) and Sch 4 (</w:t>
            </w:r>
            <w:r w:rsidR="00410FA5">
              <w:t>items 1</w:t>
            </w:r>
            <w:r w:rsidRPr="00CB13B0">
              <w:t xml:space="preserve">–17, 19–24, 26–29, 31, 32): 17 Nov 2010 (s 2(1) </w:t>
            </w:r>
            <w:r w:rsidR="00410FA5">
              <w:t>items 2</w:t>
            </w:r>
            <w:r w:rsidRPr="00CB13B0">
              <w:t>, 6)</w:t>
            </w:r>
            <w:r w:rsidRPr="00CB13B0">
              <w:br/>
              <w:t>Sch 2 (</w:t>
            </w:r>
            <w:r w:rsidR="00410FA5">
              <w:t>items 2</w:t>
            </w:r>
            <w:r w:rsidRPr="00CB13B0">
              <w:t xml:space="preserve">, 3): 1 Dec 2010 (s 2(1) </w:t>
            </w:r>
            <w:r w:rsidR="00410FA5">
              <w:t>item 3</w:t>
            </w:r>
            <w:r w:rsidRPr="00CB13B0">
              <w:t>)</w:t>
            </w:r>
            <w:r w:rsidRPr="00CB13B0">
              <w:br/>
              <w:t>Sch 2 (</w:t>
            </w:r>
            <w:r w:rsidR="00410FA5">
              <w:t>item 6</w:t>
            </w:r>
            <w:r w:rsidRPr="00CB13B0">
              <w:t xml:space="preserve">): 1 Jan 2017 (s 2(1) </w:t>
            </w:r>
            <w:r w:rsidR="00410FA5">
              <w:t>item 4</w:t>
            </w:r>
            <w:r w:rsidRPr="00CB13B0">
              <w:t>)</w:t>
            </w:r>
          </w:p>
        </w:tc>
        <w:tc>
          <w:tcPr>
            <w:tcW w:w="1566" w:type="dxa"/>
            <w:tcBorders>
              <w:top w:val="single" w:sz="4" w:space="0" w:color="auto"/>
              <w:bottom w:val="single" w:sz="4" w:space="0" w:color="auto"/>
            </w:tcBorders>
            <w:shd w:val="clear" w:color="auto" w:fill="auto"/>
          </w:tcPr>
          <w:p w14:paraId="4140508A" w14:textId="19DF7EE8" w:rsidR="00F168B3" w:rsidRPr="00CB13B0" w:rsidRDefault="00F168B3" w:rsidP="00F776F0">
            <w:pPr>
              <w:pStyle w:val="ENoteTableText"/>
            </w:pPr>
            <w:r w:rsidRPr="00CB13B0">
              <w:t>Sch. 1 (</w:t>
            </w:r>
            <w:r w:rsidR="00410FA5">
              <w:t>item 2</w:t>
            </w:r>
            <w:r w:rsidRPr="00CB13B0">
              <w:t>1(2)) and Sch. 4 (</w:t>
            </w:r>
            <w:r w:rsidR="00410FA5">
              <w:t>items 3</w:t>
            </w:r>
            <w:r w:rsidRPr="00CB13B0">
              <w:t>1, 32)</w:t>
            </w:r>
          </w:p>
        </w:tc>
      </w:tr>
      <w:tr w:rsidR="00F168B3" w:rsidRPr="00CB13B0" w14:paraId="16A8F6F5" w14:textId="77777777" w:rsidTr="00F776F0">
        <w:trPr>
          <w:cantSplit/>
        </w:trPr>
        <w:tc>
          <w:tcPr>
            <w:tcW w:w="1695" w:type="dxa"/>
            <w:tcBorders>
              <w:top w:val="single" w:sz="4" w:space="0" w:color="auto"/>
              <w:bottom w:val="single" w:sz="4" w:space="0" w:color="auto"/>
            </w:tcBorders>
            <w:shd w:val="clear" w:color="auto" w:fill="auto"/>
          </w:tcPr>
          <w:p w14:paraId="591E046D" w14:textId="77777777" w:rsidR="00F168B3" w:rsidRPr="00CB13B0" w:rsidRDefault="00F168B3" w:rsidP="00F776F0">
            <w:pPr>
              <w:pStyle w:val="ENoteTableText"/>
            </w:pPr>
            <w:r w:rsidRPr="00CB13B0">
              <w:t>Tax Laws Amendment (2010 Measures No.</w:t>
            </w:r>
            <w:r w:rsidR="0056271E" w:rsidRPr="00CB13B0">
              <w:t> </w:t>
            </w:r>
            <w:r w:rsidRPr="00CB13B0">
              <w:t>4) Act 2010</w:t>
            </w:r>
          </w:p>
        </w:tc>
        <w:tc>
          <w:tcPr>
            <w:tcW w:w="992" w:type="dxa"/>
            <w:tcBorders>
              <w:top w:val="single" w:sz="4" w:space="0" w:color="auto"/>
              <w:bottom w:val="single" w:sz="4" w:space="0" w:color="auto"/>
            </w:tcBorders>
            <w:shd w:val="clear" w:color="auto" w:fill="auto"/>
          </w:tcPr>
          <w:p w14:paraId="6F9CB57E" w14:textId="77777777" w:rsidR="00F168B3" w:rsidRPr="00CB13B0" w:rsidRDefault="00F168B3" w:rsidP="00F776F0">
            <w:pPr>
              <w:pStyle w:val="ENoteTableText"/>
            </w:pPr>
            <w:r w:rsidRPr="00CB13B0">
              <w:t>136, 2010</w:t>
            </w:r>
          </w:p>
        </w:tc>
        <w:tc>
          <w:tcPr>
            <w:tcW w:w="992" w:type="dxa"/>
            <w:tcBorders>
              <w:top w:val="single" w:sz="4" w:space="0" w:color="auto"/>
              <w:bottom w:val="single" w:sz="4" w:space="0" w:color="auto"/>
            </w:tcBorders>
            <w:shd w:val="clear" w:color="auto" w:fill="auto"/>
          </w:tcPr>
          <w:p w14:paraId="69EB9231" w14:textId="77777777" w:rsidR="00F168B3" w:rsidRPr="00CB13B0" w:rsidRDefault="00F168B3" w:rsidP="00F776F0">
            <w:pPr>
              <w:pStyle w:val="ENoteTableText"/>
            </w:pPr>
            <w:r w:rsidRPr="00CB13B0">
              <w:t>7 Dec 2010</w:t>
            </w:r>
          </w:p>
        </w:tc>
        <w:tc>
          <w:tcPr>
            <w:tcW w:w="1843" w:type="dxa"/>
            <w:tcBorders>
              <w:top w:val="single" w:sz="4" w:space="0" w:color="auto"/>
              <w:bottom w:val="single" w:sz="4" w:space="0" w:color="auto"/>
            </w:tcBorders>
            <w:shd w:val="clear" w:color="auto" w:fill="auto"/>
          </w:tcPr>
          <w:p w14:paraId="0D543F8A" w14:textId="72073660" w:rsidR="00F168B3" w:rsidRPr="00CB13B0" w:rsidRDefault="00F168B3" w:rsidP="00F776F0">
            <w:pPr>
              <w:pStyle w:val="ENoteTableText"/>
            </w:pPr>
            <w:r w:rsidRPr="00CB13B0">
              <w:t>s. 4, Schedule</w:t>
            </w:r>
            <w:r w:rsidR="0056271E" w:rsidRPr="00CB13B0">
              <w:t> </w:t>
            </w:r>
            <w:r w:rsidRPr="00CB13B0">
              <w:t>2, Schedule</w:t>
            </w:r>
            <w:r w:rsidR="0056271E" w:rsidRPr="00CB13B0">
              <w:t> </w:t>
            </w:r>
            <w:r w:rsidRPr="00CB13B0">
              <w:t>3 (</w:t>
            </w:r>
            <w:r w:rsidR="00081BC2" w:rsidRPr="00CB13B0">
              <w:t>items 9</w:t>
            </w:r>
            <w:r w:rsidRPr="00CB13B0">
              <w:t>5, 135–149), Schedule</w:t>
            </w:r>
            <w:r w:rsidR="0056271E" w:rsidRPr="00CB13B0">
              <w:t> </w:t>
            </w:r>
            <w:r w:rsidRPr="00CB13B0">
              <w:t>4, Schedule</w:t>
            </w:r>
            <w:r w:rsidR="0056271E" w:rsidRPr="00CB13B0">
              <w:t> </w:t>
            </w:r>
            <w:r w:rsidRPr="00CB13B0">
              <w:t>6 (</w:t>
            </w:r>
            <w:r w:rsidR="00410FA5">
              <w:t>items 2</w:t>
            </w:r>
            <w:r w:rsidRPr="00CB13B0">
              <w:t>–4, 6, 7) and Schedule</w:t>
            </w:r>
            <w:r w:rsidR="0056271E" w:rsidRPr="00CB13B0">
              <w:t> </w:t>
            </w:r>
            <w:r w:rsidRPr="00CB13B0">
              <w:t>7 (</w:t>
            </w:r>
            <w:r w:rsidR="00410FA5">
              <w:t>items 1</w:t>
            </w:r>
            <w:r w:rsidRPr="00CB13B0">
              <w:t>, 2, 4): Royal Assent</w:t>
            </w:r>
            <w:r w:rsidRPr="00CB13B0">
              <w:br/>
              <w:t>Sch 3 (</w:t>
            </w:r>
            <w:r w:rsidR="00410FA5">
              <w:t>items 3</w:t>
            </w:r>
            <w:r w:rsidRPr="00CB13B0">
              <w:t xml:space="preserve">–94, 96–130): 26 Mar 2009 (s 2(1) </w:t>
            </w:r>
            <w:r w:rsidR="00410FA5">
              <w:t>items 3</w:t>
            </w:r>
            <w:r w:rsidRPr="00CB13B0">
              <w:t>, 5)</w:t>
            </w:r>
            <w:r w:rsidRPr="00CB13B0">
              <w:br/>
              <w:t>Sch 3 (</w:t>
            </w:r>
            <w:r w:rsidR="00410FA5">
              <w:t>item 1</w:t>
            </w:r>
            <w:r w:rsidRPr="00CB13B0">
              <w:t xml:space="preserve">31): </w:t>
            </w:r>
            <w:r w:rsidR="00410FA5">
              <w:t>1 July</w:t>
            </w:r>
            <w:r w:rsidRPr="00CB13B0">
              <w:t xml:space="preserve"> 2010 (s 2(1) </w:t>
            </w:r>
            <w:r w:rsidR="00410FA5">
              <w:t>item 6</w:t>
            </w:r>
            <w:r w:rsidRPr="00CB13B0">
              <w:t>)</w:t>
            </w:r>
            <w:r w:rsidRPr="00CB13B0">
              <w:br/>
              <w:t>Sch 6 (</w:t>
            </w:r>
            <w:r w:rsidR="00410FA5">
              <w:t>items 1</w:t>
            </w:r>
            <w:r w:rsidRPr="00CB13B0">
              <w:t xml:space="preserve">, 5): 1 Apr 2010 (s 2(1) </w:t>
            </w:r>
            <w:r w:rsidR="00410FA5">
              <w:t>items 1</w:t>
            </w:r>
            <w:r w:rsidRPr="00CB13B0">
              <w:t>1, 13)</w:t>
            </w:r>
          </w:p>
        </w:tc>
        <w:tc>
          <w:tcPr>
            <w:tcW w:w="1566" w:type="dxa"/>
            <w:tcBorders>
              <w:top w:val="single" w:sz="4" w:space="0" w:color="auto"/>
              <w:bottom w:val="single" w:sz="4" w:space="0" w:color="auto"/>
            </w:tcBorders>
            <w:shd w:val="clear" w:color="auto" w:fill="auto"/>
          </w:tcPr>
          <w:p w14:paraId="74164D86" w14:textId="5C6B0214" w:rsidR="00F168B3" w:rsidRPr="00CB13B0" w:rsidRDefault="00F168B3" w:rsidP="00F776F0">
            <w:pPr>
              <w:pStyle w:val="ENoteTableText"/>
            </w:pPr>
            <w:r w:rsidRPr="00CB13B0">
              <w:t>s. 4, Sch. 2 (</w:t>
            </w:r>
            <w:r w:rsidR="00081BC2" w:rsidRPr="00CB13B0">
              <w:t>items 9</w:t>
            </w:r>
            <w:r w:rsidRPr="00CB13B0">
              <w:t>–12), Sch. 3 (</w:t>
            </w:r>
            <w:r w:rsidR="00410FA5">
              <w:t>items 1</w:t>
            </w:r>
            <w:r w:rsidRPr="00CB13B0">
              <w:t>35, 149), Sch. 4 (</w:t>
            </w:r>
            <w:r w:rsidR="00410FA5">
              <w:t>item 5</w:t>
            </w:r>
            <w:r w:rsidRPr="00CB13B0">
              <w:t>) and Sch. 7 (</w:t>
            </w:r>
            <w:r w:rsidR="00410FA5">
              <w:t>item 4</w:t>
            </w:r>
            <w:r w:rsidRPr="00CB13B0">
              <w:t>)</w:t>
            </w:r>
          </w:p>
        </w:tc>
      </w:tr>
      <w:tr w:rsidR="00F168B3" w:rsidRPr="00CB13B0" w14:paraId="359F96F6" w14:textId="77777777" w:rsidTr="00F776F0">
        <w:trPr>
          <w:cantSplit/>
        </w:trPr>
        <w:tc>
          <w:tcPr>
            <w:tcW w:w="1695" w:type="dxa"/>
            <w:tcBorders>
              <w:top w:val="single" w:sz="4" w:space="0" w:color="auto"/>
              <w:bottom w:val="single" w:sz="4" w:space="0" w:color="auto"/>
            </w:tcBorders>
            <w:shd w:val="clear" w:color="auto" w:fill="auto"/>
          </w:tcPr>
          <w:p w14:paraId="6B16D06B" w14:textId="77777777" w:rsidR="00F168B3" w:rsidRPr="00CB13B0" w:rsidRDefault="00F168B3" w:rsidP="00F776F0">
            <w:pPr>
              <w:pStyle w:val="ENoteTableText"/>
            </w:pPr>
            <w:r w:rsidRPr="00CB13B0">
              <w:t>Tax Laws Amendment (Confidentiality of Taxpayer Information) Act 2010</w:t>
            </w:r>
          </w:p>
        </w:tc>
        <w:tc>
          <w:tcPr>
            <w:tcW w:w="992" w:type="dxa"/>
            <w:tcBorders>
              <w:top w:val="single" w:sz="4" w:space="0" w:color="auto"/>
              <w:bottom w:val="single" w:sz="4" w:space="0" w:color="auto"/>
            </w:tcBorders>
            <w:shd w:val="clear" w:color="auto" w:fill="auto"/>
          </w:tcPr>
          <w:p w14:paraId="65469AA5" w14:textId="77777777" w:rsidR="00F168B3" w:rsidRPr="00CB13B0" w:rsidRDefault="00F168B3" w:rsidP="00F776F0">
            <w:pPr>
              <w:pStyle w:val="ENoteTableText"/>
            </w:pPr>
            <w:r w:rsidRPr="00CB13B0">
              <w:t>145, 2010</w:t>
            </w:r>
          </w:p>
        </w:tc>
        <w:tc>
          <w:tcPr>
            <w:tcW w:w="992" w:type="dxa"/>
            <w:tcBorders>
              <w:top w:val="single" w:sz="4" w:space="0" w:color="auto"/>
              <w:bottom w:val="single" w:sz="4" w:space="0" w:color="auto"/>
            </w:tcBorders>
            <w:shd w:val="clear" w:color="auto" w:fill="auto"/>
          </w:tcPr>
          <w:p w14:paraId="60A79CDB" w14:textId="77777777" w:rsidR="00F168B3" w:rsidRPr="00CB13B0" w:rsidRDefault="00F168B3" w:rsidP="00F776F0">
            <w:pPr>
              <w:pStyle w:val="ENoteTableText"/>
            </w:pPr>
            <w:r w:rsidRPr="00CB13B0">
              <w:t>16 Dec 2010</w:t>
            </w:r>
          </w:p>
        </w:tc>
        <w:tc>
          <w:tcPr>
            <w:tcW w:w="1843" w:type="dxa"/>
            <w:tcBorders>
              <w:top w:val="single" w:sz="4" w:space="0" w:color="auto"/>
              <w:bottom w:val="single" w:sz="4" w:space="0" w:color="auto"/>
            </w:tcBorders>
            <w:shd w:val="clear" w:color="auto" w:fill="auto"/>
          </w:tcPr>
          <w:p w14:paraId="19397380" w14:textId="018E58DA" w:rsidR="00F168B3" w:rsidRPr="00CB13B0" w:rsidRDefault="00F168B3" w:rsidP="00F776F0">
            <w:pPr>
              <w:pStyle w:val="ENoteTableText"/>
            </w:pPr>
            <w:r w:rsidRPr="00CB13B0">
              <w:t>Schedule</w:t>
            </w:r>
            <w:r w:rsidR="0056271E" w:rsidRPr="00CB13B0">
              <w:t> </w:t>
            </w:r>
            <w:r w:rsidRPr="00CB13B0">
              <w:t>2 (</w:t>
            </w:r>
            <w:r w:rsidR="00410FA5">
              <w:t>items 3</w:t>
            </w:r>
            <w:r w:rsidRPr="00CB13B0">
              <w:t>4–51) and Schedule</w:t>
            </w:r>
            <w:r w:rsidR="0056271E" w:rsidRPr="00CB13B0">
              <w:t> </w:t>
            </w:r>
            <w:r w:rsidRPr="00CB13B0">
              <w:t>3 (</w:t>
            </w:r>
            <w:r w:rsidR="007E553F" w:rsidRPr="00CB13B0">
              <w:t>items 7</w:t>
            </w:r>
            <w:r w:rsidRPr="00CB13B0">
              <w:t>–15): 17 Dec 2010</w:t>
            </w:r>
          </w:p>
        </w:tc>
        <w:tc>
          <w:tcPr>
            <w:tcW w:w="1566" w:type="dxa"/>
            <w:tcBorders>
              <w:top w:val="single" w:sz="4" w:space="0" w:color="auto"/>
              <w:bottom w:val="single" w:sz="4" w:space="0" w:color="auto"/>
            </w:tcBorders>
            <w:shd w:val="clear" w:color="auto" w:fill="auto"/>
          </w:tcPr>
          <w:p w14:paraId="4C10A53B" w14:textId="77777777" w:rsidR="00F168B3" w:rsidRPr="00CB13B0" w:rsidRDefault="00F168B3" w:rsidP="00F776F0">
            <w:pPr>
              <w:pStyle w:val="ENoteTableText"/>
            </w:pPr>
            <w:r w:rsidRPr="00CB13B0">
              <w:t>—</w:t>
            </w:r>
          </w:p>
        </w:tc>
      </w:tr>
      <w:tr w:rsidR="00F168B3" w:rsidRPr="00CB13B0" w14:paraId="196369C3" w14:textId="77777777" w:rsidTr="00F776F0">
        <w:trPr>
          <w:cantSplit/>
        </w:trPr>
        <w:tc>
          <w:tcPr>
            <w:tcW w:w="1695" w:type="dxa"/>
            <w:tcBorders>
              <w:top w:val="single" w:sz="4" w:space="0" w:color="auto"/>
              <w:bottom w:val="single" w:sz="4" w:space="0" w:color="auto"/>
            </w:tcBorders>
            <w:shd w:val="clear" w:color="auto" w:fill="auto"/>
          </w:tcPr>
          <w:p w14:paraId="466F1CA1" w14:textId="77777777" w:rsidR="00F168B3" w:rsidRPr="00CB13B0" w:rsidRDefault="00F168B3" w:rsidP="00F776F0">
            <w:pPr>
              <w:pStyle w:val="ENoteTableText"/>
            </w:pPr>
            <w:r w:rsidRPr="00CB13B0">
              <w:t xml:space="preserve">Tax Laws Amendment (Temporary Flood </w:t>
            </w:r>
            <w:r w:rsidRPr="00CB13B0">
              <w:rPr>
                <w:color w:val="000000"/>
              </w:rPr>
              <w:t>and Cyclone</w:t>
            </w:r>
            <w:r w:rsidRPr="00CB13B0">
              <w:t xml:space="preserve"> Reconstruction Levy) Act 2011</w:t>
            </w:r>
          </w:p>
        </w:tc>
        <w:tc>
          <w:tcPr>
            <w:tcW w:w="992" w:type="dxa"/>
            <w:tcBorders>
              <w:top w:val="single" w:sz="4" w:space="0" w:color="auto"/>
              <w:bottom w:val="single" w:sz="4" w:space="0" w:color="auto"/>
            </w:tcBorders>
            <w:shd w:val="clear" w:color="auto" w:fill="auto"/>
          </w:tcPr>
          <w:p w14:paraId="2FAA2E59" w14:textId="77777777" w:rsidR="00F168B3" w:rsidRPr="00CB13B0" w:rsidRDefault="00F168B3" w:rsidP="00F776F0">
            <w:pPr>
              <w:pStyle w:val="ENoteTableText"/>
            </w:pPr>
            <w:r w:rsidRPr="00CB13B0">
              <w:t>16, 2011</w:t>
            </w:r>
          </w:p>
        </w:tc>
        <w:tc>
          <w:tcPr>
            <w:tcW w:w="992" w:type="dxa"/>
            <w:tcBorders>
              <w:top w:val="single" w:sz="4" w:space="0" w:color="auto"/>
              <w:bottom w:val="single" w:sz="4" w:space="0" w:color="auto"/>
            </w:tcBorders>
            <w:shd w:val="clear" w:color="auto" w:fill="auto"/>
          </w:tcPr>
          <w:p w14:paraId="2EC0C85A" w14:textId="77777777" w:rsidR="00F168B3" w:rsidRPr="00CB13B0" w:rsidRDefault="00F168B3" w:rsidP="00F776F0">
            <w:pPr>
              <w:pStyle w:val="ENoteTableText"/>
            </w:pPr>
            <w:r w:rsidRPr="00CB13B0">
              <w:t>12 Apr 2011</w:t>
            </w:r>
          </w:p>
        </w:tc>
        <w:tc>
          <w:tcPr>
            <w:tcW w:w="1843" w:type="dxa"/>
            <w:tcBorders>
              <w:top w:val="single" w:sz="4" w:space="0" w:color="auto"/>
              <w:bottom w:val="single" w:sz="4" w:space="0" w:color="auto"/>
            </w:tcBorders>
            <w:shd w:val="clear" w:color="auto" w:fill="auto"/>
          </w:tcPr>
          <w:p w14:paraId="34D2EB21" w14:textId="25FD7377" w:rsidR="00F168B3" w:rsidRPr="00CB13B0" w:rsidRDefault="00F168B3" w:rsidP="00F776F0">
            <w:pPr>
              <w:pStyle w:val="ENoteTableText"/>
              <w:tabs>
                <w:tab w:val="left" w:pos="1133"/>
              </w:tabs>
            </w:pPr>
            <w:r w:rsidRPr="00CB13B0">
              <w:t>Sch 1 (</w:t>
            </w:r>
            <w:r w:rsidR="00410FA5">
              <w:t>items 1</w:t>
            </w:r>
            <w:r w:rsidRPr="00CB13B0">
              <w:t xml:space="preserve">, 2): 12 Apr 2011 (s 2(1) </w:t>
            </w:r>
            <w:r w:rsidR="00410FA5">
              <w:t>item 2</w:t>
            </w:r>
            <w:r w:rsidRPr="00CB13B0">
              <w:t>)</w:t>
            </w:r>
            <w:r w:rsidRPr="00CB13B0">
              <w:br/>
              <w:t>Sch 2 (</w:t>
            </w:r>
            <w:r w:rsidR="00410FA5">
              <w:t>items 1</w:t>
            </w:r>
            <w:r w:rsidRPr="00CB13B0">
              <w:t xml:space="preserve">, 2): </w:t>
            </w:r>
            <w:r w:rsidR="00410FA5">
              <w:t>1 July</w:t>
            </w:r>
            <w:r w:rsidRPr="00CB13B0">
              <w:t xml:space="preserve"> 2016 (s 2(1) </w:t>
            </w:r>
            <w:r w:rsidR="00410FA5">
              <w:t>item 3</w:t>
            </w:r>
            <w:r w:rsidRPr="00CB13B0">
              <w:t>)</w:t>
            </w:r>
          </w:p>
        </w:tc>
        <w:tc>
          <w:tcPr>
            <w:tcW w:w="1566" w:type="dxa"/>
            <w:tcBorders>
              <w:top w:val="single" w:sz="4" w:space="0" w:color="auto"/>
              <w:bottom w:val="single" w:sz="4" w:space="0" w:color="auto"/>
            </w:tcBorders>
            <w:shd w:val="clear" w:color="auto" w:fill="auto"/>
          </w:tcPr>
          <w:p w14:paraId="1A9320F0" w14:textId="77777777" w:rsidR="00F168B3" w:rsidRPr="00CB13B0" w:rsidRDefault="00F168B3" w:rsidP="00F776F0">
            <w:pPr>
              <w:pStyle w:val="ENoteTableText"/>
            </w:pPr>
            <w:r w:rsidRPr="00CB13B0">
              <w:t>—</w:t>
            </w:r>
          </w:p>
        </w:tc>
      </w:tr>
      <w:tr w:rsidR="00F168B3" w:rsidRPr="00CB13B0" w14:paraId="1C24F2F3" w14:textId="77777777" w:rsidTr="00F776F0">
        <w:trPr>
          <w:cantSplit/>
        </w:trPr>
        <w:tc>
          <w:tcPr>
            <w:tcW w:w="1695" w:type="dxa"/>
            <w:tcBorders>
              <w:top w:val="single" w:sz="4" w:space="0" w:color="auto"/>
              <w:bottom w:val="nil"/>
            </w:tcBorders>
            <w:shd w:val="clear" w:color="auto" w:fill="auto"/>
          </w:tcPr>
          <w:p w14:paraId="15DD17C3" w14:textId="77777777" w:rsidR="00F168B3" w:rsidRPr="00CB13B0" w:rsidRDefault="00F168B3" w:rsidP="00F776F0">
            <w:pPr>
              <w:pStyle w:val="ENoteTableText"/>
            </w:pPr>
            <w:r w:rsidRPr="00CB13B0">
              <w:lastRenderedPageBreak/>
              <w:t>Tax Laws Amendment (2011 Measures No.</w:t>
            </w:r>
            <w:r w:rsidR="0056271E" w:rsidRPr="00CB13B0">
              <w:t> </w:t>
            </w:r>
            <w:r w:rsidRPr="00CB13B0">
              <w:t>1) Act 2011</w:t>
            </w:r>
          </w:p>
        </w:tc>
        <w:tc>
          <w:tcPr>
            <w:tcW w:w="992" w:type="dxa"/>
            <w:tcBorders>
              <w:top w:val="single" w:sz="4" w:space="0" w:color="auto"/>
              <w:bottom w:val="nil"/>
            </w:tcBorders>
            <w:shd w:val="clear" w:color="auto" w:fill="auto"/>
          </w:tcPr>
          <w:p w14:paraId="5DE556F9" w14:textId="77777777" w:rsidR="00F168B3" w:rsidRPr="00CB13B0" w:rsidRDefault="00F168B3" w:rsidP="00F776F0">
            <w:pPr>
              <w:pStyle w:val="ENoteTableText"/>
            </w:pPr>
            <w:r w:rsidRPr="00CB13B0">
              <w:t>31, 2011</w:t>
            </w:r>
          </w:p>
        </w:tc>
        <w:tc>
          <w:tcPr>
            <w:tcW w:w="992" w:type="dxa"/>
            <w:tcBorders>
              <w:top w:val="single" w:sz="4" w:space="0" w:color="auto"/>
              <w:bottom w:val="nil"/>
            </w:tcBorders>
            <w:shd w:val="clear" w:color="auto" w:fill="auto"/>
          </w:tcPr>
          <w:p w14:paraId="42468512" w14:textId="77777777" w:rsidR="00F168B3" w:rsidRPr="00CB13B0" w:rsidRDefault="001B5B3F" w:rsidP="00F776F0">
            <w:pPr>
              <w:pStyle w:val="ENoteTableText"/>
            </w:pPr>
            <w:r w:rsidRPr="00CB13B0">
              <w:t>25 May</w:t>
            </w:r>
            <w:r w:rsidR="00F168B3" w:rsidRPr="00CB13B0">
              <w:t xml:space="preserve"> 2011</w:t>
            </w:r>
          </w:p>
        </w:tc>
        <w:tc>
          <w:tcPr>
            <w:tcW w:w="1843" w:type="dxa"/>
            <w:tcBorders>
              <w:top w:val="single" w:sz="4" w:space="0" w:color="auto"/>
              <w:bottom w:val="nil"/>
            </w:tcBorders>
            <w:shd w:val="clear" w:color="auto" w:fill="auto"/>
          </w:tcPr>
          <w:p w14:paraId="266BCB9F" w14:textId="3E9D2A2C" w:rsidR="00F168B3" w:rsidRPr="00CB13B0" w:rsidRDefault="00F168B3" w:rsidP="00F776F0">
            <w:pPr>
              <w:pStyle w:val="ENoteTableText"/>
            </w:pPr>
            <w:r w:rsidRPr="00CB13B0">
              <w:t>Schedule</w:t>
            </w:r>
            <w:r w:rsidR="0056271E" w:rsidRPr="00CB13B0">
              <w:t> </w:t>
            </w:r>
            <w:r w:rsidRPr="00CB13B0">
              <w:t>1 (</w:t>
            </w:r>
            <w:r w:rsidR="00410FA5">
              <w:t>items 1</w:t>
            </w:r>
            <w:r w:rsidRPr="00CB13B0">
              <w:t>, 2) and Schedule</w:t>
            </w:r>
            <w:r w:rsidR="0056271E" w:rsidRPr="00CB13B0">
              <w:t> </w:t>
            </w:r>
            <w:r w:rsidRPr="00CB13B0">
              <w:t>2 (</w:t>
            </w:r>
            <w:r w:rsidR="00410FA5">
              <w:t>items 1</w:t>
            </w:r>
            <w:r w:rsidRPr="00CB13B0">
              <w:t xml:space="preserve">, 2): </w:t>
            </w:r>
            <w:r w:rsidR="001B5B3F" w:rsidRPr="00CB13B0">
              <w:t>25 May</w:t>
            </w:r>
            <w:r w:rsidRPr="00CB13B0">
              <w:t xml:space="preserve"> 2011 (s 2(1) </w:t>
            </w:r>
            <w:r w:rsidR="00410FA5">
              <w:t>items 2</w:t>
            </w:r>
            <w:r w:rsidRPr="00CB13B0">
              <w:t>, 4)</w:t>
            </w:r>
            <w:r w:rsidRPr="00CB13B0">
              <w:br/>
              <w:t>Schedule</w:t>
            </w:r>
            <w:r w:rsidR="0056271E" w:rsidRPr="00CB13B0">
              <w:t> </w:t>
            </w:r>
            <w:r w:rsidRPr="00CB13B0">
              <w:t>1 (</w:t>
            </w:r>
            <w:r w:rsidR="00410FA5">
              <w:t>item 4</w:t>
            </w:r>
            <w:r w:rsidRPr="00CB13B0">
              <w:t>) and Schedule</w:t>
            </w:r>
            <w:r w:rsidR="0056271E" w:rsidRPr="00CB13B0">
              <w:t> </w:t>
            </w:r>
            <w:r w:rsidRPr="00CB13B0">
              <w:t>2 (</w:t>
            </w:r>
            <w:r w:rsidR="00A13A22">
              <w:t>items 4</w:t>
            </w:r>
            <w:r w:rsidRPr="00CB13B0">
              <w:t xml:space="preserve">, 5): </w:t>
            </w:r>
            <w:r w:rsidR="00410FA5">
              <w:t>1 July</w:t>
            </w:r>
            <w:r w:rsidRPr="00CB13B0">
              <w:t xml:space="preserve"> 2014 (s 2(1) </w:t>
            </w:r>
            <w:r w:rsidR="00410FA5">
              <w:t>items 3</w:t>
            </w:r>
            <w:r w:rsidRPr="00CB13B0">
              <w:t>, 5)</w:t>
            </w:r>
            <w:r w:rsidRPr="00CB13B0">
              <w:br/>
              <w:t>Schedule</w:t>
            </w:r>
            <w:r w:rsidR="0056271E" w:rsidRPr="00CB13B0">
              <w:t> </w:t>
            </w:r>
            <w:r w:rsidRPr="00CB13B0">
              <w:t>3 (</w:t>
            </w:r>
            <w:r w:rsidR="00410FA5">
              <w:t>items 3</w:t>
            </w:r>
            <w:r w:rsidRPr="00CB13B0">
              <w:t>2–36): 26</w:t>
            </w:r>
            <w:r w:rsidR="0056271E" w:rsidRPr="00CB13B0">
              <w:t> </w:t>
            </w:r>
            <w:r w:rsidRPr="00CB13B0">
              <w:t xml:space="preserve">May 2011 (s 2(1) </w:t>
            </w:r>
            <w:r w:rsidR="00410FA5">
              <w:t>item 6</w:t>
            </w:r>
            <w:r w:rsidRPr="00CB13B0">
              <w:t>)</w:t>
            </w:r>
          </w:p>
        </w:tc>
        <w:tc>
          <w:tcPr>
            <w:tcW w:w="1566" w:type="dxa"/>
            <w:tcBorders>
              <w:top w:val="single" w:sz="4" w:space="0" w:color="auto"/>
              <w:bottom w:val="nil"/>
            </w:tcBorders>
            <w:shd w:val="clear" w:color="auto" w:fill="auto"/>
          </w:tcPr>
          <w:p w14:paraId="106F6290" w14:textId="0601505E" w:rsidR="00F168B3" w:rsidRPr="00CB13B0" w:rsidRDefault="00F168B3" w:rsidP="00F776F0">
            <w:pPr>
              <w:pStyle w:val="ENoteTableText"/>
            </w:pPr>
            <w:r w:rsidRPr="00CB13B0">
              <w:t>Sch. 3 (</w:t>
            </w:r>
            <w:r w:rsidR="00410FA5">
              <w:t>item 3</w:t>
            </w:r>
            <w:r w:rsidRPr="00CB13B0">
              <w:t>6)</w:t>
            </w:r>
          </w:p>
        </w:tc>
      </w:tr>
      <w:tr w:rsidR="00F168B3" w:rsidRPr="00CB13B0" w14:paraId="4263186B" w14:textId="77777777" w:rsidTr="00F776F0">
        <w:trPr>
          <w:cantSplit/>
        </w:trPr>
        <w:tc>
          <w:tcPr>
            <w:tcW w:w="1695" w:type="dxa"/>
            <w:tcBorders>
              <w:top w:val="nil"/>
              <w:bottom w:val="nil"/>
            </w:tcBorders>
            <w:shd w:val="clear" w:color="auto" w:fill="auto"/>
          </w:tcPr>
          <w:p w14:paraId="50891670"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362EAF70" w14:textId="77777777" w:rsidR="00F168B3" w:rsidRPr="00CB13B0" w:rsidRDefault="00F168B3" w:rsidP="00F776F0">
            <w:pPr>
              <w:pStyle w:val="ENoteTableText"/>
            </w:pPr>
          </w:p>
        </w:tc>
        <w:tc>
          <w:tcPr>
            <w:tcW w:w="992" w:type="dxa"/>
            <w:tcBorders>
              <w:top w:val="nil"/>
              <w:bottom w:val="nil"/>
            </w:tcBorders>
            <w:shd w:val="clear" w:color="auto" w:fill="auto"/>
          </w:tcPr>
          <w:p w14:paraId="380D32FB" w14:textId="77777777" w:rsidR="00F168B3" w:rsidRPr="00CB13B0" w:rsidRDefault="00F168B3" w:rsidP="00F776F0">
            <w:pPr>
              <w:pStyle w:val="ENoteTableText"/>
            </w:pPr>
          </w:p>
        </w:tc>
        <w:tc>
          <w:tcPr>
            <w:tcW w:w="1843" w:type="dxa"/>
            <w:tcBorders>
              <w:top w:val="nil"/>
              <w:bottom w:val="nil"/>
            </w:tcBorders>
            <w:shd w:val="clear" w:color="auto" w:fill="auto"/>
          </w:tcPr>
          <w:p w14:paraId="6D69921C"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06172E97" w14:textId="77777777" w:rsidR="00F168B3" w:rsidRPr="00CB13B0" w:rsidRDefault="00F168B3" w:rsidP="00F776F0">
            <w:pPr>
              <w:pStyle w:val="ENoteTableText"/>
            </w:pPr>
          </w:p>
        </w:tc>
      </w:tr>
      <w:tr w:rsidR="00F168B3" w:rsidRPr="00CB13B0" w14:paraId="0EDFD1A0" w14:textId="77777777" w:rsidTr="00F776F0">
        <w:trPr>
          <w:cantSplit/>
        </w:trPr>
        <w:tc>
          <w:tcPr>
            <w:tcW w:w="1695" w:type="dxa"/>
            <w:tcBorders>
              <w:top w:val="nil"/>
              <w:bottom w:val="single" w:sz="4" w:space="0" w:color="auto"/>
            </w:tcBorders>
            <w:shd w:val="clear" w:color="auto" w:fill="auto"/>
          </w:tcPr>
          <w:p w14:paraId="6EAC983C" w14:textId="77777777" w:rsidR="00F168B3" w:rsidRPr="00CB13B0" w:rsidRDefault="00F168B3" w:rsidP="00F776F0">
            <w:pPr>
              <w:pStyle w:val="ENoteTTi"/>
              <w:rPr>
                <w:rFonts w:eastAsiaTheme="minorHAnsi"/>
              </w:rPr>
            </w:pPr>
            <w:r w:rsidRPr="00CB13B0">
              <w:t>Tax and Superannuation Laws Amendment (2013 Measures No.</w:t>
            </w:r>
            <w:r w:rsidR="0056271E" w:rsidRPr="00CB13B0">
              <w:t> </w:t>
            </w:r>
            <w:r w:rsidRPr="00CB13B0">
              <w:t>2) Act 2013</w:t>
            </w:r>
          </w:p>
        </w:tc>
        <w:tc>
          <w:tcPr>
            <w:tcW w:w="992" w:type="dxa"/>
            <w:tcBorders>
              <w:top w:val="nil"/>
              <w:bottom w:val="single" w:sz="4" w:space="0" w:color="auto"/>
            </w:tcBorders>
            <w:shd w:val="clear" w:color="auto" w:fill="auto"/>
          </w:tcPr>
          <w:p w14:paraId="6E592E0E" w14:textId="77777777" w:rsidR="00F168B3" w:rsidRPr="00CB13B0" w:rsidRDefault="00F168B3" w:rsidP="00F776F0">
            <w:pPr>
              <w:pStyle w:val="ENoteTableText"/>
            </w:pPr>
            <w:r w:rsidRPr="00CB13B0">
              <w:t>85, 2013</w:t>
            </w:r>
          </w:p>
        </w:tc>
        <w:tc>
          <w:tcPr>
            <w:tcW w:w="992" w:type="dxa"/>
            <w:tcBorders>
              <w:top w:val="nil"/>
              <w:bottom w:val="single" w:sz="4" w:space="0" w:color="auto"/>
            </w:tcBorders>
            <w:shd w:val="clear" w:color="auto" w:fill="auto"/>
          </w:tcPr>
          <w:p w14:paraId="6E48BD74" w14:textId="77777777" w:rsidR="00F168B3" w:rsidRPr="00CB13B0" w:rsidRDefault="007E6237" w:rsidP="00F776F0">
            <w:pPr>
              <w:pStyle w:val="ENoteTableText"/>
            </w:pPr>
            <w:r w:rsidRPr="00CB13B0">
              <w:t>28 June</w:t>
            </w:r>
            <w:r w:rsidR="00F168B3" w:rsidRPr="00CB13B0">
              <w:t xml:space="preserve"> 2013</w:t>
            </w:r>
          </w:p>
        </w:tc>
        <w:tc>
          <w:tcPr>
            <w:tcW w:w="1843" w:type="dxa"/>
            <w:tcBorders>
              <w:top w:val="nil"/>
              <w:bottom w:val="single" w:sz="4" w:space="0" w:color="auto"/>
            </w:tcBorders>
            <w:shd w:val="clear" w:color="auto" w:fill="auto"/>
          </w:tcPr>
          <w:p w14:paraId="7798FA68" w14:textId="7A4C5C97" w:rsidR="00F168B3" w:rsidRPr="00CB13B0" w:rsidRDefault="00F168B3" w:rsidP="00F776F0">
            <w:pPr>
              <w:pStyle w:val="ENoteTableText"/>
            </w:pPr>
            <w:r w:rsidRPr="00CB13B0">
              <w:t>Schedule</w:t>
            </w:r>
            <w:r w:rsidR="0056271E" w:rsidRPr="00CB13B0">
              <w:t> </w:t>
            </w:r>
            <w:r w:rsidRPr="00CB13B0">
              <w:t>2 (</w:t>
            </w:r>
            <w:r w:rsidR="00410FA5">
              <w:t>item 4</w:t>
            </w:r>
            <w:r w:rsidRPr="00CB13B0">
              <w:t>): Royal Assent</w:t>
            </w:r>
          </w:p>
        </w:tc>
        <w:tc>
          <w:tcPr>
            <w:tcW w:w="1566" w:type="dxa"/>
            <w:tcBorders>
              <w:top w:val="nil"/>
              <w:bottom w:val="single" w:sz="4" w:space="0" w:color="auto"/>
            </w:tcBorders>
            <w:shd w:val="clear" w:color="auto" w:fill="auto"/>
          </w:tcPr>
          <w:p w14:paraId="42CB5DF1" w14:textId="77777777" w:rsidR="00F168B3" w:rsidRPr="00CB13B0" w:rsidRDefault="00F168B3" w:rsidP="00F776F0">
            <w:pPr>
              <w:pStyle w:val="ENoteTableText"/>
            </w:pPr>
            <w:r w:rsidRPr="00CB13B0">
              <w:t>—</w:t>
            </w:r>
          </w:p>
        </w:tc>
      </w:tr>
      <w:tr w:rsidR="00F168B3" w:rsidRPr="00CB13B0" w14:paraId="2496B58A" w14:textId="77777777" w:rsidTr="00F776F0">
        <w:trPr>
          <w:cantSplit/>
        </w:trPr>
        <w:tc>
          <w:tcPr>
            <w:tcW w:w="1695" w:type="dxa"/>
            <w:tcBorders>
              <w:top w:val="single" w:sz="4" w:space="0" w:color="auto"/>
              <w:bottom w:val="single" w:sz="4" w:space="0" w:color="auto"/>
            </w:tcBorders>
            <w:shd w:val="clear" w:color="auto" w:fill="auto"/>
          </w:tcPr>
          <w:p w14:paraId="3B79B041" w14:textId="77777777" w:rsidR="00F168B3" w:rsidRPr="00CB13B0" w:rsidRDefault="00F168B3" w:rsidP="00F776F0">
            <w:pPr>
              <w:pStyle w:val="ENoteTableText"/>
            </w:pPr>
            <w:r w:rsidRPr="00CB13B0">
              <w:t>Human Services Legislation Amendment Act 2011</w:t>
            </w:r>
          </w:p>
        </w:tc>
        <w:tc>
          <w:tcPr>
            <w:tcW w:w="992" w:type="dxa"/>
            <w:tcBorders>
              <w:top w:val="single" w:sz="4" w:space="0" w:color="auto"/>
              <w:bottom w:val="single" w:sz="4" w:space="0" w:color="auto"/>
            </w:tcBorders>
            <w:shd w:val="clear" w:color="auto" w:fill="auto"/>
          </w:tcPr>
          <w:p w14:paraId="466B923E" w14:textId="77777777" w:rsidR="00F168B3" w:rsidRPr="00CB13B0" w:rsidRDefault="00F168B3" w:rsidP="00F776F0">
            <w:pPr>
              <w:pStyle w:val="ENoteTableText"/>
            </w:pPr>
            <w:r w:rsidRPr="00CB13B0">
              <w:t>32, 2011</w:t>
            </w:r>
          </w:p>
        </w:tc>
        <w:tc>
          <w:tcPr>
            <w:tcW w:w="992" w:type="dxa"/>
            <w:tcBorders>
              <w:top w:val="single" w:sz="4" w:space="0" w:color="auto"/>
              <w:bottom w:val="single" w:sz="4" w:space="0" w:color="auto"/>
            </w:tcBorders>
            <w:shd w:val="clear" w:color="auto" w:fill="auto"/>
          </w:tcPr>
          <w:p w14:paraId="27D62C31" w14:textId="77777777" w:rsidR="00F168B3" w:rsidRPr="00CB13B0" w:rsidRDefault="001B5B3F" w:rsidP="00F776F0">
            <w:pPr>
              <w:pStyle w:val="ENoteTableText"/>
            </w:pPr>
            <w:r w:rsidRPr="00CB13B0">
              <w:t>25 May</w:t>
            </w:r>
            <w:r w:rsidR="00F168B3" w:rsidRPr="00CB13B0">
              <w:t xml:space="preserve"> 2011</w:t>
            </w:r>
          </w:p>
        </w:tc>
        <w:tc>
          <w:tcPr>
            <w:tcW w:w="1843" w:type="dxa"/>
            <w:tcBorders>
              <w:top w:val="single" w:sz="4" w:space="0" w:color="auto"/>
              <w:bottom w:val="single" w:sz="4" w:space="0" w:color="auto"/>
            </w:tcBorders>
            <w:shd w:val="clear" w:color="auto" w:fill="auto"/>
          </w:tcPr>
          <w:p w14:paraId="5E6A1B35" w14:textId="5C75CB4C" w:rsidR="00F168B3" w:rsidRPr="00CB13B0" w:rsidRDefault="00F168B3" w:rsidP="00F776F0">
            <w:pPr>
              <w:pStyle w:val="ENoteTableText"/>
            </w:pPr>
            <w:r w:rsidRPr="00CB13B0">
              <w:t>Schedule</w:t>
            </w:r>
            <w:r w:rsidR="0056271E" w:rsidRPr="00CB13B0">
              <w:t> </w:t>
            </w:r>
            <w:r w:rsidRPr="00CB13B0">
              <w:t>4 (</w:t>
            </w:r>
            <w:r w:rsidR="00410FA5">
              <w:t>item 2</w:t>
            </w:r>
            <w:r w:rsidRPr="00CB13B0">
              <w:t xml:space="preserve">85): </w:t>
            </w:r>
            <w:r w:rsidR="00410FA5">
              <w:t>1 July</w:t>
            </w:r>
            <w:r w:rsidRPr="00CB13B0">
              <w:t xml:space="preserve"> 2011</w:t>
            </w:r>
          </w:p>
        </w:tc>
        <w:tc>
          <w:tcPr>
            <w:tcW w:w="1566" w:type="dxa"/>
            <w:tcBorders>
              <w:top w:val="single" w:sz="4" w:space="0" w:color="auto"/>
              <w:bottom w:val="single" w:sz="4" w:space="0" w:color="auto"/>
            </w:tcBorders>
            <w:shd w:val="clear" w:color="auto" w:fill="auto"/>
          </w:tcPr>
          <w:p w14:paraId="27A29E11" w14:textId="77777777" w:rsidR="00F168B3" w:rsidRPr="00CB13B0" w:rsidRDefault="00F168B3" w:rsidP="00F776F0">
            <w:pPr>
              <w:pStyle w:val="ENoteTableText"/>
            </w:pPr>
            <w:r w:rsidRPr="00CB13B0">
              <w:t>—</w:t>
            </w:r>
          </w:p>
        </w:tc>
      </w:tr>
      <w:tr w:rsidR="00F168B3" w:rsidRPr="00CB13B0" w14:paraId="3613064D" w14:textId="77777777" w:rsidTr="00F776F0">
        <w:trPr>
          <w:cantSplit/>
        </w:trPr>
        <w:tc>
          <w:tcPr>
            <w:tcW w:w="1695" w:type="dxa"/>
            <w:tcBorders>
              <w:top w:val="single" w:sz="4" w:space="0" w:color="auto"/>
              <w:bottom w:val="nil"/>
            </w:tcBorders>
            <w:shd w:val="clear" w:color="auto" w:fill="auto"/>
          </w:tcPr>
          <w:p w14:paraId="44BF2DEC" w14:textId="77777777" w:rsidR="00F168B3" w:rsidRPr="00CB13B0" w:rsidRDefault="00F168B3" w:rsidP="00F776F0">
            <w:pPr>
              <w:pStyle w:val="ENoteTableText"/>
            </w:pPr>
            <w:r w:rsidRPr="00CB13B0">
              <w:t>Tax Laws Amendment (2011 Measures No.</w:t>
            </w:r>
            <w:r w:rsidR="0056271E" w:rsidRPr="00CB13B0">
              <w:t> </w:t>
            </w:r>
            <w:r w:rsidRPr="00CB13B0">
              <w:t>2) Act 2011</w:t>
            </w:r>
          </w:p>
        </w:tc>
        <w:tc>
          <w:tcPr>
            <w:tcW w:w="992" w:type="dxa"/>
            <w:tcBorders>
              <w:top w:val="single" w:sz="4" w:space="0" w:color="auto"/>
              <w:bottom w:val="nil"/>
            </w:tcBorders>
            <w:shd w:val="clear" w:color="auto" w:fill="auto"/>
          </w:tcPr>
          <w:p w14:paraId="755198D0" w14:textId="77777777" w:rsidR="00F168B3" w:rsidRPr="00CB13B0" w:rsidRDefault="00F168B3" w:rsidP="00F776F0">
            <w:pPr>
              <w:pStyle w:val="ENoteTableText"/>
            </w:pPr>
            <w:r w:rsidRPr="00CB13B0">
              <w:t>41, 2011</w:t>
            </w:r>
          </w:p>
        </w:tc>
        <w:tc>
          <w:tcPr>
            <w:tcW w:w="992" w:type="dxa"/>
            <w:tcBorders>
              <w:top w:val="single" w:sz="4" w:space="0" w:color="auto"/>
              <w:bottom w:val="nil"/>
            </w:tcBorders>
            <w:shd w:val="clear" w:color="auto" w:fill="auto"/>
          </w:tcPr>
          <w:p w14:paraId="56605AD9" w14:textId="77777777" w:rsidR="00F168B3" w:rsidRPr="00CB13B0" w:rsidRDefault="00F168B3" w:rsidP="00F776F0">
            <w:pPr>
              <w:pStyle w:val="ENoteTableText"/>
            </w:pPr>
            <w:r w:rsidRPr="00CB13B0">
              <w:t>27</w:t>
            </w:r>
            <w:r w:rsidR="0056271E" w:rsidRPr="00CB13B0">
              <w:t> </w:t>
            </w:r>
            <w:r w:rsidRPr="00CB13B0">
              <w:t>June 2011</w:t>
            </w:r>
          </w:p>
        </w:tc>
        <w:tc>
          <w:tcPr>
            <w:tcW w:w="1843" w:type="dxa"/>
            <w:tcBorders>
              <w:top w:val="single" w:sz="4" w:space="0" w:color="auto"/>
              <w:bottom w:val="nil"/>
            </w:tcBorders>
            <w:shd w:val="clear" w:color="auto" w:fill="auto"/>
          </w:tcPr>
          <w:p w14:paraId="498A1744" w14:textId="1052B995" w:rsidR="00F168B3" w:rsidRPr="00CB13B0" w:rsidRDefault="00F168B3" w:rsidP="00F776F0">
            <w:pPr>
              <w:pStyle w:val="ENoteTableText"/>
            </w:pPr>
            <w:r w:rsidRPr="00CB13B0">
              <w:t>Schedule</w:t>
            </w:r>
            <w:r w:rsidR="0056271E" w:rsidRPr="00CB13B0">
              <w:t> </w:t>
            </w:r>
            <w:r w:rsidRPr="00CB13B0">
              <w:t>1 (</w:t>
            </w:r>
            <w:r w:rsidR="00410FA5">
              <w:t>items 1</w:t>
            </w:r>
            <w:r w:rsidRPr="00CB13B0">
              <w:t>–3): 1 Jan 2011</w:t>
            </w:r>
            <w:r w:rsidRPr="00CB13B0">
              <w:br/>
              <w:t>Schedule</w:t>
            </w:r>
            <w:r w:rsidR="0056271E" w:rsidRPr="00CB13B0">
              <w:t> </w:t>
            </w:r>
            <w:r w:rsidRPr="00CB13B0">
              <w:t>1 (</w:t>
            </w:r>
            <w:r w:rsidR="00A13A22">
              <w:t>items 4</w:t>
            </w:r>
            <w:r w:rsidRPr="00CB13B0">
              <w:t>–6) and Schedule</w:t>
            </w:r>
            <w:r w:rsidR="0056271E" w:rsidRPr="00CB13B0">
              <w:t> </w:t>
            </w:r>
            <w:r w:rsidRPr="00CB13B0">
              <w:t>5 (</w:t>
            </w:r>
            <w:r w:rsidR="00410FA5">
              <w:t>items 2</w:t>
            </w:r>
            <w:r w:rsidRPr="00CB13B0">
              <w:t>5–29, 33, 36–50, 74–78, 80–145, 148–167, 173–175, 383–396, 400, 414–418): Royal Assent</w:t>
            </w:r>
            <w:r w:rsidRPr="00CB13B0">
              <w:br/>
              <w:t>Schedule</w:t>
            </w:r>
            <w:r w:rsidR="0056271E" w:rsidRPr="00CB13B0">
              <w:t> </w:t>
            </w:r>
            <w:r w:rsidRPr="00CB13B0">
              <w:t>5 (</w:t>
            </w:r>
            <w:r w:rsidR="00081BC2" w:rsidRPr="00CB13B0">
              <w:t>items 9</w:t>
            </w:r>
            <w:r w:rsidRPr="00CB13B0">
              <w:t xml:space="preserve">, 18–20): </w:t>
            </w:r>
            <w:r w:rsidR="007E6237" w:rsidRPr="00CB13B0">
              <w:t>28 June</w:t>
            </w:r>
            <w:r w:rsidRPr="00CB13B0">
              <w:t xml:space="preserve"> 2011</w:t>
            </w:r>
            <w:r w:rsidRPr="00CB13B0">
              <w:br/>
              <w:t>Schedule</w:t>
            </w:r>
            <w:r w:rsidR="0056271E" w:rsidRPr="00CB13B0">
              <w:t> </w:t>
            </w:r>
            <w:r w:rsidRPr="00CB13B0">
              <w:t>5 (</w:t>
            </w:r>
            <w:r w:rsidR="00410FA5">
              <w:t>items 5</w:t>
            </w:r>
            <w:r w:rsidRPr="00CB13B0">
              <w:t xml:space="preserve">1–54): </w:t>
            </w:r>
            <w:r w:rsidR="00410FA5">
              <w:t>1 July</w:t>
            </w:r>
            <w:r w:rsidRPr="00CB13B0">
              <w:t xml:space="preserve"> 2011</w:t>
            </w:r>
          </w:p>
        </w:tc>
        <w:tc>
          <w:tcPr>
            <w:tcW w:w="1566" w:type="dxa"/>
            <w:tcBorders>
              <w:top w:val="single" w:sz="4" w:space="0" w:color="auto"/>
              <w:bottom w:val="nil"/>
            </w:tcBorders>
            <w:shd w:val="clear" w:color="auto" w:fill="auto"/>
          </w:tcPr>
          <w:p w14:paraId="51AB5CC6" w14:textId="41C8EA82" w:rsidR="00F168B3" w:rsidRPr="00CB13B0" w:rsidRDefault="00F168B3" w:rsidP="00F776F0">
            <w:pPr>
              <w:pStyle w:val="ENoteTableText"/>
            </w:pPr>
            <w:r w:rsidRPr="00CB13B0">
              <w:t>Sch. 5 (</w:t>
            </w:r>
            <w:r w:rsidR="00410FA5">
              <w:t>items 2</w:t>
            </w:r>
            <w:r w:rsidRPr="00CB13B0">
              <w:t>9, 50, 56, 90, 105, 153, 167)</w:t>
            </w:r>
          </w:p>
        </w:tc>
      </w:tr>
      <w:tr w:rsidR="00F168B3" w:rsidRPr="00CB13B0" w14:paraId="2BAB5ECF" w14:textId="77777777" w:rsidTr="00F776F0">
        <w:trPr>
          <w:cantSplit/>
        </w:trPr>
        <w:tc>
          <w:tcPr>
            <w:tcW w:w="1695" w:type="dxa"/>
            <w:tcBorders>
              <w:top w:val="nil"/>
              <w:bottom w:val="nil"/>
            </w:tcBorders>
            <w:shd w:val="clear" w:color="auto" w:fill="auto"/>
          </w:tcPr>
          <w:p w14:paraId="12E580CE" w14:textId="77777777" w:rsidR="00F168B3" w:rsidRPr="00CB13B0" w:rsidRDefault="00F168B3" w:rsidP="00F776F0">
            <w:pPr>
              <w:pStyle w:val="ENoteTTIndentHeading"/>
              <w:rPr>
                <w:rFonts w:eastAsiaTheme="minorHAnsi"/>
              </w:rPr>
            </w:pPr>
            <w:r w:rsidRPr="00CB13B0">
              <w:lastRenderedPageBreak/>
              <w:t>as amended by</w:t>
            </w:r>
          </w:p>
        </w:tc>
        <w:tc>
          <w:tcPr>
            <w:tcW w:w="992" w:type="dxa"/>
            <w:tcBorders>
              <w:top w:val="nil"/>
              <w:bottom w:val="nil"/>
            </w:tcBorders>
            <w:shd w:val="clear" w:color="auto" w:fill="auto"/>
          </w:tcPr>
          <w:p w14:paraId="098B2798" w14:textId="77777777" w:rsidR="00F168B3" w:rsidRPr="00CB13B0" w:rsidRDefault="00F168B3" w:rsidP="00F776F0">
            <w:pPr>
              <w:pStyle w:val="ENoteTableText"/>
            </w:pPr>
          </w:p>
        </w:tc>
        <w:tc>
          <w:tcPr>
            <w:tcW w:w="992" w:type="dxa"/>
            <w:tcBorders>
              <w:top w:val="nil"/>
              <w:bottom w:val="nil"/>
            </w:tcBorders>
            <w:shd w:val="clear" w:color="auto" w:fill="auto"/>
          </w:tcPr>
          <w:p w14:paraId="3A7AB402" w14:textId="77777777" w:rsidR="00F168B3" w:rsidRPr="00CB13B0" w:rsidRDefault="00F168B3" w:rsidP="00F776F0">
            <w:pPr>
              <w:pStyle w:val="ENoteTableText"/>
            </w:pPr>
          </w:p>
        </w:tc>
        <w:tc>
          <w:tcPr>
            <w:tcW w:w="1843" w:type="dxa"/>
            <w:tcBorders>
              <w:top w:val="nil"/>
              <w:bottom w:val="nil"/>
            </w:tcBorders>
            <w:shd w:val="clear" w:color="auto" w:fill="auto"/>
          </w:tcPr>
          <w:p w14:paraId="105876A3"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2CCC10C0" w14:textId="77777777" w:rsidR="00F168B3" w:rsidRPr="00CB13B0" w:rsidRDefault="00F168B3" w:rsidP="00F776F0">
            <w:pPr>
              <w:pStyle w:val="ENoteTableText"/>
            </w:pPr>
          </w:p>
        </w:tc>
      </w:tr>
      <w:tr w:rsidR="00F168B3" w:rsidRPr="00CB13B0" w14:paraId="55867B64" w14:textId="77777777" w:rsidTr="00F776F0">
        <w:trPr>
          <w:cantSplit/>
        </w:trPr>
        <w:tc>
          <w:tcPr>
            <w:tcW w:w="1695" w:type="dxa"/>
            <w:tcBorders>
              <w:top w:val="nil"/>
              <w:bottom w:val="single" w:sz="4" w:space="0" w:color="auto"/>
            </w:tcBorders>
            <w:shd w:val="clear" w:color="auto" w:fill="auto"/>
          </w:tcPr>
          <w:p w14:paraId="6860E27F" w14:textId="77777777" w:rsidR="00F168B3" w:rsidRPr="00CB13B0" w:rsidRDefault="00F168B3" w:rsidP="00F776F0">
            <w:pPr>
              <w:pStyle w:val="ENoteTTi"/>
              <w:rPr>
                <w:rFonts w:eastAsiaTheme="minorHAnsi"/>
              </w:rPr>
            </w:pPr>
            <w:r w:rsidRPr="00CB13B0">
              <w:t>Tax Laws Amendment (2013 Measures No.</w:t>
            </w:r>
            <w:r w:rsidR="0056271E" w:rsidRPr="00CB13B0">
              <w:t> </w:t>
            </w:r>
            <w:r w:rsidRPr="00CB13B0">
              <w:t>2) Act 2013</w:t>
            </w:r>
          </w:p>
        </w:tc>
        <w:tc>
          <w:tcPr>
            <w:tcW w:w="992" w:type="dxa"/>
            <w:tcBorders>
              <w:top w:val="nil"/>
              <w:bottom w:val="single" w:sz="4" w:space="0" w:color="auto"/>
            </w:tcBorders>
            <w:shd w:val="clear" w:color="auto" w:fill="auto"/>
          </w:tcPr>
          <w:p w14:paraId="67DDFDEC" w14:textId="77777777" w:rsidR="00F168B3" w:rsidRPr="00CB13B0" w:rsidRDefault="00F168B3" w:rsidP="00F776F0">
            <w:pPr>
              <w:pStyle w:val="ENoteTableText"/>
            </w:pPr>
            <w:r w:rsidRPr="00CB13B0">
              <w:t>124, 2013</w:t>
            </w:r>
          </w:p>
        </w:tc>
        <w:tc>
          <w:tcPr>
            <w:tcW w:w="992" w:type="dxa"/>
            <w:tcBorders>
              <w:top w:val="nil"/>
              <w:bottom w:val="single" w:sz="4" w:space="0" w:color="auto"/>
            </w:tcBorders>
            <w:shd w:val="clear" w:color="auto" w:fill="auto"/>
          </w:tcPr>
          <w:p w14:paraId="4A633421" w14:textId="77777777" w:rsidR="00F168B3" w:rsidRPr="00CB13B0" w:rsidRDefault="007E6237" w:rsidP="00F776F0">
            <w:pPr>
              <w:pStyle w:val="ENoteTableText"/>
            </w:pPr>
            <w:r w:rsidRPr="00CB13B0">
              <w:t>29 June</w:t>
            </w:r>
            <w:r w:rsidR="00F168B3" w:rsidRPr="00CB13B0">
              <w:t xml:space="preserve"> 2013</w:t>
            </w:r>
          </w:p>
        </w:tc>
        <w:tc>
          <w:tcPr>
            <w:tcW w:w="1843" w:type="dxa"/>
            <w:tcBorders>
              <w:top w:val="nil"/>
              <w:bottom w:val="single" w:sz="4" w:space="0" w:color="auto"/>
            </w:tcBorders>
            <w:shd w:val="clear" w:color="auto" w:fill="auto"/>
          </w:tcPr>
          <w:p w14:paraId="5AD3B752" w14:textId="02B00D84" w:rsidR="00F168B3" w:rsidRPr="00CB13B0" w:rsidRDefault="00F168B3" w:rsidP="00F776F0">
            <w:pPr>
              <w:pStyle w:val="ENoteTableText"/>
            </w:pPr>
            <w:r w:rsidRPr="00CB13B0">
              <w:t>Schedule</w:t>
            </w:r>
            <w:r w:rsidR="0056271E" w:rsidRPr="00CB13B0">
              <w:t> </w:t>
            </w:r>
            <w:r w:rsidRPr="00CB13B0">
              <w:t>10 (</w:t>
            </w:r>
            <w:r w:rsidR="00410FA5">
              <w:t>item 1</w:t>
            </w:r>
            <w:r w:rsidRPr="00CB13B0">
              <w:t>2): Royal Assent</w:t>
            </w:r>
          </w:p>
        </w:tc>
        <w:tc>
          <w:tcPr>
            <w:tcW w:w="1566" w:type="dxa"/>
            <w:tcBorders>
              <w:top w:val="nil"/>
              <w:bottom w:val="single" w:sz="4" w:space="0" w:color="auto"/>
            </w:tcBorders>
            <w:shd w:val="clear" w:color="auto" w:fill="auto"/>
          </w:tcPr>
          <w:p w14:paraId="072C9CC2" w14:textId="77777777" w:rsidR="00F168B3" w:rsidRPr="00CB13B0" w:rsidRDefault="00F168B3" w:rsidP="00F776F0">
            <w:pPr>
              <w:pStyle w:val="ENoteTableText"/>
            </w:pPr>
            <w:r w:rsidRPr="00CB13B0">
              <w:t>—</w:t>
            </w:r>
          </w:p>
        </w:tc>
      </w:tr>
      <w:tr w:rsidR="00F168B3" w:rsidRPr="00CB13B0" w14:paraId="7A84FC88" w14:textId="77777777" w:rsidTr="00F776F0">
        <w:trPr>
          <w:cantSplit/>
        </w:trPr>
        <w:tc>
          <w:tcPr>
            <w:tcW w:w="1695" w:type="dxa"/>
            <w:tcBorders>
              <w:top w:val="single" w:sz="4" w:space="0" w:color="auto"/>
              <w:bottom w:val="single" w:sz="4" w:space="0" w:color="auto"/>
            </w:tcBorders>
            <w:shd w:val="clear" w:color="auto" w:fill="auto"/>
          </w:tcPr>
          <w:p w14:paraId="23389F05" w14:textId="77777777" w:rsidR="00F168B3" w:rsidRPr="00CB13B0" w:rsidRDefault="00F168B3" w:rsidP="00F776F0">
            <w:pPr>
              <w:pStyle w:val="ENoteTableText"/>
            </w:pPr>
            <w:r w:rsidRPr="00CB13B0">
              <w:t>Tax Laws Amendment (2011 Measures No.</w:t>
            </w:r>
            <w:r w:rsidR="0056271E" w:rsidRPr="00CB13B0">
              <w:t> </w:t>
            </w:r>
            <w:r w:rsidRPr="00CB13B0">
              <w:t>4) Act 2011</w:t>
            </w:r>
          </w:p>
        </w:tc>
        <w:tc>
          <w:tcPr>
            <w:tcW w:w="992" w:type="dxa"/>
            <w:tcBorders>
              <w:top w:val="single" w:sz="4" w:space="0" w:color="auto"/>
              <w:bottom w:val="single" w:sz="4" w:space="0" w:color="auto"/>
            </w:tcBorders>
            <w:shd w:val="clear" w:color="auto" w:fill="auto"/>
          </w:tcPr>
          <w:p w14:paraId="4E3947AD" w14:textId="77777777" w:rsidR="00F168B3" w:rsidRPr="00CB13B0" w:rsidRDefault="00F168B3" w:rsidP="00F776F0">
            <w:pPr>
              <w:pStyle w:val="ENoteTableText"/>
            </w:pPr>
            <w:r w:rsidRPr="00CB13B0">
              <w:t>43, 2011</w:t>
            </w:r>
          </w:p>
        </w:tc>
        <w:tc>
          <w:tcPr>
            <w:tcW w:w="992" w:type="dxa"/>
            <w:tcBorders>
              <w:top w:val="single" w:sz="4" w:space="0" w:color="auto"/>
              <w:bottom w:val="single" w:sz="4" w:space="0" w:color="auto"/>
            </w:tcBorders>
            <w:shd w:val="clear" w:color="auto" w:fill="auto"/>
          </w:tcPr>
          <w:p w14:paraId="067F8EEB" w14:textId="77777777" w:rsidR="00F168B3" w:rsidRPr="00CB13B0" w:rsidRDefault="00F168B3" w:rsidP="00F776F0">
            <w:pPr>
              <w:pStyle w:val="ENoteTableText"/>
            </w:pPr>
            <w:r w:rsidRPr="00CB13B0">
              <w:t>27</w:t>
            </w:r>
            <w:r w:rsidR="0056271E" w:rsidRPr="00CB13B0">
              <w:t> </w:t>
            </w:r>
            <w:r w:rsidRPr="00CB13B0">
              <w:t>June 2011</w:t>
            </w:r>
          </w:p>
        </w:tc>
        <w:tc>
          <w:tcPr>
            <w:tcW w:w="1843" w:type="dxa"/>
            <w:tcBorders>
              <w:top w:val="single" w:sz="4" w:space="0" w:color="auto"/>
              <w:bottom w:val="single" w:sz="4" w:space="0" w:color="auto"/>
            </w:tcBorders>
            <w:shd w:val="clear" w:color="auto" w:fill="auto"/>
          </w:tcPr>
          <w:p w14:paraId="669A8364" w14:textId="4F2D96B5" w:rsidR="00F168B3" w:rsidRPr="00CB13B0" w:rsidRDefault="00F168B3" w:rsidP="00F776F0">
            <w:pPr>
              <w:pStyle w:val="ENoteTableText"/>
            </w:pPr>
            <w:r w:rsidRPr="00CB13B0">
              <w:t>s. 4, Schedule</w:t>
            </w:r>
            <w:r w:rsidR="0056271E" w:rsidRPr="00CB13B0">
              <w:t> </w:t>
            </w:r>
            <w:r w:rsidRPr="00CB13B0">
              <w:t>2 (</w:t>
            </w:r>
            <w:r w:rsidR="00A13A22">
              <w:t>items 4</w:t>
            </w:r>
            <w:r w:rsidRPr="00CB13B0">
              <w:t>–6) and Schedule</w:t>
            </w:r>
            <w:r w:rsidR="0056271E" w:rsidRPr="00CB13B0">
              <w:t> </w:t>
            </w:r>
            <w:r w:rsidRPr="00CB13B0">
              <w:t>3 (</w:t>
            </w:r>
            <w:r w:rsidR="00410FA5">
              <w:t>items 1</w:t>
            </w:r>
            <w:r w:rsidRPr="00CB13B0">
              <w:t>–9): Royal Assent</w:t>
            </w:r>
          </w:p>
        </w:tc>
        <w:tc>
          <w:tcPr>
            <w:tcW w:w="1566" w:type="dxa"/>
            <w:tcBorders>
              <w:top w:val="single" w:sz="4" w:space="0" w:color="auto"/>
              <w:bottom w:val="single" w:sz="4" w:space="0" w:color="auto"/>
            </w:tcBorders>
            <w:shd w:val="clear" w:color="auto" w:fill="auto"/>
          </w:tcPr>
          <w:p w14:paraId="50AF921B" w14:textId="53047257" w:rsidR="00F168B3" w:rsidRPr="00CB13B0" w:rsidRDefault="00F168B3" w:rsidP="00F776F0">
            <w:pPr>
              <w:pStyle w:val="ENoteTableText"/>
            </w:pPr>
            <w:r w:rsidRPr="00CB13B0">
              <w:t>s. 4, Sch. 2 (</w:t>
            </w:r>
            <w:r w:rsidR="00410FA5">
              <w:t>item 6</w:t>
            </w:r>
            <w:r w:rsidRPr="00CB13B0">
              <w:t>) and Sch. 3 (</w:t>
            </w:r>
            <w:r w:rsidR="00A13A22">
              <w:t>items 4</w:t>
            </w:r>
            <w:r w:rsidRPr="00CB13B0">
              <w:t>, 7, 8)</w:t>
            </w:r>
          </w:p>
        </w:tc>
      </w:tr>
      <w:tr w:rsidR="00F168B3" w:rsidRPr="00CB13B0" w14:paraId="2DF618C3" w14:textId="77777777" w:rsidTr="00F776F0">
        <w:trPr>
          <w:cantSplit/>
        </w:trPr>
        <w:tc>
          <w:tcPr>
            <w:tcW w:w="1695" w:type="dxa"/>
            <w:tcBorders>
              <w:top w:val="single" w:sz="4" w:space="0" w:color="auto"/>
              <w:bottom w:val="single" w:sz="4" w:space="0" w:color="auto"/>
            </w:tcBorders>
            <w:shd w:val="clear" w:color="auto" w:fill="auto"/>
          </w:tcPr>
          <w:p w14:paraId="5AD8EEBB" w14:textId="77777777" w:rsidR="00F168B3" w:rsidRPr="00CB13B0" w:rsidRDefault="00F168B3" w:rsidP="00F776F0">
            <w:pPr>
              <w:pStyle w:val="ENoteTableText"/>
            </w:pPr>
            <w:r w:rsidRPr="00CB13B0">
              <w:t>Acts Interpretation Amendment Act 2011</w:t>
            </w:r>
          </w:p>
        </w:tc>
        <w:tc>
          <w:tcPr>
            <w:tcW w:w="992" w:type="dxa"/>
            <w:tcBorders>
              <w:top w:val="single" w:sz="4" w:space="0" w:color="auto"/>
              <w:bottom w:val="single" w:sz="4" w:space="0" w:color="auto"/>
            </w:tcBorders>
            <w:shd w:val="clear" w:color="auto" w:fill="auto"/>
          </w:tcPr>
          <w:p w14:paraId="4F4B698E" w14:textId="77777777" w:rsidR="00F168B3" w:rsidRPr="00CB13B0" w:rsidRDefault="00F168B3" w:rsidP="00F776F0">
            <w:pPr>
              <w:pStyle w:val="ENoteTableText"/>
            </w:pPr>
            <w:r w:rsidRPr="00CB13B0">
              <w:t>46, 2011</w:t>
            </w:r>
          </w:p>
        </w:tc>
        <w:tc>
          <w:tcPr>
            <w:tcW w:w="992" w:type="dxa"/>
            <w:tcBorders>
              <w:top w:val="single" w:sz="4" w:space="0" w:color="auto"/>
              <w:bottom w:val="single" w:sz="4" w:space="0" w:color="auto"/>
            </w:tcBorders>
            <w:shd w:val="clear" w:color="auto" w:fill="auto"/>
          </w:tcPr>
          <w:p w14:paraId="1B1D3C76" w14:textId="77777777" w:rsidR="00F168B3" w:rsidRPr="00CB13B0" w:rsidRDefault="00F168B3" w:rsidP="00F776F0">
            <w:pPr>
              <w:pStyle w:val="ENoteTableText"/>
            </w:pPr>
            <w:r w:rsidRPr="00CB13B0">
              <w:t>27</w:t>
            </w:r>
            <w:r w:rsidR="0056271E" w:rsidRPr="00CB13B0">
              <w:t> </w:t>
            </w:r>
            <w:r w:rsidRPr="00CB13B0">
              <w:t>June 2011</w:t>
            </w:r>
          </w:p>
        </w:tc>
        <w:tc>
          <w:tcPr>
            <w:tcW w:w="1843" w:type="dxa"/>
            <w:tcBorders>
              <w:top w:val="single" w:sz="4" w:space="0" w:color="auto"/>
              <w:bottom w:val="single" w:sz="4" w:space="0" w:color="auto"/>
            </w:tcBorders>
            <w:shd w:val="clear" w:color="auto" w:fill="auto"/>
          </w:tcPr>
          <w:p w14:paraId="4BA54678" w14:textId="23EB769C" w:rsidR="00F168B3" w:rsidRPr="00CB13B0" w:rsidRDefault="00F168B3" w:rsidP="00F776F0">
            <w:pPr>
              <w:pStyle w:val="ENoteTableText"/>
            </w:pPr>
            <w:r w:rsidRPr="00CB13B0">
              <w:t>Schedule</w:t>
            </w:r>
            <w:r w:rsidR="0056271E" w:rsidRPr="00CB13B0">
              <w:t> </w:t>
            </w:r>
            <w:r w:rsidRPr="00CB13B0">
              <w:t>2 (</w:t>
            </w:r>
            <w:r w:rsidR="00410FA5">
              <w:t>items 6</w:t>
            </w:r>
            <w:r w:rsidRPr="00CB13B0">
              <w:t>93–697) and Schedule</w:t>
            </w:r>
            <w:r w:rsidR="0056271E" w:rsidRPr="00CB13B0">
              <w:t> </w:t>
            </w:r>
            <w:r w:rsidRPr="00CB13B0">
              <w:t>3 (</w:t>
            </w:r>
            <w:r w:rsidR="00410FA5">
              <w:t>items 1</w:t>
            </w:r>
            <w:r w:rsidRPr="00CB13B0">
              <w:t>0, 11): 27 Dec 2011</w:t>
            </w:r>
          </w:p>
        </w:tc>
        <w:tc>
          <w:tcPr>
            <w:tcW w:w="1566" w:type="dxa"/>
            <w:tcBorders>
              <w:top w:val="single" w:sz="4" w:space="0" w:color="auto"/>
              <w:bottom w:val="single" w:sz="4" w:space="0" w:color="auto"/>
            </w:tcBorders>
            <w:shd w:val="clear" w:color="auto" w:fill="auto"/>
          </w:tcPr>
          <w:p w14:paraId="1E8D4E00" w14:textId="678ABD4F" w:rsidR="00F168B3" w:rsidRPr="00CB13B0" w:rsidRDefault="00F168B3" w:rsidP="00F776F0">
            <w:pPr>
              <w:pStyle w:val="ENoteTableText"/>
            </w:pPr>
            <w:r w:rsidRPr="00CB13B0">
              <w:t>Sch. 3 (</w:t>
            </w:r>
            <w:r w:rsidR="00410FA5">
              <w:t>items 1</w:t>
            </w:r>
            <w:r w:rsidRPr="00CB13B0">
              <w:t>0, 11)</w:t>
            </w:r>
          </w:p>
        </w:tc>
      </w:tr>
      <w:tr w:rsidR="00F168B3" w:rsidRPr="00CB13B0" w14:paraId="497834AB" w14:textId="77777777" w:rsidTr="00F776F0">
        <w:trPr>
          <w:cantSplit/>
        </w:trPr>
        <w:tc>
          <w:tcPr>
            <w:tcW w:w="1695" w:type="dxa"/>
            <w:tcBorders>
              <w:top w:val="single" w:sz="4" w:space="0" w:color="auto"/>
              <w:bottom w:val="single" w:sz="4" w:space="0" w:color="auto"/>
            </w:tcBorders>
            <w:shd w:val="clear" w:color="auto" w:fill="auto"/>
          </w:tcPr>
          <w:p w14:paraId="5520C49C" w14:textId="77777777" w:rsidR="00F168B3" w:rsidRPr="00CB13B0" w:rsidRDefault="00F168B3" w:rsidP="00F776F0">
            <w:pPr>
              <w:pStyle w:val="ENoteTableText"/>
            </w:pPr>
            <w:r w:rsidRPr="00CB13B0">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14:paraId="6523715B" w14:textId="77777777" w:rsidR="00F168B3" w:rsidRPr="00CB13B0" w:rsidRDefault="00F168B3" w:rsidP="00F776F0">
            <w:pPr>
              <w:pStyle w:val="ENoteTableText"/>
            </w:pPr>
            <w:r w:rsidRPr="00CB13B0">
              <w:t>50, 2011</w:t>
            </w:r>
          </w:p>
        </w:tc>
        <w:tc>
          <w:tcPr>
            <w:tcW w:w="992" w:type="dxa"/>
            <w:tcBorders>
              <w:top w:val="single" w:sz="4" w:space="0" w:color="auto"/>
              <w:bottom w:val="single" w:sz="4" w:space="0" w:color="auto"/>
            </w:tcBorders>
            <w:shd w:val="clear" w:color="auto" w:fill="auto"/>
          </w:tcPr>
          <w:p w14:paraId="1BC0A45A" w14:textId="77777777" w:rsidR="00F168B3" w:rsidRPr="00CB13B0" w:rsidRDefault="00F168B3" w:rsidP="00F776F0">
            <w:pPr>
              <w:pStyle w:val="ENoteTableText"/>
            </w:pPr>
            <w:r w:rsidRPr="00CB13B0">
              <w:t>27</w:t>
            </w:r>
            <w:r w:rsidR="0056271E" w:rsidRPr="00CB13B0">
              <w:t> </w:t>
            </w:r>
            <w:r w:rsidRPr="00CB13B0">
              <w:t>June 2011</w:t>
            </w:r>
          </w:p>
        </w:tc>
        <w:tc>
          <w:tcPr>
            <w:tcW w:w="1843" w:type="dxa"/>
            <w:tcBorders>
              <w:top w:val="single" w:sz="4" w:space="0" w:color="auto"/>
              <w:bottom w:val="single" w:sz="4" w:space="0" w:color="auto"/>
            </w:tcBorders>
            <w:shd w:val="clear" w:color="auto" w:fill="auto"/>
          </w:tcPr>
          <w:p w14:paraId="486DC093" w14:textId="14FCB1A5" w:rsidR="00F168B3" w:rsidRPr="00CB13B0" w:rsidRDefault="00F168B3" w:rsidP="00F776F0">
            <w:pPr>
              <w:pStyle w:val="ENoteTableText"/>
            </w:pPr>
            <w:r w:rsidRPr="00CB13B0">
              <w:t>Schedule</w:t>
            </w:r>
            <w:r w:rsidR="0056271E" w:rsidRPr="00CB13B0">
              <w:t> </w:t>
            </w:r>
            <w:r w:rsidRPr="00CB13B0">
              <w:t>4 (</w:t>
            </w:r>
            <w:r w:rsidR="00410FA5">
              <w:t>items 1</w:t>
            </w:r>
            <w:r w:rsidRPr="00CB13B0">
              <w:t>–3): 27</w:t>
            </w:r>
            <w:r w:rsidR="0056271E" w:rsidRPr="00CB13B0">
              <w:t> </w:t>
            </w:r>
            <w:r w:rsidRPr="00CB13B0">
              <w:t xml:space="preserve">June 2011 (s 2(1) </w:t>
            </w:r>
            <w:r w:rsidR="00410FA5">
              <w:t>item 1</w:t>
            </w:r>
            <w:r w:rsidRPr="00CB13B0">
              <w:t>1)</w:t>
            </w:r>
            <w:r w:rsidRPr="00CB13B0">
              <w:br/>
              <w:t>Schedule</w:t>
            </w:r>
            <w:r w:rsidR="0056271E" w:rsidRPr="00CB13B0">
              <w:t> </w:t>
            </w:r>
            <w:r w:rsidRPr="00CB13B0">
              <w:t>4 (</w:t>
            </w:r>
            <w:r w:rsidR="00410FA5">
              <w:t>items 1</w:t>
            </w:r>
            <w:r w:rsidRPr="00CB13B0">
              <w:t xml:space="preserve">0, 11): </w:t>
            </w:r>
            <w:r w:rsidR="00410FA5">
              <w:t>1 July</w:t>
            </w:r>
            <w:r w:rsidRPr="00CB13B0">
              <w:t xml:space="preserve"> 2014 (s 2(1) </w:t>
            </w:r>
            <w:r w:rsidR="00410FA5">
              <w:t>item 1</w:t>
            </w:r>
            <w:r w:rsidRPr="00CB13B0">
              <w:t>2)</w:t>
            </w:r>
          </w:p>
        </w:tc>
        <w:tc>
          <w:tcPr>
            <w:tcW w:w="1566" w:type="dxa"/>
            <w:tcBorders>
              <w:top w:val="single" w:sz="4" w:space="0" w:color="auto"/>
              <w:bottom w:val="single" w:sz="4" w:space="0" w:color="auto"/>
            </w:tcBorders>
            <w:shd w:val="clear" w:color="auto" w:fill="auto"/>
          </w:tcPr>
          <w:p w14:paraId="3581A3DD" w14:textId="4CF8BEDB" w:rsidR="00F168B3" w:rsidRPr="00CB13B0" w:rsidRDefault="00F168B3" w:rsidP="00F776F0">
            <w:pPr>
              <w:pStyle w:val="ENoteTableText"/>
            </w:pPr>
            <w:r w:rsidRPr="00CB13B0">
              <w:t>Sch. 4 (</w:t>
            </w:r>
            <w:r w:rsidR="00410FA5">
              <w:t>item 3</w:t>
            </w:r>
            <w:r w:rsidRPr="00CB13B0">
              <w:t>)</w:t>
            </w:r>
          </w:p>
        </w:tc>
      </w:tr>
      <w:tr w:rsidR="00F168B3" w:rsidRPr="00CB13B0" w14:paraId="0E7C0DAD" w14:textId="77777777" w:rsidTr="00F776F0">
        <w:trPr>
          <w:cantSplit/>
        </w:trPr>
        <w:tc>
          <w:tcPr>
            <w:tcW w:w="1695" w:type="dxa"/>
            <w:tcBorders>
              <w:top w:val="single" w:sz="4" w:space="0" w:color="auto"/>
              <w:bottom w:val="single" w:sz="4" w:space="0" w:color="auto"/>
            </w:tcBorders>
            <w:shd w:val="clear" w:color="auto" w:fill="auto"/>
          </w:tcPr>
          <w:p w14:paraId="238966BB" w14:textId="77777777" w:rsidR="00F168B3" w:rsidRPr="00CB13B0" w:rsidRDefault="00F168B3" w:rsidP="00F776F0">
            <w:pPr>
              <w:pStyle w:val="ENoteTableText"/>
            </w:pPr>
            <w:r w:rsidRPr="00CB13B0">
              <w:t>Tax Laws Amendment (2010 Measures No.</w:t>
            </w:r>
            <w:r w:rsidR="0056271E" w:rsidRPr="00CB13B0">
              <w:t> </w:t>
            </w:r>
            <w:r w:rsidRPr="00CB13B0">
              <w:t>5) Act 2011</w:t>
            </w:r>
          </w:p>
        </w:tc>
        <w:tc>
          <w:tcPr>
            <w:tcW w:w="992" w:type="dxa"/>
            <w:tcBorders>
              <w:top w:val="single" w:sz="4" w:space="0" w:color="auto"/>
              <w:bottom w:val="single" w:sz="4" w:space="0" w:color="auto"/>
            </w:tcBorders>
            <w:shd w:val="clear" w:color="auto" w:fill="auto"/>
          </w:tcPr>
          <w:p w14:paraId="6936C8E8" w14:textId="77777777" w:rsidR="00F168B3" w:rsidRPr="00CB13B0" w:rsidRDefault="00F168B3" w:rsidP="00F776F0">
            <w:pPr>
              <w:pStyle w:val="ENoteTableText"/>
            </w:pPr>
            <w:r w:rsidRPr="00CB13B0">
              <w:t>61, 2011</w:t>
            </w:r>
          </w:p>
        </w:tc>
        <w:tc>
          <w:tcPr>
            <w:tcW w:w="992" w:type="dxa"/>
            <w:tcBorders>
              <w:top w:val="single" w:sz="4" w:space="0" w:color="auto"/>
              <w:bottom w:val="single" w:sz="4" w:space="0" w:color="auto"/>
            </w:tcBorders>
            <w:shd w:val="clear" w:color="auto" w:fill="auto"/>
          </w:tcPr>
          <w:p w14:paraId="75C6563A" w14:textId="77777777" w:rsidR="00F168B3" w:rsidRPr="00CB13B0" w:rsidRDefault="007E6237" w:rsidP="00F776F0">
            <w:pPr>
              <w:pStyle w:val="ENoteTableText"/>
            </w:pPr>
            <w:r w:rsidRPr="00CB13B0">
              <w:t>29 June</w:t>
            </w:r>
            <w:r w:rsidR="00F168B3" w:rsidRPr="00CB13B0">
              <w:t xml:space="preserve"> 2011</w:t>
            </w:r>
          </w:p>
        </w:tc>
        <w:tc>
          <w:tcPr>
            <w:tcW w:w="1843" w:type="dxa"/>
            <w:tcBorders>
              <w:top w:val="single" w:sz="4" w:space="0" w:color="auto"/>
              <w:bottom w:val="single" w:sz="4" w:space="0" w:color="auto"/>
            </w:tcBorders>
            <w:shd w:val="clear" w:color="auto" w:fill="auto"/>
          </w:tcPr>
          <w:p w14:paraId="54E6E921" w14:textId="4E6A33E9" w:rsidR="00F168B3" w:rsidRPr="00CB13B0" w:rsidRDefault="00F168B3" w:rsidP="00F776F0">
            <w:pPr>
              <w:pStyle w:val="ENoteTableText"/>
            </w:pPr>
            <w:r w:rsidRPr="00CB13B0">
              <w:t>s. 4, Schedule</w:t>
            </w:r>
            <w:r w:rsidR="0056271E" w:rsidRPr="00CB13B0">
              <w:t> </w:t>
            </w:r>
            <w:r w:rsidRPr="00CB13B0">
              <w:t>1, Schedule</w:t>
            </w:r>
            <w:r w:rsidR="0056271E" w:rsidRPr="00CB13B0">
              <w:t> </w:t>
            </w:r>
            <w:r w:rsidRPr="00CB13B0">
              <w:t>2 (</w:t>
            </w:r>
            <w:r w:rsidR="00410FA5">
              <w:t>items 1</w:t>
            </w:r>
            <w:r w:rsidRPr="00CB13B0">
              <w:t>–8), Schedule</w:t>
            </w:r>
            <w:r w:rsidR="0056271E" w:rsidRPr="00CB13B0">
              <w:t> </w:t>
            </w:r>
            <w:r w:rsidRPr="00CB13B0">
              <w:t>3, Schedule</w:t>
            </w:r>
            <w:r w:rsidR="0056271E" w:rsidRPr="00CB13B0">
              <w:t> </w:t>
            </w:r>
            <w:r w:rsidRPr="00CB13B0">
              <w:t>4 and Schedule</w:t>
            </w:r>
            <w:r w:rsidR="0056271E" w:rsidRPr="00CB13B0">
              <w:t> </w:t>
            </w:r>
            <w:r w:rsidRPr="00CB13B0">
              <w:t>7: Royal Assent</w:t>
            </w:r>
          </w:p>
        </w:tc>
        <w:tc>
          <w:tcPr>
            <w:tcW w:w="1566" w:type="dxa"/>
            <w:tcBorders>
              <w:top w:val="single" w:sz="4" w:space="0" w:color="auto"/>
              <w:bottom w:val="single" w:sz="4" w:space="0" w:color="auto"/>
            </w:tcBorders>
            <w:shd w:val="clear" w:color="auto" w:fill="auto"/>
          </w:tcPr>
          <w:p w14:paraId="398A6CC8" w14:textId="3C4E70EC" w:rsidR="00F168B3" w:rsidRPr="00CB13B0" w:rsidRDefault="00F168B3" w:rsidP="00F776F0">
            <w:pPr>
              <w:pStyle w:val="ENoteTableText"/>
            </w:pPr>
            <w:r w:rsidRPr="00CB13B0">
              <w:t>s. 4, Sch. 1 (</w:t>
            </w:r>
            <w:r w:rsidR="00410FA5">
              <w:t>item 1</w:t>
            </w:r>
            <w:r w:rsidRPr="00CB13B0">
              <w:t>2), Sch. 3 (</w:t>
            </w:r>
            <w:r w:rsidR="00410FA5">
              <w:t>item 1</w:t>
            </w:r>
            <w:r w:rsidRPr="00CB13B0">
              <w:t>0), Sch. 4 (</w:t>
            </w:r>
            <w:r w:rsidR="00410FA5">
              <w:t>items 6</w:t>
            </w:r>
            <w:r w:rsidRPr="00CB13B0">
              <w:t>, 7) and Sch. 7 (</w:t>
            </w:r>
            <w:r w:rsidR="00410FA5">
              <w:t>item 2</w:t>
            </w:r>
            <w:r w:rsidRPr="00CB13B0">
              <w:t>)</w:t>
            </w:r>
          </w:p>
        </w:tc>
      </w:tr>
      <w:tr w:rsidR="00F168B3" w:rsidRPr="00CB13B0" w14:paraId="53CE60F3" w14:textId="77777777" w:rsidTr="00F776F0">
        <w:trPr>
          <w:cantSplit/>
        </w:trPr>
        <w:tc>
          <w:tcPr>
            <w:tcW w:w="1695" w:type="dxa"/>
            <w:tcBorders>
              <w:top w:val="single" w:sz="4" w:space="0" w:color="auto"/>
              <w:bottom w:val="nil"/>
            </w:tcBorders>
            <w:shd w:val="clear" w:color="auto" w:fill="auto"/>
          </w:tcPr>
          <w:p w14:paraId="4825513B" w14:textId="77777777" w:rsidR="00F168B3" w:rsidRPr="00CB13B0" w:rsidRDefault="00F168B3" w:rsidP="00F776F0">
            <w:pPr>
              <w:pStyle w:val="ENoteTableText"/>
            </w:pPr>
            <w:r w:rsidRPr="00CB13B0">
              <w:lastRenderedPageBreak/>
              <w:t>Tax Laws Amendment (2011 Measures No.</w:t>
            </w:r>
            <w:r w:rsidR="0056271E" w:rsidRPr="00CB13B0">
              <w:t> </w:t>
            </w:r>
            <w:r w:rsidRPr="00CB13B0">
              <w:t>5) Act 2011</w:t>
            </w:r>
          </w:p>
        </w:tc>
        <w:tc>
          <w:tcPr>
            <w:tcW w:w="992" w:type="dxa"/>
            <w:tcBorders>
              <w:top w:val="single" w:sz="4" w:space="0" w:color="auto"/>
              <w:bottom w:val="nil"/>
            </w:tcBorders>
            <w:shd w:val="clear" w:color="auto" w:fill="auto"/>
          </w:tcPr>
          <w:p w14:paraId="5AAA24CA" w14:textId="77777777" w:rsidR="00F168B3" w:rsidRPr="00CB13B0" w:rsidRDefault="00F168B3" w:rsidP="00F776F0">
            <w:pPr>
              <w:pStyle w:val="ENoteTableText"/>
            </w:pPr>
            <w:r w:rsidRPr="00CB13B0">
              <w:t>62, 2011</w:t>
            </w:r>
          </w:p>
        </w:tc>
        <w:tc>
          <w:tcPr>
            <w:tcW w:w="992" w:type="dxa"/>
            <w:tcBorders>
              <w:top w:val="single" w:sz="4" w:space="0" w:color="auto"/>
              <w:bottom w:val="nil"/>
            </w:tcBorders>
            <w:shd w:val="clear" w:color="auto" w:fill="auto"/>
          </w:tcPr>
          <w:p w14:paraId="4C5249DA" w14:textId="77777777" w:rsidR="00F168B3" w:rsidRPr="00CB13B0" w:rsidRDefault="007E6237" w:rsidP="00F776F0">
            <w:pPr>
              <w:pStyle w:val="ENoteTableText"/>
            </w:pPr>
            <w:r w:rsidRPr="00CB13B0">
              <w:t>29 June</w:t>
            </w:r>
            <w:r w:rsidR="00F168B3" w:rsidRPr="00CB13B0">
              <w:t xml:space="preserve"> 2011</w:t>
            </w:r>
          </w:p>
        </w:tc>
        <w:tc>
          <w:tcPr>
            <w:tcW w:w="1843" w:type="dxa"/>
            <w:tcBorders>
              <w:top w:val="single" w:sz="4" w:space="0" w:color="auto"/>
              <w:bottom w:val="nil"/>
            </w:tcBorders>
            <w:shd w:val="clear" w:color="auto" w:fill="auto"/>
          </w:tcPr>
          <w:p w14:paraId="0BE7FC53" w14:textId="5A294E27" w:rsidR="00F168B3" w:rsidRPr="00CB13B0" w:rsidRDefault="00F168B3" w:rsidP="00F776F0">
            <w:pPr>
              <w:pStyle w:val="ENoteTableText"/>
            </w:pPr>
            <w:r w:rsidRPr="00CB13B0">
              <w:t>Sch 1 (</w:t>
            </w:r>
            <w:r w:rsidR="00410FA5">
              <w:t>items 1</w:t>
            </w:r>
            <w:r w:rsidRPr="00CB13B0">
              <w:t>–3, 6–12, 14), Sch 2 (</w:t>
            </w:r>
            <w:r w:rsidR="00E75F4A" w:rsidRPr="00CB13B0">
              <w:t>items 8</w:t>
            </w:r>
            <w:r w:rsidRPr="00CB13B0">
              <w:t>–27, 45–51), Sch 3 (</w:t>
            </w:r>
            <w:r w:rsidR="00410FA5">
              <w:t>items 1</w:t>
            </w:r>
            <w:r w:rsidRPr="00CB13B0">
              <w:t>–3, 9–19) and Sch 4 (</w:t>
            </w:r>
            <w:r w:rsidR="00410FA5">
              <w:t>items 3</w:t>
            </w:r>
            <w:r w:rsidRPr="00CB13B0">
              <w:t xml:space="preserve">3, 34): </w:t>
            </w:r>
            <w:r w:rsidR="007E6237" w:rsidRPr="00CB13B0">
              <w:t>29 June</w:t>
            </w:r>
            <w:r w:rsidRPr="00CB13B0">
              <w:t xml:space="preserve"> 2011 (s 2(1) </w:t>
            </w:r>
            <w:r w:rsidR="00410FA5">
              <w:t>items 2</w:t>
            </w:r>
            <w:r w:rsidRPr="00CB13B0">
              <w:t>, 3, 5, 6)</w:t>
            </w:r>
            <w:r w:rsidRPr="00CB13B0">
              <w:br/>
              <w:t>Sch 3 (</w:t>
            </w:r>
            <w:r w:rsidR="00A13A22">
              <w:t>items 4</w:t>
            </w:r>
            <w:r w:rsidRPr="00CB13B0">
              <w:t xml:space="preserve">–8): </w:t>
            </w:r>
            <w:r w:rsidR="0018140A" w:rsidRPr="00CB13B0">
              <w:t>30 June</w:t>
            </w:r>
            <w:r w:rsidRPr="00CB13B0">
              <w:t xml:space="preserve"> 2011 (s 2(1) </w:t>
            </w:r>
            <w:r w:rsidR="00410FA5">
              <w:t>item 4</w:t>
            </w:r>
            <w:r w:rsidRPr="00CB13B0">
              <w:t>)</w:t>
            </w:r>
          </w:p>
        </w:tc>
        <w:tc>
          <w:tcPr>
            <w:tcW w:w="1566" w:type="dxa"/>
            <w:tcBorders>
              <w:top w:val="single" w:sz="4" w:space="0" w:color="auto"/>
              <w:bottom w:val="nil"/>
            </w:tcBorders>
            <w:shd w:val="clear" w:color="auto" w:fill="auto"/>
          </w:tcPr>
          <w:p w14:paraId="5DC7C49B" w14:textId="316AB05C" w:rsidR="00F168B3" w:rsidRPr="00CB13B0" w:rsidRDefault="00F168B3" w:rsidP="00F776F0">
            <w:pPr>
              <w:pStyle w:val="ENoteTableText"/>
            </w:pPr>
            <w:r w:rsidRPr="00CB13B0">
              <w:t>Sch 1 (</w:t>
            </w:r>
            <w:r w:rsidR="00410FA5">
              <w:t>item 1</w:t>
            </w:r>
            <w:r w:rsidRPr="00CB13B0">
              <w:t>4), Sch 2 (</w:t>
            </w:r>
            <w:r w:rsidR="00410FA5">
              <w:t>item 5</w:t>
            </w:r>
            <w:r w:rsidRPr="00CB13B0">
              <w:t>1), Sch 3 (</w:t>
            </w:r>
            <w:r w:rsidR="00410FA5">
              <w:t>items 3</w:t>
            </w:r>
            <w:r w:rsidRPr="00CB13B0">
              <w:t>, 7, 8, 11) and Sch 4 (</w:t>
            </w:r>
            <w:r w:rsidR="00410FA5">
              <w:t>item 3</w:t>
            </w:r>
            <w:r w:rsidRPr="00CB13B0">
              <w:t>4)</w:t>
            </w:r>
          </w:p>
        </w:tc>
      </w:tr>
      <w:tr w:rsidR="00F168B3" w:rsidRPr="00CB13B0" w14:paraId="5D296715" w14:textId="77777777" w:rsidTr="00F776F0">
        <w:trPr>
          <w:cantSplit/>
        </w:trPr>
        <w:tc>
          <w:tcPr>
            <w:tcW w:w="1695" w:type="dxa"/>
            <w:tcBorders>
              <w:top w:val="nil"/>
              <w:bottom w:val="nil"/>
            </w:tcBorders>
            <w:shd w:val="clear" w:color="auto" w:fill="auto"/>
          </w:tcPr>
          <w:p w14:paraId="2F6A20AC" w14:textId="77777777" w:rsidR="00F168B3" w:rsidRPr="00CB13B0" w:rsidRDefault="00F168B3" w:rsidP="00F776F0">
            <w:pPr>
              <w:pStyle w:val="ENoteTTIndentHeading"/>
            </w:pPr>
            <w:r w:rsidRPr="00CB13B0">
              <w:t>as amended by</w:t>
            </w:r>
          </w:p>
        </w:tc>
        <w:tc>
          <w:tcPr>
            <w:tcW w:w="992" w:type="dxa"/>
            <w:tcBorders>
              <w:top w:val="nil"/>
              <w:bottom w:val="nil"/>
            </w:tcBorders>
            <w:shd w:val="clear" w:color="auto" w:fill="auto"/>
          </w:tcPr>
          <w:p w14:paraId="15742A86" w14:textId="77777777" w:rsidR="00F168B3" w:rsidRPr="00CB13B0" w:rsidRDefault="00F168B3" w:rsidP="00F776F0">
            <w:pPr>
              <w:pStyle w:val="ENoteTableText"/>
            </w:pPr>
          </w:p>
        </w:tc>
        <w:tc>
          <w:tcPr>
            <w:tcW w:w="992" w:type="dxa"/>
            <w:tcBorders>
              <w:top w:val="nil"/>
              <w:bottom w:val="nil"/>
            </w:tcBorders>
            <w:shd w:val="clear" w:color="auto" w:fill="auto"/>
          </w:tcPr>
          <w:p w14:paraId="24900776" w14:textId="77777777" w:rsidR="00F168B3" w:rsidRPr="00CB13B0" w:rsidRDefault="00F168B3" w:rsidP="00F776F0">
            <w:pPr>
              <w:pStyle w:val="ENoteTableText"/>
            </w:pPr>
          </w:p>
        </w:tc>
        <w:tc>
          <w:tcPr>
            <w:tcW w:w="1843" w:type="dxa"/>
            <w:tcBorders>
              <w:top w:val="nil"/>
              <w:bottom w:val="nil"/>
            </w:tcBorders>
            <w:shd w:val="clear" w:color="auto" w:fill="auto"/>
          </w:tcPr>
          <w:p w14:paraId="447AF6DC" w14:textId="77777777" w:rsidR="00F168B3" w:rsidRPr="00CB13B0" w:rsidRDefault="00F168B3" w:rsidP="00F776F0">
            <w:pPr>
              <w:pStyle w:val="ENoteTableText"/>
            </w:pPr>
          </w:p>
        </w:tc>
        <w:tc>
          <w:tcPr>
            <w:tcW w:w="1566" w:type="dxa"/>
            <w:tcBorders>
              <w:top w:val="nil"/>
              <w:bottom w:val="nil"/>
            </w:tcBorders>
            <w:shd w:val="clear" w:color="auto" w:fill="auto"/>
          </w:tcPr>
          <w:p w14:paraId="3C5D2A37" w14:textId="77777777" w:rsidR="00F168B3" w:rsidRPr="00CB13B0" w:rsidRDefault="00F168B3" w:rsidP="00F776F0">
            <w:pPr>
              <w:pStyle w:val="ENoteTableText"/>
            </w:pPr>
          </w:p>
        </w:tc>
      </w:tr>
      <w:tr w:rsidR="00F168B3" w:rsidRPr="00CB13B0" w14:paraId="794A4917" w14:textId="77777777" w:rsidTr="00F776F0">
        <w:trPr>
          <w:cantSplit/>
        </w:trPr>
        <w:tc>
          <w:tcPr>
            <w:tcW w:w="1695" w:type="dxa"/>
            <w:tcBorders>
              <w:top w:val="nil"/>
              <w:bottom w:val="nil"/>
            </w:tcBorders>
            <w:shd w:val="clear" w:color="auto" w:fill="auto"/>
          </w:tcPr>
          <w:p w14:paraId="18646813" w14:textId="77777777" w:rsidR="00F168B3" w:rsidRPr="00CB13B0" w:rsidRDefault="00F168B3" w:rsidP="00F776F0">
            <w:pPr>
              <w:pStyle w:val="ENoteTTi"/>
            </w:pPr>
            <w:r w:rsidRPr="00CB13B0">
              <w:t>Tax Laws Amendment (2012 Measures No.</w:t>
            </w:r>
            <w:r w:rsidR="0056271E" w:rsidRPr="00CB13B0">
              <w:t> </w:t>
            </w:r>
            <w:r w:rsidRPr="00CB13B0">
              <w:t>6) Act 2013</w:t>
            </w:r>
          </w:p>
        </w:tc>
        <w:tc>
          <w:tcPr>
            <w:tcW w:w="992" w:type="dxa"/>
            <w:tcBorders>
              <w:top w:val="nil"/>
              <w:bottom w:val="nil"/>
            </w:tcBorders>
            <w:shd w:val="clear" w:color="auto" w:fill="auto"/>
          </w:tcPr>
          <w:p w14:paraId="5EF95367" w14:textId="77777777" w:rsidR="00F168B3" w:rsidRPr="00CB13B0" w:rsidRDefault="00F168B3" w:rsidP="00F776F0">
            <w:pPr>
              <w:pStyle w:val="ENoteTableText"/>
            </w:pPr>
            <w:r w:rsidRPr="00CB13B0">
              <w:t>84, 2013</w:t>
            </w:r>
          </w:p>
        </w:tc>
        <w:tc>
          <w:tcPr>
            <w:tcW w:w="992" w:type="dxa"/>
            <w:tcBorders>
              <w:top w:val="nil"/>
              <w:bottom w:val="nil"/>
            </w:tcBorders>
            <w:shd w:val="clear" w:color="auto" w:fill="auto"/>
          </w:tcPr>
          <w:p w14:paraId="1E018098" w14:textId="77777777" w:rsidR="00F168B3" w:rsidRPr="00CB13B0" w:rsidRDefault="007E6237" w:rsidP="00F776F0">
            <w:pPr>
              <w:pStyle w:val="ENoteTableText"/>
            </w:pPr>
            <w:r w:rsidRPr="00CB13B0">
              <w:t>28 June</w:t>
            </w:r>
            <w:r w:rsidR="00F168B3" w:rsidRPr="00CB13B0">
              <w:t xml:space="preserve"> 2013</w:t>
            </w:r>
          </w:p>
        </w:tc>
        <w:tc>
          <w:tcPr>
            <w:tcW w:w="1843" w:type="dxa"/>
            <w:tcBorders>
              <w:top w:val="nil"/>
              <w:bottom w:val="nil"/>
            </w:tcBorders>
            <w:shd w:val="clear" w:color="auto" w:fill="auto"/>
          </w:tcPr>
          <w:p w14:paraId="3AAF0975" w14:textId="558A8CAB" w:rsidR="00F168B3" w:rsidRPr="00CB13B0" w:rsidRDefault="00F168B3" w:rsidP="00F776F0">
            <w:pPr>
              <w:pStyle w:val="ENoteTableText"/>
            </w:pPr>
            <w:r w:rsidRPr="00CB13B0">
              <w:t xml:space="preserve">Sch 4: </w:t>
            </w:r>
            <w:r w:rsidR="007E6237" w:rsidRPr="00CB13B0">
              <w:t>28 June</w:t>
            </w:r>
            <w:r w:rsidRPr="00CB13B0">
              <w:t xml:space="preserve"> 2013 (s 2(1) </w:t>
            </w:r>
            <w:r w:rsidR="00410FA5">
              <w:t>item 2</w:t>
            </w:r>
            <w:r w:rsidRPr="00CB13B0">
              <w:t>)</w:t>
            </w:r>
          </w:p>
        </w:tc>
        <w:tc>
          <w:tcPr>
            <w:tcW w:w="1566" w:type="dxa"/>
            <w:tcBorders>
              <w:top w:val="nil"/>
              <w:bottom w:val="nil"/>
            </w:tcBorders>
            <w:shd w:val="clear" w:color="auto" w:fill="auto"/>
          </w:tcPr>
          <w:p w14:paraId="680A96DB" w14:textId="77777777" w:rsidR="00F168B3" w:rsidRPr="00CB13B0" w:rsidRDefault="00F168B3" w:rsidP="00F776F0">
            <w:pPr>
              <w:pStyle w:val="ENoteTableText"/>
            </w:pPr>
            <w:r w:rsidRPr="00CB13B0">
              <w:t>—</w:t>
            </w:r>
          </w:p>
        </w:tc>
      </w:tr>
      <w:tr w:rsidR="00F168B3" w:rsidRPr="00CB13B0" w14:paraId="759F2BC7" w14:textId="77777777" w:rsidTr="00F776F0">
        <w:trPr>
          <w:cantSplit/>
        </w:trPr>
        <w:tc>
          <w:tcPr>
            <w:tcW w:w="1695" w:type="dxa"/>
            <w:tcBorders>
              <w:top w:val="nil"/>
              <w:bottom w:val="single" w:sz="4" w:space="0" w:color="auto"/>
            </w:tcBorders>
            <w:shd w:val="clear" w:color="auto" w:fill="auto"/>
          </w:tcPr>
          <w:p w14:paraId="31E2E906" w14:textId="77777777" w:rsidR="00F168B3" w:rsidRPr="00CB13B0" w:rsidRDefault="00F168B3" w:rsidP="00F776F0">
            <w:pPr>
              <w:pStyle w:val="ENoteTTi"/>
            </w:pPr>
            <w:r w:rsidRPr="00CB13B0">
              <w:t>Tax Laws Amendment (New Tax System for Managed Investment Trusts) Act 2016</w:t>
            </w:r>
          </w:p>
        </w:tc>
        <w:tc>
          <w:tcPr>
            <w:tcW w:w="992" w:type="dxa"/>
            <w:tcBorders>
              <w:top w:val="nil"/>
              <w:bottom w:val="single" w:sz="4" w:space="0" w:color="auto"/>
            </w:tcBorders>
            <w:shd w:val="clear" w:color="auto" w:fill="auto"/>
          </w:tcPr>
          <w:p w14:paraId="691253C8" w14:textId="77777777" w:rsidR="00F168B3" w:rsidRPr="00CB13B0" w:rsidRDefault="00F168B3" w:rsidP="00F776F0">
            <w:pPr>
              <w:pStyle w:val="ENoteTableText"/>
            </w:pPr>
            <w:r w:rsidRPr="00CB13B0">
              <w:t>53, 2016</w:t>
            </w:r>
          </w:p>
        </w:tc>
        <w:tc>
          <w:tcPr>
            <w:tcW w:w="992" w:type="dxa"/>
            <w:tcBorders>
              <w:top w:val="nil"/>
              <w:bottom w:val="single" w:sz="4" w:space="0" w:color="auto"/>
            </w:tcBorders>
            <w:shd w:val="clear" w:color="auto" w:fill="auto"/>
          </w:tcPr>
          <w:p w14:paraId="7F25203B" w14:textId="77777777" w:rsidR="00F168B3" w:rsidRPr="00CB13B0" w:rsidRDefault="00F168B3" w:rsidP="00F776F0">
            <w:pPr>
              <w:pStyle w:val="ENoteTableText"/>
            </w:pPr>
            <w:r w:rsidRPr="00CB13B0">
              <w:t>5</w:t>
            </w:r>
            <w:r w:rsidR="0056271E" w:rsidRPr="00CB13B0">
              <w:t> </w:t>
            </w:r>
            <w:r w:rsidRPr="00CB13B0">
              <w:t>May 2016</w:t>
            </w:r>
          </w:p>
        </w:tc>
        <w:tc>
          <w:tcPr>
            <w:tcW w:w="1843" w:type="dxa"/>
            <w:tcBorders>
              <w:top w:val="nil"/>
              <w:bottom w:val="single" w:sz="4" w:space="0" w:color="auto"/>
            </w:tcBorders>
            <w:shd w:val="clear" w:color="auto" w:fill="auto"/>
          </w:tcPr>
          <w:p w14:paraId="4E526BF2" w14:textId="2E1105BF" w:rsidR="00F168B3" w:rsidRPr="00CB13B0" w:rsidRDefault="00F168B3" w:rsidP="00F776F0">
            <w:pPr>
              <w:pStyle w:val="ENoteTableText"/>
            </w:pPr>
            <w:r w:rsidRPr="00CB13B0">
              <w:t>Sch 8 (</w:t>
            </w:r>
            <w:r w:rsidR="00A13A22">
              <w:t>items 4</w:t>
            </w:r>
            <w:r w:rsidRPr="00CB13B0">
              <w:t>, 5): 5</w:t>
            </w:r>
            <w:r w:rsidR="0056271E" w:rsidRPr="00CB13B0">
              <w:t> </w:t>
            </w:r>
            <w:r w:rsidRPr="00CB13B0">
              <w:t xml:space="preserve">May 2016 (s 2(1) </w:t>
            </w:r>
            <w:r w:rsidR="00410FA5">
              <w:t>item 4</w:t>
            </w:r>
            <w:r w:rsidRPr="00CB13B0">
              <w:t>)</w:t>
            </w:r>
          </w:p>
        </w:tc>
        <w:tc>
          <w:tcPr>
            <w:tcW w:w="1566" w:type="dxa"/>
            <w:tcBorders>
              <w:top w:val="nil"/>
              <w:bottom w:val="single" w:sz="4" w:space="0" w:color="auto"/>
            </w:tcBorders>
            <w:shd w:val="clear" w:color="auto" w:fill="auto"/>
          </w:tcPr>
          <w:p w14:paraId="4B040E23" w14:textId="77777777" w:rsidR="00F168B3" w:rsidRPr="00CB13B0" w:rsidRDefault="00F168B3" w:rsidP="00F776F0">
            <w:pPr>
              <w:pStyle w:val="ENoteTableText"/>
            </w:pPr>
            <w:r w:rsidRPr="00CB13B0">
              <w:t>—</w:t>
            </w:r>
          </w:p>
        </w:tc>
      </w:tr>
      <w:tr w:rsidR="00F168B3" w:rsidRPr="00CB13B0" w14:paraId="15E555F9" w14:textId="77777777" w:rsidTr="00F776F0">
        <w:trPr>
          <w:cantSplit/>
        </w:trPr>
        <w:tc>
          <w:tcPr>
            <w:tcW w:w="1695" w:type="dxa"/>
            <w:tcBorders>
              <w:top w:val="single" w:sz="4" w:space="0" w:color="auto"/>
              <w:bottom w:val="single" w:sz="4" w:space="0" w:color="auto"/>
            </w:tcBorders>
            <w:shd w:val="clear" w:color="auto" w:fill="auto"/>
          </w:tcPr>
          <w:p w14:paraId="765F740A" w14:textId="77777777" w:rsidR="00F168B3" w:rsidRPr="00CB13B0" w:rsidRDefault="00F168B3" w:rsidP="00F776F0">
            <w:pPr>
              <w:pStyle w:val="ENoteTableText"/>
            </w:pPr>
            <w:r w:rsidRPr="00CB13B0">
              <w:t>Tax Laws Amendment (Research and Development) Act 2011</w:t>
            </w:r>
          </w:p>
        </w:tc>
        <w:tc>
          <w:tcPr>
            <w:tcW w:w="992" w:type="dxa"/>
            <w:tcBorders>
              <w:top w:val="single" w:sz="4" w:space="0" w:color="auto"/>
              <w:bottom w:val="single" w:sz="4" w:space="0" w:color="auto"/>
            </w:tcBorders>
            <w:shd w:val="clear" w:color="auto" w:fill="auto"/>
          </w:tcPr>
          <w:p w14:paraId="46F3A27C" w14:textId="77777777" w:rsidR="00F168B3" w:rsidRPr="00CB13B0" w:rsidRDefault="00F168B3" w:rsidP="00F776F0">
            <w:pPr>
              <w:pStyle w:val="ENoteTableText"/>
            </w:pPr>
            <w:r w:rsidRPr="00CB13B0">
              <w:t>93, 2011</w:t>
            </w:r>
          </w:p>
        </w:tc>
        <w:tc>
          <w:tcPr>
            <w:tcW w:w="992" w:type="dxa"/>
            <w:tcBorders>
              <w:top w:val="single" w:sz="4" w:space="0" w:color="auto"/>
              <w:bottom w:val="single" w:sz="4" w:space="0" w:color="auto"/>
            </w:tcBorders>
            <w:shd w:val="clear" w:color="auto" w:fill="auto"/>
          </w:tcPr>
          <w:p w14:paraId="0BAD5CD2" w14:textId="77777777" w:rsidR="00F168B3" w:rsidRPr="00CB13B0" w:rsidRDefault="00F168B3" w:rsidP="00F776F0">
            <w:pPr>
              <w:pStyle w:val="ENoteTableText"/>
            </w:pPr>
            <w:r w:rsidRPr="00CB13B0">
              <w:t>8 Sept 2011</w:t>
            </w:r>
          </w:p>
        </w:tc>
        <w:tc>
          <w:tcPr>
            <w:tcW w:w="1843" w:type="dxa"/>
            <w:tcBorders>
              <w:top w:val="single" w:sz="4" w:space="0" w:color="auto"/>
              <w:bottom w:val="single" w:sz="4" w:space="0" w:color="auto"/>
            </w:tcBorders>
            <w:shd w:val="clear" w:color="auto" w:fill="auto"/>
          </w:tcPr>
          <w:p w14:paraId="14CE9BBD" w14:textId="18942516" w:rsidR="00F168B3" w:rsidRPr="00CB13B0" w:rsidRDefault="00F168B3" w:rsidP="00F776F0">
            <w:pPr>
              <w:pStyle w:val="ENoteTableText"/>
            </w:pPr>
            <w:r w:rsidRPr="00CB13B0">
              <w:t>Schedule</w:t>
            </w:r>
            <w:r w:rsidR="0056271E" w:rsidRPr="00CB13B0">
              <w:t> </w:t>
            </w:r>
            <w:r w:rsidRPr="00CB13B0">
              <w:t>1, Schedule</w:t>
            </w:r>
            <w:r w:rsidR="0056271E" w:rsidRPr="00CB13B0">
              <w:t> </w:t>
            </w:r>
            <w:r w:rsidRPr="00CB13B0">
              <w:t>3 (</w:t>
            </w:r>
            <w:r w:rsidR="00410FA5">
              <w:t>items 1</w:t>
            </w:r>
            <w:r w:rsidRPr="00CB13B0">
              <w:t>–4, 15–42, 54–107) and Schedule</w:t>
            </w:r>
            <w:r w:rsidR="0056271E" w:rsidRPr="00CB13B0">
              <w:t> </w:t>
            </w:r>
            <w:r w:rsidRPr="00CB13B0">
              <w:t>4 (</w:t>
            </w:r>
            <w:r w:rsidR="00410FA5">
              <w:t>items 1</w:t>
            </w:r>
            <w:r w:rsidRPr="00CB13B0">
              <w:t>–9): Royal Assent</w:t>
            </w:r>
          </w:p>
        </w:tc>
        <w:tc>
          <w:tcPr>
            <w:tcW w:w="1566" w:type="dxa"/>
            <w:tcBorders>
              <w:top w:val="single" w:sz="4" w:space="0" w:color="auto"/>
              <w:bottom w:val="single" w:sz="4" w:space="0" w:color="auto"/>
            </w:tcBorders>
            <w:shd w:val="clear" w:color="auto" w:fill="auto"/>
          </w:tcPr>
          <w:p w14:paraId="55396505" w14:textId="173F33B3" w:rsidR="00F168B3" w:rsidRPr="00CB13B0" w:rsidRDefault="00F168B3" w:rsidP="00F776F0">
            <w:pPr>
              <w:pStyle w:val="ENoteTableText"/>
            </w:pPr>
            <w:r w:rsidRPr="00CB13B0">
              <w:t>Sch. 4 (</w:t>
            </w:r>
            <w:r w:rsidR="00410FA5">
              <w:t>items 1</w:t>
            </w:r>
            <w:r w:rsidRPr="00CB13B0">
              <w:t>–6)</w:t>
            </w:r>
          </w:p>
        </w:tc>
      </w:tr>
      <w:tr w:rsidR="00F168B3" w:rsidRPr="00CB13B0" w14:paraId="5E6529F9" w14:textId="77777777" w:rsidTr="00F776F0">
        <w:trPr>
          <w:cantSplit/>
        </w:trPr>
        <w:tc>
          <w:tcPr>
            <w:tcW w:w="1695" w:type="dxa"/>
            <w:tcBorders>
              <w:top w:val="single" w:sz="4" w:space="0" w:color="auto"/>
              <w:bottom w:val="single" w:sz="4" w:space="0" w:color="auto"/>
            </w:tcBorders>
            <w:shd w:val="clear" w:color="auto" w:fill="auto"/>
          </w:tcPr>
          <w:p w14:paraId="1A1FED2D" w14:textId="77777777" w:rsidR="00F168B3" w:rsidRPr="00CB13B0" w:rsidRDefault="00F168B3" w:rsidP="00F776F0">
            <w:pPr>
              <w:pStyle w:val="ENoteTableText"/>
            </w:pPr>
            <w:r w:rsidRPr="00CB13B0">
              <w:t>Veterans’ Entitlements Amendment Act 2011</w:t>
            </w:r>
          </w:p>
        </w:tc>
        <w:tc>
          <w:tcPr>
            <w:tcW w:w="992" w:type="dxa"/>
            <w:tcBorders>
              <w:top w:val="single" w:sz="4" w:space="0" w:color="auto"/>
              <w:bottom w:val="single" w:sz="4" w:space="0" w:color="auto"/>
            </w:tcBorders>
            <w:shd w:val="clear" w:color="auto" w:fill="auto"/>
          </w:tcPr>
          <w:p w14:paraId="55DAA845" w14:textId="77777777" w:rsidR="00F168B3" w:rsidRPr="00CB13B0" w:rsidRDefault="00F168B3" w:rsidP="00F776F0">
            <w:pPr>
              <w:pStyle w:val="ENoteTableText"/>
            </w:pPr>
            <w:r w:rsidRPr="00CB13B0">
              <w:t>95, 2011</w:t>
            </w:r>
          </w:p>
        </w:tc>
        <w:tc>
          <w:tcPr>
            <w:tcW w:w="992" w:type="dxa"/>
            <w:tcBorders>
              <w:top w:val="single" w:sz="4" w:space="0" w:color="auto"/>
              <w:bottom w:val="single" w:sz="4" w:space="0" w:color="auto"/>
            </w:tcBorders>
            <w:shd w:val="clear" w:color="auto" w:fill="auto"/>
          </w:tcPr>
          <w:p w14:paraId="40763F80" w14:textId="77777777" w:rsidR="00F168B3" w:rsidRPr="00CB13B0" w:rsidRDefault="00F168B3" w:rsidP="00F776F0">
            <w:pPr>
              <w:pStyle w:val="ENoteTableText"/>
            </w:pPr>
            <w:r w:rsidRPr="00CB13B0">
              <w:t>15 Sept 2011</w:t>
            </w:r>
          </w:p>
        </w:tc>
        <w:tc>
          <w:tcPr>
            <w:tcW w:w="1843" w:type="dxa"/>
            <w:tcBorders>
              <w:top w:val="single" w:sz="4" w:space="0" w:color="auto"/>
              <w:bottom w:val="single" w:sz="4" w:space="0" w:color="auto"/>
            </w:tcBorders>
            <w:shd w:val="clear" w:color="auto" w:fill="auto"/>
          </w:tcPr>
          <w:p w14:paraId="136EE293" w14:textId="4CDF5CF3" w:rsidR="00F168B3" w:rsidRPr="00CB13B0" w:rsidRDefault="00F168B3" w:rsidP="00F776F0">
            <w:pPr>
              <w:pStyle w:val="ENoteTableText"/>
            </w:pPr>
            <w:r w:rsidRPr="00CB13B0">
              <w:t>Schedule</w:t>
            </w:r>
            <w:r w:rsidR="0056271E" w:rsidRPr="00CB13B0">
              <w:t> </w:t>
            </w:r>
            <w:r w:rsidRPr="00CB13B0">
              <w:t>1 (</w:t>
            </w:r>
            <w:r w:rsidR="00E75F4A" w:rsidRPr="00CB13B0">
              <w:t>items 8</w:t>
            </w:r>
            <w:r w:rsidRPr="00CB13B0">
              <w:t>–10) and Schedule</w:t>
            </w:r>
            <w:r w:rsidR="0056271E" w:rsidRPr="00CB13B0">
              <w:t> </w:t>
            </w:r>
            <w:r w:rsidRPr="00CB13B0">
              <w:t>3 (</w:t>
            </w:r>
            <w:r w:rsidR="00410FA5">
              <w:t>items 1</w:t>
            </w:r>
            <w:r w:rsidRPr="00CB13B0">
              <w:t>, 2, 15(1)): 20 Sept 2011</w:t>
            </w:r>
          </w:p>
        </w:tc>
        <w:tc>
          <w:tcPr>
            <w:tcW w:w="1566" w:type="dxa"/>
            <w:tcBorders>
              <w:top w:val="single" w:sz="4" w:space="0" w:color="auto"/>
              <w:bottom w:val="single" w:sz="4" w:space="0" w:color="auto"/>
            </w:tcBorders>
            <w:shd w:val="clear" w:color="auto" w:fill="auto"/>
          </w:tcPr>
          <w:p w14:paraId="1FF6E969" w14:textId="36E45152" w:rsidR="00F168B3" w:rsidRPr="00CB13B0" w:rsidRDefault="00F168B3" w:rsidP="00F776F0">
            <w:pPr>
              <w:pStyle w:val="ENoteTableText"/>
            </w:pPr>
            <w:r w:rsidRPr="00CB13B0">
              <w:t>Sch. 3 (</w:t>
            </w:r>
            <w:r w:rsidR="00410FA5">
              <w:t>item 1</w:t>
            </w:r>
            <w:r w:rsidRPr="00CB13B0">
              <w:t>5(1))</w:t>
            </w:r>
          </w:p>
        </w:tc>
      </w:tr>
      <w:tr w:rsidR="00F168B3" w:rsidRPr="00CB13B0" w14:paraId="752827CA" w14:textId="77777777" w:rsidTr="00F776F0">
        <w:trPr>
          <w:cantSplit/>
        </w:trPr>
        <w:tc>
          <w:tcPr>
            <w:tcW w:w="1695" w:type="dxa"/>
            <w:tcBorders>
              <w:top w:val="single" w:sz="4" w:space="0" w:color="auto"/>
              <w:bottom w:val="single" w:sz="4" w:space="0" w:color="auto"/>
            </w:tcBorders>
            <w:shd w:val="clear" w:color="auto" w:fill="auto"/>
          </w:tcPr>
          <w:p w14:paraId="6A082493" w14:textId="77777777" w:rsidR="00F168B3" w:rsidRPr="00CB13B0" w:rsidRDefault="00F168B3" w:rsidP="00F776F0">
            <w:pPr>
              <w:pStyle w:val="ENoteTableText"/>
            </w:pPr>
            <w:r w:rsidRPr="00CB13B0">
              <w:lastRenderedPageBreak/>
              <w:t>Tax Laws Amendment (2011 Measures No.</w:t>
            </w:r>
            <w:r w:rsidR="0056271E" w:rsidRPr="00CB13B0">
              <w:t> </w:t>
            </w:r>
            <w:r w:rsidRPr="00CB13B0">
              <w:t>6) Act 2011</w:t>
            </w:r>
          </w:p>
        </w:tc>
        <w:tc>
          <w:tcPr>
            <w:tcW w:w="992" w:type="dxa"/>
            <w:tcBorders>
              <w:top w:val="single" w:sz="4" w:space="0" w:color="auto"/>
              <w:bottom w:val="single" w:sz="4" w:space="0" w:color="auto"/>
            </w:tcBorders>
            <w:shd w:val="clear" w:color="auto" w:fill="auto"/>
          </w:tcPr>
          <w:p w14:paraId="5570038D" w14:textId="77777777" w:rsidR="00F168B3" w:rsidRPr="00CB13B0" w:rsidRDefault="00F168B3" w:rsidP="00F776F0">
            <w:pPr>
              <w:pStyle w:val="ENoteTableText"/>
            </w:pPr>
            <w:r w:rsidRPr="00CB13B0">
              <w:t>129, 2011</w:t>
            </w:r>
          </w:p>
        </w:tc>
        <w:tc>
          <w:tcPr>
            <w:tcW w:w="992" w:type="dxa"/>
            <w:tcBorders>
              <w:top w:val="single" w:sz="4" w:space="0" w:color="auto"/>
              <w:bottom w:val="single" w:sz="4" w:space="0" w:color="auto"/>
            </w:tcBorders>
            <w:shd w:val="clear" w:color="auto" w:fill="auto"/>
          </w:tcPr>
          <w:p w14:paraId="4545247E" w14:textId="77777777" w:rsidR="00F168B3" w:rsidRPr="00CB13B0" w:rsidRDefault="00F168B3" w:rsidP="00F776F0">
            <w:pPr>
              <w:pStyle w:val="ENoteTableText"/>
            </w:pPr>
            <w:r w:rsidRPr="00CB13B0">
              <w:t>3 Nov 2011</w:t>
            </w:r>
          </w:p>
        </w:tc>
        <w:tc>
          <w:tcPr>
            <w:tcW w:w="1843" w:type="dxa"/>
            <w:tcBorders>
              <w:top w:val="single" w:sz="4" w:space="0" w:color="auto"/>
              <w:bottom w:val="single" w:sz="4" w:space="0" w:color="auto"/>
            </w:tcBorders>
            <w:shd w:val="clear" w:color="auto" w:fill="auto"/>
          </w:tcPr>
          <w:p w14:paraId="0895E1AD" w14:textId="42C7145A" w:rsidR="00F168B3" w:rsidRPr="00CB13B0" w:rsidRDefault="00F168B3" w:rsidP="00F776F0">
            <w:pPr>
              <w:pStyle w:val="ENoteTableText"/>
              <w:tabs>
                <w:tab w:val="left" w:pos="1073"/>
              </w:tabs>
            </w:pPr>
            <w:r w:rsidRPr="00CB13B0">
              <w:t>Sch 1 and Sch 3 (</w:t>
            </w:r>
            <w:r w:rsidR="00410FA5">
              <w:t>items 3</w:t>
            </w:r>
            <w:r w:rsidRPr="00CB13B0">
              <w:t xml:space="preserve">–8): 3 Nov 2011 (s 2(1) </w:t>
            </w:r>
            <w:r w:rsidR="00410FA5">
              <w:t>items 2</w:t>
            </w:r>
            <w:r w:rsidRPr="00CB13B0">
              <w:t>, 6)</w:t>
            </w:r>
            <w:r w:rsidRPr="00CB13B0">
              <w:br/>
              <w:t>Sch 3 (</w:t>
            </w:r>
            <w:r w:rsidR="00410FA5">
              <w:t>items 1</w:t>
            </w:r>
            <w:r w:rsidRPr="00CB13B0">
              <w:t xml:space="preserve">, 2): 22 Feb 2011 (s 2(1) </w:t>
            </w:r>
            <w:r w:rsidR="00410FA5">
              <w:t>item 5</w:t>
            </w:r>
            <w:r w:rsidRPr="00CB13B0">
              <w:t>)</w:t>
            </w:r>
            <w:r w:rsidRPr="00CB13B0">
              <w:br/>
              <w:t>Sch 3 (</w:t>
            </w:r>
            <w:r w:rsidR="00081BC2" w:rsidRPr="00CB13B0">
              <w:t>items 9</w:t>
            </w:r>
            <w:r w:rsidRPr="00CB13B0">
              <w:t xml:space="preserve">, 10): </w:t>
            </w:r>
            <w:r w:rsidR="00410FA5">
              <w:t>1 July</w:t>
            </w:r>
            <w:r w:rsidRPr="00CB13B0">
              <w:t xml:space="preserve"> 2013 (s 2(1) </w:t>
            </w:r>
            <w:r w:rsidR="00A13A22">
              <w:t>item 7</w:t>
            </w:r>
            <w:r w:rsidRPr="00CB13B0">
              <w:t>)</w:t>
            </w:r>
            <w:r w:rsidRPr="00CB13B0">
              <w:br/>
              <w:t>Sch 3 (</w:t>
            </w:r>
            <w:r w:rsidR="00410FA5">
              <w:t>items 1</w:t>
            </w:r>
            <w:r w:rsidRPr="00CB13B0">
              <w:t xml:space="preserve">1, 12): </w:t>
            </w:r>
            <w:r w:rsidR="00410FA5">
              <w:t>1 July</w:t>
            </w:r>
            <w:r w:rsidRPr="00CB13B0">
              <w:t xml:space="preserve"> 2014 (s 2(1) </w:t>
            </w:r>
            <w:r w:rsidR="00410FA5">
              <w:t>item 8</w:t>
            </w:r>
            <w:r w:rsidRPr="00CB13B0">
              <w:t>)</w:t>
            </w:r>
            <w:r w:rsidRPr="00CB13B0">
              <w:br/>
              <w:t>Sch 3 (</w:t>
            </w:r>
            <w:r w:rsidR="00410FA5">
              <w:t>items 1</w:t>
            </w:r>
            <w:r w:rsidRPr="00CB13B0">
              <w:t xml:space="preserve">3, 14): </w:t>
            </w:r>
            <w:r w:rsidR="00410FA5">
              <w:t>1 July</w:t>
            </w:r>
            <w:r w:rsidRPr="00CB13B0">
              <w:t xml:space="preserve"> 2015 (s 2(1) </w:t>
            </w:r>
            <w:r w:rsidR="00222892" w:rsidRPr="00CB13B0">
              <w:t>item 9</w:t>
            </w:r>
            <w:r w:rsidRPr="00CB13B0">
              <w:t>)</w:t>
            </w:r>
          </w:p>
        </w:tc>
        <w:tc>
          <w:tcPr>
            <w:tcW w:w="1566" w:type="dxa"/>
            <w:tcBorders>
              <w:top w:val="single" w:sz="4" w:space="0" w:color="auto"/>
              <w:bottom w:val="single" w:sz="4" w:space="0" w:color="auto"/>
            </w:tcBorders>
            <w:shd w:val="clear" w:color="auto" w:fill="auto"/>
          </w:tcPr>
          <w:p w14:paraId="78FF4C89" w14:textId="446529EE" w:rsidR="00F168B3" w:rsidRPr="00CB13B0" w:rsidRDefault="00F168B3" w:rsidP="00F776F0">
            <w:pPr>
              <w:pStyle w:val="ENoteTableText"/>
            </w:pPr>
            <w:r w:rsidRPr="00CB13B0">
              <w:t>Sch. 1 (</w:t>
            </w:r>
            <w:r w:rsidR="00410FA5">
              <w:t>item 3</w:t>
            </w:r>
            <w:r w:rsidRPr="00CB13B0">
              <w:t>)</w:t>
            </w:r>
          </w:p>
        </w:tc>
      </w:tr>
      <w:tr w:rsidR="00F168B3" w:rsidRPr="00CB13B0" w14:paraId="72E5809E" w14:textId="77777777" w:rsidTr="00F776F0">
        <w:trPr>
          <w:cantSplit/>
        </w:trPr>
        <w:tc>
          <w:tcPr>
            <w:tcW w:w="1695" w:type="dxa"/>
            <w:tcBorders>
              <w:top w:val="single" w:sz="4" w:space="0" w:color="auto"/>
              <w:bottom w:val="nil"/>
            </w:tcBorders>
            <w:shd w:val="clear" w:color="auto" w:fill="auto"/>
          </w:tcPr>
          <w:p w14:paraId="208B72AF" w14:textId="77777777" w:rsidR="00F168B3" w:rsidRPr="00CB13B0" w:rsidRDefault="00F168B3" w:rsidP="00F776F0">
            <w:pPr>
              <w:pStyle w:val="ENoteTableText"/>
            </w:pPr>
            <w:r w:rsidRPr="00CB13B0">
              <w:t>Clean Energy (Consequential Amendments) Act 2011</w:t>
            </w:r>
          </w:p>
        </w:tc>
        <w:tc>
          <w:tcPr>
            <w:tcW w:w="992" w:type="dxa"/>
            <w:tcBorders>
              <w:top w:val="single" w:sz="4" w:space="0" w:color="auto"/>
              <w:bottom w:val="nil"/>
            </w:tcBorders>
            <w:shd w:val="clear" w:color="auto" w:fill="auto"/>
          </w:tcPr>
          <w:p w14:paraId="20BB789F" w14:textId="77777777" w:rsidR="00F168B3" w:rsidRPr="00CB13B0" w:rsidRDefault="00F168B3" w:rsidP="00F776F0">
            <w:pPr>
              <w:pStyle w:val="ENoteTableText"/>
            </w:pPr>
            <w:r w:rsidRPr="00CB13B0">
              <w:t>132, 2011</w:t>
            </w:r>
          </w:p>
        </w:tc>
        <w:tc>
          <w:tcPr>
            <w:tcW w:w="992" w:type="dxa"/>
            <w:tcBorders>
              <w:top w:val="single" w:sz="4" w:space="0" w:color="auto"/>
              <w:bottom w:val="nil"/>
            </w:tcBorders>
            <w:shd w:val="clear" w:color="auto" w:fill="auto"/>
          </w:tcPr>
          <w:p w14:paraId="530F2575" w14:textId="77777777" w:rsidR="00F168B3" w:rsidRPr="00CB13B0" w:rsidRDefault="00F168B3" w:rsidP="00F776F0">
            <w:pPr>
              <w:pStyle w:val="ENoteTableText"/>
            </w:pPr>
            <w:r w:rsidRPr="00CB13B0">
              <w:t>18 Nov 2011</w:t>
            </w:r>
          </w:p>
        </w:tc>
        <w:tc>
          <w:tcPr>
            <w:tcW w:w="1843" w:type="dxa"/>
            <w:tcBorders>
              <w:top w:val="single" w:sz="4" w:space="0" w:color="auto"/>
              <w:bottom w:val="nil"/>
            </w:tcBorders>
            <w:shd w:val="clear" w:color="auto" w:fill="auto"/>
          </w:tcPr>
          <w:p w14:paraId="071CCE1A" w14:textId="5317DAF8" w:rsidR="00F168B3" w:rsidRPr="00CB13B0" w:rsidRDefault="00F168B3" w:rsidP="00F776F0">
            <w:pPr>
              <w:pStyle w:val="ENoteTableText"/>
            </w:pPr>
            <w:r w:rsidRPr="00CB13B0">
              <w:t>Sch 2 (</w:t>
            </w:r>
            <w:r w:rsidR="00A13A22">
              <w:t>items 4</w:t>
            </w:r>
            <w:r w:rsidRPr="00CB13B0">
              <w:t xml:space="preserve">–71): 2 Apr 2012 (s 2(1) </w:t>
            </w:r>
            <w:r w:rsidR="00410FA5">
              <w:t>item 5</w:t>
            </w:r>
            <w:r w:rsidRPr="00CB13B0">
              <w:t>)</w:t>
            </w:r>
            <w:r w:rsidRPr="00CB13B0">
              <w:br/>
              <w:t>Sch 2 (</w:t>
            </w:r>
            <w:r w:rsidR="007E553F" w:rsidRPr="00CB13B0">
              <w:t>items 7</w:t>
            </w:r>
            <w:r w:rsidRPr="00CB13B0">
              <w:t xml:space="preserve">4–77): never commenced (s 2(1) </w:t>
            </w:r>
            <w:r w:rsidR="00410FA5">
              <w:t>item 6</w:t>
            </w:r>
            <w:r w:rsidRPr="00CB13B0">
              <w:t xml:space="preserve"> (rep by 83, 2014, Sch 3 </w:t>
            </w:r>
            <w:r w:rsidR="00410FA5">
              <w:t>item 1</w:t>
            </w:r>
            <w:r w:rsidRPr="00CB13B0">
              <w:t>))</w:t>
            </w:r>
          </w:p>
        </w:tc>
        <w:tc>
          <w:tcPr>
            <w:tcW w:w="1566" w:type="dxa"/>
            <w:tcBorders>
              <w:top w:val="single" w:sz="4" w:space="0" w:color="auto"/>
              <w:bottom w:val="nil"/>
            </w:tcBorders>
            <w:shd w:val="clear" w:color="auto" w:fill="auto"/>
          </w:tcPr>
          <w:p w14:paraId="771B71B1" w14:textId="77777777" w:rsidR="00F168B3" w:rsidRPr="00CB13B0" w:rsidRDefault="00F168B3" w:rsidP="00F776F0">
            <w:pPr>
              <w:pStyle w:val="ENoteTableText"/>
            </w:pPr>
            <w:r w:rsidRPr="00CB13B0">
              <w:t>—</w:t>
            </w:r>
          </w:p>
        </w:tc>
      </w:tr>
      <w:tr w:rsidR="00F168B3" w:rsidRPr="00CB13B0" w14:paraId="00B63333" w14:textId="77777777" w:rsidTr="00F776F0">
        <w:trPr>
          <w:cantSplit/>
        </w:trPr>
        <w:tc>
          <w:tcPr>
            <w:tcW w:w="1695" w:type="dxa"/>
            <w:tcBorders>
              <w:top w:val="nil"/>
              <w:bottom w:val="nil"/>
            </w:tcBorders>
            <w:shd w:val="clear" w:color="auto" w:fill="auto"/>
          </w:tcPr>
          <w:p w14:paraId="69842E33" w14:textId="77777777" w:rsidR="00F168B3" w:rsidRPr="00CB13B0" w:rsidRDefault="00F168B3" w:rsidP="00F776F0">
            <w:pPr>
              <w:pStyle w:val="ENoteTTIndentHeading"/>
              <w:rPr>
                <w:b w:val="0"/>
              </w:rPr>
            </w:pPr>
            <w:r w:rsidRPr="00CB13B0">
              <w:t>as amended by</w:t>
            </w:r>
          </w:p>
        </w:tc>
        <w:tc>
          <w:tcPr>
            <w:tcW w:w="992" w:type="dxa"/>
            <w:tcBorders>
              <w:top w:val="nil"/>
              <w:bottom w:val="nil"/>
            </w:tcBorders>
            <w:shd w:val="clear" w:color="auto" w:fill="auto"/>
          </w:tcPr>
          <w:p w14:paraId="0EED3DA9" w14:textId="77777777" w:rsidR="00F168B3" w:rsidRPr="00CB13B0" w:rsidRDefault="00F168B3" w:rsidP="00F776F0">
            <w:pPr>
              <w:pStyle w:val="ENoteTableText"/>
              <w:keepNext/>
            </w:pPr>
          </w:p>
        </w:tc>
        <w:tc>
          <w:tcPr>
            <w:tcW w:w="992" w:type="dxa"/>
            <w:tcBorders>
              <w:top w:val="nil"/>
              <w:bottom w:val="nil"/>
            </w:tcBorders>
            <w:shd w:val="clear" w:color="auto" w:fill="auto"/>
          </w:tcPr>
          <w:p w14:paraId="3E633BC9" w14:textId="77777777" w:rsidR="00F168B3" w:rsidRPr="00CB13B0" w:rsidRDefault="00F168B3" w:rsidP="00F776F0">
            <w:pPr>
              <w:pStyle w:val="ENoteTableText"/>
              <w:keepNext/>
            </w:pPr>
          </w:p>
        </w:tc>
        <w:tc>
          <w:tcPr>
            <w:tcW w:w="1843" w:type="dxa"/>
            <w:tcBorders>
              <w:top w:val="nil"/>
              <w:bottom w:val="nil"/>
            </w:tcBorders>
            <w:shd w:val="clear" w:color="auto" w:fill="auto"/>
          </w:tcPr>
          <w:p w14:paraId="7FF95B1E" w14:textId="77777777" w:rsidR="00F168B3" w:rsidRPr="00CB13B0" w:rsidRDefault="00F168B3" w:rsidP="00F776F0">
            <w:pPr>
              <w:pStyle w:val="ENoteTableText"/>
              <w:keepNext/>
            </w:pPr>
          </w:p>
        </w:tc>
        <w:tc>
          <w:tcPr>
            <w:tcW w:w="1566" w:type="dxa"/>
            <w:tcBorders>
              <w:top w:val="nil"/>
              <w:bottom w:val="nil"/>
            </w:tcBorders>
            <w:shd w:val="clear" w:color="auto" w:fill="auto"/>
          </w:tcPr>
          <w:p w14:paraId="1C298A95" w14:textId="77777777" w:rsidR="00F168B3" w:rsidRPr="00CB13B0" w:rsidRDefault="00F168B3" w:rsidP="00F776F0">
            <w:pPr>
              <w:pStyle w:val="ENoteTableText"/>
              <w:keepNext/>
            </w:pPr>
          </w:p>
        </w:tc>
      </w:tr>
      <w:tr w:rsidR="00F168B3" w:rsidRPr="00CB13B0" w14:paraId="63EE0B2D" w14:textId="77777777" w:rsidTr="00F776F0">
        <w:trPr>
          <w:cantSplit/>
        </w:trPr>
        <w:tc>
          <w:tcPr>
            <w:tcW w:w="1695" w:type="dxa"/>
            <w:tcBorders>
              <w:top w:val="nil"/>
              <w:bottom w:val="single" w:sz="4" w:space="0" w:color="auto"/>
            </w:tcBorders>
            <w:shd w:val="clear" w:color="auto" w:fill="auto"/>
          </w:tcPr>
          <w:p w14:paraId="68D6E06D" w14:textId="77777777" w:rsidR="00F168B3" w:rsidRPr="00CB13B0" w:rsidRDefault="00F168B3" w:rsidP="00F776F0">
            <w:pPr>
              <w:pStyle w:val="ENoteTTi"/>
            </w:pPr>
            <w:r w:rsidRPr="00CB13B0">
              <w:t>Clean Energy Legislation (Carbon Tax Repeal) Act 2014</w:t>
            </w:r>
          </w:p>
        </w:tc>
        <w:tc>
          <w:tcPr>
            <w:tcW w:w="992" w:type="dxa"/>
            <w:tcBorders>
              <w:top w:val="nil"/>
              <w:bottom w:val="single" w:sz="4" w:space="0" w:color="auto"/>
            </w:tcBorders>
            <w:shd w:val="clear" w:color="auto" w:fill="auto"/>
          </w:tcPr>
          <w:p w14:paraId="166C9895" w14:textId="77777777" w:rsidR="00F168B3" w:rsidRPr="00CB13B0" w:rsidRDefault="00F168B3" w:rsidP="00F776F0">
            <w:pPr>
              <w:pStyle w:val="ENoteTableText"/>
            </w:pPr>
            <w:r w:rsidRPr="00CB13B0">
              <w:t>83, 2014</w:t>
            </w:r>
          </w:p>
        </w:tc>
        <w:tc>
          <w:tcPr>
            <w:tcW w:w="992" w:type="dxa"/>
            <w:tcBorders>
              <w:top w:val="nil"/>
              <w:bottom w:val="single" w:sz="4" w:space="0" w:color="auto"/>
            </w:tcBorders>
            <w:shd w:val="clear" w:color="auto" w:fill="auto"/>
          </w:tcPr>
          <w:p w14:paraId="5F26490B" w14:textId="77777777" w:rsidR="00F168B3" w:rsidRPr="00CB13B0" w:rsidRDefault="00F168B3" w:rsidP="00F776F0">
            <w:pPr>
              <w:pStyle w:val="ENoteTableText"/>
            </w:pPr>
            <w:r w:rsidRPr="00CB13B0">
              <w:t>17</w:t>
            </w:r>
            <w:r w:rsidR="0056271E" w:rsidRPr="00CB13B0">
              <w:t> </w:t>
            </w:r>
            <w:r w:rsidRPr="00CB13B0">
              <w:t>July 2014</w:t>
            </w:r>
          </w:p>
        </w:tc>
        <w:tc>
          <w:tcPr>
            <w:tcW w:w="1843" w:type="dxa"/>
            <w:tcBorders>
              <w:top w:val="nil"/>
              <w:bottom w:val="single" w:sz="4" w:space="0" w:color="auto"/>
            </w:tcBorders>
            <w:shd w:val="clear" w:color="auto" w:fill="auto"/>
          </w:tcPr>
          <w:p w14:paraId="5ACD1EAF" w14:textId="7CEC1433" w:rsidR="00F168B3" w:rsidRPr="00CB13B0" w:rsidRDefault="00F168B3" w:rsidP="00F776F0">
            <w:pPr>
              <w:pStyle w:val="ENoteTableText"/>
            </w:pPr>
            <w:r w:rsidRPr="00CB13B0">
              <w:t>Sch 3 (</w:t>
            </w:r>
            <w:r w:rsidR="00410FA5">
              <w:t>items 1</w:t>
            </w:r>
            <w:r w:rsidRPr="00CB13B0">
              <w:t>, 2): 18</w:t>
            </w:r>
            <w:r w:rsidR="0056271E" w:rsidRPr="00CB13B0">
              <w:t> </w:t>
            </w:r>
            <w:r w:rsidRPr="00CB13B0">
              <w:t xml:space="preserve">July 2014 (s 2(1) </w:t>
            </w:r>
            <w:r w:rsidR="00A13A22">
              <w:t>item 7</w:t>
            </w:r>
            <w:r w:rsidRPr="00CB13B0">
              <w:t>)</w:t>
            </w:r>
          </w:p>
        </w:tc>
        <w:tc>
          <w:tcPr>
            <w:tcW w:w="1566" w:type="dxa"/>
            <w:tcBorders>
              <w:top w:val="nil"/>
              <w:bottom w:val="single" w:sz="4" w:space="0" w:color="auto"/>
            </w:tcBorders>
            <w:shd w:val="clear" w:color="auto" w:fill="auto"/>
          </w:tcPr>
          <w:p w14:paraId="0A1F0ACD" w14:textId="77777777" w:rsidR="00F168B3" w:rsidRPr="00CB13B0" w:rsidRDefault="00F168B3" w:rsidP="00F776F0">
            <w:pPr>
              <w:pStyle w:val="ENoteTableText"/>
            </w:pPr>
            <w:r w:rsidRPr="00CB13B0">
              <w:t>—</w:t>
            </w:r>
          </w:p>
        </w:tc>
      </w:tr>
      <w:tr w:rsidR="00F168B3" w:rsidRPr="00CB13B0" w14:paraId="72A70F42" w14:textId="77777777" w:rsidTr="00F776F0">
        <w:trPr>
          <w:cantSplit/>
        </w:trPr>
        <w:tc>
          <w:tcPr>
            <w:tcW w:w="1695" w:type="dxa"/>
            <w:tcBorders>
              <w:top w:val="single" w:sz="4" w:space="0" w:color="auto"/>
              <w:bottom w:val="single" w:sz="4" w:space="0" w:color="auto"/>
            </w:tcBorders>
            <w:shd w:val="clear" w:color="auto" w:fill="auto"/>
          </w:tcPr>
          <w:p w14:paraId="3E2F99BC" w14:textId="77777777" w:rsidR="00F168B3" w:rsidRPr="00CB13B0" w:rsidRDefault="00F168B3" w:rsidP="00F776F0">
            <w:pPr>
              <w:pStyle w:val="ENoteTableText"/>
            </w:pPr>
            <w:r w:rsidRPr="00CB13B0">
              <w:t>Tax Laws Amendment (2011 Measures No.</w:t>
            </w:r>
            <w:r w:rsidR="0056271E" w:rsidRPr="00CB13B0">
              <w:t> </w:t>
            </w:r>
            <w:r w:rsidRPr="00CB13B0">
              <w:t>8) Act 2011</w:t>
            </w:r>
          </w:p>
        </w:tc>
        <w:tc>
          <w:tcPr>
            <w:tcW w:w="992" w:type="dxa"/>
            <w:tcBorders>
              <w:top w:val="single" w:sz="4" w:space="0" w:color="auto"/>
              <w:bottom w:val="single" w:sz="4" w:space="0" w:color="auto"/>
            </w:tcBorders>
            <w:shd w:val="clear" w:color="auto" w:fill="auto"/>
          </w:tcPr>
          <w:p w14:paraId="432999B6" w14:textId="77777777" w:rsidR="00F168B3" w:rsidRPr="00CB13B0" w:rsidRDefault="00F168B3" w:rsidP="00F776F0">
            <w:pPr>
              <w:pStyle w:val="ENoteTableText"/>
            </w:pPr>
            <w:r w:rsidRPr="00CB13B0">
              <w:t>136, 2011</w:t>
            </w:r>
          </w:p>
        </w:tc>
        <w:tc>
          <w:tcPr>
            <w:tcW w:w="992" w:type="dxa"/>
            <w:tcBorders>
              <w:top w:val="single" w:sz="4" w:space="0" w:color="auto"/>
              <w:bottom w:val="single" w:sz="4" w:space="0" w:color="auto"/>
            </w:tcBorders>
            <w:shd w:val="clear" w:color="auto" w:fill="auto"/>
          </w:tcPr>
          <w:p w14:paraId="2DFAC1D8" w14:textId="77777777" w:rsidR="00F168B3" w:rsidRPr="00CB13B0" w:rsidRDefault="00F168B3" w:rsidP="00F776F0">
            <w:pPr>
              <w:pStyle w:val="ENoteTableText"/>
            </w:pPr>
            <w:r w:rsidRPr="00CB13B0">
              <w:t>29 Nov 2011</w:t>
            </w:r>
          </w:p>
        </w:tc>
        <w:tc>
          <w:tcPr>
            <w:tcW w:w="1843" w:type="dxa"/>
            <w:tcBorders>
              <w:top w:val="single" w:sz="4" w:space="0" w:color="auto"/>
              <w:bottom w:val="single" w:sz="4" w:space="0" w:color="auto"/>
            </w:tcBorders>
            <w:shd w:val="clear" w:color="auto" w:fill="auto"/>
          </w:tcPr>
          <w:p w14:paraId="07EB566F" w14:textId="77777777" w:rsidR="00F168B3" w:rsidRPr="00CB13B0" w:rsidRDefault="00F168B3" w:rsidP="00F776F0">
            <w:pPr>
              <w:pStyle w:val="ENoteTableText"/>
            </w:pPr>
            <w:r w:rsidRPr="00CB13B0">
              <w:t>s. 4 and Schedule</w:t>
            </w:r>
            <w:r w:rsidR="0056271E" w:rsidRPr="00CB13B0">
              <w:t> </w:t>
            </w:r>
            <w:r w:rsidRPr="00CB13B0">
              <w:t>1: Royal Assent</w:t>
            </w:r>
          </w:p>
        </w:tc>
        <w:tc>
          <w:tcPr>
            <w:tcW w:w="1566" w:type="dxa"/>
            <w:tcBorders>
              <w:top w:val="single" w:sz="4" w:space="0" w:color="auto"/>
              <w:bottom w:val="single" w:sz="4" w:space="0" w:color="auto"/>
            </w:tcBorders>
            <w:shd w:val="clear" w:color="auto" w:fill="auto"/>
          </w:tcPr>
          <w:p w14:paraId="6A5FA76E" w14:textId="27FFCC49" w:rsidR="00F168B3" w:rsidRPr="00CB13B0" w:rsidRDefault="00F168B3" w:rsidP="00F776F0">
            <w:pPr>
              <w:pStyle w:val="ENoteTableText"/>
            </w:pPr>
            <w:r w:rsidRPr="00CB13B0">
              <w:t>s. 4 and Sch. 1 (</w:t>
            </w:r>
            <w:r w:rsidR="00410FA5">
              <w:t>item 3</w:t>
            </w:r>
            <w:r w:rsidRPr="00CB13B0">
              <w:t>)</w:t>
            </w:r>
          </w:p>
        </w:tc>
      </w:tr>
      <w:tr w:rsidR="00F168B3" w:rsidRPr="00CB13B0" w14:paraId="268F6172" w14:textId="77777777" w:rsidTr="00F776F0">
        <w:trPr>
          <w:cantSplit/>
        </w:trPr>
        <w:tc>
          <w:tcPr>
            <w:tcW w:w="1695" w:type="dxa"/>
            <w:tcBorders>
              <w:top w:val="single" w:sz="4" w:space="0" w:color="auto"/>
              <w:bottom w:val="nil"/>
            </w:tcBorders>
            <w:shd w:val="clear" w:color="auto" w:fill="auto"/>
          </w:tcPr>
          <w:p w14:paraId="0E015130" w14:textId="77777777" w:rsidR="00F168B3" w:rsidRPr="00CB13B0" w:rsidRDefault="00F168B3" w:rsidP="00F776F0">
            <w:pPr>
              <w:pStyle w:val="ENoteTableText"/>
            </w:pPr>
            <w:r w:rsidRPr="00CB13B0">
              <w:rPr>
                <w:rStyle w:val="Strong"/>
                <w:b w:val="0"/>
              </w:rPr>
              <w:t>Clean Energy (Household Assistance Amendments) Act 2011</w:t>
            </w:r>
          </w:p>
        </w:tc>
        <w:tc>
          <w:tcPr>
            <w:tcW w:w="992" w:type="dxa"/>
            <w:tcBorders>
              <w:top w:val="single" w:sz="4" w:space="0" w:color="auto"/>
              <w:bottom w:val="nil"/>
            </w:tcBorders>
            <w:shd w:val="clear" w:color="auto" w:fill="auto"/>
          </w:tcPr>
          <w:p w14:paraId="63945BCD" w14:textId="77777777" w:rsidR="00F168B3" w:rsidRPr="00CB13B0" w:rsidRDefault="00F168B3" w:rsidP="00F776F0">
            <w:pPr>
              <w:pStyle w:val="ENoteTableText"/>
            </w:pPr>
            <w:r w:rsidRPr="00CB13B0">
              <w:t>141, 2011</w:t>
            </w:r>
          </w:p>
        </w:tc>
        <w:tc>
          <w:tcPr>
            <w:tcW w:w="992" w:type="dxa"/>
            <w:tcBorders>
              <w:top w:val="single" w:sz="4" w:space="0" w:color="auto"/>
              <w:bottom w:val="nil"/>
            </w:tcBorders>
            <w:shd w:val="clear" w:color="auto" w:fill="auto"/>
          </w:tcPr>
          <w:p w14:paraId="4D92BE9C" w14:textId="77777777" w:rsidR="00F168B3" w:rsidRPr="00CB13B0" w:rsidRDefault="00F168B3" w:rsidP="00F776F0">
            <w:pPr>
              <w:pStyle w:val="ENoteTableText"/>
            </w:pPr>
            <w:r w:rsidRPr="00CB13B0">
              <w:t>29 Nov 2011</w:t>
            </w:r>
          </w:p>
        </w:tc>
        <w:tc>
          <w:tcPr>
            <w:tcW w:w="1843" w:type="dxa"/>
            <w:tcBorders>
              <w:top w:val="single" w:sz="4" w:space="0" w:color="auto"/>
              <w:bottom w:val="nil"/>
            </w:tcBorders>
            <w:shd w:val="clear" w:color="auto" w:fill="auto"/>
          </w:tcPr>
          <w:p w14:paraId="11A7392C" w14:textId="2E84DD8D" w:rsidR="00F168B3" w:rsidRPr="00CB13B0" w:rsidRDefault="00F168B3" w:rsidP="00F776F0">
            <w:pPr>
              <w:pStyle w:val="ENoteTableText"/>
            </w:pPr>
            <w:r w:rsidRPr="00CB13B0">
              <w:t>Schedule</w:t>
            </w:r>
            <w:r w:rsidR="0056271E" w:rsidRPr="00CB13B0">
              <w:t> </w:t>
            </w:r>
            <w:r w:rsidRPr="00CB13B0">
              <w:t>10 (</w:t>
            </w:r>
            <w:r w:rsidR="00410FA5">
              <w:t>items 2</w:t>
            </w:r>
            <w:r w:rsidRPr="00CB13B0">
              <w:t>–17): 14</w:t>
            </w:r>
            <w:r w:rsidR="0056271E" w:rsidRPr="00CB13B0">
              <w:t> </w:t>
            </w:r>
            <w:r w:rsidRPr="00CB13B0">
              <w:t>May 2012</w:t>
            </w:r>
          </w:p>
        </w:tc>
        <w:tc>
          <w:tcPr>
            <w:tcW w:w="1566" w:type="dxa"/>
            <w:tcBorders>
              <w:top w:val="single" w:sz="4" w:space="0" w:color="auto"/>
              <w:bottom w:val="nil"/>
            </w:tcBorders>
            <w:shd w:val="clear" w:color="auto" w:fill="auto"/>
          </w:tcPr>
          <w:p w14:paraId="5748FFEF" w14:textId="77777777" w:rsidR="00F168B3" w:rsidRPr="00CB13B0" w:rsidRDefault="00F168B3" w:rsidP="00F776F0">
            <w:pPr>
              <w:pStyle w:val="ENoteTableText"/>
            </w:pPr>
            <w:r w:rsidRPr="00CB13B0">
              <w:t>—</w:t>
            </w:r>
          </w:p>
        </w:tc>
      </w:tr>
      <w:tr w:rsidR="00F168B3" w:rsidRPr="00CB13B0" w14:paraId="1DA6C67F" w14:textId="77777777" w:rsidTr="00F776F0">
        <w:trPr>
          <w:cantSplit/>
        </w:trPr>
        <w:tc>
          <w:tcPr>
            <w:tcW w:w="1695" w:type="dxa"/>
            <w:tcBorders>
              <w:top w:val="nil"/>
              <w:bottom w:val="nil"/>
            </w:tcBorders>
            <w:shd w:val="clear" w:color="auto" w:fill="auto"/>
          </w:tcPr>
          <w:p w14:paraId="659A2249" w14:textId="77777777" w:rsidR="00F168B3" w:rsidRPr="00CB13B0" w:rsidRDefault="00F168B3" w:rsidP="00F776F0">
            <w:pPr>
              <w:pStyle w:val="ENoteTTIndentHeading"/>
              <w:rPr>
                <w:rFonts w:eastAsiaTheme="minorHAnsi"/>
                <w:lang w:eastAsia="en-US"/>
              </w:rPr>
            </w:pPr>
            <w:r w:rsidRPr="00CB13B0">
              <w:lastRenderedPageBreak/>
              <w:t>as amended by</w:t>
            </w:r>
          </w:p>
        </w:tc>
        <w:tc>
          <w:tcPr>
            <w:tcW w:w="992" w:type="dxa"/>
            <w:tcBorders>
              <w:top w:val="nil"/>
              <w:bottom w:val="nil"/>
            </w:tcBorders>
            <w:shd w:val="clear" w:color="auto" w:fill="auto"/>
          </w:tcPr>
          <w:p w14:paraId="65223C7C" w14:textId="77777777" w:rsidR="00F168B3" w:rsidRPr="00CB13B0" w:rsidRDefault="00F168B3" w:rsidP="00F776F0">
            <w:pPr>
              <w:pStyle w:val="ENoteTableText"/>
            </w:pPr>
          </w:p>
        </w:tc>
        <w:tc>
          <w:tcPr>
            <w:tcW w:w="992" w:type="dxa"/>
            <w:tcBorders>
              <w:top w:val="nil"/>
              <w:bottom w:val="nil"/>
            </w:tcBorders>
            <w:shd w:val="clear" w:color="auto" w:fill="auto"/>
          </w:tcPr>
          <w:p w14:paraId="6D774573" w14:textId="77777777" w:rsidR="00F168B3" w:rsidRPr="00CB13B0" w:rsidRDefault="00F168B3" w:rsidP="00F776F0">
            <w:pPr>
              <w:pStyle w:val="ENoteTableText"/>
            </w:pPr>
          </w:p>
        </w:tc>
        <w:tc>
          <w:tcPr>
            <w:tcW w:w="1843" w:type="dxa"/>
            <w:tcBorders>
              <w:top w:val="nil"/>
              <w:bottom w:val="nil"/>
            </w:tcBorders>
            <w:shd w:val="clear" w:color="auto" w:fill="auto"/>
          </w:tcPr>
          <w:p w14:paraId="13B035E8"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6A10B2C3" w14:textId="77777777" w:rsidR="00F168B3" w:rsidRPr="00CB13B0" w:rsidRDefault="00F168B3" w:rsidP="00F776F0">
            <w:pPr>
              <w:pStyle w:val="ENoteTableText"/>
            </w:pPr>
          </w:p>
        </w:tc>
      </w:tr>
      <w:tr w:rsidR="00F168B3" w:rsidRPr="00CB13B0" w14:paraId="346D2979" w14:textId="77777777" w:rsidTr="00F776F0">
        <w:trPr>
          <w:cantSplit/>
        </w:trPr>
        <w:tc>
          <w:tcPr>
            <w:tcW w:w="1695" w:type="dxa"/>
            <w:tcBorders>
              <w:top w:val="nil"/>
              <w:bottom w:val="single" w:sz="4" w:space="0" w:color="auto"/>
            </w:tcBorders>
            <w:shd w:val="clear" w:color="auto" w:fill="auto"/>
          </w:tcPr>
          <w:p w14:paraId="2219BFF1" w14:textId="77777777" w:rsidR="00F168B3" w:rsidRPr="00CB13B0" w:rsidRDefault="00F168B3" w:rsidP="00F776F0">
            <w:pPr>
              <w:pStyle w:val="ENoteTTi"/>
              <w:rPr>
                <w:rFonts w:eastAsiaTheme="minorHAnsi"/>
                <w:lang w:eastAsia="en-US"/>
              </w:rPr>
            </w:pPr>
            <w:r w:rsidRPr="00CB13B0">
              <w:t>Tax Laws Amendment (2011 Measures No.</w:t>
            </w:r>
            <w:r w:rsidR="0056271E" w:rsidRPr="00CB13B0">
              <w:t> </w:t>
            </w:r>
            <w:r w:rsidRPr="00CB13B0">
              <w:t>9) Act 2012</w:t>
            </w:r>
          </w:p>
        </w:tc>
        <w:tc>
          <w:tcPr>
            <w:tcW w:w="992" w:type="dxa"/>
            <w:tcBorders>
              <w:top w:val="nil"/>
              <w:bottom w:val="single" w:sz="4" w:space="0" w:color="auto"/>
            </w:tcBorders>
            <w:shd w:val="clear" w:color="auto" w:fill="auto"/>
          </w:tcPr>
          <w:p w14:paraId="50E5572B" w14:textId="77777777" w:rsidR="00F168B3" w:rsidRPr="00CB13B0" w:rsidRDefault="00F168B3" w:rsidP="00F776F0">
            <w:pPr>
              <w:pStyle w:val="ENoteTableText"/>
            </w:pPr>
            <w:r w:rsidRPr="00CB13B0">
              <w:t>12, 2012</w:t>
            </w:r>
          </w:p>
        </w:tc>
        <w:tc>
          <w:tcPr>
            <w:tcW w:w="992" w:type="dxa"/>
            <w:tcBorders>
              <w:top w:val="nil"/>
              <w:bottom w:val="single" w:sz="4" w:space="0" w:color="auto"/>
            </w:tcBorders>
            <w:shd w:val="clear" w:color="auto" w:fill="auto"/>
          </w:tcPr>
          <w:p w14:paraId="094DE591" w14:textId="77777777" w:rsidR="00F168B3" w:rsidRPr="00CB13B0" w:rsidRDefault="00F168B3" w:rsidP="00F776F0">
            <w:pPr>
              <w:pStyle w:val="ENoteTableText"/>
            </w:pPr>
            <w:r w:rsidRPr="00CB13B0">
              <w:t>21 Mar 2012</w:t>
            </w:r>
          </w:p>
        </w:tc>
        <w:tc>
          <w:tcPr>
            <w:tcW w:w="1843" w:type="dxa"/>
            <w:tcBorders>
              <w:top w:val="nil"/>
              <w:bottom w:val="single" w:sz="4" w:space="0" w:color="auto"/>
            </w:tcBorders>
            <w:shd w:val="clear" w:color="auto" w:fill="auto"/>
          </w:tcPr>
          <w:p w14:paraId="0C6C9018" w14:textId="500E8970" w:rsidR="00F168B3" w:rsidRPr="00CB13B0" w:rsidRDefault="00F168B3" w:rsidP="00F776F0">
            <w:pPr>
              <w:pStyle w:val="ENoteTableText"/>
              <w:rPr>
                <w:noProof/>
              </w:rPr>
            </w:pPr>
            <w:r w:rsidRPr="00CB13B0">
              <w:t>Sch 6 (</w:t>
            </w:r>
            <w:r w:rsidR="00410FA5">
              <w:t>items 1</w:t>
            </w:r>
            <w:r w:rsidRPr="00CB13B0">
              <w:t>44, 145): 14</w:t>
            </w:r>
            <w:r w:rsidR="0056271E" w:rsidRPr="00CB13B0">
              <w:t> </w:t>
            </w:r>
            <w:r w:rsidRPr="00CB13B0">
              <w:t xml:space="preserve">May 2012 (s 2(1) </w:t>
            </w:r>
            <w:r w:rsidR="00410FA5">
              <w:t>items 2</w:t>
            </w:r>
            <w:r w:rsidRPr="00CB13B0">
              <w:t>1, 22)</w:t>
            </w:r>
          </w:p>
        </w:tc>
        <w:tc>
          <w:tcPr>
            <w:tcW w:w="1566" w:type="dxa"/>
            <w:tcBorders>
              <w:top w:val="nil"/>
              <w:bottom w:val="single" w:sz="4" w:space="0" w:color="auto"/>
            </w:tcBorders>
            <w:shd w:val="clear" w:color="auto" w:fill="auto"/>
          </w:tcPr>
          <w:p w14:paraId="3BE0A6D6" w14:textId="77777777" w:rsidR="00F168B3" w:rsidRPr="00CB13B0" w:rsidRDefault="00F168B3" w:rsidP="00F776F0">
            <w:pPr>
              <w:pStyle w:val="ENoteTableText"/>
            </w:pPr>
            <w:r w:rsidRPr="00CB13B0">
              <w:t>—</w:t>
            </w:r>
          </w:p>
        </w:tc>
      </w:tr>
      <w:tr w:rsidR="00F168B3" w:rsidRPr="00CB13B0" w14:paraId="51425696" w14:textId="77777777" w:rsidTr="00F776F0">
        <w:trPr>
          <w:cantSplit/>
        </w:trPr>
        <w:tc>
          <w:tcPr>
            <w:tcW w:w="1695" w:type="dxa"/>
            <w:tcBorders>
              <w:top w:val="single" w:sz="4" w:space="0" w:color="auto"/>
              <w:bottom w:val="single" w:sz="4" w:space="0" w:color="auto"/>
            </w:tcBorders>
            <w:shd w:val="clear" w:color="auto" w:fill="auto"/>
          </w:tcPr>
          <w:p w14:paraId="5ADCD69B" w14:textId="77777777" w:rsidR="00F168B3" w:rsidRPr="00CB13B0" w:rsidRDefault="00F168B3" w:rsidP="00F776F0">
            <w:pPr>
              <w:pStyle w:val="ENoteTableText"/>
              <w:rPr>
                <w:rStyle w:val="Strong"/>
                <w:rFonts w:ascii="Arial" w:hAnsi="Arial" w:cs="Arial"/>
                <w:b w:val="0"/>
              </w:rPr>
            </w:pPr>
            <w:r w:rsidRPr="00CB13B0">
              <w:t>Tax Laws Amendment (2011 Measures No.</w:t>
            </w:r>
            <w:r w:rsidR="0056271E" w:rsidRPr="00CB13B0">
              <w:t> </w:t>
            </w:r>
            <w:r w:rsidRPr="00CB13B0">
              <w:t>7) Act 2011</w:t>
            </w:r>
          </w:p>
        </w:tc>
        <w:tc>
          <w:tcPr>
            <w:tcW w:w="992" w:type="dxa"/>
            <w:tcBorders>
              <w:top w:val="single" w:sz="4" w:space="0" w:color="auto"/>
              <w:bottom w:val="single" w:sz="4" w:space="0" w:color="auto"/>
            </w:tcBorders>
            <w:shd w:val="clear" w:color="auto" w:fill="auto"/>
          </w:tcPr>
          <w:p w14:paraId="6521D55E" w14:textId="77777777" w:rsidR="00F168B3" w:rsidRPr="00CB13B0" w:rsidRDefault="00F168B3" w:rsidP="00F776F0">
            <w:pPr>
              <w:pStyle w:val="ENoteTableText"/>
            </w:pPr>
            <w:r w:rsidRPr="00CB13B0">
              <w:t>147, 2011</w:t>
            </w:r>
          </w:p>
        </w:tc>
        <w:tc>
          <w:tcPr>
            <w:tcW w:w="992" w:type="dxa"/>
            <w:tcBorders>
              <w:top w:val="single" w:sz="4" w:space="0" w:color="auto"/>
              <w:bottom w:val="single" w:sz="4" w:space="0" w:color="auto"/>
            </w:tcBorders>
            <w:shd w:val="clear" w:color="auto" w:fill="auto"/>
          </w:tcPr>
          <w:p w14:paraId="5E0367EA" w14:textId="77777777" w:rsidR="00F168B3" w:rsidRPr="00CB13B0" w:rsidRDefault="00F168B3" w:rsidP="00F776F0">
            <w:pPr>
              <w:pStyle w:val="ENoteTableText"/>
            </w:pPr>
            <w:r w:rsidRPr="00CB13B0">
              <w:t>29 Nov 2011</w:t>
            </w:r>
          </w:p>
        </w:tc>
        <w:tc>
          <w:tcPr>
            <w:tcW w:w="1843" w:type="dxa"/>
            <w:tcBorders>
              <w:top w:val="single" w:sz="4" w:space="0" w:color="auto"/>
              <w:bottom w:val="single" w:sz="4" w:space="0" w:color="auto"/>
            </w:tcBorders>
            <w:shd w:val="clear" w:color="auto" w:fill="auto"/>
          </w:tcPr>
          <w:p w14:paraId="43B66402" w14:textId="1D2F8968" w:rsidR="00F168B3" w:rsidRPr="00CB13B0" w:rsidRDefault="00F168B3" w:rsidP="00F776F0">
            <w:pPr>
              <w:pStyle w:val="ENoteTableText"/>
            </w:pPr>
            <w:r w:rsidRPr="00CB13B0">
              <w:t>s. 4, Schedule</w:t>
            </w:r>
            <w:r w:rsidR="0056271E" w:rsidRPr="00CB13B0">
              <w:t> </w:t>
            </w:r>
            <w:r w:rsidRPr="00CB13B0">
              <w:t>1, Schedule</w:t>
            </w:r>
            <w:r w:rsidR="0056271E" w:rsidRPr="00CB13B0">
              <w:t> </w:t>
            </w:r>
            <w:r w:rsidRPr="00CB13B0">
              <w:t>5 (</w:t>
            </w:r>
            <w:r w:rsidR="00410FA5">
              <w:t>items 1</w:t>
            </w:r>
            <w:r w:rsidRPr="00CB13B0">
              <w:t>–9, 16–20), Schedule</w:t>
            </w:r>
            <w:r w:rsidR="0056271E" w:rsidRPr="00CB13B0">
              <w:t> </w:t>
            </w:r>
            <w:r w:rsidRPr="00CB13B0">
              <w:t>6 (</w:t>
            </w:r>
            <w:r w:rsidR="00410FA5">
              <w:t>items 1</w:t>
            </w:r>
            <w:r w:rsidRPr="00CB13B0">
              <w:t>, 6) and Schedule</w:t>
            </w:r>
            <w:r w:rsidR="0056271E" w:rsidRPr="00CB13B0">
              <w:t> </w:t>
            </w:r>
            <w:r w:rsidRPr="00CB13B0">
              <w:t>9: Royal Assent</w:t>
            </w:r>
            <w:r w:rsidRPr="00CB13B0">
              <w:br/>
              <w:t>Schedule</w:t>
            </w:r>
            <w:r w:rsidR="0056271E" w:rsidRPr="00CB13B0">
              <w:t> </w:t>
            </w:r>
            <w:r w:rsidRPr="00CB13B0">
              <w:t>8 (</w:t>
            </w:r>
            <w:r w:rsidR="00410FA5">
              <w:t>items 2</w:t>
            </w:r>
            <w:r w:rsidRPr="00CB13B0">
              <w:t>–9, 37, 38, 41): 1 Jan 2012</w:t>
            </w:r>
          </w:p>
        </w:tc>
        <w:tc>
          <w:tcPr>
            <w:tcW w:w="1566" w:type="dxa"/>
            <w:tcBorders>
              <w:top w:val="single" w:sz="4" w:space="0" w:color="auto"/>
              <w:bottom w:val="single" w:sz="4" w:space="0" w:color="auto"/>
            </w:tcBorders>
            <w:shd w:val="clear" w:color="auto" w:fill="auto"/>
          </w:tcPr>
          <w:p w14:paraId="47277F10" w14:textId="051D7A82" w:rsidR="00F168B3" w:rsidRPr="00CB13B0" w:rsidRDefault="00F168B3" w:rsidP="00F776F0">
            <w:pPr>
              <w:pStyle w:val="ENoteTableText"/>
            </w:pPr>
            <w:r w:rsidRPr="00CB13B0">
              <w:t>s. 4, Sch. 1 (</w:t>
            </w:r>
            <w:r w:rsidR="00410FA5">
              <w:t>items 5</w:t>
            </w:r>
            <w:r w:rsidRPr="00CB13B0">
              <w:t>, 9, 12), Sch. 5 (</w:t>
            </w:r>
            <w:r w:rsidR="00E75F4A" w:rsidRPr="00CB13B0">
              <w:t>items 8</w:t>
            </w:r>
            <w:r w:rsidRPr="00CB13B0">
              <w:t>, 16, 20), Sch. 6 (</w:t>
            </w:r>
            <w:r w:rsidR="00410FA5">
              <w:t>item 6</w:t>
            </w:r>
            <w:r w:rsidRPr="00CB13B0">
              <w:t>), Sch. 8 (</w:t>
            </w:r>
            <w:r w:rsidR="00410FA5">
              <w:t>items 3</w:t>
            </w:r>
            <w:r w:rsidRPr="00CB13B0">
              <w:t>7, 38, 41) and Sch. 9 (</w:t>
            </w:r>
            <w:r w:rsidR="00410FA5">
              <w:t>item 3</w:t>
            </w:r>
            <w:r w:rsidRPr="00CB13B0">
              <w:t>1)</w:t>
            </w:r>
          </w:p>
        </w:tc>
      </w:tr>
      <w:tr w:rsidR="00F168B3" w:rsidRPr="00CB13B0" w14:paraId="782C81AF" w14:textId="77777777" w:rsidTr="00F776F0">
        <w:trPr>
          <w:cantSplit/>
        </w:trPr>
        <w:tc>
          <w:tcPr>
            <w:tcW w:w="1695" w:type="dxa"/>
            <w:tcBorders>
              <w:top w:val="single" w:sz="4" w:space="0" w:color="auto"/>
              <w:bottom w:val="single" w:sz="4" w:space="0" w:color="auto"/>
            </w:tcBorders>
            <w:shd w:val="clear" w:color="auto" w:fill="auto"/>
          </w:tcPr>
          <w:p w14:paraId="7900A728" w14:textId="77777777" w:rsidR="00F168B3" w:rsidRPr="00CB13B0" w:rsidRDefault="00F168B3" w:rsidP="00F776F0">
            <w:pPr>
              <w:pStyle w:val="ENoteTableText"/>
            </w:pPr>
            <w:r w:rsidRPr="00CB13B0">
              <w:t>Clean Energy (Tax Laws Amendments) Act 2011</w:t>
            </w:r>
          </w:p>
        </w:tc>
        <w:tc>
          <w:tcPr>
            <w:tcW w:w="992" w:type="dxa"/>
            <w:tcBorders>
              <w:top w:val="single" w:sz="4" w:space="0" w:color="auto"/>
              <w:bottom w:val="single" w:sz="4" w:space="0" w:color="auto"/>
            </w:tcBorders>
            <w:shd w:val="clear" w:color="auto" w:fill="auto"/>
          </w:tcPr>
          <w:p w14:paraId="2919B49A" w14:textId="77777777" w:rsidR="00F168B3" w:rsidRPr="00CB13B0" w:rsidRDefault="00F168B3" w:rsidP="00F776F0">
            <w:pPr>
              <w:pStyle w:val="ENoteTableText"/>
            </w:pPr>
            <w:r w:rsidRPr="00CB13B0">
              <w:t>159, 2011</w:t>
            </w:r>
          </w:p>
        </w:tc>
        <w:tc>
          <w:tcPr>
            <w:tcW w:w="992" w:type="dxa"/>
            <w:tcBorders>
              <w:top w:val="single" w:sz="4" w:space="0" w:color="auto"/>
              <w:bottom w:val="single" w:sz="4" w:space="0" w:color="auto"/>
            </w:tcBorders>
            <w:shd w:val="clear" w:color="auto" w:fill="auto"/>
          </w:tcPr>
          <w:p w14:paraId="5A323037" w14:textId="77777777" w:rsidR="00F168B3" w:rsidRPr="00CB13B0" w:rsidRDefault="00F168B3" w:rsidP="00F776F0">
            <w:pPr>
              <w:pStyle w:val="ENoteTableText"/>
            </w:pPr>
            <w:r w:rsidRPr="00CB13B0">
              <w:t>4 Dec 2011</w:t>
            </w:r>
          </w:p>
        </w:tc>
        <w:tc>
          <w:tcPr>
            <w:tcW w:w="1843" w:type="dxa"/>
            <w:tcBorders>
              <w:top w:val="single" w:sz="4" w:space="0" w:color="auto"/>
              <w:bottom w:val="single" w:sz="4" w:space="0" w:color="auto"/>
            </w:tcBorders>
            <w:shd w:val="clear" w:color="auto" w:fill="auto"/>
          </w:tcPr>
          <w:p w14:paraId="527097A1" w14:textId="324117A8" w:rsidR="00F168B3" w:rsidRPr="00CB13B0" w:rsidRDefault="00F168B3" w:rsidP="00F776F0">
            <w:pPr>
              <w:pStyle w:val="ENoteTableText"/>
            </w:pPr>
            <w:r w:rsidRPr="00CB13B0">
              <w:t>Schedule</w:t>
            </w:r>
            <w:r w:rsidR="0056271E" w:rsidRPr="00CB13B0">
              <w:t> </w:t>
            </w:r>
            <w:r w:rsidRPr="00CB13B0">
              <w:t>3 (</w:t>
            </w:r>
            <w:r w:rsidR="00410FA5">
              <w:t>items 1</w:t>
            </w:r>
            <w:r w:rsidRPr="00CB13B0">
              <w:t xml:space="preserve">7–21, 24): </w:t>
            </w:r>
            <w:r w:rsidR="00410FA5">
              <w:t>1 July</w:t>
            </w:r>
            <w:r w:rsidRPr="00CB13B0">
              <w:t xml:space="preserve"> 2012</w:t>
            </w:r>
          </w:p>
        </w:tc>
        <w:tc>
          <w:tcPr>
            <w:tcW w:w="1566" w:type="dxa"/>
            <w:tcBorders>
              <w:top w:val="single" w:sz="4" w:space="0" w:color="auto"/>
              <w:bottom w:val="single" w:sz="4" w:space="0" w:color="auto"/>
            </w:tcBorders>
            <w:shd w:val="clear" w:color="auto" w:fill="auto"/>
          </w:tcPr>
          <w:p w14:paraId="4475D9AC" w14:textId="193682A6" w:rsidR="00F168B3" w:rsidRPr="00CB13B0" w:rsidRDefault="00F168B3" w:rsidP="00F776F0">
            <w:pPr>
              <w:pStyle w:val="ENoteTableText"/>
            </w:pPr>
            <w:r w:rsidRPr="00CB13B0">
              <w:t>Sch. 3 (</w:t>
            </w:r>
            <w:r w:rsidR="00410FA5">
              <w:t>item 2</w:t>
            </w:r>
            <w:r w:rsidRPr="00CB13B0">
              <w:t>4)</w:t>
            </w:r>
          </w:p>
        </w:tc>
      </w:tr>
      <w:tr w:rsidR="00F168B3" w:rsidRPr="00CB13B0" w14:paraId="7A9D9E34" w14:textId="77777777" w:rsidTr="00F776F0">
        <w:trPr>
          <w:cantSplit/>
        </w:trPr>
        <w:tc>
          <w:tcPr>
            <w:tcW w:w="1695" w:type="dxa"/>
            <w:tcBorders>
              <w:top w:val="single" w:sz="4" w:space="0" w:color="auto"/>
              <w:bottom w:val="nil"/>
            </w:tcBorders>
            <w:shd w:val="clear" w:color="auto" w:fill="auto"/>
          </w:tcPr>
          <w:p w14:paraId="5E780D7C" w14:textId="77777777" w:rsidR="00F168B3" w:rsidRPr="00CB13B0" w:rsidRDefault="00F168B3" w:rsidP="00F776F0">
            <w:pPr>
              <w:pStyle w:val="ENoteTableText"/>
            </w:pPr>
            <w:r w:rsidRPr="00CB13B0">
              <w:lastRenderedPageBreak/>
              <w:t>Tax Laws Amendment (2011 Measures No.</w:t>
            </w:r>
            <w:r w:rsidR="0056271E" w:rsidRPr="00CB13B0">
              <w:t> </w:t>
            </w:r>
            <w:r w:rsidRPr="00CB13B0">
              <w:t>9) Act 2012</w:t>
            </w:r>
          </w:p>
        </w:tc>
        <w:tc>
          <w:tcPr>
            <w:tcW w:w="992" w:type="dxa"/>
            <w:tcBorders>
              <w:top w:val="single" w:sz="4" w:space="0" w:color="auto"/>
              <w:bottom w:val="nil"/>
            </w:tcBorders>
            <w:shd w:val="clear" w:color="auto" w:fill="auto"/>
          </w:tcPr>
          <w:p w14:paraId="3EAA3214" w14:textId="77777777" w:rsidR="00F168B3" w:rsidRPr="00CB13B0" w:rsidRDefault="00F168B3" w:rsidP="00F776F0">
            <w:pPr>
              <w:pStyle w:val="ENoteTableText"/>
            </w:pPr>
            <w:r w:rsidRPr="00CB13B0">
              <w:t>12, 2012</w:t>
            </w:r>
          </w:p>
        </w:tc>
        <w:tc>
          <w:tcPr>
            <w:tcW w:w="992" w:type="dxa"/>
            <w:tcBorders>
              <w:top w:val="single" w:sz="4" w:space="0" w:color="auto"/>
              <w:bottom w:val="nil"/>
            </w:tcBorders>
            <w:shd w:val="clear" w:color="auto" w:fill="auto"/>
          </w:tcPr>
          <w:p w14:paraId="224FEF8D" w14:textId="77777777" w:rsidR="00F168B3" w:rsidRPr="00CB13B0" w:rsidRDefault="00F168B3" w:rsidP="00F776F0">
            <w:pPr>
              <w:pStyle w:val="ENoteTableText"/>
            </w:pPr>
            <w:r w:rsidRPr="00CB13B0">
              <w:t>21 Mar 2012</w:t>
            </w:r>
          </w:p>
        </w:tc>
        <w:tc>
          <w:tcPr>
            <w:tcW w:w="1843" w:type="dxa"/>
            <w:tcBorders>
              <w:top w:val="single" w:sz="4" w:space="0" w:color="auto"/>
              <w:bottom w:val="nil"/>
            </w:tcBorders>
            <w:shd w:val="clear" w:color="auto" w:fill="auto"/>
          </w:tcPr>
          <w:p w14:paraId="6FA5B63B" w14:textId="55379E85" w:rsidR="00F168B3" w:rsidRPr="00CB13B0" w:rsidRDefault="00F168B3" w:rsidP="00F776F0">
            <w:pPr>
              <w:pStyle w:val="ENoteTableText"/>
            </w:pPr>
            <w:r w:rsidRPr="00CB13B0">
              <w:t>s 4, Sch 2 (</w:t>
            </w:r>
            <w:r w:rsidR="00410FA5">
              <w:t>items 1</w:t>
            </w:r>
            <w:r w:rsidRPr="00CB13B0">
              <w:t>–23), Sch 5 and Sch 6 (</w:t>
            </w:r>
            <w:r w:rsidR="00410FA5">
              <w:t>items 3</w:t>
            </w:r>
            <w:r w:rsidRPr="00CB13B0">
              <w:t xml:space="preserve">–6, 11–20, 25, 26, 35–67, 74–83, 94–96, 117–142, 157–178, 183, 200–203, 214–217, 235–240, 248): 21 Mar 2012 (s 2(1) </w:t>
            </w:r>
            <w:r w:rsidR="00410FA5">
              <w:t>items 1</w:t>
            </w:r>
            <w:r w:rsidRPr="00CB13B0">
              <w:t>, 3, 5, 6, 10, 14, 18, 19, 27, 31)</w:t>
            </w:r>
            <w:r w:rsidRPr="00CB13B0">
              <w:br/>
              <w:t>Sch 6 (</w:t>
            </w:r>
            <w:r w:rsidR="00A13A22">
              <w:t>item 7</w:t>
            </w:r>
            <w:r w:rsidRPr="00CB13B0">
              <w:t xml:space="preserve">): </w:t>
            </w:r>
            <w:r w:rsidR="00410FA5">
              <w:t>1 July</w:t>
            </w:r>
            <w:r w:rsidRPr="00CB13B0">
              <w:t xml:space="preserve"> 2007 (s 2(1) </w:t>
            </w:r>
            <w:r w:rsidR="00A13A22">
              <w:t>item 7</w:t>
            </w:r>
            <w:r w:rsidRPr="00CB13B0">
              <w:t>)</w:t>
            </w:r>
            <w:r w:rsidRPr="00CB13B0">
              <w:br/>
              <w:t>Sch 6 (</w:t>
            </w:r>
            <w:r w:rsidR="00410FA5">
              <w:t>item 1</w:t>
            </w:r>
            <w:r w:rsidRPr="00CB13B0">
              <w:t xml:space="preserve">0): </w:t>
            </w:r>
            <w:r w:rsidR="00410FA5">
              <w:t>1 July</w:t>
            </w:r>
            <w:r w:rsidRPr="00CB13B0">
              <w:t xml:space="preserve"> 2010 (s 2(1) </w:t>
            </w:r>
            <w:r w:rsidR="00222892" w:rsidRPr="00CB13B0">
              <w:t>item 9</w:t>
            </w:r>
            <w:r w:rsidRPr="00CB13B0">
              <w:t>)</w:t>
            </w:r>
            <w:r w:rsidRPr="00CB13B0">
              <w:br/>
              <w:t>Sch 6 (</w:t>
            </w:r>
            <w:r w:rsidR="00410FA5">
              <w:t>items 1</w:t>
            </w:r>
            <w:r w:rsidRPr="00CB13B0">
              <w:t xml:space="preserve">06–116): 22 Mar 2012 (s 2(1) </w:t>
            </w:r>
            <w:r w:rsidR="00410FA5">
              <w:t>items 1</w:t>
            </w:r>
            <w:r w:rsidRPr="00CB13B0">
              <w:t>6, 17)</w:t>
            </w:r>
            <w:r w:rsidRPr="00CB13B0">
              <w:br/>
              <w:t>Sch 6 (</w:t>
            </w:r>
            <w:r w:rsidR="00410FA5">
              <w:t>item 1</w:t>
            </w:r>
            <w:r w:rsidRPr="00CB13B0">
              <w:t xml:space="preserve">43): 22 Jan 2013 </w:t>
            </w:r>
            <w:r w:rsidRPr="00CB13B0">
              <w:rPr>
                <w:noProof/>
              </w:rPr>
              <w:t xml:space="preserve">(s 2(1) </w:t>
            </w:r>
            <w:r w:rsidR="00410FA5">
              <w:rPr>
                <w:noProof/>
              </w:rPr>
              <w:t>item 2</w:t>
            </w:r>
            <w:r w:rsidRPr="00CB13B0">
              <w:rPr>
                <w:noProof/>
              </w:rPr>
              <w:t>0)</w:t>
            </w:r>
            <w:r w:rsidRPr="00CB13B0">
              <w:br/>
              <w:t>Sch 6 (</w:t>
            </w:r>
            <w:r w:rsidR="00410FA5">
              <w:t>items 1</w:t>
            </w:r>
            <w:r w:rsidRPr="00CB13B0">
              <w:t xml:space="preserve">46–148): never commenced (s 2(1) </w:t>
            </w:r>
            <w:r w:rsidR="00410FA5">
              <w:t>item 2</w:t>
            </w:r>
            <w:r w:rsidRPr="00CB13B0">
              <w:t>3)</w:t>
            </w:r>
            <w:r w:rsidRPr="00CB13B0">
              <w:br/>
              <w:t>Sch 6 (</w:t>
            </w:r>
            <w:r w:rsidR="00410FA5">
              <w:t>items 1</w:t>
            </w:r>
            <w:r w:rsidRPr="00CB13B0">
              <w:t xml:space="preserve">79, 181): 3 Oct 2008 (s 2(1) </w:t>
            </w:r>
            <w:r w:rsidR="00410FA5">
              <w:t>items 2</w:t>
            </w:r>
            <w:r w:rsidRPr="00CB13B0">
              <w:t>8, 30)</w:t>
            </w:r>
            <w:r w:rsidRPr="00CB13B0">
              <w:br/>
              <w:t>Sch 6 (</w:t>
            </w:r>
            <w:r w:rsidR="00410FA5">
              <w:t>item 1</w:t>
            </w:r>
            <w:r w:rsidRPr="00CB13B0">
              <w:t>80): 3</w:t>
            </w:r>
            <w:r w:rsidR="0056271E" w:rsidRPr="00CB13B0">
              <w:t> </w:t>
            </w:r>
            <w:r w:rsidRPr="00CB13B0">
              <w:t xml:space="preserve">June 2010 (s 2(1) </w:t>
            </w:r>
            <w:r w:rsidR="00410FA5">
              <w:t>item 2</w:t>
            </w:r>
            <w:r w:rsidRPr="00CB13B0">
              <w:t>9)</w:t>
            </w:r>
          </w:p>
        </w:tc>
        <w:tc>
          <w:tcPr>
            <w:tcW w:w="1566" w:type="dxa"/>
            <w:tcBorders>
              <w:top w:val="single" w:sz="4" w:space="0" w:color="auto"/>
              <w:bottom w:val="nil"/>
            </w:tcBorders>
            <w:shd w:val="clear" w:color="auto" w:fill="auto"/>
          </w:tcPr>
          <w:p w14:paraId="434CF69C" w14:textId="120B19E9" w:rsidR="00F168B3" w:rsidRPr="00CB13B0" w:rsidRDefault="00F168B3" w:rsidP="00F776F0">
            <w:pPr>
              <w:pStyle w:val="ENoteTableText"/>
            </w:pPr>
            <w:r w:rsidRPr="00CB13B0">
              <w:t>s 4, Sch 2 (</w:t>
            </w:r>
            <w:r w:rsidR="00410FA5">
              <w:t>items 1</w:t>
            </w:r>
            <w:r w:rsidRPr="00CB13B0">
              <w:t>1, 14), Sch 5 (</w:t>
            </w:r>
            <w:r w:rsidR="00410FA5">
              <w:t>item 5</w:t>
            </w:r>
            <w:r w:rsidRPr="00CB13B0">
              <w:t>) and Sch 6 (</w:t>
            </w:r>
            <w:r w:rsidR="00081BC2" w:rsidRPr="00CB13B0">
              <w:t>items 9</w:t>
            </w:r>
            <w:r w:rsidRPr="00CB13B0">
              <w:t>6, 109, 116, 158, 161, 163, 216, 248)</w:t>
            </w:r>
          </w:p>
        </w:tc>
      </w:tr>
      <w:tr w:rsidR="00F168B3" w:rsidRPr="00CB13B0" w14:paraId="689B1783" w14:textId="77777777" w:rsidTr="00F776F0">
        <w:trPr>
          <w:cantSplit/>
        </w:trPr>
        <w:tc>
          <w:tcPr>
            <w:tcW w:w="1695" w:type="dxa"/>
            <w:tcBorders>
              <w:top w:val="nil"/>
              <w:bottom w:val="nil"/>
            </w:tcBorders>
            <w:shd w:val="clear" w:color="auto" w:fill="auto"/>
          </w:tcPr>
          <w:p w14:paraId="0BCB2170"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0ACE7293" w14:textId="77777777" w:rsidR="00F168B3" w:rsidRPr="00CB13B0" w:rsidRDefault="00F168B3" w:rsidP="00F776F0">
            <w:pPr>
              <w:pStyle w:val="ENoteTableText"/>
            </w:pPr>
          </w:p>
        </w:tc>
        <w:tc>
          <w:tcPr>
            <w:tcW w:w="992" w:type="dxa"/>
            <w:tcBorders>
              <w:top w:val="nil"/>
              <w:bottom w:val="nil"/>
            </w:tcBorders>
            <w:shd w:val="clear" w:color="auto" w:fill="auto"/>
          </w:tcPr>
          <w:p w14:paraId="2D0E1D50" w14:textId="77777777" w:rsidR="00F168B3" w:rsidRPr="00CB13B0" w:rsidRDefault="00F168B3" w:rsidP="00F776F0">
            <w:pPr>
              <w:pStyle w:val="ENoteTableText"/>
            </w:pPr>
          </w:p>
        </w:tc>
        <w:tc>
          <w:tcPr>
            <w:tcW w:w="1843" w:type="dxa"/>
            <w:tcBorders>
              <w:top w:val="nil"/>
              <w:bottom w:val="nil"/>
            </w:tcBorders>
            <w:shd w:val="clear" w:color="auto" w:fill="auto"/>
          </w:tcPr>
          <w:p w14:paraId="11874A7A" w14:textId="77777777" w:rsidR="00F168B3" w:rsidRPr="00CB13B0" w:rsidRDefault="00F168B3" w:rsidP="00F776F0">
            <w:pPr>
              <w:pStyle w:val="ENoteTableText"/>
            </w:pPr>
          </w:p>
        </w:tc>
        <w:tc>
          <w:tcPr>
            <w:tcW w:w="1566" w:type="dxa"/>
            <w:tcBorders>
              <w:top w:val="nil"/>
              <w:bottom w:val="nil"/>
            </w:tcBorders>
            <w:shd w:val="clear" w:color="auto" w:fill="auto"/>
          </w:tcPr>
          <w:p w14:paraId="0E40D795" w14:textId="77777777" w:rsidR="00F168B3" w:rsidRPr="00CB13B0" w:rsidRDefault="00F168B3" w:rsidP="00F776F0">
            <w:pPr>
              <w:pStyle w:val="ENoteTableText"/>
            </w:pPr>
          </w:p>
        </w:tc>
      </w:tr>
      <w:tr w:rsidR="00F168B3" w:rsidRPr="00CB13B0" w14:paraId="45A22265" w14:textId="77777777" w:rsidTr="00F776F0">
        <w:trPr>
          <w:cantSplit/>
        </w:trPr>
        <w:tc>
          <w:tcPr>
            <w:tcW w:w="1695" w:type="dxa"/>
            <w:tcBorders>
              <w:top w:val="nil"/>
              <w:bottom w:val="nil"/>
            </w:tcBorders>
            <w:shd w:val="clear" w:color="auto" w:fill="auto"/>
          </w:tcPr>
          <w:p w14:paraId="20E1F91F" w14:textId="77777777" w:rsidR="00F168B3" w:rsidRPr="00CB13B0" w:rsidRDefault="00F168B3" w:rsidP="00F776F0">
            <w:pPr>
              <w:pStyle w:val="ENoteTTi"/>
              <w:keepNext w:val="0"/>
              <w:rPr>
                <w:rFonts w:eastAsiaTheme="minorHAnsi"/>
                <w:lang w:eastAsia="en-US"/>
              </w:rPr>
            </w:pPr>
            <w:r w:rsidRPr="00CB13B0">
              <w:t>Tax and Superannuation Laws Amendment (2013 Measures No.</w:t>
            </w:r>
            <w:r w:rsidR="0056271E" w:rsidRPr="00CB13B0">
              <w:t> </w:t>
            </w:r>
            <w:r w:rsidRPr="00CB13B0">
              <w:t>1) Act 2013</w:t>
            </w:r>
          </w:p>
        </w:tc>
        <w:tc>
          <w:tcPr>
            <w:tcW w:w="992" w:type="dxa"/>
            <w:tcBorders>
              <w:top w:val="nil"/>
              <w:bottom w:val="nil"/>
            </w:tcBorders>
            <w:shd w:val="clear" w:color="auto" w:fill="auto"/>
          </w:tcPr>
          <w:p w14:paraId="181EEFC2" w14:textId="77777777" w:rsidR="00F168B3" w:rsidRPr="00CB13B0" w:rsidRDefault="00F168B3" w:rsidP="00F776F0">
            <w:pPr>
              <w:pStyle w:val="ENoteTableText"/>
              <w:keepNext/>
            </w:pPr>
            <w:r w:rsidRPr="00CB13B0">
              <w:t>88, 2013</w:t>
            </w:r>
          </w:p>
        </w:tc>
        <w:tc>
          <w:tcPr>
            <w:tcW w:w="992" w:type="dxa"/>
            <w:tcBorders>
              <w:top w:val="nil"/>
              <w:bottom w:val="nil"/>
            </w:tcBorders>
            <w:shd w:val="clear" w:color="auto" w:fill="auto"/>
          </w:tcPr>
          <w:p w14:paraId="75E0A29D" w14:textId="77777777" w:rsidR="00F168B3" w:rsidRPr="00CB13B0" w:rsidRDefault="007E6237" w:rsidP="00F776F0">
            <w:pPr>
              <w:pStyle w:val="ENoteTableText"/>
              <w:keepNext/>
            </w:pPr>
            <w:r w:rsidRPr="00CB13B0">
              <w:t>28 June</w:t>
            </w:r>
            <w:r w:rsidR="00F168B3" w:rsidRPr="00CB13B0">
              <w:t xml:space="preserve"> 2013</w:t>
            </w:r>
          </w:p>
        </w:tc>
        <w:tc>
          <w:tcPr>
            <w:tcW w:w="1843" w:type="dxa"/>
            <w:tcBorders>
              <w:top w:val="nil"/>
              <w:bottom w:val="nil"/>
            </w:tcBorders>
            <w:shd w:val="clear" w:color="auto" w:fill="auto"/>
          </w:tcPr>
          <w:p w14:paraId="45CB69A1" w14:textId="4573DFE1" w:rsidR="00F168B3" w:rsidRPr="00CB13B0" w:rsidRDefault="00F168B3" w:rsidP="00F776F0">
            <w:pPr>
              <w:pStyle w:val="ENoteTableText"/>
              <w:keepNext/>
              <w:rPr>
                <w:i/>
              </w:rPr>
            </w:pPr>
            <w:r w:rsidRPr="00CB13B0">
              <w:t>Schedule</w:t>
            </w:r>
            <w:r w:rsidR="0056271E" w:rsidRPr="00CB13B0">
              <w:t> </w:t>
            </w:r>
            <w:r w:rsidRPr="00CB13B0">
              <w:t>7 (</w:t>
            </w:r>
            <w:r w:rsidR="00410FA5">
              <w:t>item 2</w:t>
            </w:r>
            <w:r w:rsidRPr="00CB13B0">
              <w:t>28): Royal Assent</w:t>
            </w:r>
            <w:r w:rsidRPr="00CB13B0">
              <w:br/>
              <w:t>Sch 7 (</w:t>
            </w:r>
            <w:r w:rsidR="00410FA5">
              <w:t>items 2</w:t>
            </w:r>
            <w:r w:rsidRPr="00CB13B0">
              <w:t xml:space="preserve">30–233): 21 Mar 2012 (s 2(1) </w:t>
            </w:r>
            <w:r w:rsidR="00410FA5">
              <w:t>item 2</w:t>
            </w:r>
            <w:r w:rsidRPr="00CB13B0">
              <w:t>5)</w:t>
            </w:r>
          </w:p>
        </w:tc>
        <w:tc>
          <w:tcPr>
            <w:tcW w:w="1566" w:type="dxa"/>
            <w:tcBorders>
              <w:top w:val="nil"/>
              <w:bottom w:val="nil"/>
            </w:tcBorders>
            <w:shd w:val="clear" w:color="auto" w:fill="auto"/>
          </w:tcPr>
          <w:p w14:paraId="27A0246D" w14:textId="77777777" w:rsidR="00F168B3" w:rsidRPr="00CB13B0" w:rsidRDefault="00F168B3" w:rsidP="00F776F0">
            <w:pPr>
              <w:pStyle w:val="ENoteTableText"/>
              <w:keepNext/>
            </w:pPr>
            <w:r w:rsidRPr="00CB13B0">
              <w:t>—</w:t>
            </w:r>
          </w:p>
        </w:tc>
      </w:tr>
      <w:tr w:rsidR="00F168B3" w:rsidRPr="00CB13B0" w14:paraId="11E79A25" w14:textId="77777777" w:rsidTr="00F776F0">
        <w:trPr>
          <w:cantSplit/>
        </w:trPr>
        <w:tc>
          <w:tcPr>
            <w:tcW w:w="1695" w:type="dxa"/>
            <w:tcBorders>
              <w:top w:val="nil"/>
              <w:bottom w:val="single" w:sz="4" w:space="0" w:color="auto"/>
            </w:tcBorders>
            <w:shd w:val="clear" w:color="auto" w:fill="auto"/>
          </w:tcPr>
          <w:p w14:paraId="780E4A64" w14:textId="77777777" w:rsidR="00F168B3" w:rsidRPr="00CB13B0" w:rsidRDefault="00F168B3" w:rsidP="00F776F0">
            <w:pPr>
              <w:pStyle w:val="ENoteTTi"/>
            </w:pPr>
            <w:r w:rsidRPr="00CB13B0">
              <w:lastRenderedPageBreak/>
              <w:t>Tax and Superannuation Laws Amendment (2014 Measures No.</w:t>
            </w:r>
            <w:r w:rsidR="0056271E" w:rsidRPr="00CB13B0">
              <w:t> </w:t>
            </w:r>
            <w:r w:rsidRPr="00CB13B0">
              <w:t>4) Act 2014</w:t>
            </w:r>
          </w:p>
        </w:tc>
        <w:tc>
          <w:tcPr>
            <w:tcW w:w="992" w:type="dxa"/>
            <w:tcBorders>
              <w:top w:val="nil"/>
              <w:bottom w:val="single" w:sz="4" w:space="0" w:color="auto"/>
            </w:tcBorders>
            <w:shd w:val="clear" w:color="auto" w:fill="auto"/>
          </w:tcPr>
          <w:p w14:paraId="5748C607" w14:textId="77777777" w:rsidR="00F168B3" w:rsidRPr="00CB13B0" w:rsidRDefault="00F168B3" w:rsidP="00F776F0">
            <w:pPr>
              <w:pStyle w:val="ENoteTableText"/>
            </w:pPr>
            <w:r w:rsidRPr="00CB13B0">
              <w:t>110, 2014</w:t>
            </w:r>
          </w:p>
        </w:tc>
        <w:tc>
          <w:tcPr>
            <w:tcW w:w="992" w:type="dxa"/>
            <w:tcBorders>
              <w:top w:val="nil"/>
              <w:bottom w:val="single" w:sz="4" w:space="0" w:color="auto"/>
            </w:tcBorders>
            <w:shd w:val="clear" w:color="auto" w:fill="auto"/>
          </w:tcPr>
          <w:p w14:paraId="1DE1E35F" w14:textId="77777777" w:rsidR="00F168B3" w:rsidRPr="00CB13B0" w:rsidRDefault="00F168B3" w:rsidP="00F776F0">
            <w:pPr>
              <w:pStyle w:val="ENoteTableText"/>
            </w:pPr>
            <w:r w:rsidRPr="00CB13B0">
              <w:t>16 Oct 2014</w:t>
            </w:r>
          </w:p>
        </w:tc>
        <w:tc>
          <w:tcPr>
            <w:tcW w:w="1843" w:type="dxa"/>
            <w:tcBorders>
              <w:top w:val="nil"/>
              <w:bottom w:val="single" w:sz="4" w:space="0" w:color="auto"/>
            </w:tcBorders>
            <w:shd w:val="clear" w:color="auto" w:fill="auto"/>
          </w:tcPr>
          <w:p w14:paraId="7DDC6B68" w14:textId="5EA84DF8" w:rsidR="00F168B3" w:rsidRPr="00CB13B0" w:rsidRDefault="00F168B3" w:rsidP="00F776F0">
            <w:pPr>
              <w:pStyle w:val="ENoteTableText"/>
            </w:pPr>
            <w:r w:rsidRPr="00CB13B0">
              <w:t>Sch 5 (</w:t>
            </w:r>
            <w:r w:rsidR="00410FA5">
              <w:t>items 1</w:t>
            </w:r>
            <w:r w:rsidRPr="00CB13B0">
              <w:t xml:space="preserve">48, 149): 21 Mar 2012 (s 2(1) </w:t>
            </w:r>
            <w:r w:rsidR="00410FA5">
              <w:t>items 1</w:t>
            </w:r>
            <w:r w:rsidRPr="00CB13B0">
              <w:t>3, 14)</w:t>
            </w:r>
          </w:p>
        </w:tc>
        <w:tc>
          <w:tcPr>
            <w:tcW w:w="1566" w:type="dxa"/>
            <w:tcBorders>
              <w:top w:val="nil"/>
              <w:bottom w:val="single" w:sz="4" w:space="0" w:color="auto"/>
            </w:tcBorders>
            <w:shd w:val="clear" w:color="auto" w:fill="auto"/>
          </w:tcPr>
          <w:p w14:paraId="0C1161F5" w14:textId="77777777" w:rsidR="00F168B3" w:rsidRPr="00CB13B0" w:rsidRDefault="00F168B3" w:rsidP="00F776F0">
            <w:pPr>
              <w:pStyle w:val="ENoteTableText"/>
            </w:pPr>
            <w:r w:rsidRPr="00CB13B0">
              <w:t>—</w:t>
            </w:r>
          </w:p>
        </w:tc>
      </w:tr>
      <w:tr w:rsidR="00F168B3" w:rsidRPr="00CB13B0" w14:paraId="194C07F8" w14:textId="77777777" w:rsidTr="00F776F0">
        <w:trPr>
          <w:cantSplit/>
        </w:trPr>
        <w:tc>
          <w:tcPr>
            <w:tcW w:w="1695" w:type="dxa"/>
            <w:tcBorders>
              <w:top w:val="single" w:sz="4" w:space="0" w:color="auto"/>
              <w:bottom w:val="nil"/>
            </w:tcBorders>
            <w:shd w:val="clear" w:color="auto" w:fill="auto"/>
          </w:tcPr>
          <w:p w14:paraId="7D11425F" w14:textId="77777777" w:rsidR="00F168B3" w:rsidRPr="00CB13B0" w:rsidRDefault="00F168B3" w:rsidP="00F776F0">
            <w:pPr>
              <w:pStyle w:val="ENoteTableText"/>
            </w:pPr>
            <w:r w:rsidRPr="00CB13B0">
              <w:t>Minerals Resource Rent Tax (Consequential Amendments and Transitional Provisions) Act 2012</w:t>
            </w:r>
          </w:p>
        </w:tc>
        <w:tc>
          <w:tcPr>
            <w:tcW w:w="992" w:type="dxa"/>
            <w:tcBorders>
              <w:top w:val="single" w:sz="4" w:space="0" w:color="auto"/>
              <w:bottom w:val="nil"/>
            </w:tcBorders>
            <w:shd w:val="clear" w:color="auto" w:fill="auto"/>
          </w:tcPr>
          <w:p w14:paraId="1A2C3AEA" w14:textId="77777777" w:rsidR="00F168B3" w:rsidRPr="00CB13B0" w:rsidRDefault="00F168B3" w:rsidP="00F776F0">
            <w:pPr>
              <w:pStyle w:val="ENoteTableText"/>
            </w:pPr>
            <w:r w:rsidRPr="00CB13B0">
              <w:t>14, 2012</w:t>
            </w:r>
          </w:p>
        </w:tc>
        <w:tc>
          <w:tcPr>
            <w:tcW w:w="992" w:type="dxa"/>
            <w:tcBorders>
              <w:top w:val="single" w:sz="4" w:space="0" w:color="auto"/>
              <w:bottom w:val="nil"/>
            </w:tcBorders>
            <w:shd w:val="clear" w:color="auto" w:fill="auto"/>
          </w:tcPr>
          <w:p w14:paraId="2DDCD4FD" w14:textId="77777777" w:rsidR="00F168B3" w:rsidRPr="00CB13B0" w:rsidRDefault="00F168B3" w:rsidP="00F776F0">
            <w:pPr>
              <w:pStyle w:val="ENoteTableText"/>
            </w:pPr>
            <w:r w:rsidRPr="00CB13B0">
              <w:t>29 Mar 2012</w:t>
            </w:r>
          </w:p>
        </w:tc>
        <w:tc>
          <w:tcPr>
            <w:tcW w:w="1843" w:type="dxa"/>
            <w:tcBorders>
              <w:top w:val="single" w:sz="4" w:space="0" w:color="auto"/>
              <w:bottom w:val="nil"/>
            </w:tcBorders>
            <w:shd w:val="clear" w:color="auto" w:fill="auto"/>
          </w:tcPr>
          <w:p w14:paraId="0BE3A74F" w14:textId="31BF7AE1" w:rsidR="00F168B3" w:rsidRPr="00CB13B0" w:rsidRDefault="00F168B3" w:rsidP="00F776F0">
            <w:pPr>
              <w:pStyle w:val="ENoteTableText"/>
            </w:pPr>
            <w:r w:rsidRPr="00CB13B0">
              <w:t>Sch 2 (</w:t>
            </w:r>
            <w:r w:rsidR="00410FA5">
              <w:t>items 1</w:t>
            </w:r>
            <w:r w:rsidRPr="00CB13B0">
              <w:t xml:space="preserve">1–16): never commenced (s 2(1) </w:t>
            </w:r>
            <w:r w:rsidR="00410FA5">
              <w:t>item 4</w:t>
            </w:r>
            <w:r w:rsidRPr="00CB13B0">
              <w:t>)</w:t>
            </w:r>
            <w:r w:rsidRPr="00CB13B0">
              <w:br/>
              <w:t>Sch 3 (</w:t>
            </w:r>
            <w:r w:rsidR="007E553F" w:rsidRPr="00CB13B0">
              <w:t>items 7</w:t>
            </w:r>
            <w:r w:rsidRPr="00CB13B0">
              <w:t xml:space="preserve">–85, 91): </w:t>
            </w:r>
            <w:r w:rsidR="00410FA5">
              <w:t>1 July</w:t>
            </w:r>
            <w:r w:rsidRPr="00CB13B0">
              <w:t xml:space="preserve"> 2012 (s 2(1) </w:t>
            </w:r>
            <w:r w:rsidR="00410FA5">
              <w:t>items 5</w:t>
            </w:r>
            <w:r w:rsidRPr="00CB13B0">
              <w:t>, 7)</w:t>
            </w:r>
          </w:p>
        </w:tc>
        <w:tc>
          <w:tcPr>
            <w:tcW w:w="1566" w:type="dxa"/>
            <w:tcBorders>
              <w:top w:val="single" w:sz="4" w:space="0" w:color="auto"/>
              <w:bottom w:val="nil"/>
            </w:tcBorders>
            <w:shd w:val="clear" w:color="auto" w:fill="auto"/>
          </w:tcPr>
          <w:p w14:paraId="37963A6C" w14:textId="77777777" w:rsidR="00F168B3" w:rsidRPr="00CB13B0" w:rsidRDefault="00F168B3" w:rsidP="00F776F0">
            <w:pPr>
              <w:pStyle w:val="ENoteTableText"/>
            </w:pPr>
            <w:r w:rsidRPr="00CB13B0">
              <w:t>—</w:t>
            </w:r>
          </w:p>
        </w:tc>
      </w:tr>
      <w:tr w:rsidR="00F168B3" w:rsidRPr="00CB13B0" w14:paraId="1574B5B8" w14:textId="77777777" w:rsidTr="00F776F0">
        <w:trPr>
          <w:cantSplit/>
        </w:trPr>
        <w:tc>
          <w:tcPr>
            <w:tcW w:w="1695" w:type="dxa"/>
            <w:tcBorders>
              <w:top w:val="nil"/>
              <w:bottom w:val="nil"/>
            </w:tcBorders>
            <w:shd w:val="clear" w:color="auto" w:fill="auto"/>
          </w:tcPr>
          <w:p w14:paraId="14DA7A8E" w14:textId="77777777" w:rsidR="00F168B3" w:rsidRPr="00CB13B0" w:rsidRDefault="00F168B3" w:rsidP="00F776F0">
            <w:pPr>
              <w:pStyle w:val="ENoteTTIndentHeading"/>
              <w:rPr>
                <w:rFonts w:eastAsiaTheme="minorHAnsi"/>
                <w:lang w:eastAsia="en-US"/>
              </w:rPr>
            </w:pPr>
            <w:r w:rsidRPr="00CB13B0">
              <w:t>as amended by</w:t>
            </w:r>
          </w:p>
        </w:tc>
        <w:tc>
          <w:tcPr>
            <w:tcW w:w="992" w:type="dxa"/>
            <w:tcBorders>
              <w:top w:val="nil"/>
              <w:bottom w:val="nil"/>
            </w:tcBorders>
            <w:shd w:val="clear" w:color="auto" w:fill="auto"/>
          </w:tcPr>
          <w:p w14:paraId="1C9C5BAD" w14:textId="77777777" w:rsidR="00F168B3" w:rsidRPr="00CB13B0" w:rsidRDefault="00F168B3" w:rsidP="00F776F0">
            <w:pPr>
              <w:pStyle w:val="ENoteTableText"/>
            </w:pPr>
          </w:p>
        </w:tc>
        <w:tc>
          <w:tcPr>
            <w:tcW w:w="992" w:type="dxa"/>
            <w:tcBorders>
              <w:top w:val="nil"/>
              <w:bottom w:val="nil"/>
            </w:tcBorders>
            <w:shd w:val="clear" w:color="auto" w:fill="auto"/>
          </w:tcPr>
          <w:p w14:paraId="3575B744" w14:textId="77777777" w:rsidR="00F168B3" w:rsidRPr="00CB13B0" w:rsidRDefault="00F168B3" w:rsidP="00F776F0">
            <w:pPr>
              <w:pStyle w:val="ENoteTableText"/>
            </w:pPr>
          </w:p>
        </w:tc>
        <w:tc>
          <w:tcPr>
            <w:tcW w:w="1843" w:type="dxa"/>
            <w:tcBorders>
              <w:top w:val="nil"/>
              <w:bottom w:val="nil"/>
            </w:tcBorders>
            <w:shd w:val="clear" w:color="auto" w:fill="auto"/>
          </w:tcPr>
          <w:p w14:paraId="0004871F" w14:textId="77777777" w:rsidR="00F168B3" w:rsidRPr="00CB13B0" w:rsidRDefault="00F168B3" w:rsidP="00F776F0">
            <w:pPr>
              <w:pStyle w:val="ENoteTableText"/>
            </w:pPr>
          </w:p>
        </w:tc>
        <w:tc>
          <w:tcPr>
            <w:tcW w:w="1566" w:type="dxa"/>
            <w:tcBorders>
              <w:top w:val="nil"/>
              <w:bottom w:val="nil"/>
            </w:tcBorders>
            <w:shd w:val="clear" w:color="auto" w:fill="auto"/>
          </w:tcPr>
          <w:p w14:paraId="48C05474" w14:textId="77777777" w:rsidR="00F168B3" w:rsidRPr="00CB13B0" w:rsidRDefault="00F168B3" w:rsidP="00F776F0">
            <w:pPr>
              <w:pStyle w:val="ENoteTableText"/>
            </w:pPr>
          </w:p>
        </w:tc>
      </w:tr>
      <w:tr w:rsidR="00F168B3" w:rsidRPr="00CB13B0" w14:paraId="58DAB4A9" w14:textId="77777777" w:rsidTr="00F776F0">
        <w:trPr>
          <w:cantSplit/>
        </w:trPr>
        <w:tc>
          <w:tcPr>
            <w:tcW w:w="1695" w:type="dxa"/>
            <w:tcBorders>
              <w:top w:val="nil"/>
              <w:bottom w:val="nil"/>
            </w:tcBorders>
            <w:shd w:val="clear" w:color="auto" w:fill="auto"/>
          </w:tcPr>
          <w:p w14:paraId="396C116F" w14:textId="77777777" w:rsidR="00F168B3" w:rsidRPr="00CB13B0" w:rsidRDefault="00F168B3" w:rsidP="00F776F0">
            <w:pPr>
              <w:pStyle w:val="ENoteTTi"/>
              <w:rPr>
                <w:rFonts w:eastAsiaTheme="minorHAnsi"/>
                <w:lang w:eastAsia="en-US"/>
              </w:rPr>
            </w:pPr>
            <w:r w:rsidRPr="00CB13B0">
              <w:t>Indirect Tax Laws Amendment (Assessment) Act 2012</w:t>
            </w:r>
          </w:p>
        </w:tc>
        <w:tc>
          <w:tcPr>
            <w:tcW w:w="992" w:type="dxa"/>
            <w:tcBorders>
              <w:top w:val="nil"/>
              <w:bottom w:val="nil"/>
            </w:tcBorders>
            <w:shd w:val="clear" w:color="auto" w:fill="auto"/>
          </w:tcPr>
          <w:p w14:paraId="01E5B502" w14:textId="77777777" w:rsidR="00F168B3" w:rsidRPr="00CB13B0" w:rsidRDefault="00F168B3" w:rsidP="00F776F0">
            <w:pPr>
              <w:pStyle w:val="ENoteTableText"/>
            </w:pPr>
            <w:r w:rsidRPr="00CB13B0">
              <w:t>39, 2012</w:t>
            </w:r>
          </w:p>
        </w:tc>
        <w:tc>
          <w:tcPr>
            <w:tcW w:w="992" w:type="dxa"/>
            <w:tcBorders>
              <w:top w:val="nil"/>
              <w:bottom w:val="nil"/>
            </w:tcBorders>
            <w:shd w:val="clear" w:color="auto" w:fill="auto"/>
          </w:tcPr>
          <w:p w14:paraId="645DAD7F" w14:textId="77777777" w:rsidR="00F168B3" w:rsidRPr="00CB13B0" w:rsidRDefault="00F168B3" w:rsidP="00F776F0">
            <w:pPr>
              <w:pStyle w:val="ENoteTableText"/>
            </w:pPr>
            <w:r w:rsidRPr="00CB13B0">
              <w:t>15 Apr 2012</w:t>
            </w:r>
          </w:p>
        </w:tc>
        <w:tc>
          <w:tcPr>
            <w:tcW w:w="1843" w:type="dxa"/>
            <w:tcBorders>
              <w:top w:val="nil"/>
              <w:bottom w:val="nil"/>
            </w:tcBorders>
            <w:shd w:val="clear" w:color="auto" w:fill="auto"/>
          </w:tcPr>
          <w:p w14:paraId="78D5BB93" w14:textId="5961A13D" w:rsidR="00F168B3" w:rsidRPr="00CB13B0" w:rsidRDefault="00F168B3" w:rsidP="00F776F0">
            <w:pPr>
              <w:pStyle w:val="ENoteTableText"/>
              <w:rPr>
                <w:i/>
              </w:rPr>
            </w:pPr>
            <w:r w:rsidRPr="00CB13B0">
              <w:t>Sch 1 (</w:t>
            </w:r>
            <w:r w:rsidR="00410FA5">
              <w:t>items 2</w:t>
            </w:r>
            <w:r w:rsidRPr="00CB13B0">
              <w:t xml:space="preserve">69, 270): never commenced (s 2(1) </w:t>
            </w:r>
            <w:r w:rsidR="00410FA5">
              <w:t>item 5</w:t>
            </w:r>
            <w:r w:rsidRPr="00CB13B0">
              <w:t>)</w:t>
            </w:r>
          </w:p>
        </w:tc>
        <w:tc>
          <w:tcPr>
            <w:tcW w:w="1566" w:type="dxa"/>
            <w:tcBorders>
              <w:top w:val="nil"/>
              <w:bottom w:val="nil"/>
            </w:tcBorders>
            <w:shd w:val="clear" w:color="auto" w:fill="auto"/>
          </w:tcPr>
          <w:p w14:paraId="3A89F076" w14:textId="77777777" w:rsidR="00F168B3" w:rsidRPr="00CB13B0" w:rsidRDefault="00F168B3" w:rsidP="00F776F0">
            <w:pPr>
              <w:pStyle w:val="ENoteTableText"/>
            </w:pPr>
            <w:r w:rsidRPr="00CB13B0">
              <w:t>—</w:t>
            </w:r>
          </w:p>
        </w:tc>
      </w:tr>
      <w:tr w:rsidR="00F168B3" w:rsidRPr="00CB13B0" w14:paraId="4AED7973" w14:textId="77777777" w:rsidTr="00F776F0">
        <w:trPr>
          <w:cantSplit/>
        </w:trPr>
        <w:tc>
          <w:tcPr>
            <w:tcW w:w="1695" w:type="dxa"/>
            <w:tcBorders>
              <w:top w:val="nil"/>
              <w:bottom w:val="nil"/>
            </w:tcBorders>
            <w:shd w:val="clear" w:color="auto" w:fill="auto"/>
          </w:tcPr>
          <w:p w14:paraId="59519068" w14:textId="77777777" w:rsidR="00F168B3" w:rsidRPr="00CB13B0" w:rsidRDefault="00F168B3" w:rsidP="00F776F0">
            <w:pPr>
              <w:pStyle w:val="ENoteTTi"/>
            </w:pPr>
            <w:r w:rsidRPr="00CB13B0">
              <w:t>Tax and Superannuation Laws Amendment (2015 Measures No.</w:t>
            </w:r>
            <w:r w:rsidR="0056271E" w:rsidRPr="00CB13B0">
              <w:t> </w:t>
            </w:r>
            <w:r w:rsidRPr="00CB13B0">
              <w:t>1) Act 2015</w:t>
            </w:r>
          </w:p>
        </w:tc>
        <w:tc>
          <w:tcPr>
            <w:tcW w:w="992" w:type="dxa"/>
            <w:tcBorders>
              <w:top w:val="nil"/>
              <w:bottom w:val="nil"/>
            </w:tcBorders>
            <w:shd w:val="clear" w:color="auto" w:fill="auto"/>
          </w:tcPr>
          <w:p w14:paraId="291DDDE5" w14:textId="77777777" w:rsidR="00F168B3" w:rsidRPr="00CB13B0" w:rsidRDefault="00F168B3" w:rsidP="00F776F0">
            <w:pPr>
              <w:pStyle w:val="ENoteTableText"/>
            </w:pPr>
            <w:r w:rsidRPr="00CB13B0">
              <w:t>70, 2015</w:t>
            </w:r>
          </w:p>
        </w:tc>
        <w:tc>
          <w:tcPr>
            <w:tcW w:w="992" w:type="dxa"/>
            <w:tcBorders>
              <w:top w:val="nil"/>
              <w:bottom w:val="nil"/>
            </w:tcBorders>
            <w:shd w:val="clear" w:color="auto" w:fill="auto"/>
          </w:tcPr>
          <w:p w14:paraId="79D6542F" w14:textId="77777777" w:rsidR="00F168B3" w:rsidRPr="00CB13B0" w:rsidRDefault="00F168B3" w:rsidP="00F776F0">
            <w:pPr>
              <w:pStyle w:val="ENoteTableText"/>
            </w:pPr>
            <w:r w:rsidRPr="00CB13B0">
              <w:t>25</w:t>
            </w:r>
            <w:r w:rsidR="0056271E" w:rsidRPr="00CB13B0">
              <w:t> </w:t>
            </w:r>
            <w:r w:rsidRPr="00CB13B0">
              <w:t>June 2015</w:t>
            </w:r>
          </w:p>
        </w:tc>
        <w:tc>
          <w:tcPr>
            <w:tcW w:w="1843" w:type="dxa"/>
            <w:tcBorders>
              <w:top w:val="nil"/>
              <w:bottom w:val="nil"/>
            </w:tcBorders>
            <w:shd w:val="clear" w:color="auto" w:fill="auto"/>
          </w:tcPr>
          <w:p w14:paraId="2E687F8B" w14:textId="56FF564F" w:rsidR="00F168B3" w:rsidRPr="00CB13B0" w:rsidRDefault="00F168B3" w:rsidP="00F776F0">
            <w:pPr>
              <w:pStyle w:val="ENoteTableText"/>
            </w:pPr>
            <w:r w:rsidRPr="00CB13B0">
              <w:t>Sch 6 (</w:t>
            </w:r>
            <w:r w:rsidR="00410FA5">
              <w:t>item 4</w:t>
            </w:r>
            <w:r w:rsidRPr="00CB13B0">
              <w:t xml:space="preserve">1): </w:t>
            </w:r>
            <w:r w:rsidR="00410FA5">
              <w:t>1 July</w:t>
            </w:r>
            <w:r w:rsidRPr="00CB13B0">
              <w:t xml:space="preserve"> 2012 (s 2(1) </w:t>
            </w:r>
            <w:r w:rsidR="00410FA5">
              <w:t>item 1</w:t>
            </w:r>
            <w:r w:rsidRPr="00CB13B0">
              <w:t>4)</w:t>
            </w:r>
          </w:p>
        </w:tc>
        <w:tc>
          <w:tcPr>
            <w:tcW w:w="1566" w:type="dxa"/>
            <w:tcBorders>
              <w:top w:val="nil"/>
              <w:bottom w:val="nil"/>
            </w:tcBorders>
            <w:shd w:val="clear" w:color="auto" w:fill="auto"/>
          </w:tcPr>
          <w:p w14:paraId="79F1C3B2" w14:textId="77777777" w:rsidR="00F168B3" w:rsidRPr="00CB13B0" w:rsidRDefault="00F168B3" w:rsidP="00F776F0">
            <w:pPr>
              <w:pStyle w:val="ENoteTableText"/>
            </w:pPr>
            <w:r w:rsidRPr="00CB13B0">
              <w:t>—</w:t>
            </w:r>
          </w:p>
        </w:tc>
      </w:tr>
      <w:tr w:rsidR="00F168B3" w:rsidRPr="00CB13B0" w14:paraId="0E3AF389" w14:textId="77777777" w:rsidTr="00F776F0">
        <w:trPr>
          <w:cantSplit/>
        </w:trPr>
        <w:tc>
          <w:tcPr>
            <w:tcW w:w="1695" w:type="dxa"/>
            <w:tcBorders>
              <w:top w:val="single" w:sz="4" w:space="0" w:color="auto"/>
              <w:bottom w:val="single" w:sz="4" w:space="0" w:color="auto"/>
            </w:tcBorders>
            <w:shd w:val="clear" w:color="auto" w:fill="auto"/>
          </w:tcPr>
          <w:p w14:paraId="13591F4D" w14:textId="77777777" w:rsidR="00F168B3" w:rsidRPr="00CB13B0" w:rsidRDefault="00F168B3" w:rsidP="00F776F0">
            <w:pPr>
              <w:pStyle w:val="ENoteTableText"/>
            </w:pPr>
            <w:r w:rsidRPr="00CB13B0">
              <w:t>Petroleum Resource Rent Tax Assessment Amendment Act 2012</w:t>
            </w:r>
          </w:p>
        </w:tc>
        <w:tc>
          <w:tcPr>
            <w:tcW w:w="992" w:type="dxa"/>
            <w:tcBorders>
              <w:top w:val="single" w:sz="4" w:space="0" w:color="auto"/>
              <w:bottom w:val="single" w:sz="4" w:space="0" w:color="auto"/>
            </w:tcBorders>
            <w:shd w:val="clear" w:color="auto" w:fill="auto"/>
          </w:tcPr>
          <w:p w14:paraId="5D127D60" w14:textId="77777777" w:rsidR="00F168B3" w:rsidRPr="00CB13B0" w:rsidRDefault="00F168B3" w:rsidP="00F776F0">
            <w:pPr>
              <w:pStyle w:val="ENoteTableText"/>
            </w:pPr>
            <w:r w:rsidRPr="00CB13B0">
              <w:t>18, 2012</w:t>
            </w:r>
          </w:p>
        </w:tc>
        <w:tc>
          <w:tcPr>
            <w:tcW w:w="992" w:type="dxa"/>
            <w:tcBorders>
              <w:top w:val="single" w:sz="4" w:space="0" w:color="auto"/>
              <w:bottom w:val="single" w:sz="4" w:space="0" w:color="auto"/>
            </w:tcBorders>
            <w:shd w:val="clear" w:color="auto" w:fill="auto"/>
          </w:tcPr>
          <w:p w14:paraId="2960B2C1" w14:textId="77777777" w:rsidR="00F168B3" w:rsidRPr="00CB13B0" w:rsidRDefault="00F168B3" w:rsidP="00F776F0">
            <w:pPr>
              <w:pStyle w:val="ENoteTableText"/>
            </w:pPr>
            <w:r w:rsidRPr="00CB13B0">
              <w:t>29 Mar 2012</w:t>
            </w:r>
          </w:p>
        </w:tc>
        <w:tc>
          <w:tcPr>
            <w:tcW w:w="1843" w:type="dxa"/>
            <w:tcBorders>
              <w:top w:val="single" w:sz="4" w:space="0" w:color="auto"/>
              <w:bottom w:val="single" w:sz="4" w:space="0" w:color="auto"/>
            </w:tcBorders>
            <w:shd w:val="clear" w:color="auto" w:fill="auto"/>
          </w:tcPr>
          <w:p w14:paraId="7DB658A5" w14:textId="17829DB2" w:rsidR="00F168B3" w:rsidRPr="00CB13B0" w:rsidRDefault="00F168B3" w:rsidP="00F776F0">
            <w:pPr>
              <w:pStyle w:val="ENoteTableText"/>
            </w:pPr>
            <w:r w:rsidRPr="00CB13B0">
              <w:t>Sch 5 (</w:t>
            </w:r>
            <w:r w:rsidR="00410FA5">
              <w:t>items 2</w:t>
            </w:r>
            <w:r w:rsidRPr="00CB13B0">
              <w:t>–5) and Sch 6 (</w:t>
            </w:r>
            <w:r w:rsidR="00410FA5">
              <w:t>item 8</w:t>
            </w:r>
            <w:r w:rsidRPr="00CB13B0">
              <w:t xml:space="preserve">): </w:t>
            </w:r>
            <w:r w:rsidR="00410FA5">
              <w:t>1 July</w:t>
            </w:r>
            <w:r w:rsidRPr="00CB13B0">
              <w:t xml:space="preserve"> 2012 (s 2(1) </w:t>
            </w:r>
            <w:r w:rsidR="00410FA5">
              <w:t>items 1</w:t>
            </w:r>
            <w:r w:rsidRPr="00CB13B0">
              <w:t>1, 14)</w:t>
            </w:r>
          </w:p>
        </w:tc>
        <w:tc>
          <w:tcPr>
            <w:tcW w:w="1566" w:type="dxa"/>
            <w:tcBorders>
              <w:top w:val="single" w:sz="4" w:space="0" w:color="auto"/>
              <w:bottom w:val="single" w:sz="4" w:space="0" w:color="auto"/>
            </w:tcBorders>
            <w:shd w:val="clear" w:color="auto" w:fill="auto"/>
          </w:tcPr>
          <w:p w14:paraId="5773BD88" w14:textId="77777777" w:rsidR="00F168B3" w:rsidRPr="00CB13B0" w:rsidRDefault="00F168B3" w:rsidP="00F776F0">
            <w:pPr>
              <w:pStyle w:val="ENoteTableText"/>
            </w:pPr>
            <w:r w:rsidRPr="00CB13B0">
              <w:t>—</w:t>
            </w:r>
          </w:p>
        </w:tc>
      </w:tr>
      <w:tr w:rsidR="00F168B3" w:rsidRPr="00CB13B0" w14:paraId="464AA1E8" w14:textId="77777777" w:rsidTr="00F776F0">
        <w:trPr>
          <w:cantSplit/>
        </w:trPr>
        <w:tc>
          <w:tcPr>
            <w:tcW w:w="1695" w:type="dxa"/>
            <w:tcBorders>
              <w:top w:val="single" w:sz="4" w:space="0" w:color="auto"/>
              <w:bottom w:val="single" w:sz="4" w:space="0" w:color="auto"/>
            </w:tcBorders>
            <w:shd w:val="clear" w:color="auto" w:fill="auto"/>
          </w:tcPr>
          <w:p w14:paraId="069D7C2E" w14:textId="77777777" w:rsidR="00F168B3" w:rsidRPr="00CB13B0" w:rsidRDefault="00F168B3" w:rsidP="00F776F0">
            <w:pPr>
              <w:pStyle w:val="ENoteTableText"/>
            </w:pPr>
            <w:r w:rsidRPr="00CB13B0">
              <w:t>Tax Laws Amendment (Stronger, Fairer, Simpler and Other Measures) Act 2012</w:t>
            </w:r>
          </w:p>
        </w:tc>
        <w:tc>
          <w:tcPr>
            <w:tcW w:w="992" w:type="dxa"/>
            <w:tcBorders>
              <w:top w:val="single" w:sz="4" w:space="0" w:color="auto"/>
              <w:bottom w:val="single" w:sz="4" w:space="0" w:color="auto"/>
            </w:tcBorders>
            <w:shd w:val="clear" w:color="auto" w:fill="auto"/>
          </w:tcPr>
          <w:p w14:paraId="62B1A708" w14:textId="77777777" w:rsidR="00F168B3" w:rsidRPr="00CB13B0" w:rsidRDefault="00F168B3" w:rsidP="00F776F0">
            <w:pPr>
              <w:pStyle w:val="ENoteTableText"/>
            </w:pPr>
            <w:r w:rsidRPr="00CB13B0">
              <w:t>23, 2012</w:t>
            </w:r>
          </w:p>
        </w:tc>
        <w:tc>
          <w:tcPr>
            <w:tcW w:w="992" w:type="dxa"/>
            <w:tcBorders>
              <w:top w:val="single" w:sz="4" w:space="0" w:color="auto"/>
              <w:bottom w:val="single" w:sz="4" w:space="0" w:color="auto"/>
            </w:tcBorders>
            <w:shd w:val="clear" w:color="auto" w:fill="auto"/>
          </w:tcPr>
          <w:p w14:paraId="5461D232" w14:textId="77777777" w:rsidR="00F168B3" w:rsidRPr="00CB13B0" w:rsidRDefault="00F168B3" w:rsidP="00F776F0">
            <w:pPr>
              <w:pStyle w:val="ENoteTableText"/>
            </w:pPr>
            <w:r w:rsidRPr="00CB13B0">
              <w:t>29 Mar 2012</w:t>
            </w:r>
          </w:p>
        </w:tc>
        <w:tc>
          <w:tcPr>
            <w:tcW w:w="1843" w:type="dxa"/>
            <w:tcBorders>
              <w:top w:val="single" w:sz="4" w:space="0" w:color="auto"/>
              <w:bottom w:val="single" w:sz="4" w:space="0" w:color="auto"/>
            </w:tcBorders>
            <w:shd w:val="clear" w:color="auto" w:fill="auto"/>
          </w:tcPr>
          <w:p w14:paraId="47C99E68" w14:textId="5A3297ED" w:rsidR="00F168B3" w:rsidRPr="00CB13B0" w:rsidRDefault="00F168B3" w:rsidP="00F776F0">
            <w:pPr>
              <w:pStyle w:val="ENoteTableText"/>
            </w:pPr>
            <w:r w:rsidRPr="00CB13B0">
              <w:t>Sch 1 (</w:t>
            </w:r>
            <w:r w:rsidR="00410FA5">
              <w:t>items 1</w:t>
            </w:r>
            <w:r w:rsidRPr="00CB13B0">
              <w:t>–6, 10), Sch 2 (</w:t>
            </w:r>
            <w:r w:rsidR="00410FA5">
              <w:t>items 1</w:t>
            </w:r>
            <w:r w:rsidRPr="00CB13B0">
              <w:t xml:space="preserve">–64, 67–75) and Sch 3: 29 Mar 2012 (s 2(1) </w:t>
            </w:r>
            <w:r w:rsidR="00410FA5">
              <w:t>items 2</w:t>
            </w:r>
            <w:r w:rsidRPr="00CB13B0">
              <w:t>–5)</w:t>
            </w:r>
            <w:r w:rsidRPr="00CB13B0">
              <w:br/>
              <w:t xml:space="preserve">Sch 5: </w:t>
            </w:r>
            <w:r w:rsidR="00410FA5">
              <w:t>1 July</w:t>
            </w:r>
            <w:r w:rsidRPr="00CB13B0">
              <w:t xml:space="preserve"> 2013 (s 2(1) </w:t>
            </w:r>
            <w:r w:rsidR="00A13A22">
              <w:t>item 7</w:t>
            </w:r>
            <w:r w:rsidRPr="00CB13B0">
              <w:t>)</w:t>
            </w:r>
          </w:p>
        </w:tc>
        <w:tc>
          <w:tcPr>
            <w:tcW w:w="1566" w:type="dxa"/>
            <w:tcBorders>
              <w:top w:val="single" w:sz="4" w:space="0" w:color="auto"/>
              <w:bottom w:val="single" w:sz="4" w:space="0" w:color="auto"/>
            </w:tcBorders>
            <w:shd w:val="clear" w:color="auto" w:fill="auto"/>
          </w:tcPr>
          <w:p w14:paraId="1CCED83F" w14:textId="73060761" w:rsidR="00F168B3" w:rsidRPr="00CB13B0" w:rsidRDefault="00F168B3" w:rsidP="00F776F0">
            <w:pPr>
              <w:pStyle w:val="ENoteTableText"/>
            </w:pPr>
            <w:r w:rsidRPr="00CB13B0">
              <w:t>Sch 1 (</w:t>
            </w:r>
            <w:r w:rsidR="00410FA5">
              <w:t>item 1</w:t>
            </w:r>
            <w:r w:rsidRPr="00CB13B0">
              <w:t>0), Sch 2 (</w:t>
            </w:r>
            <w:r w:rsidR="00410FA5">
              <w:t>items 6</w:t>
            </w:r>
            <w:r w:rsidRPr="00CB13B0">
              <w:t>6, 75), Sch 3 (</w:t>
            </w:r>
            <w:r w:rsidR="00A13A22">
              <w:t>item 7</w:t>
            </w:r>
            <w:r w:rsidRPr="00CB13B0">
              <w:t>) and Sch 5 (</w:t>
            </w:r>
            <w:r w:rsidR="00410FA5">
              <w:t>item 4</w:t>
            </w:r>
            <w:r w:rsidRPr="00CB13B0">
              <w:t>)</w:t>
            </w:r>
          </w:p>
        </w:tc>
      </w:tr>
      <w:tr w:rsidR="00F168B3" w:rsidRPr="00CB13B0" w14:paraId="71053C89" w14:textId="77777777" w:rsidTr="00F776F0">
        <w:trPr>
          <w:cantSplit/>
        </w:trPr>
        <w:tc>
          <w:tcPr>
            <w:tcW w:w="1695" w:type="dxa"/>
            <w:tcBorders>
              <w:top w:val="single" w:sz="4" w:space="0" w:color="auto"/>
              <w:bottom w:val="single" w:sz="4" w:space="0" w:color="auto"/>
            </w:tcBorders>
            <w:shd w:val="clear" w:color="auto" w:fill="auto"/>
          </w:tcPr>
          <w:p w14:paraId="383223E3" w14:textId="77777777" w:rsidR="00F168B3" w:rsidRPr="00CB13B0" w:rsidRDefault="00F168B3" w:rsidP="00F776F0">
            <w:pPr>
              <w:pStyle w:val="ENoteTableText"/>
            </w:pPr>
            <w:r w:rsidRPr="00CB13B0">
              <w:lastRenderedPageBreak/>
              <w:t>Fairer Private Health Insurance Incentives Act 2012</w:t>
            </w:r>
          </w:p>
        </w:tc>
        <w:tc>
          <w:tcPr>
            <w:tcW w:w="992" w:type="dxa"/>
            <w:tcBorders>
              <w:top w:val="single" w:sz="4" w:space="0" w:color="auto"/>
              <w:bottom w:val="single" w:sz="4" w:space="0" w:color="auto"/>
            </w:tcBorders>
            <w:shd w:val="clear" w:color="auto" w:fill="auto"/>
          </w:tcPr>
          <w:p w14:paraId="769796CD" w14:textId="77777777" w:rsidR="00F168B3" w:rsidRPr="00CB13B0" w:rsidRDefault="00F168B3" w:rsidP="00F776F0">
            <w:pPr>
              <w:pStyle w:val="ENoteTableText"/>
            </w:pPr>
            <w:r w:rsidRPr="00CB13B0">
              <w:t>26, 2012</w:t>
            </w:r>
          </w:p>
        </w:tc>
        <w:tc>
          <w:tcPr>
            <w:tcW w:w="992" w:type="dxa"/>
            <w:tcBorders>
              <w:top w:val="single" w:sz="4" w:space="0" w:color="auto"/>
              <w:bottom w:val="single" w:sz="4" w:space="0" w:color="auto"/>
            </w:tcBorders>
            <w:shd w:val="clear" w:color="auto" w:fill="auto"/>
          </w:tcPr>
          <w:p w14:paraId="3081206C" w14:textId="77777777" w:rsidR="00F168B3" w:rsidRPr="00CB13B0" w:rsidRDefault="00F168B3" w:rsidP="00F776F0">
            <w:pPr>
              <w:pStyle w:val="ENoteTableText"/>
            </w:pPr>
            <w:r w:rsidRPr="00CB13B0">
              <w:t>4 Apr 2012</w:t>
            </w:r>
          </w:p>
        </w:tc>
        <w:tc>
          <w:tcPr>
            <w:tcW w:w="1843" w:type="dxa"/>
            <w:tcBorders>
              <w:top w:val="single" w:sz="4" w:space="0" w:color="auto"/>
              <w:bottom w:val="single" w:sz="4" w:space="0" w:color="auto"/>
            </w:tcBorders>
            <w:shd w:val="clear" w:color="auto" w:fill="auto"/>
          </w:tcPr>
          <w:p w14:paraId="64C5A314" w14:textId="7F1A3177" w:rsidR="00F168B3" w:rsidRPr="00CB13B0" w:rsidRDefault="00F168B3" w:rsidP="00F776F0">
            <w:pPr>
              <w:pStyle w:val="ENoteTableText"/>
            </w:pPr>
            <w:r w:rsidRPr="00CB13B0">
              <w:t>Schedule</w:t>
            </w:r>
            <w:r w:rsidR="0056271E" w:rsidRPr="00CB13B0">
              <w:t> </w:t>
            </w:r>
            <w:r w:rsidRPr="00CB13B0">
              <w:t>1 (</w:t>
            </w:r>
            <w:r w:rsidR="00410FA5">
              <w:t>items 3</w:t>
            </w:r>
            <w:r w:rsidRPr="00CB13B0">
              <w:t xml:space="preserve">–9, 48): </w:t>
            </w:r>
            <w:r w:rsidR="00410FA5">
              <w:t>1 July</w:t>
            </w:r>
            <w:r w:rsidRPr="00CB13B0">
              <w:t xml:space="preserve"> 2012</w:t>
            </w:r>
          </w:p>
        </w:tc>
        <w:tc>
          <w:tcPr>
            <w:tcW w:w="1566" w:type="dxa"/>
            <w:tcBorders>
              <w:top w:val="single" w:sz="4" w:space="0" w:color="auto"/>
              <w:bottom w:val="single" w:sz="4" w:space="0" w:color="auto"/>
            </w:tcBorders>
            <w:shd w:val="clear" w:color="auto" w:fill="auto"/>
          </w:tcPr>
          <w:p w14:paraId="0D0E19EC" w14:textId="7A48084E" w:rsidR="00F168B3" w:rsidRPr="00CB13B0" w:rsidRDefault="00F168B3" w:rsidP="00F776F0">
            <w:pPr>
              <w:pStyle w:val="ENoteTableText"/>
            </w:pPr>
            <w:r w:rsidRPr="00CB13B0">
              <w:t>Sch. 1 (</w:t>
            </w:r>
            <w:r w:rsidR="00410FA5">
              <w:t>item 4</w:t>
            </w:r>
            <w:r w:rsidRPr="00CB13B0">
              <w:t>8)</w:t>
            </w:r>
          </w:p>
        </w:tc>
      </w:tr>
      <w:tr w:rsidR="00F168B3" w:rsidRPr="00CB13B0" w14:paraId="0FE7617F" w14:textId="77777777" w:rsidTr="00F776F0">
        <w:trPr>
          <w:cantSplit/>
        </w:trPr>
        <w:tc>
          <w:tcPr>
            <w:tcW w:w="1695" w:type="dxa"/>
            <w:tcBorders>
              <w:top w:val="single" w:sz="4" w:space="0" w:color="auto"/>
              <w:bottom w:val="single" w:sz="4" w:space="0" w:color="auto"/>
            </w:tcBorders>
            <w:shd w:val="clear" w:color="auto" w:fill="auto"/>
          </w:tcPr>
          <w:p w14:paraId="70F050BF" w14:textId="77777777" w:rsidR="00F168B3" w:rsidRPr="00CB13B0" w:rsidRDefault="00F168B3" w:rsidP="00F776F0">
            <w:pPr>
              <w:pStyle w:val="ENoteTableText"/>
            </w:pPr>
            <w:r w:rsidRPr="00CB13B0">
              <w:t>Excise Amendment (Reducing Business Compliance Burden) Act 2012</w:t>
            </w:r>
          </w:p>
        </w:tc>
        <w:tc>
          <w:tcPr>
            <w:tcW w:w="992" w:type="dxa"/>
            <w:tcBorders>
              <w:top w:val="single" w:sz="4" w:space="0" w:color="auto"/>
              <w:bottom w:val="single" w:sz="4" w:space="0" w:color="auto"/>
            </w:tcBorders>
            <w:shd w:val="clear" w:color="auto" w:fill="auto"/>
          </w:tcPr>
          <w:p w14:paraId="4E56AEB0" w14:textId="77777777" w:rsidR="00F168B3" w:rsidRPr="00CB13B0" w:rsidRDefault="00F168B3" w:rsidP="00F776F0">
            <w:pPr>
              <w:pStyle w:val="ENoteTableText"/>
            </w:pPr>
            <w:r w:rsidRPr="00CB13B0">
              <w:t>36, 2012</w:t>
            </w:r>
          </w:p>
        </w:tc>
        <w:tc>
          <w:tcPr>
            <w:tcW w:w="992" w:type="dxa"/>
            <w:tcBorders>
              <w:top w:val="single" w:sz="4" w:space="0" w:color="auto"/>
              <w:bottom w:val="single" w:sz="4" w:space="0" w:color="auto"/>
            </w:tcBorders>
            <w:shd w:val="clear" w:color="auto" w:fill="auto"/>
          </w:tcPr>
          <w:p w14:paraId="6E788727" w14:textId="77777777" w:rsidR="00F168B3" w:rsidRPr="00CB13B0" w:rsidRDefault="00F168B3" w:rsidP="00F776F0">
            <w:pPr>
              <w:pStyle w:val="ENoteTableText"/>
            </w:pPr>
            <w:r w:rsidRPr="00CB13B0">
              <w:t>15 Apr 2012</w:t>
            </w:r>
          </w:p>
        </w:tc>
        <w:tc>
          <w:tcPr>
            <w:tcW w:w="1843" w:type="dxa"/>
            <w:tcBorders>
              <w:top w:val="single" w:sz="4" w:space="0" w:color="auto"/>
              <w:bottom w:val="single" w:sz="4" w:space="0" w:color="auto"/>
            </w:tcBorders>
            <w:shd w:val="clear" w:color="auto" w:fill="auto"/>
          </w:tcPr>
          <w:p w14:paraId="20E5CE9E" w14:textId="66C0853D" w:rsidR="00F168B3" w:rsidRPr="00CB13B0" w:rsidRDefault="00F168B3" w:rsidP="00F776F0">
            <w:pPr>
              <w:pStyle w:val="ENoteTableText"/>
            </w:pPr>
            <w:r w:rsidRPr="00CB13B0">
              <w:t>Schedule</w:t>
            </w:r>
            <w:r w:rsidR="0056271E" w:rsidRPr="00CB13B0">
              <w:t> </w:t>
            </w:r>
            <w:r w:rsidRPr="00CB13B0">
              <w:t>1 (</w:t>
            </w:r>
            <w:r w:rsidR="00410FA5">
              <w:t>items 2</w:t>
            </w:r>
            <w:r w:rsidRPr="00CB13B0">
              <w:t>6, 27): Royal Assent</w:t>
            </w:r>
          </w:p>
        </w:tc>
        <w:tc>
          <w:tcPr>
            <w:tcW w:w="1566" w:type="dxa"/>
            <w:tcBorders>
              <w:top w:val="single" w:sz="4" w:space="0" w:color="auto"/>
              <w:bottom w:val="single" w:sz="4" w:space="0" w:color="auto"/>
            </w:tcBorders>
            <w:shd w:val="clear" w:color="auto" w:fill="auto"/>
          </w:tcPr>
          <w:p w14:paraId="2B344929" w14:textId="77777777" w:rsidR="00F168B3" w:rsidRPr="00CB13B0" w:rsidRDefault="00F168B3" w:rsidP="00F776F0">
            <w:pPr>
              <w:pStyle w:val="ENoteTableText"/>
            </w:pPr>
            <w:r w:rsidRPr="00CB13B0">
              <w:t>—</w:t>
            </w:r>
          </w:p>
        </w:tc>
      </w:tr>
      <w:tr w:rsidR="00F168B3" w:rsidRPr="00CB13B0" w14:paraId="5D189F04" w14:textId="77777777" w:rsidTr="00F776F0">
        <w:trPr>
          <w:cantSplit/>
        </w:trPr>
        <w:tc>
          <w:tcPr>
            <w:tcW w:w="1695" w:type="dxa"/>
            <w:tcBorders>
              <w:top w:val="single" w:sz="4" w:space="0" w:color="auto"/>
              <w:bottom w:val="single" w:sz="4" w:space="0" w:color="auto"/>
            </w:tcBorders>
            <w:shd w:val="clear" w:color="auto" w:fill="auto"/>
          </w:tcPr>
          <w:p w14:paraId="3A93F012" w14:textId="77777777" w:rsidR="00F168B3" w:rsidRPr="00CB13B0" w:rsidRDefault="00F168B3" w:rsidP="00F776F0">
            <w:pPr>
              <w:pStyle w:val="ENoteTableText"/>
            </w:pPr>
            <w:r w:rsidRPr="00CB13B0">
              <w:t>Customs Amendment (Reducing Business Compliance Burden) Act 2012</w:t>
            </w:r>
          </w:p>
        </w:tc>
        <w:tc>
          <w:tcPr>
            <w:tcW w:w="992" w:type="dxa"/>
            <w:tcBorders>
              <w:top w:val="single" w:sz="4" w:space="0" w:color="auto"/>
              <w:bottom w:val="single" w:sz="4" w:space="0" w:color="auto"/>
            </w:tcBorders>
            <w:shd w:val="clear" w:color="auto" w:fill="auto"/>
          </w:tcPr>
          <w:p w14:paraId="586DBF73" w14:textId="77777777" w:rsidR="00F168B3" w:rsidRPr="00CB13B0" w:rsidRDefault="00F168B3" w:rsidP="00F776F0">
            <w:pPr>
              <w:pStyle w:val="ENoteTableText"/>
            </w:pPr>
            <w:r w:rsidRPr="00CB13B0">
              <w:t>37, 2012</w:t>
            </w:r>
          </w:p>
        </w:tc>
        <w:tc>
          <w:tcPr>
            <w:tcW w:w="992" w:type="dxa"/>
            <w:tcBorders>
              <w:top w:val="single" w:sz="4" w:space="0" w:color="auto"/>
              <w:bottom w:val="single" w:sz="4" w:space="0" w:color="auto"/>
            </w:tcBorders>
            <w:shd w:val="clear" w:color="auto" w:fill="auto"/>
          </w:tcPr>
          <w:p w14:paraId="0556819D" w14:textId="77777777" w:rsidR="00F168B3" w:rsidRPr="00CB13B0" w:rsidRDefault="00F168B3" w:rsidP="00F776F0">
            <w:pPr>
              <w:pStyle w:val="ENoteTableText"/>
            </w:pPr>
            <w:r w:rsidRPr="00CB13B0">
              <w:t>15 Apr 2012</w:t>
            </w:r>
          </w:p>
        </w:tc>
        <w:tc>
          <w:tcPr>
            <w:tcW w:w="1843" w:type="dxa"/>
            <w:tcBorders>
              <w:top w:val="single" w:sz="4" w:space="0" w:color="auto"/>
              <w:bottom w:val="single" w:sz="4" w:space="0" w:color="auto"/>
            </w:tcBorders>
            <w:shd w:val="clear" w:color="auto" w:fill="auto"/>
          </w:tcPr>
          <w:p w14:paraId="62B7078D" w14:textId="21858967" w:rsidR="00F168B3" w:rsidRPr="00CB13B0" w:rsidRDefault="00F168B3" w:rsidP="00F776F0">
            <w:pPr>
              <w:pStyle w:val="ENoteTableText"/>
            </w:pPr>
            <w:r w:rsidRPr="00CB13B0">
              <w:t>Sch 1 (</w:t>
            </w:r>
            <w:r w:rsidR="00410FA5">
              <w:t>items 1</w:t>
            </w:r>
            <w:r w:rsidRPr="00CB13B0">
              <w:t xml:space="preserve">1, 12): 15 Apr 2012 (s 2(1) </w:t>
            </w:r>
            <w:r w:rsidR="00410FA5">
              <w:t>item 3</w:t>
            </w:r>
            <w:r w:rsidRPr="00CB13B0">
              <w:t>)</w:t>
            </w:r>
            <w:r w:rsidRPr="00CB13B0">
              <w:br/>
              <w:t>Sch 1 (</w:t>
            </w:r>
            <w:r w:rsidR="00410FA5">
              <w:t>items 1</w:t>
            </w:r>
            <w:r w:rsidRPr="00CB13B0">
              <w:t xml:space="preserve">3, 14): 15 Apr 2012 (s 2(1) </w:t>
            </w:r>
            <w:r w:rsidR="00410FA5">
              <w:t>item 4</w:t>
            </w:r>
            <w:r w:rsidRPr="00CB13B0">
              <w:t>)</w:t>
            </w:r>
          </w:p>
        </w:tc>
        <w:tc>
          <w:tcPr>
            <w:tcW w:w="1566" w:type="dxa"/>
            <w:tcBorders>
              <w:top w:val="single" w:sz="4" w:space="0" w:color="auto"/>
              <w:bottom w:val="single" w:sz="4" w:space="0" w:color="auto"/>
            </w:tcBorders>
            <w:shd w:val="clear" w:color="auto" w:fill="auto"/>
          </w:tcPr>
          <w:p w14:paraId="22A989CF" w14:textId="77777777" w:rsidR="00F168B3" w:rsidRPr="00CB13B0" w:rsidRDefault="00F168B3" w:rsidP="00F776F0">
            <w:pPr>
              <w:pStyle w:val="ENoteTableText"/>
            </w:pPr>
            <w:r w:rsidRPr="00CB13B0">
              <w:t>—</w:t>
            </w:r>
          </w:p>
        </w:tc>
      </w:tr>
      <w:tr w:rsidR="00F168B3" w:rsidRPr="00CB13B0" w14:paraId="4346E2E0" w14:textId="77777777" w:rsidTr="00F776F0">
        <w:trPr>
          <w:cantSplit/>
        </w:trPr>
        <w:tc>
          <w:tcPr>
            <w:tcW w:w="1695" w:type="dxa"/>
            <w:tcBorders>
              <w:top w:val="single" w:sz="4" w:space="0" w:color="auto"/>
              <w:bottom w:val="single" w:sz="4" w:space="0" w:color="auto"/>
            </w:tcBorders>
            <w:shd w:val="clear" w:color="auto" w:fill="auto"/>
          </w:tcPr>
          <w:p w14:paraId="14994DF9" w14:textId="77777777" w:rsidR="00F168B3" w:rsidRPr="00CB13B0" w:rsidRDefault="00F168B3" w:rsidP="00F776F0">
            <w:pPr>
              <w:pStyle w:val="ENoteTableText"/>
            </w:pPr>
            <w:r w:rsidRPr="00CB13B0">
              <w:t>Indirect Tax Laws Amendment (Assessment) Act 2012</w:t>
            </w:r>
          </w:p>
        </w:tc>
        <w:tc>
          <w:tcPr>
            <w:tcW w:w="992" w:type="dxa"/>
            <w:tcBorders>
              <w:top w:val="single" w:sz="4" w:space="0" w:color="auto"/>
              <w:bottom w:val="single" w:sz="4" w:space="0" w:color="auto"/>
            </w:tcBorders>
            <w:shd w:val="clear" w:color="auto" w:fill="auto"/>
          </w:tcPr>
          <w:p w14:paraId="5851040D" w14:textId="77777777" w:rsidR="00F168B3" w:rsidRPr="00CB13B0" w:rsidRDefault="00F168B3" w:rsidP="00F776F0">
            <w:pPr>
              <w:pStyle w:val="ENoteTableText"/>
            </w:pPr>
            <w:r w:rsidRPr="00CB13B0">
              <w:t>39, 2012</w:t>
            </w:r>
          </w:p>
        </w:tc>
        <w:tc>
          <w:tcPr>
            <w:tcW w:w="992" w:type="dxa"/>
            <w:tcBorders>
              <w:top w:val="single" w:sz="4" w:space="0" w:color="auto"/>
              <w:bottom w:val="single" w:sz="4" w:space="0" w:color="auto"/>
            </w:tcBorders>
            <w:shd w:val="clear" w:color="auto" w:fill="auto"/>
          </w:tcPr>
          <w:p w14:paraId="37154236" w14:textId="77777777" w:rsidR="00F168B3" w:rsidRPr="00CB13B0" w:rsidRDefault="00F168B3" w:rsidP="00F776F0">
            <w:pPr>
              <w:pStyle w:val="ENoteTableText"/>
            </w:pPr>
            <w:r w:rsidRPr="00CB13B0">
              <w:t>15 Apr 2012</w:t>
            </w:r>
          </w:p>
        </w:tc>
        <w:tc>
          <w:tcPr>
            <w:tcW w:w="1843" w:type="dxa"/>
            <w:tcBorders>
              <w:top w:val="single" w:sz="4" w:space="0" w:color="auto"/>
              <w:bottom w:val="single" w:sz="4" w:space="0" w:color="auto"/>
            </w:tcBorders>
            <w:shd w:val="clear" w:color="auto" w:fill="auto"/>
          </w:tcPr>
          <w:p w14:paraId="4599E324" w14:textId="3ADA206B" w:rsidR="00F168B3" w:rsidRPr="00CB13B0" w:rsidRDefault="00F168B3" w:rsidP="00F776F0">
            <w:pPr>
              <w:pStyle w:val="ENoteTableText"/>
            </w:pPr>
            <w:r w:rsidRPr="00CB13B0">
              <w:t>Sch 1 (</w:t>
            </w:r>
            <w:r w:rsidR="00410FA5">
              <w:t>items 1</w:t>
            </w:r>
            <w:r w:rsidRPr="00CB13B0">
              <w:t xml:space="preserve">8–28, 186, 187, 239): </w:t>
            </w:r>
            <w:r w:rsidR="00410FA5">
              <w:t>1 July</w:t>
            </w:r>
            <w:r w:rsidRPr="00CB13B0">
              <w:t xml:space="preserve"> 2012 (s 2(1) </w:t>
            </w:r>
            <w:r w:rsidR="00410FA5">
              <w:t>item 2</w:t>
            </w:r>
            <w:r w:rsidRPr="00CB13B0">
              <w:t>)</w:t>
            </w:r>
            <w:r w:rsidRPr="00CB13B0">
              <w:br/>
              <w:t>Sch 1 (</w:t>
            </w:r>
            <w:r w:rsidR="00410FA5">
              <w:t>items 2</w:t>
            </w:r>
            <w:r w:rsidRPr="00CB13B0">
              <w:t xml:space="preserve">54, 264): 1 Jan 2017 (s 2(1) </w:t>
            </w:r>
            <w:r w:rsidR="00410FA5">
              <w:t>item 3</w:t>
            </w:r>
            <w:r w:rsidRPr="00CB13B0">
              <w:t>)</w:t>
            </w:r>
            <w:r w:rsidRPr="00CB13B0">
              <w:br/>
              <w:t>Sch 4 (</w:t>
            </w:r>
            <w:r w:rsidR="00410FA5">
              <w:t>items 1</w:t>
            </w:r>
            <w:r w:rsidRPr="00CB13B0">
              <w:t xml:space="preserve">7, 18): 15 Apr 2012 (s 2(1) </w:t>
            </w:r>
            <w:r w:rsidR="00410FA5">
              <w:t>item 8</w:t>
            </w:r>
            <w:r w:rsidRPr="00CB13B0">
              <w:t>)</w:t>
            </w:r>
          </w:p>
        </w:tc>
        <w:tc>
          <w:tcPr>
            <w:tcW w:w="1566" w:type="dxa"/>
            <w:tcBorders>
              <w:top w:val="single" w:sz="4" w:space="0" w:color="auto"/>
              <w:bottom w:val="single" w:sz="4" w:space="0" w:color="auto"/>
            </w:tcBorders>
            <w:shd w:val="clear" w:color="auto" w:fill="auto"/>
          </w:tcPr>
          <w:p w14:paraId="3BABA788" w14:textId="6DCCC623" w:rsidR="00F168B3" w:rsidRPr="00CB13B0" w:rsidRDefault="00F168B3" w:rsidP="00F776F0">
            <w:pPr>
              <w:pStyle w:val="ENoteTableText"/>
            </w:pPr>
            <w:r w:rsidRPr="00CB13B0">
              <w:t>Sch 1 (</w:t>
            </w:r>
            <w:r w:rsidR="00410FA5">
              <w:t>items 2</w:t>
            </w:r>
            <w:r w:rsidRPr="00CB13B0">
              <w:t>39, 264)</w:t>
            </w:r>
          </w:p>
        </w:tc>
      </w:tr>
      <w:tr w:rsidR="00F168B3" w:rsidRPr="00CB13B0" w14:paraId="08E7ED73" w14:textId="77777777" w:rsidTr="00F776F0">
        <w:trPr>
          <w:cantSplit/>
        </w:trPr>
        <w:tc>
          <w:tcPr>
            <w:tcW w:w="1695" w:type="dxa"/>
            <w:tcBorders>
              <w:top w:val="single" w:sz="4" w:space="0" w:color="auto"/>
              <w:bottom w:val="single" w:sz="4" w:space="0" w:color="auto"/>
            </w:tcBorders>
            <w:shd w:val="clear" w:color="auto" w:fill="auto"/>
          </w:tcPr>
          <w:p w14:paraId="117A7662" w14:textId="77777777" w:rsidR="00F168B3" w:rsidRPr="00CB13B0" w:rsidRDefault="00F168B3" w:rsidP="00F776F0">
            <w:pPr>
              <w:pStyle w:val="ENoteTableText"/>
            </w:pPr>
            <w:r w:rsidRPr="00CB13B0">
              <w:t>Family Assistance and Other Legislation Amendment Act 2012</w:t>
            </w:r>
          </w:p>
        </w:tc>
        <w:tc>
          <w:tcPr>
            <w:tcW w:w="992" w:type="dxa"/>
            <w:tcBorders>
              <w:top w:val="single" w:sz="4" w:space="0" w:color="auto"/>
              <w:bottom w:val="single" w:sz="4" w:space="0" w:color="auto"/>
            </w:tcBorders>
            <w:shd w:val="clear" w:color="auto" w:fill="auto"/>
          </w:tcPr>
          <w:p w14:paraId="221C3A43" w14:textId="77777777" w:rsidR="00F168B3" w:rsidRPr="00CB13B0" w:rsidRDefault="00F168B3" w:rsidP="00F776F0">
            <w:pPr>
              <w:pStyle w:val="ENoteTableText"/>
            </w:pPr>
            <w:r w:rsidRPr="00CB13B0">
              <w:t>49, 2012</w:t>
            </w:r>
          </w:p>
        </w:tc>
        <w:tc>
          <w:tcPr>
            <w:tcW w:w="992" w:type="dxa"/>
            <w:tcBorders>
              <w:top w:val="single" w:sz="4" w:space="0" w:color="auto"/>
              <w:bottom w:val="single" w:sz="4" w:space="0" w:color="auto"/>
            </w:tcBorders>
            <w:shd w:val="clear" w:color="auto" w:fill="auto"/>
          </w:tcPr>
          <w:p w14:paraId="2FF3D9B5" w14:textId="77777777" w:rsidR="00F168B3" w:rsidRPr="00CB13B0" w:rsidRDefault="00F168B3" w:rsidP="00F776F0">
            <w:pPr>
              <w:pStyle w:val="ENoteTableText"/>
            </w:pPr>
            <w:r w:rsidRPr="00CB13B0">
              <w:t>26</w:t>
            </w:r>
            <w:r w:rsidR="0056271E" w:rsidRPr="00CB13B0">
              <w:t> </w:t>
            </w:r>
            <w:r w:rsidRPr="00CB13B0">
              <w:t>May 2012</w:t>
            </w:r>
          </w:p>
        </w:tc>
        <w:tc>
          <w:tcPr>
            <w:tcW w:w="1843" w:type="dxa"/>
            <w:tcBorders>
              <w:top w:val="single" w:sz="4" w:space="0" w:color="auto"/>
              <w:bottom w:val="single" w:sz="4" w:space="0" w:color="auto"/>
            </w:tcBorders>
            <w:shd w:val="clear" w:color="auto" w:fill="auto"/>
          </w:tcPr>
          <w:p w14:paraId="38F3C587" w14:textId="5B69050F" w:rsidR="00F168B3" w:rsidRPr="00CB13B0" w:rsidRDefault="00F168B3" w:rsidP="00F776F0">
            <w:pPr>
              <w:pStyle w:val="ENoteTableText"/>
            </w:pPr>
            <w:r w:rsidRPr="00CB13B0">
              <w:t>Schedule</w:t>
            </w:r>
            <w:r w:rsidR="0056271E" w:rsidRPr="00CB13B0">
              <w:t> </w:t>
            </w:r>
            <w:r w:rsidRPr="00CB13B0">
              <w:t>1 (</w:t>
            </w:r>
            <w:r w:rsidR="00A13A22">
              <w:t>items 4</w:t>
            </w:r>
            <w:r w:rsidRPr="00CB13B0">
              <w:t>6, 47, 52) and Schedule</w:t>
            </w:r>
            <w:r w:rsidR="0056271E" w:rsidRPr="00CB13B0">
              <w:t> </w:t>
            </w:r>
            <w:r w:rsidRPr="00CB13B0">
              <w:t>4 (</w:t>
            </w:r>
            <w:r w:rsidR="00410FA5">
              <w:t>items 1</w:t>
            </w:r>
            <w:r w:rsidRPr="00CB13B0">
              <w:t xml:space="preserve">0, 11): </w:t>
            </w:r>
            <w:r w:rsidR="00410FA5">
              <w:t>1 July</w:t>
            </w:r>
            <w:r w:rsidRPr="00CB13B0">
              <w:t xml:space="preserve"> 2012</w:t>
            </w:r>
          </w:p>
        </w:tc>
        <w:tc>
          <w:tcPr>
            <w:tcW w:w="1566" w:type="dxa"/>
            <w:tcBorders>
              <w:top w:val="single" w:sz="4" w:space="0" w:color="auto"/>
              <w:bottom w:val="single" w:sz="4" w:space="0" w:color="auto"/>
            </w:tcBorders>
            <w:shd w:val="clear" w:color="auto" w:fill="auto"/>
          </w:tcPr>
          <w:p w14:paraId="7AED9E89" w14:textId="7A8FCD33" w:rsidR="00F168B3" w:rsidRPr="00CB13B0" w:rsidRDefault="00F168B3" w:rsidP="00F776F0">
            <w:pPr>
              <w:pStyle w:val="ENoteTableText"/>
            </w:pPr>
            <w:r w:rsidRPr="00CB13B0">
              <w:t>Sch. 1 (</w:t>
            </w:r>
            <w:r w:rsidR="00410FA5">
              <w:t>item 5</w:t>
            </w:r>
            <w:r w:rsidRPr="00CB13B0">
              <w:t>2)</w:t>
            </w:r>
          </w:p>
        </w:tc>
      </w:tr>
      <w:tr w:rsidR="00F168B3" w:rsidRPr="00CB13B0" w14:paraId="1AE89E3F" w14:textId="77777777" w:rsidTr="00F776F0">
        <w:trPr>
          <w:cantSplit/>
        </w:trPr>
        <w:tc>
          <w:tcPr>
            <w:tcW w:w="1695" w:type="dxa"/>
            <w:tcBorders>
              <w:top w:val="single" w:sz="4" w:space="0" w:color="auto"/>
              <w:bottom w:val="single" w:sz="4" w:space="0" w:color="auto"/>
            </w:tcBorders>
            <w:shd w:val="clear" w:color="auto" w:fill="auto"/>
          </w:tcPr>
          <w:p w14:paraId="448D1C09" w14:textId="77777777" w:rsidR="00F168B3" w:rsidRPr="00CB13B0" w:rsidRDefault="00F168B3" w:rsidP="00F776F0">
            <w:pPr>
              <w:pStyle w:val="ENoteTableText"/>
            </w:pPr>
            <w:r w:rsidRPr="00CB13B0">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14:paraId="74795524" w14:textId="77777777" w:rsidR="00F168B3" w:rsidRPr="00CB13B0" w:rsidRDefault="00F168B3" w:rsidP="00F776F0">
            <w:pPr>
              <w:pStyle w:val="ENoteTableText"/>
            </w:pPr>
            <w:r w:rsidRPr="00CB13B0">
              <w:t>50, 2012</w:t>
            </w:r>
          </w:p>
        </w:tc>
        <w:tc>
          <w:tcPr>
            <w:tcW w:w="992" w:type="dxa"/>
            <w:tcBorders>
              <w:top w:val="single" w:sz="4" w:space="0" w:color="auto"/>
              <w:bottom w:val="single" w:sz="4" w:space="0" w:color="auto"/>
            </w:tcBorders>
            <w:shd w:val="clear" w:color="auto" w:fill="auto"/>
          </w:tcPr>
          <w:p w14:paraId="6DC4380B" w14:textId="77777777" w:rsidR="00F168B3" w:rsidRPr="00CB13B0" w:rsidRDefault="00F168B3" w:rsidP="00F776F0">
            <w:pPr>
              <w:pStyle w:val="ENoteTableText"/>
            </w:pPr>
            <w:r w:rsidRPr="00CB13B0">
              <w:t>26</w:t>
            </w:r>
            <w:r w:rsidR="0056271E" w:rsidRPr="00CB13B0">
              <w:t> </w:t>
            </w:r>
            <w:r w:rsidRPr="00CB13B0">
              <w:t>May 2012</w:t>
            </w:r>
          </w:p>
        </w:tc>
        <w:tc>
          <w:tcPr>
            <w:tcW w:w="1843" w:type="dxa"/>
            <w:tcBorders>
              <w:top w:val="single" w:sz="4" w:space="0" w:color="auto"/>
              <w:bottom w:val="single" w:sz="4" w:space="0" w:color="auto"/>
            </w:tcBorders>
            <w:shd w:val="clear" w:color="auto" w:fill="auto"/>
          </w:tcPr>
          <w:p w14:paraId="1BA6E27A" w14:textId="77777777" w:rsidR="00F168B3" w:rsidRPr="00CB13B0" w:rsidRDefault="00F168B3" w:rsidP="00F776F0">
            <w:pPr>
              <w:pStyle w:val="ENoteTableText"/>
            </w:pPr>
            <w:r w:rsidRPr="00CB13B0">
              <w:t>Schedule</w:t>
            </w:r>
            <w:r w:rsidR="0056271E" w:rsidRPr="00CB13B0">
              <w:t> </w:t>
            </w:r>
            <w:r w:rsidRPr="00CB13B0">
              <w:t>3: 27</w:t>
            </w:r>
            <w:r w:rsidR="0056271E" w:rsidRPr="00CB13B0">
              <w:t> </w:t>
            </w:r>
            <w:r w:rsidRPr="00CB13B0">
              <w:t>May 2012</w:t>
            </w:r>
          </w:p>
        </w:tc>
        <w:tc>
          <w:tcPr>
            <w:tcW w:w="1566" w:type="dxa"/>
            <w:tcBorders>
              <w:top w:val="single" w:sz="4" w:space="0" w:color="auto"/>
              <w:bottom w:val="single" w:sz="4" w:space="0" w:color="auto"/>
            </w:tcBorders>
            <w:shd w:val="clear" w:color="auto" w:fill="auto"/>
          </w:tcPr>
          <w:p w14:paraId="6C4B2C1F" w14:textId="767F788A" w:rsidR="00F168B3" w:rsidRPr="00CB13B0" w:rsidRDefault="00F168B3" w:rsidP="00F776F0">
            <w:pPr>
              <w:pStyle w:val="ENoteTableText"/>
            </w:pPr>
            <w:r w:rsidRPr="00CB13B0">
              <w:t>Sch. 3 (</w:t>
            </w:r>
            <w:r w:rsidR="00410FA5">
              <w:t>item 1</w:t>
            </w:r>
            <w:r w:rsidRPr="00CB13B0">
              <w:t>2)</w:t>
            </w:r>
          </w:p>
        </w:tc>
      </w:tr>
      <w:tr w:rsidR="00F168B3" w:rsidRPr="00CB13B0" w14:paraId="4858A01E" w14:textId="77777777" w:rsidTr="00F776F0">
        <w:trPr>
          <w:cantSplit/>
        </w:trPr>
        <w:tc>
          <w:tcPr>
            <w:tcW w:w="1695" w:type="dxa"/>
            <w:tcBorders>
              <w:top w:val="single" w:sz="4" w:space="0" w:color="auto"/>
              <w:bottom w:val="single" w:sz="4" w:space="0" w:color="auto"/>
            </w:tcBorders>
            <w:shd w:val="clear" w:color="auto" w:fill="auto"/>
          </w:tcPr>
          <w:p w14:paraId="690B8976" w14:textId="77777777" w:rsidR="00F168B3" w:rsidRPr="00CB13B0" w:rsidRDefault="00F168B3" w:rsidP="00F776F0">
            <w:pPr>
              <w:pStyle w:val="ENoteTableText"/>
            </w:pPr>
            <w:r w:rsidRPr="00CB13B0">
              <w:t>Tax Laws Amendment (Shipping Reform) Act 2012</w:t>
            </w:r>
          </w:p>
        </w:tc>
        <w:tc>
          <w:tcPr>
            <w:tcW w:w="992" w:type="dxa"/>
            <w:tcBorders>
              <w:top w:val="single" w:sz="4" w:space="0" w:color="auto"/>
              <w:bottom w:val="single" w:sz="4" w:space="0" w:color="auto"/>
            </w:tcBorders>
            <w:shd w:val="clear" w:color="auto" w:fill="auto"/>
          </w:tcPr>
          <w:p w14:paraId="7AA56501" w14:textId="77777777" w:rsidR="00F168B3" w:rsidRPr="00CB13B0" w:rsidRDefault="00F168B3" w:rsidP="00F776F0">
            <w:pPr>
              <w:pStyle w:val="ENoteTableText"/>
            </w:pPr>
            <w:r w:rsidRPr="00CB13B0">
              <w:t>57, 2012</w:t>
            </w:r>
          </w:p>
        </w:tc>
        <w:tc>
          <w:tcPr>
            <w:tcW w:w="992" w:type="dxa"/>
            <w:tcBorders>
              <w:top w:val="single" w:sz="4" w:space="0" w:color="auto"/>
              <w:bottom w:val="single" w:sz="4" w:space="0" w:color="auto"/>
            </w:tcBorders>
            <w:shd w:val="clear" w:color="auto" w:fill="auto"/>
          </w:tcPr>
          <w:p w14:paraId="3620E235" w14:textId="77777777" w:rsidR="00F168B3" w:rsidRPr="00CB13B0" w:rsidRDefault="005F52A2" w:rsidP="00F776F0">
            <w:pPr>
              <w:pStyle w:val="ENoteTableText"/>
            </w:pPr>
            <w:r w:rsidRPr="00CB13B0">
              <w:t>21 June</w:t>
            </w:r>
            <w:r w:rsidR="00F168B3" w:rsidRPr="00CB13B0">
              <w:t xml:space="preserve"> 2012</w:t>
            </w:r>
          </w:p>
        </w:tc>
        <w:tc>
          <w:tcPr>
            <w:tcW w:w="1843" w:type="dxa"/>
            <w:tcBorders>
              <w:top w:val="single" w:sz="4" w:space="0" w:color="auto"/>
              <w:bottom w:val="single" w:sz="4" w:space="0" w:color="auto"/>
            </w:tcBorders>
            <w:shd w:val="clear" w:color="auto" w:fill="auto"/>
          </w:tcPr>
          <w:p w14:paraId="2692D50F" w14:textId="77777777" w:rsidR="00F168B3" w:rsidRPr="00CB13B0" w:rsidRDefault="00F168B3" w:rsidP="00F776F0">
            <w:pPr>
              <w:pStyle w:val="ENoteTableText"/>
            </w:pPr>
            <w:r w:rsidRPr="00CB13B0">
              <w:t>Schedules</w:t>
            </w:r>
            <w:r w:rsidR="0056271E" w:rsidRPr="00CB13B0">
              <w:t> </w:t>
            </w:r>
            <w:r w:rsidRPr="00CB13B0">
              <w:t>1–3: Royal Assent</w:t>
            </w:r>
          </w:p>
        </w:tc>
        <w:tc>
          <w:tcPr>
            <w:tcW w:w="1566" w:type="dxa"/>
            <w:tcBorders>
              <w:top w:val="single" w:sz="4" w:space="0" w:color="auto"/>
              <w:bottom w:val="single" w:sz="4" w:space="0" w:color="auto"/>
            </w:tcBorders>
            <w:shd w:val="clear" w:color="auto" w:fill="auto"/>
          </w:tcPr>
          <w:p w14:paraId="6A047710" w14:textId="77777777" w:rsidR="00F168B3" w:rsidRPr="00CB13B0" w:rsidRDefault="00F168B3" w:rsidP="00F776F0">
            <w:pPr>
              <w:pStyle w:val="ENoteTableText"/>
            </w:pPr>
            <w:r w:rsidRPr="00CB13B0">
              <w:t>Sch. 2 (</w:t>
            </w:r>
            <w:r w:rsidR="00222892" w:rsidRPr="00CB13B0">
              <w:t>item 9</w:t>
            </w:r>
            <w:r w:rsidRPr="00CB13B0">
              <w:t>)</w:t>
            </w:r>
          </w:p>
        </w:tc>
      </w:tr>
      <w:tr w:rsidR="00F168B3" w:rsidRPr="00CB13B0" w14:paraId="5168FFC8" w14:textId="77777777" w:rsidTr="00F776F0">
        <w:trPr>
          <w:cantSplit/>
        </w:trPr>
        <w:tc>
          <w:tcPr>
            <w:tcW w:w="1695" w:type="dxa"/>
            <w:tcBorders>
              <w:top w:val="single" w:sz="4" w:space="0" w:color="auto"/>
              <w:bottom w:val="single" w:sz="4" w:space="0" w:color="auto"/>
            </w:tcBorders>
            <w:shd w:val="clear" w:color="auto" w:fill="auto"/>
          </w:tcPr>
          <w:p w14:paraId="0B0369AE" w14:textId="77777777" w:rsidR="00F168B3" w:rsidRPr="00CB13B0" w:rsidRDefault="00F168B3" w:rsidP="00F776F0">
            <w:pPr>
              <w:pStyle w:val="ENoteTableText"/>
            </w:pPr>
            <w:r w:rsidRPr="00CB13B0">
              <w:lastRenderedPageBreak/>
              <w:t>Tax Laws Amendment (2012 Measures No.</w:t>
            </w:r>
            <w:r w:rsidR="0056271E" w:rsidRPr="00CB13B0">
              <w:t> </w:t>
            </w:r>
            <w:r w:rsidRPr="00CB13B0">
              <w:t>3) Act 2012</w:t>
            </w:r>
          </w:p>
        </w:tc>
        <w:tc>
          <w:tcPr>
            <w:tcW w:w="992" w:type="dxa"/>
            <w:tcBorders>
              <w:top w:val="single" w:sz="4" w:space="0" w:color="auto"/>
              <w:bottom w:val="single" w:sz="4" w:space="0" w:color="auto"/>
            </w:tcBorders>
            <w:shd w:val="clear" w:color="auto" w:fill="auto"/>
          </w:tcPr>
          <w:p w14:paraId="1CF9F654" w14:textId="77777777" w:rsidR="00F168B3" w:rsidRPr="00CB13B0" w:rsidRDefault="00F168B3" w:rsidP="00F776F0">
            <w:pPr>
              <w:pStyle w:val="ENoteTableText"/>
            </w:pPr>
            <w:r w:rsidRPr="00CB13B0">
              <w:t>58, 2012</w:t>
            </w:r>
          </w:p>
        </w:tc>
        <w:tc>
          <w:tcPr>
            <w:tcW w:w="992" w:type="dxa"/>
            <w:tcBorders>
              <w:top w:val="single" w:sz="4" w:space="0" w:color="auto"/>
              <w:bottom w:val="single" w:sz="4" w:space="0" w:color="auto"/>
            </w:tcBorders>
            <w:shd w:val="clear" w:color="auto" w:fill="auto"/>
          </w:tcPr>
          <w:p w14:paraId="3C6BBE3F" w14:textId="77777777" w:rsidR="00F168B3" w:rsidRPr="00CB13B0" w:rsidRDefault="005F52A2" w:rsidP="00F776F0">
            <w:pPr>
              <w:pStyle w:val="ENoteTableText"/>
            </w:pPr>
            <w:r w:rsidRPr="00CB13B0">
              <w:t>21 June</w:t>
            </w:r>
            <w:r w:rsidR="00F168B3" w:rsidRPr="00CB13B0">
              <w:t xml:space="preserve"> 2012</w:t>
            </w:r>
          </w:p>
        </w:tc>
        <w:tc>
          <w:tcPr>
            <w:tcW w:w="1843" w:type="dxa"/>
            <w:tcBorders>
              <w:top w:val="single" w:sz="4" w:space="0" w:color="auto"/>
              <w:bottom w:val="single" w:sz="4" w:space="0" w:color="auto"/>
            </w:tcBorders>
            <w:shd w:val="clear" w:color="auto" w:fill="auto"/>
          </w:tcPr>
          <w:p w14:paraId="0C6E468A" w14:textId="36674AF2" w:rsidR="00F168B3" w:rsidRPr="00CB13B0" w:rsidRDefault="00F168B3" w:rsidP="00F776F0">
            <w:pPr>
              <w:pStyle w:val="ENoteTableText"/>
            </w:pPr>
            <w:r w:rsidRPr="00CB13B0">
              <w:t>Schedule</w:t>
            </w:r>
            <w:r w:rsidR="0056271E" w:rsidRPr="00CB13B0">
              <w:t> </w:t>
            </w:r>
            <w:r w:rsidRPr="00CB13B0">
              <w:t>1 (</w:t>
            </w:r>
            <w:r w:rsidR="00410FA5">
              <w:t>items 2</w:t>
            </w:r>
            <w:r w:rsidRPr="00CB13B0">
              <w:t xml:space="preserve">–6): </w:t>
            </w:r>
            <w:r w:rsidR="005F52A2" w:rsidRPr="00CB13B0">
              <w:t>21 June</w:t>
            </w:r>
            <w:r w:rsidRPr="00CB13B0">
              <w:t xml:space="preserve"> 2012 (</w:t>
            </w:r>
            <w:r w:rsidRPr="00CB13B0">
              <w:rPr>
                <w:i/>
              </w:rPr>
              <w:t xml:space="preserve">see </w:t>
            </w:r>
            <w:r w:rsidRPr="00CB13B0">
              <w:t>s. 2(1))</w:t>
            </w:r>
            <w:r w:rsidRPr="00CB13B0">
              <w:br/>
              <w:t>Schedule</w:t>
            </w:r>
            <w:r w:rsidR="0056271E" w:rsidRPr="00CB13B0">
              <w:t> </w:t>
            </w:r>
            <w:r w:rsidRPr="00CB13B0">
              <w:t>4: Royal Assent</w:t>
            </w:r>
            <w:r w:rsidRPr="00CB13B0">
              <w:br/>
              <w:t>Schedule</w:t>
            </w:r>
            <w:r w:rsidR="0056271E" w:rsidRPr="00CB13B0">
              <w:t> </w:t>
            </w:r>
            <w:r w:rsidRPr="00CB13B0">
              <w:t xml:space="preserve">5: </w:t>
            </w:r>
            <w:r w:rsidR="00410FA5">
              <w:t>1 July</w:t>
            </w:r>
            <w:r w:rsidRPr="00CB13B0">
              <w:t xml:space="preserve"> 2012</w:t>
            </w:r>
          </w:p>
        </w:tc>
        <w:tc>
          <w:tcPr>
            <w:tcW w:w="1566" w:type="dxa"/>
            <w:tcBorders>
              <w:top w:val="single" w:sz="4" w:space="0" w:color="auto"/>
              <w:bottom w:val="single" w:sz="4" w:space="0" w:color="auto"/>
            </w:tcBorders>
            <w:shd w:val="clear" w:color="auto" w:fill="auto"/>
          </w:tcPr>
          <w:p w14:paraId="7D94D2D4" w14:textId="060F30F1" w:rsidR="00F168B3" w:rsidRPr="00CB13B0" w:rsidRDefault="00F168B3" w:rsidP="00F776F0">
            <w:pPr>
              <w:pStyle w:val="ENoteTableText"/>
            </w:pPr>
            <w:r w:rsidRPr="00CB13B0">
              <w:t>Sch. 4 (</w:t>
            </w:r>
            <w:r w:rsidR="00410FA5">
              <w:t>item 1</w:t>
            </w:r>
            <w:r w:rsidRPr="00CB13B0">
              <w:t>5) and Sch. 5 (</w:t>
            </w:r>
            <w:r w:rsidR="00410FA5">
              <w:t>item 2</w:t>
            </w:r>
            <w:r w:rsidRPr="00CB13B0">
              <w:t>)</w:t>
            </w:r>
          </w:p>
        </w:tc>
      </w:tr>
      <w:tr w:rsidR="00F168B3" w:rsidRPr="00CB13B0" w14:paraId="4144678B" w14:textId="77777777" w:rsidTr="00F776F0">
        <w:trPr>
          <w:cantSplit/>
        </w:trPr>
        <w:tc>
          <w:tcPr>
            <w:tcW w:w="1695" w:type="dxa"/>
            <w:tcBorders>
              <w:top w:val="single" w:sz="4" w:space="0" w:color="auto"/>
              <w:bottom w:val="nil"/>
            </w:tcBorders>
            <w:shd w:val="clear" w:color="auto" w:fill="auto"/>
          </w:tcPr>
          <w:p w14:paraId="442983BB" w14:textId="77777777" w:rsidR="00F168B3" w:rsidRPr="00CB13B0" w:rsidRDefault="00F168B3" w:rsidP="00F776F0">
            <w:pPr>
              <w:pStyle w:val="ENoteTableText"/>
            </w:pPr>
            <w:r w:rsidRPr="00CB13B0">
              <w:t>Tax Laws Amendment (2012 Measures No.</w:t>
            </w:r>
            <w:r w:rsidR="0056271E" w:rsidRPr="00CB13B0">
              <w:t> </w:t>
            </w:r>
            <w:r w:rsidRPr="00CB13B0">
              <w:t>1) Act 2012</w:t>
            </w:r>
          </w:p>
        </w:tc>
        <w:tc>
          <w:tcPr>
            <w:tcW w:w="992" w:type="dxa"/>
            <w:tcBorders>
              <w:top w:val="single" w:sz="4" w:space="0" w:color="auto"/>
              <w:bottom w:val="nil"/>
            </w:tcBorders>
            <w:shd w:val="clear" w:color="auto" w:fill="auto"/>
          </w:tcPr>
          <w:p w14:paraId="07AF823E" w14:textId="77777777" w:rsidR="00F168B3" w:rsidRPr="00CB13B0" w:rsidRDefault="00F168B3" w:rsidP="00F776F0">
            <w:pPr>
              <w:pStyle w:val="ENoteTableText"/>
            </w:pPr>
            <w:r w:rsidRPr="00CB13B0">
              <w:t>71, 2012</w:t>
            </w:r>
          </w:p>
        </w:tc>
        <w:tc>
          <w:tcPr>
            <w:tcW w:w="992" w:type="dxa"/>
            <w:tcBorders>
              <w:top w:val="single" w:sz="4" w:space="0" w:color="auto"/>
              <w:bottom w:val="nil"/>
            </w:tcBorders>
            <w:shd w:val="clear" w:color="auto" w:fill="auto"/>
          </w:tcPr>
          <w:p w14:paraId="732427D0" w14:textId="77777777" w:rsidR="00F168B3" w:rsidRPr="00CB13B0" w:rsidRDefault="00F168B3" w:rsidP="00F776F0">
            <w:pPr>
              <w:pStyle w:val="ENoteTableText"/>
            </w:pPr>
            <w:r w:rsidRPr="00CB13B0">
              <w:t>27</w:t>
            </w:r>
            <w:r w:rsidR="0056271E" w:rsidRPr="00CB13B0">
              <w:t> </w:t>
            </w:r>
            <w:r w:rsidRPr="00CB13B0">
              <w:t>June 2012</w:t>
            </w:r>
          </w:p>
        </w:tc>
        <w:tc>
          <w:tcPr>
            <w:tcW w:w="1843" w:type="dxa"/>
            <w:tcBorders>
              <w:top w:val="single" w:sz="4" w:space="0" w:color="auto"/>
              <w:bottom w:val="nil"/>
            </w:tcBorders>
            <w:shd w:val="clear" w:color="auto" w:fill="auto"/>
          </w:tcPr>
          <w:p w14:paraId="4D18459B" w14:textId="7113AE6F" w:rsidR="00F168B3" w:rsidRPr="00CB13B0" w:rsidRDefault="00F168B3" w:rsidP="00F776F0">
            <w:pPr>
              <w:pStyle w:val="ENoteTableText"/>
            </w:pPr>
            <w:r w:rsidRPr="00CB13B0">
              <w:t>Sch 1, Sch 2 and Sch 3 (</w:t>
            </w:r>
            <w:r w:rsidR="00410FA5">
              <w:t>items 1</w:t>
            </w:r>
            <w:r w:rsidRPr="00CB13B0">
              <w:t>, 2): 27</w:t>
            </w:r>
            <w:r w:rsidR="0056271E" w:rsidRPr="00CB13B0">
              <w:t> </w:t>
            </w:r>
            <w:r w:rsidRPr="00CB13B0">
              <w:t xml:space="preserve">June 2012 (s 2(1) </w:t>
            </w:r>
            <w:r w:rsidR="00410FA5">
              <w:t>items 2</w:t>
            </w:r>
            <w:r w:rsidRPr="00CB13B0">
              <w:t>, 3)</w:t>
            </w:r>
            <w:r w:rsidRPr="00CB13B0">
              <w:br/>
              <w:t>Sch 5 (</w:t>
            </w:r>
            <w:r w:rsidR="00410FA5">
              <w:t>items 1</w:t>
            </w:r>
            <w:r w:rsidRPr="00CB13B0">
              <w:t xml:space="preserve">–3): </w:t>
            </w:r>
            <w:r w:rsidR="00410FA5">
              <w:t>1 July</w:t>
            </w:r>
            <w:r w:rsidRPr="00CB13B0">
              <w:t xml:space="preserve"> 2012 (s 2(1) </w:t>
            </w:r>
            <w:r w:rsidR="00410FA5">
              <w:t>item 6</w:t>
            </w:r>
            <w:r w:rsidRPr="00CB13B0">
              <w:t>)</w:t>
            </w:r>
          </w:p>
        </w:tc>
        <w:tc>
          <w:tcPr>
            <w:tcW w:w="1566" w:type="dxa"/>
            <w:tcBorders>
              <w:top w:val="single" w:sz="4" w:space="0" w:color="auto"/>
              <w:bottom w:val="nil"/>
            </w:tcBorders>
            <w:shd w:val="clear" w:color="auto" w:fill="auto"/>
          </w:tcPr>
          <w:p w14:paraId="37332CA4" w14:textId="3ADE93FE" w:rsidR="00F168B3" w:rsidRPr="00CB13B0" w:rsidRDefault="00F168B3" w:rsidP="00F776F0">
            <w:pPr>
              <w:pStyle w:val="ENoteTableText"/>
            </w:pPr>
            <w:r w:rsidRPr="00CB13B0">
              <w:t>Sch 1 (</w:t>
            </w:r>
            <w:r w:rsidR="00410FA5">
              <w:t>item 4</w:t>
            </w:r>
            <w:r w:rsidRPr="00CB13B0">
              <w:t>) and Sch 2 (</w:t>
            </w:r>
            <w:r w:rsidR="00410FA5">
              <w:t>item 6</w:t>
            </w:r>
            <w:r w:rsidRPr="00CB13B0">
              <w:t>)</w:t>
            </w:r>
          </w:p>
        </w:tc>
      </w:tr>
      <w:tr w:rsidR="00F168B3" w:rsidRPr="00CB13B0" w14:paraId="24B87FD6" w14:textId="77777777" w:rsidTr="00F776F0">
        <w:trPr>
          <w:cantSplit/>
        </w:trPr>
        <w:tc>
          <w:tcPr>
            <w:tcW w:w="1695" w:type="dxa"/>
            <w:tcBorders>
              <w:top w:val="nil"/>
              <w:bottom w:val="nil"/>
            </w:tcBorders>
            <w:shd w:val="clear" w:color="auto" w:fill="auto"/>
          </w:tcPr>
          <w:p w14:paraId="784522C6"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0F53F99F" w14:textId="77777777" w:rsidR="00F168B3" w:rsidRPr="00CB13B0" w:rsidRDefault="00F168B3" w:rsidP="00F776F0">
            <w:pPr>
              <w:pStyle w:val="ENoteTableText"/>
            </w:pPr>
          </w:p>
        </w:tc>
        <w:tc>
          <w:tcPr>
            <w:tcW w:w="992" w:type="dxa"/>
            <w:tcBorders>
              <w:top w:val="nil"/>
              <w:bottom w:val="nil"/>
            </w:tcBorders>
            <w:shd w:val="clear" w:color="auto" w:fill="auto"/>
          </w:tcPr>
          <w:p w14:paraId="239C0D9F" w14:textId="77777777" w:rsidR="00F168B3" w:rsidRPr="00CB13B0" w:rsidRDefault="00F168B3" w:rsidP="00F776F0">
            <w:pPr>
              <w:pStyle w:val="ENoteTableText"/>
            </w:pPr>
          </w:p>
        </w:tc>
        <w:tc>
          <w:tcPr>
            <w:tcW w:w="1843" w:type="dxa"/>
            <w:tcBorders>
              <w:top w:val="nil"/>
              <w:bottom w:val="nil"/>
            </w:tcBorders>
            <w:shd w:val="clear" w:color="auto" w:fill="auto"/>
          </w:tcPr>
          <w:p w14:paraId="34C363D4" w14:textId="77777777" w:rsidR="00F168B3" w:rsidRPr="00CB13B0" w:rsidRDefault="00F168B3" w:rsidP="00F776F0">
            <w:pPr>
              <w:pStyle w:val="ENoteTableText"/>
              <w:rPr>
                <w:noProof/>
              </w:rPr>
            </w:pPr>
          </w:p>
        </w:tc>
        <w:tc>
          <w:tcPr>
            <w:tcW w:w="1566" w:type="dxa"/>
            <w:tcBorders>
              <w:top w:val="nil"/>
              <w:bottom w:val="nil"/>
            </w:tcBorders>
            <w:shd w:val="clear" w:color="auto" w:fill="auto"/>
          </w:tcPr>
          <w:p w14:paraId="46D99867" w14:textId="77777777" w:rsidR="00F168B3" w:rsidRPr="00CB13B0" w:rsidRDefault="00F168B3" w:rsidP="00F776F0">
            <w:pPr>
              <w:pStyle w:val="ENoteTableText"/>
            </w:pPr>
          </w:p>
        </w:tc>
      </w:tr>
      <w:tr w:rsidR="00F168B3" w:rsidRPr="00CB13B0" w14:paraId="35E36EA6" w14:textId="77777777" w:rsidTr="00F776F0">
        <w:trPr>
          <w:cantSplit/>
        </w:trPr>
        <w:tc>
          <w:tcPr>
            <w:tcW w:w="1695" w:type="dxa"/>
            <w:tcBorders>
              <w:top w:val="nil"/>
              <w:bottom w:val="nil"/>
            </w:tcBorders>
            <w:shd w:val="clear" w:color="auto" w:fill="auto"/>
          </w:tcPr>
          <w:p w14:paraId="550CF51B" w14:textId="77777777" w:rsidR="00F168B3" w:rsidRPr="00CB13B0" w:rsidRDefault="00F168B3" w:rsidP="00F776F0">
            <w:pPr>
              <w:pStyle w:val="ENoteTTi"/>
              <w:rPr>
                <w:rFonts w:eastAsiaTheme="minorHAnsi"/>
              </w:rPr>
            </w:pPr>
            <w:r w:rsidRPr="00CB13B0">
              <w:t>Tax and Superannuation Laws Amendment (2013 Measures No.</w:t>
            </w:r>
            <w:r w:rsidR="0056271E" w:rsidRPr="00CB13B0">
              <w:t> </w:t>
            </w:r>
            <w:r w:rsidRPr="00CB13B0">
              <w:t>2) Act 2013</w:t>
            </w:r>
          </w:p>
        </w:tc>
        <w:tc>
          <w:tcPr>
            <w:tcW w:w="992" w:type="dxa"/>
            <w:tcBorders>
              <w:top w:val="nil"/>
              <w:bottom w:val="nil"/>
            </w:tcBorders>
            <w:shd w:val="clear" w:color="auto" w:fill="auto"/>
          </w:tcPr>
          <w:p w14:paraId="6D23E7C5" w14:textId="77777777" w:rsidR="00F168B3" w:rsidRPr="00CB13B0" w:rsidRDefault="00F168B3" w:rsidP="00F776F0">
            <w:pPr>
              <w:pStyle w:val="ENoteTableText"/>
            </w:pPr>
            <w:r w:rsidRPr="00CB13B0">
              <w:t>85, 2013</w:t>
            </w:r>
          </w:p>
        </w:tc>
        <w:tc>
          <w:tcPr>
            <w:tcW w:w="992" w:type="dxa"/>
            <w:tcBorders>
              <w:top w:val="nil"/>
              <w:bottom w:val="nil"/>
            </w:tcBorders>
            <w:shd w:val="clear" w:color="auto" w:fill="auto"/>
          </w:tcPr>
          <w:p w14:paraId="157F5E0A" w14:textId="77777777" w:rsidR="00F168B3" w:rsidRPr="00CB13B0" w:rsidRDefault="007E6237" w:rsidP="00F776F0">
            <w:pPr>
              <w:pStyle w:val="ENoteTableText"/>
            </w:pPr>
            <w:r w:rsidRPr="00CB13B0">
              <w:t>28 June</w:t>
            </w:r>
            <w:r w:rsidR="00F168B3" w:rsidRPr="00CB13B0">
              <w:t xml:space="preserve"> 2013</w:t>
            </w:r>
          </w:p>
        </w:tc>
        <w:tc>
          <w:tcPr>
            <w:tcW w:w="1843" w:type="dxa"/>
            <w:tcBorders>
              <w:top w:val="nil"/>
              <w:bottom w:val="nil"/>
            </w:tcBorders>
            <w:shd w:val="clear" w:color="auto" w:fill="auto"/>
          </w:tcPr>
          <w:p w14:paraId="524767A5" w14:textId="5BBCCF9C" w:rsidR="00F168B3" w:rsidRPr="00CB13B0" w:rsidRDefault="00F168B3" w:rsidP="00F776F0">
            <w:pPr>
              <w:pStyle w:val="ENoteTableText"/>
            </w:pPr>
            <w:r w:rsidRPr="00CB13B0">
              <w:t>Schedule</w:t>
            </w:r>
            <w:r w:rsidR="0056271E" w:rsidRPr="00CB13B0">
              <w:t> </w:t>
            </w:r>
            <w:r w:rsidRPr="00CB13B0">
              <w:t>2 (</w:t>
            </w:r>
            <w:r w:rsidR="00410FA5">
              <w:t>item 5</w:t>
            </w:r>
            <w:r w:rsidRPr="00CB13B0">
              <w:t>): Royal Assent</w:t>
            </w:r>
          </w:p>
        </w:tc>
        <w:tc>
          <w:tcPr>
            <w:tcW w:w="1566" w:type="dxa"/>
            <w:tcBorders>
              <w:top w:val="nil"/>
              <w:bottom w:val="nil"/>
            </w:tcBorders>
            <w:shd w:val="clear" w:color="auto" w:fill="auto"/>
          </w:tcPr>
          <w:p w14:paraId="185FFFC2" w14:textId="77777777" w:rsidR="00F168B3" w:rsidRPr="00CB13B0" w:rsidRDefault="00F168B3" w:rsidP="00F776F0">
            <w:pPr>
              <w:pStyle w:val="ENoteTableText"/>
            </w:pPr>
            <w:r w:rsidRPr="00CB13B0">
              <w:t>—</w:t>
            </w:r>
          </w:p>
        </w:tc>
      </w:tr>
      <w:tr w:rsidR="00F168B3" w:rsidRPr="00CB13B0" w14:paraId="3887E404" w14:textId="77777777" w:rsidTr="00F776F0">
        <w:trPr>
          <w:cantSplit/>
        </w:trPr>
        <w:tc>
          <w:tcPr>
            <w:tcW w:w="1695" w:type="dxa"/>
            <w:tcBorders>
              <w:top w:val="single" w:sz="4" w:space="0" w:color="auto"/>
              <w:bottom w:val="single" w:sz="4" w:space="0" w:color="auto"/>
            </w:tcBorders>
            <w:shd w:val="clear" w:color="auto" w:fill="auto"/>
          </w:tcPr>
          <w:p w14:paraId="7118A07B" w14:textId="77777777" w:rsidR="00F168B3" w:rsidRPr="00CB13B0" w:rsidRDefault="00F168B3" w:rsidP="00F776F0">
            <w:pPr>
              <w:pStyle w:val="ENoteTableText"/>
            </w:pPr>
            <w:r w:rsidRPr="00CB13B0">
              <w:t>Tax and Superannuation Laws Amendment (2012 Measures No.</w:t>
            </w:r>
            <w:r w:rsidR="0056271E" w:rsidRPr="00CB13B0">
              <w:t> </w:t>
            </w:r>
            <w:r w:rsidRPr="00CB13B0">
              <w:t>1) Act 2012</w:t>
            </w:r>
          </w:p>
        </w:tc>
        <w:tc>
          <w:tcPr>
            <w:tcW w:w="992" w:type="dxa"/>
            <w:tcBorders>
              <w:top w:val="single" w:sz="4" w:space="0" w:color="auto"/>
              <w:bottom w:val="single" w:sz="4" w:space="0" w:color="auto"/>
            </w:tcBorders>
            <w:shd w:val="clear" w:color="auto" w:fill="auto"/>
          </w:tcPr>
          <w:p w14:paraId="58D18824" w14:textId="77777777" w:rsidR="00F168B3" w:rsidRPr="00CB13B0" w:rsidRDefault="00F168B3" w:rsidP="00F776F0">
            <w:pPr>
              <w:pStyle w:val="ENoteTableText"/>
            </w:pPr>
            <w:r w:rsidRPr="00CB13B0">
              <w:t>75, 2012</w:t>
            </w:r>
          </w:p>
        </w:tc>
        <w:tc>
          <w:tcPr>
            <w:tcW w:w="992" w:type="dxa"/>
            <w:tcBorders>
              <w:top w:val="single" w:sz="4" w:space="0" w:color="auto"/>
              <w:bottom w:val="single" w:sz="4" w:space="0" w:color="auto"/>
            </w:tcBorders>
            <w:shd w:val="clear" w:color="auto" w:fill="auto"/>
          </w:tcPr>
          <w:p w14:paraId="7960B7D9" w14:textId="77777777" w:rsidR="00F168B3" w:rsidRPr="00CB13B0" w:rsidRDefault="00F168B3" w:rsidP="00F776F0">
            <w:pPr>
              <w:pStyle w:val="ENoteTableText"/>
            </w:pPr>
            <w:r w:rsidRPr="00CB13B0">
              <w:t>27</w:t>
            </w:r>
            <w:r w:rsidR="0056271E" w:rsidRPr="00CB13B0">
              <w:t> </w:t>
            </w:r>
            <w:r w:rsidRPr="00CB13B0">
              <w:t>June 2012</w:t>
            </w:r>
          </w:p>
        </w:tc>
        <w:tc>
          <w:tcPr>
            <w:tcW w:w="1843" w:type="dxa"/>
            <w:tcBorders>
              <w:top w:val="single" w:sz="4" w:space="0" w:color="auto"/>
              <w:bottom w:val="single" w:sz="4" w:space="0" w:color="auto"/>
            </w:tcBorders>
            <w:shd w:val="clear" w:color="auto" w:fill="auto"/>
          </w:tcPr>
          <w:p w14:paraId="0E79F9D2" w14:textId="095EDA49" w:rsidR="00F168B3" w:rsidRPr="00CB13B0" w:rsidRDefault="00F168B3" w:rsidP="00F776F0">
            <w:pPr>
              <w:pStyle w:val="ENoteTableText"/>
            </w:pPr>
            <w:r w:rsidRPr="00CB13B0">
              <w:t>Schedule</w:t>
            </w:r>
            <w:r w:rsidR="0056271E" w:rsidRPr="00CB13B0">
              <w:t> </w:t>
            </w:r>
            <w:r w:rsidRPr="00CB13B0">
              <w:t>3 and Schedule</w:t>
            </w:r>
            <w:r w:rsidR="0056271E" w:rsidRPr="00CB13B0">
              <w:t> </w:t>
            </w:r>
            <w:r w:rsidRPr="00CB13B0">
              <w:t>4 (</w:t>
            </w:r>
            <w:r w:rsidR="00410FA5">
              <w:t>items 1</w:t>
            </w:r>
            <w:r w:rsidRPr="00CB13B0">
              <w:t>–10, 20): Royal Assent</w:t>
            </w:r>
          </w:p>
        </w:tc>
        <w:tc>
          <w:tcPr>
            <w:tcW w:w="1566" w:type="dxa"/>
            <w:tcBorders>
              <w:top w:val="single" w:sz="4" w:space="0" w:color="auto"/>
              <w:bottom w:val="single" w:sz="4" w:space="0" w:color="auto"/>
            </w:tcBorders>
            <w:shd w:val="clear" w:color="auto" w:fill="auto"/>
          </w:tcPr>
          <w:p w14:paraId="787195AC" w14:textId="01A58CCF" w:rsidR="00F168B3" w:rsidRPr="00CB13B0" w:rsidRDefault="00F168B3" w:rsidP="00F776F0">
            <w:pPr>
              <w:pStyle w:val="ENoteTableText"/>
            </w:pPr>
            <w:r w:rsidRPr="00CB13B0">
              <w:t>Sch. 4 (</w:t>
            </w:r>
            <w:r w:rsidR="00410FA5">
              <w:t>item 2</w:t>
            </w:r>
            <w:r w:rsidRPr="00CB13B0">
              <w:t>0)</w:t>
            </w:r>
          </w:p>
        </w:tc>
      </w:tr>
      <w:tr w:rsidR="00F168B3" w:rsidRPr="00CB13B0" w14:paraId="3D9B66AE" w14:textId="77777777" w:rsidTr="00F776F0">
        <w:trPr>
          <w:cantSplit/>
        </w:trPr>
        <w:tc>
          <w:tcPr>
            <w:tcW w:w="1695" w:type="dxa"/>
            <w:tcBorders>
              <w:top w:val="single" w:sz="4" w:space="0" w:color="auto"/>
              <w:bottom w:val="nil"/>
            </w:tcBorders>
            <w:shd w:val="clear" w:color="auto" w:fill="auto"/>
          </w:tcPr>
          <w:p w14:paraId="50434318" w14:textId="77777777" w:rsidR="00F168B3" w:rsidRPr="00CB13B0" w:rsidRDefault="00F168B3" w:rsidP="00F776F0">
            <w:pPr>
              <w:pStyle w:val="ENoteTableText"/>
            </w:pPr>
            <w:r w:rsidRPr="00CB13B0">
              <w:t>Tax Laws Amendment (2012 Measures No.</w:t>
            </w:r>
            <w:r w:rsidR="0056271E" w:rsidRPr="00CB13B0">
              <w:t> </w:t>
            </w:r>
            <w:r w:rsidRPr="00CB13B0">
              <w:t>2) Act 2012</w:t>
            </w:r>
          </w:p>
        </w:tc>
        <w:tc>
          <w:tcPr>
            <w:tcW w:w="992" w:type="dxa"/>
            <w:tcBorders>
              <w:top w:val="single" w:sz="4" w:space="0" w:color="auto"/>
              <w:bottom w:val="nil"/>
            </w:tcBorders>
            <w:shd w:val="clear" w:color="auto" w:fill="auto"/>
          </w:tcPr>
          <w:p w14:paraId="3F71E129" w14:textId="77777777" w:rsidR="00F168B3" w:rsidRPr="00CB13B0" w:rsidRDefault="00F168B3" w:rsidP="00F776F0">
            <w:pPr>
              <w:pStyle w:val="ENoteTableText"/>
            </w:pPr>
            <w:r w:rsidRPr="00CB13B0">
              <w:t>99, 2012</w:t>
            </w:r>
          </w:p>
        </w:tc>
        <w:tc>
          <w:tcPr>
            <w:tcW w:w="992" w:type="dxa"/>
            <w:tcBorders>
              <w:top w:val="single" w:sz="4" w:space="0" w:color="auto"/>
              <w:bottom w:val="nil"/>
            </w:tcBorders>
            <w:shd w:val="clear" w:color="auto" w:fill="auto"/>
          </w:tcPr>
          <w:p w14:paraId="0ED7BBE3" w14:textId="77777777" w:rsidR="00F168B3" w:rsidRPr="00CB13B0" w:rsidRDefault="007E6237" w:rsidP="00F776F0">
            <w:pPr>
              <w:pStyle w:val="ENoteTableText"/>
            </w:pPr>
            <w:r w:rsidRPr="00CB13B0">
              <w:t>29 June</w:t>
            </w:r>
            <w:r w:rsidR="00F168B3" w:rsidRPr="00CB13B0">
              <w:t xml:space="preserve"> 2012</w:t>
            </w:r>
          </w:p>
        </w:tc>
        <w:tc>
          <w:tcPr>
            <w:tcW w:w="1843" w:type="dxa"/>
            <w:tcBorders>
              <w:top w:val="single" w:sz="4" w:space="0" w:color="auto"/>
              <w:bottom w:val="nil"/>
            </w:tcBorders>
            <w:shd w:val="clear" w:color="auto" w:fill="auto"/>
          </w:tcPr>
          <w:p w14:paraId="054FACB7" w14:textId="370DEE79" w:rsidR="00F168B3" w:rsidRPr="00CB13B0" w:rsidRDefault="00F168B3" w:rsidP="00F776F0">
            <w:pPr>
              <w:pStyle w:val="ENoteTableText"/>
            </w:pPr>
            <w:r w:rsidRPr="00CB13B0">
              <w:t xml:space="preserve">s 4 and Sch 3: </w:t>
            </w:r>
            <w:r w:rsidR="007E6237" w:rsidRPr="00CB13B0">
              <w:t>29 June</w:t>
            </w:r>
            <w:r w:rsidRPr="00CB13B0">
              <w:t xml:space="preserve"> 2012 (s 2(1) </w:t>
            </w:r>
            <w:r w:rsidR="00410FA5">
              <w:t>items 1</w:t>
            </w:r>
            <w:r w:rsidRPr="00CB13B0">
              <w:t>, 7–10)</w:t>
            </w:r>
            <w:r w:rsidRPr="00CB13B0">
              <w:br/>
              <w:t>Sch 1 (</w:t>
            </w:r>
            <w:r w:rsidR="00410FA5">
              <w:t>items 1</w:t>
            </w:r>
            <w:r w:rsidRPr="00CB13B0">
              <w:t xml:space="preserve">0, 11, 23): </w:t>
            </w:r>
            <w:r w:rsidR="0018140A" w:rsidRPr="00CB13B0">
              <w:t>30 June</w:t>
            </w:r>
            <w:r w:rsidRPr="00CB13B0">
              <w:t xml:space="preserve"> 2012 (s 2(1) </w:t>
            </w:r>
            <w:r w:rsidR="00410FA5">
              <w:t>item 3</w:t>
            </w:r>
            <w:r w:rsidRPr="00CB13B0">
              <w:t>)</w:t>
            </w:r>
            <w:r w:rsidRPr="00CB13B0">
              <w:br/>
              <w:t>Sch 2 (</w:t>
            </w:r>
            <w:r w:rsidR="00410FA5">
              <w:t>items 1</w:t>
            </w:r>
            <w:r w:rsidRPr="00CB13B0">
              <w:t xml:space="preserve">–4, 6): 26 Mar 2009 (s 2(1) </w:t>
            </w:r>
            <w:r w:rsidR="00410FA5">
              <w:t>item 6</w:t>
            </w:r>
            <w:r w:rsidRPr="00CB13B0">
              <w:t>)</w:t>
            </w:r>
          </w:p>
        </w:tc>
        <w:tc>
          <w:tcPr>
            <w:tcW w:w="1566" w:type="dxa"/>
            <w:tcBorders>
              <w:top w:val="single" w:sz="4" w:space="0" w:color="auto"/>
              <w:bottom w:val="nil"/>
            </w:tcBorders>
            <w:shd w:val="clear" w:color="auto" w:fill="auto"/>
          </w:tcPr>
          <w:p w14:paraId="5CA19343" w14:textId="334F972D" w:rsidR="00F168B3" w:rsidRPr="00CB13B0" w:rsidRDefault="00F168B3" w:rsidP="00F776F0">
            <w:pPr>
              <w:pStyle w:val="ENoteTableText"/>
            </w:pPr>
            <w:r w:rsidRPr="00CB13B0">
              <w:t>s 4, Sch 1 (</w:t>
            </w:r>
            <w:r w:rsidR="00410FA5">
              <w:t>item 2</w:t>
            </w:r>
            <w:r w:rsidRPr="00CB13B0">
              <w:t>3), Sch 2 (</w:t>
            </w:r>
            <w:r w:rsidR="00410FA5">
              <w:t>item 6</w:t>
            </w:r>
            <w:r w:rsidRPr="00CB13B0">
              <w:t>) and Sch 3 (</w:t>
            </w:r>
            <w:r w:rsidR="00A13A22">
              <w:t>items 4</w:t>
            </w:r>
            <w:r w:rsidRPr="00CB13B0">
              <w:t>9–54)</w:t>
            </w:r>
          </w:p>
        </w:tc>
      </w:tr>
      <w:tr w:rsidR="00F168B3" w:rsidRPr="00CB13B0" w14:paraId="74FEA250" w14:textId="77777777" w:rsidTr="00F776F0">
        <w:trPr>
          <w:cantSplit/>
        </w:trPr>
        <w:tc>
          <w:tcPr>
            <w:tcW w:w="1695" w:type="dxa"/>
            <w:tcBorders>
              <w:top w:val="nil"/>
              <w:bottom w:val="nil"/>
            </w:tcBorders>
            <w:shd w:val="clear" w:color="auto" w:fill="auto"/>
          </w:tcPr>
          <w:p w14:paraId="0DBEE5EC" w14:textId="77777777" w:rsidR="00F168B3" w:rsidRPr="00CB13B0" w:rsidRDefault="00F168B3" w:rsidP="00F776F0">
            <w:pPr>
              <w:pStyle w:val="ENoteTTIndentHeading"/>
              <w:keepLines/>
              <w:rPr>
                <w:rFonts w:eastAsiaTheme="minorHAnsi"/>
              </w:rPr>
            </w:pPr>
            <w:r w:rsidRPr="00CB13B0">
              <w:lastRenderedPageBreak/>
              <w:t>as amended by</w:t>
            </w:r>
          </w:p>
        </w:tc>
        <w:tc>
          <w:tcPr>
            <w:tcW w:w="992" w:type="dxa"/>
            <w:tcBorders>
              <w:top w:val="nil"/>
              <w:bottom w:val="nil"/>
            </w:tcBorders>
            <w:shd w:val="clear" w:color="auto" w:fill="auto"/>
          </w:tcPr>
          <w:p w14:paraId="6F8757DD" w14:textId="77777777" w:rsidR="00F168B3" w:rsidRPr="00CB13B0" w:rsidRDefault="00F168B3" w:rsidP="00F776F0">
            <w:pPr>
              <w:pStyle w:val="ENoteTableText"/>
            </w:pPr>
          </w:p>
        </w:tc>
        <w:tc>
          <w:tcPr>
            <w:tcW w:w="992" w:type="dxa"/>
            <w:tcBorders>
              <w:top w:val="nil"/>
              <w:bottom w:val="nil"/>
            </w:tcBorders>
            <w:shd w:val="clear" w:color="auto" w:fill="auto"/>
          </w:tcPr>
          <w:p w14:paraId="36429DEA" w14:textId="77777777" w:rsidR="00F168B3" w:rsidRPr="00CB13B0" w:rsidRDefault="00F168B3" w:rsidP="00F776F0">
            <w:pPr>
              <w:pStyle w:val="ENoteTableText"/>
            </w:pPr>
          </w:p>
        </w:tc>
        <w:tc>
          <w:tcPr>
            <w:tcW w:w="1843" w:type="dxa"/>
            <w:tcBorders>
              <w:top w:val="nil"/>
              <w:bottom w:val="nil"/>
            </w:tcBorders>
            <w:shd w:val="clear" w:color="auto" w:fill="auto"/>
          </w:tcPr>
          <w:p w14:paraId="34B0F1C0" w14:textId="77777777" w:rsidR="00F168B3" w:rsidRPr="00CB13B0" w:rsidRDefault="00F168B3" w:rsidP="00F776F0">
            <w:pPr>
              <w:pStyle w:val="ENoteTableText"/>
            </w:pPr>
          </w:p>
        </w:tc>
        <w:tc>
          <w:tcPr>
            <w:tcW w:w="1566" w:type="dxa"/>
            <w:tcBorders>
              <w:top w:val="nil"/>
              <w:bottom w:val="nil"/>
            </w:tcBorders>
            <w:shd w:val="clear" w:color="auto" w:fill="auto"/>
          </w:tcPr>
          <w:p w14:paraId="03372121" w14:textId="77777777" w:rsidR="00F168B3" w:rsidRPr="00CB13B0" w:rsidRDefault="00F168B3" w:rsidP="00F776F0">
            <w:pPr>
              <w:pStyle w:val="ENoteTableText"/>
            </w:pPr>
          </w:p>
        </w:tc>
      </w:tr>
      <w:tr w:rsidR="00F168B3" w:rsidRPr="00CB13B0" w14:paraId="3BDE3336" w14:textId="77777777" w:rsidTr="00F776F0">
        <w:trPr>
          <w:cantSplit/>
        </w:trPr>
        <w:tc>
          <w:tcPr>
            <w:tcW w:w="1695" w:type="dxa"/>
            <w:tcBorders>
              <w:top w:val="nil"/>
              <w:bottom w:val="single" w:sz="4" w:space="0" w:color="auto"/>
            </w:tcBorders>
            <w:shd w:val="clear" w:color="auto" w:fill="auto"/>
          </w:tcPr>
          <w:p w14:paraId="67A5C129" w14:textId="77777777" w:rsidR="00F168B3" w:rsidRPr="00CB13B0" w:rsidRDefault="00F168B3" w:rsidP="00F776F0">
            <w:pPr>
              <w:pStyle w:val="ENoteTTi"/>
              <w:rPr>
                <w:rFonts w:eastAsiaTheme="minorHAnsi"/>
                <w:lang w:eastAsia="en-US"/>
              </w:rPr>
            </w:pPr>
            <w:r w:rsidRPr="00CB13B0">
              <w:t>Tax Laws Amendment (2012 Measures No.</w:t>
            </w:r>
            <w:r w:rsidR="0056271E" w:rsidRPr="00CB13B0">
              <w:t> </w:t>
            </w:r>
            <w:r w:rsidRPr="00CB13B0">
              <w:t>4) Act 2012</w:t>
            </w:r>
          </w:p>
        </w:tc>
        <w:tc>
          <w:tcPr>
            <w:tcW w:w="992" w:type="dxa"/>
            <w:tcBorders>
              <w:top w:val="nil"/>
              <w:bottom w:val="single" w:sz="4" w:space="0" w:color="auto"/>
            </w:tcBorders>
            <w:shd w:val="clear" w:color="auto" w:fill="auto"/>
          </w:tcPr>
          <w:p w14:paraId="5CF03A9A" w14:textId="77777777" w:rsidR="00F168B3" w:rsidRPr="00CB13B0" w:rsidRDefault="00F168B3" w:rsidP="00F776F0">
            <w:pPr>
              <w:pStyle w:val="ENoteTableText"/>
            </w:pPr>
            <w:r w:rsidRPr="00CB13B0">
              <w:t>142, 2012</w:t>
            </w:r>
          </w:p>
        </w:tc>
        <w:tc>
          <w:tcPr>
            <w:tcW w:w="992" w:type="dxa"/>
            <w:tcBorders>
              <w:top w:val="nil"/>
              <w:bottom w:val="single" w:sz="4" w:space="0" w:color="auto"/>
            </w:tcBorders>
            <w:shd w:val="clear" w:color="auto" w:fill="auto"/>
          </w:tcPr>
          <w:p w14:paraId="070517B1" w14:textId="77777777" w:rsidR="00F168B3" w:rsidRPr="00CB13B0" w:rsidRDefault="00F168B3" w:rsidP="00F776F0">
            <w:pPr>
              <w:pStyle w:val="ENoteTableText"/>
            </w:pPr>
            <w:r w:rsidRPr="00CB13B0">
              <w:t>28 Sept 2012</w:t>
            </w:r>
          </w:p>
        </w:tc>
        <w:tc>
          <w:tcPr>
            <w:tcW w:w="1843" w:type="dxa"/>
            <w:tcBorders>
              <w:top w:val="nil"/>
              <w:bottom w:val="single" w:sz="4" w:space="0" w:color="auto"/>
            </w:tcBorders>
            <w:shd w:val="clear" w:color="auto" w:fill="auto"/>
          </w:tcPr>
          <w:p w14:paraId="696A8A6F" w14:textId="77777777" w:rsidR="00F168B3" w:rsidRPr="00CB13B0" w:rsidRDefault="00F168B3" w:rsidP="00F776F0">
            <w:pPr>
              <w:pStyle w:val="ENoteTableText"/>
            </w:pPr>
            <w:r w:rsidRPr="00CB13B0">
              <w:t>Schedule</w:t>
            </w:r>
            <w:r w:rsidR="0056271E" w:rsidRPr="00CB13B0">
              <w:t> </w:t>
            </w:r>
            <w:r w:rsidRPr="00CB13B0">
              <w:t>3: Royal Assent</w:t>
            </w:r>
          </w:p>
        </w:tc>
        <w:tc>
          <w:tcPr>
            <w:tcW w:w="1566" w:type="dxa"/>
            <w:tcBorders>
              <w:top w:val="nil"/>
              <w:bottom w:val="single" w:sz="4" w:space="0" w:color="auto"/>
            </w:tcBorders>
            <w:shd w:val="clear" w:color="auto" w:fill="auto"/>
          </w:tcPr>
          <w:p w14:paraId="374DB9D0" w14:textId="77777777" w:rsidR="00F168B3" w:rsidRPr="00CB13B0" w:rsidRDefault="00F168B3" w:rsidP="00F776F0">
            <w:pPr>
              <w:pStyle w:val="ENoteTableText"/>
            </w:pPr>
            <w:r w:rsidRPr="00CB13B0">
              <w:t>—</w:t>
            </w:r>
          </w:p>
        </w:tc>
      </w:tr>
      <w:tr w:rsidR="00F168B3" w:rsidRPr="00CB13B0" w14:paraId="57B55D7A" w14:textId="77777777" w:rsidTr="00F776F0">
        <w:trPr>
          <w:cantSplit/>
        </w:trPr>
        <w:tc>
          <w:tcPr>
            <w:tcW w:w="1695" w:type="dxa"/>
            <w:tcBorders>
              <w:top w:val="single" w:sz="4" w:space="0" w:color="auto"/>
              <w:bottom w:val="single" w:sz="4" w:space="0" w:color="auto"/>
            </w:tcBorders>
            <w:shd w:val="clear" w:color="auto" w:fill="auto"/>
          </w:tcPr>
          <w:p w14:paraId="565F5F81" w14:textId="77777777" w:rsidR="00F168B3" w:rsidRPr="00CB13B0" w:rsidRDefault="00F168B3" w:rsidP="00F776F0">
            <w:pPr>
              <w:pStyle w:val="ENoteTableText"/>
            </w:pPr>
            <w:r w:rsidRPr="00CB13B0">
              <w:t>Social Security Amendment (Supporting Australian Victims of Terrorism Overseas) Act 2012</w:t>
            </w:r>
          </w:p>
        </w:tc>
        <w:tc>
          <w:tcPr>
            <w:tcW w:w="992" w:type="dxa"/>
            <w:tcBorders>
              <w:top w:val="single" w:sz="4" w:space="0" w:color="auto"/>
              <w:bottom w:val="single" w:sz="4" w:space="0" w:color="auto"/>
            </w:tcBorders>
            <w:shd w:val="clear" w:color="auto" w:fill="auto"/>
          </w:tcPr>
          <w:p w14:paraId="23DFBD3E" w14:textId="77777777" w:rsidR="00F168B3" w:rsidRPr="00CB13B0" w:rsidRDefault="00F168B3" w:rsidP="00F776F0">
            <w:pPr>
              <w:pStyle w:val="ENoteTableText"/>
            </w:pPr>
            <w:r w:rsidRPr="00CB13B0">
              <w:t>106, 2012</w:t>
            </w:r>
          </w:p>
        </w:tc>
        <w:tc>
          <w:tcPr>
            <w:tcW w:w="992" w:type="dxa"/>
            <w:tcBorders>
              <w:top w:val="single" w:sz="4" w:space="0" w:color="auto"/>
              <w:bottom w:val="single" w:sz="4" w:space="0" w:color="auto"/>
            </w:tcBorders>
            <w:shd w:val="clear" w:color="auto" w:fill="auto"/>
          </w:tcPr>
          <w:p w14:paraId="596BC425" w14:textId="77777777" w:rsidR="00F168B3" w:rsidRPr="00CB13B0" w:rsidRDefault="00F168B3" w:rsidP="00F776F0">
            <w:pPr>
              <w:pStyle w:val="ENoteTableText"/>
            </w:pPr>
            <w:r w:rsidRPr="00CB13B0">
              <w:t>22</w:t>
            </w:r>
            <w:r w:rsidR="0056271E" w:rsidRPr="00CB13B0">
              <w:t> </w:t>
            </w:r>
            <w:r w:rsidRPr="00CB13B0">
              <w:t>July 2012</w:t>
            </w:r>
          </w:p>
        </w:tc>
        <w:tc>
          <w:tcPr>
            <w:tcW w:w="1843" w:type="dxa"/>
            <w:tcBorders>
              <w:top w:val="single" w:sz="4" w:space="0" w:color="auto"/>
              <w:bottom w:val="single" w:sz="4" w:space="0" w:color="auto"/>
            </w:tcBorders>
            <w:shd w:val="clear" w:color="auto" w:fill="auto"/>
          </w:tcPr>
          <w:p w14:paraId="1650AA5E" w14:textId="232F1277" w:rsidR="00F168B3" w:rsidRPr="00CB13B0" w:rsidRDefault="00F168B3" w:rsidP="00F776F0">
            <w:pPr>
              <w:pStyle w:val="ENoteTableText"/>
            </w:pPr>
            <w:r w:rsidRPr="00CB13B0">
              <w:t>Schedule</w:t>
            </w:r>
            <w:r w:rsidR="0056271E" w:rsidRPr="00CB13B0">
              <w:t> </w:t>
            </w:r>
            <w:r w:rsidRPr="00CB13B0">
              <w:t>1 (</w:t>
            </w:r>
            <w:r w:rsidR="00410FA5">
              <w:t>items 1</w:t>
            </w:r>
            <w:r w:rsidRPr="00CB13B0">
              <w:t xml:space="preserve">7, 18): 22 Jan 2013 (s 2(1) </w:t>
            </w:r>
            <w:r w:rsidR="00410FA5">
              <w:t>item 2</w:t>
            </w:r>
            <w:r w:rsidRPr="00CB13B0">
              <w:t>)</w:t>
            </w:r>
          </w:p>
        </w:tc>
        <w:tc>
          <w:tcPr>
            <w:tcW w:w="1566" w:type="dxa"/>
            <w:tcBorders>
              <w:top w:val="single" w:sz="4" w:space="0" w:color="auto"/>
              <w:bottom w:val="single" w:sz="4" w:space="0" w:color="auto"/>
            </w:tcBorders>
            <w:shd w:val="clear" w:color="auto" w:fill="auto"/>
          </w:tcPr>
          <w:p w14:paraId="2FA49358" w14:textId="77777777" w:rsidR="00F168B3" w:rsidRPr="00CB13B0" w:rsidRDefault="00F168B3" w:rsidP="00F776F0">
            <w:pPr>
              <w:pStyle w:val="ENoteTableText"/>
            </w:pPr>
            <w:r w:rsidRPr="00CB13B0">
              <w:t>—</w:t>
            </w:r>
          </w:p>
        </w:tc>
      </w:tr>
      <w:tr w:rsidR="00F168B3" w:rsidRPr="00CB13B0" w14:paraId="2CD4949D" w14:textId="77777777" w:rsidTr="00F776F0">
        <w:trPr>
          <w:cantSplit/>
        </w:trPr>
        <w:tc>
          <w:tcPr>
            <w:tcW w:w="1695" w:type="dxa"/>
            <w:tcBorders>
              <w:top w:val="single" w:sz="4" w:space="0" w:color="auto"/>
              <w:bottom w:val="single" w:sz="4" w:space="0" w:color="auto"/>
            </w:tcBorders>
            <w:shd w:val="clear" w:color="auto" w:fill="auto"/>
          </w:tcPr>
          <w:p w14:paraId="63CFE83C" w14:textId="77777777" w:rsidR="00F168B3" w:rsidRPr="00CB13B0" w:rsidRDefault="00F168B3" w:rsidP="00F776F0">
            <w:pPr>
              <w:pStyle w:val="ENoteTableText"/>
            </w:pPr>
            <w:r w:rsidRPr="00CB13B0">
              <w:t>Paid Parental Leave and Other Legislation Amendment (Dad and Partner Pay and Other Measures) Act 2012</w:t>
            </w:r>
          </w:p>
        </w:tc>
        <w:tc>
          <w:tcPr>
            <w:tcW w:w="992" w:type="dxa"/>
            <w:tcBorders>
              <w:top w:val="single" w:sz="4" w:space="0" w:color="auto"/>
              <w:bottom w:val="single" w:sz="4" w:space="0" w:color="auto"/>
            </w:tcBorders>
            <w:shd w:val="clear" w:color="auto" w:fill="auto"/>
          </w:tcPr>
          <w:p w14:paraId="3A0D3A9C" w14:textId="77777777" w:rsidR="00F168B3" w:rsidRPr="00CB13B0" w:rsidRDefault="00F168B3" w:rsidP="00F776F0">
            <w:pPr>
              <w:pStyle w:val="ENoteTableText"/>
            </w:pPr>
            <w:r w:rsidRPr="00CB13B0">
              <w:t>109, 2012</w:t>
            </w:r>
          </w:p>
        </w:tc>
        <w:tc>
          <w:tcPr>
            <w:tcW w:w="992" w:type="dxa"/>
            <w:tcBorders>
              <w:top w:val="single" w:sz="4" w:space="0" w:color="auto"/>
              <w:bottom w:val="single" w:sz="4" w:space="0" w:color="auto"/>
            </w:tcBorders>
            <w:shd w:val="clear" w:color="auto" w:fill="auto"/>
          </w:tcPr>
          <w:p w14:paraId="288E5355" w14:textId="77777777" w:rsidR="00F168B3" w:rsidRPr="00CB13B0" w:rsidRDefault="00F168B3" w:rsidP="00F776F0">
            <w:pPr>
              <w:pStyle w:val="ENoteTableText"/>
            </w:pPr>
            <w:r w:rsidRPr="00CB13B0">
              <w:t>22</w:t>
            </w:r>
            <w:r w:rsidR="0056271E" w:rsidRPr="00CB13B0">
              <w:t> </w:t>
            </w:r>
            <w:r w:rsidRPr="00CB13B0">
              <w:t>July 2012</w:t>
            </w:r>
          </w:p>
        </w:tc>
        <w:tc>
          <w:tcPr>
            <w:tcW w:w="1843" w:type="dxa"/>
            <w:tcBorders>
              <w:top w:val="single" w:sz="4" w:space="0" w:color="auto"/>
              <w:bottom w:val="single" w:sz="4" w:space="0" w:color="auto"/>
            </w:tcBorders>
            <w:shd w:val="clear" w:color="auto" w:fill="auto"/>
          </w:tcPr>
          <w:p w14:paraId="771FA37D" w14:textId="3047BD76" w:rsidR="00F168B3" w:rsidRPr="00CB13B0" w:rsidRDefault="00F168B3" w:rsidP="00F776F0">
            <w:pPr>
              <w:pStyle w:val="ENoteTableText"/>
            </w:pPr>
            <w:r w:rsidRPr="00CB13B0">
              <w:t>Sch 1 (</w:t>
            </w:r>
            <w:r w:rsidR="00410FA5">
              <w:t>item 1</w:t>
            </w:r>
            <w:r w:rsidRPr="00CB13B0">
              <w:t xml:space="preserve">07): 1 Oct 2012 (s 2(1) </w:t>
            </w:r>
            <w:r w:rsidR="00410FA5">
              <w:t>item 2</w:t>
            </w:r>
            <w:r w:rsidRPr="00CB13B0">
              <w:t>)</w:t>
            </w:r>
          </w:p>
        </w:tc>
        <w:tc>
          <w:tcPr>
            <w:tcW w:w="1566" w:type="dxa"/>
            <w:tcBorders>
              <w:top w:val="single" w:sz="4" w:space="0" w:color="auto"/>
              <w:bottom w:val="single" w:sz="4" w:space="0" w:color="auto"/>
            </w:tcBorders>
            <w:shd w:val="clear" w:color="auto" w:fill="auto"/>
          </w:tcPr>
          <w:p w14:paraId="13CFFAC8" w14:textId="77777777" w:rsidR="00F168B3" w:rsidRPr="00CB13B0" w:rsidRDefault="00F168B3" w:rsidP="00F776F0">
            <w:pPr>
              <w:pStyle w:val="ENoteTableText"/>
            </w:pPr>
            <w:r w:rsidRPr="00CB13B0">
              <w:t>—</w:t>
            </w:r>
          </w:p>
        </w:tc>
      </w:tr>
      <w:tr w:rsidR="00F168B3" w:rsidRPr="00CB13B0" w14:paraId="1256781C" w14:textId="77777777" w:rsidTr="00F776F0">
        <w:trPr>
          <w:cantSplit/>
        </w:trPr>
        <w:tc>
          <w:tcPr>
            <w:tcW w:w="1695" w:type="dxa"/>
            <w:tcBorders>
              <w:top w:val="single" w:sz="4" w:space="0" w:color="auto"/>
              <w:bottom w:val="nil"/>
            </w:tcBorders>
            <w:shd w:val="clear" w:color="auto" w:fill="auto"/>
          </w:tcPr>
          <w:p w14:paraId="72560939" w14:textId="327FB592" w:rsidR="00F168B3" w:rsidRPr="00CB13B0" w:rsidRDefault="00F168B3" w:rsidP="00F776F0">
            <w:pPr>
              <w:pStyle w:val="ENoteTableText"/>
            </w:pPr>
            <w:r w:rsidRPr="00CB13B0">
              <w:t>Tax Laws Amendment (Cross</w:t>
            </w:r>
            <w:r w:rsidR="00410FA5">
              <w:noBreakHyphen/>
            </w:r>
            <w:r w:rsidRPr="00CB13B0">
              <w:t>Border Transfer Pricing) Act (No.</w:t>
            </w:r>
            <w:r w:rsidR="0056271E" w:rsidRPr="00CB13B0">
              <w:t> </w:t>
            </w:r>
            <w:r w:rsidRPr="00CB13B0">
              <w:t>1) 2012</w:t>
            </w:r>
          </w:p>
        </w:tc>
        <w:tc>
          <w:tcPr>
            <w:tcW w:w="992" w:type="dxa"/>
            <w:tcBorders>
              <w:top w:val="single" w:sz="4" w:space="0" w:color="auto"/>
              <w:bottom w:val="nil"/>
            </w:tcBorders>
            <w:shd w:val="clear" w:color="auto" w:fill="auto"/>
          </w:tcPr>
          <w:p w14:paraId="69ACC6C4" w14:textId="77777777" w:rsidR="00F168B3" w:rsidRPr="00CB13B0" w:rsidRDefault="00F168B3" w:rsidP="00F776F0">
            <w:pPr>
              <w:pStyle w:val="ENoteTableText"/>
            </w:pPr>
            <w:r w:rsidRPr="00CB13B0">
              <w:t>115, 2012</w:t>
            </w:r>
          </w:p>
        </w:tc>
        <w:tc>
          <w:tcPr>
            <w:tcW w:w="992" w:type="dxa"/>
            <w:tcBorders>
              <w:top w:val="single" w:sz="4" w:space="0" w:color="auto"/>
              <w:bottom w:val="nil"/>
            </w:tcBorders>
            <w:shd w:val="clear" w:color="auto" w:fill="auto"/>
          </w:tcPr>
          <w:p w14:paraId="24523F2C" w14:textId="77777777" w:rsidR="00F168B3" w:rsidRPr="00CB13B0" w:rsidRDefault="00F168B3" w:rsidP="00F776F0">
            <w:pPr>
              <w:pStyle w:val="ENoteTableText"/>
            </w:pPr>
            <w:r w:rsidRPr="00CB13B0">
              <w:t>8 Sept 2012</w:t>
            </w:r>
          </w:p>
        </w:tc>
        <w:tc>
          <w:tcPr>
            <w:tcW w:w="1843" w:type="dxa"/>
            <w:tcBorders>
              <w:top w:val="single" w:sz="4" w:space="0" w:color="auto"/>
              <w:bottom w:val="nil"/>
            </w:tcBorders>
            <w:shd w:val="clear" w:color="auto" w:fill="auto"/>
          </w:tcPr>
          <w:p w14:paraId="024E3907" w14:textId="18FD75C1" w:rsidR="00F168B3" w:rsidRPr="00CB13B0" w:rsidRDefault="00F168B3" w:rsidP="00F776F0">
            <w:pPr>
              <w:pStyle w:val="ENoteTableText"/>
            </w:pPr>
            <w:r w:rsidRPr="00CB13B0">
              <w:t>Sch 1 (</w:t>
            </w:r>
            <w:r w:rsidR="00410FA5">
              <w:t>items 5</w:t>
            </w:r>
            <w:r w:rsidRPr="00CB13B0">
              <w:t>–11): 8 Sept 2012(s 2)</w:t>
            </w:r>
          </w:p>
        </w:tc>
        <w:tc>
          <w:tcPr>
            <w:tcW w:w="1566" w:type="dxa"/>
            <w:tcBorders>
              <w:top w:val="single" w:sz="4" w:space="0" w:color="auto"/>
              <w:bottom w:val="nil"/>
            </w:tcBorders>
            <w:shd w:val="clear" w:color="auto" w:fill="auto"/>
          </w:tcPr>
          <w:p w14:paraId="0DEE844F" w14:textId="77777777" w:rsidR="00F168B3" w:rsidRPr="00CB13B0" w:rsidRDefault="00F168B3" w:rsidP="00F776F0">
            <w:pPr>
              <w:pStyle w:val="ENoteTableText"/>
            </w:pPr>
            <w:r w:rsidRPr="00CB13B0">
              <w:t>—</w:t>
            </w:r>
          </w:p>
        </w:tc>
      </w:tr>
      <w:tr w:rsidR="00F168B3" w:rsidRPr="00CB13B0" w14:paraId="073C5A69" w14:textId="77777777" w:rsidTr="00F776F0">
        <w:trPr>
          <w:cantSplit/>
        </w:trPr>
        <w:tc>
          <w:tcPr>
            <w:tcW w:w="1695" w:type="dxa"/>
            <w:tcBorders>
              <w:top w:val="nil"/>
              <w:bottom w:val="nil"/>
            </w:tcBorders>
            <w:shd w:val="clear" w:color="auto" w:fill="auto"/>
          </w:tcPr>
          <w:p w14:paraId="1A4A9780" w14:textId="77777777" w:rsidR="00F168B3" w:rsidRPr="00CB13B0" w:rsidRDefault="00F168B3"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3AA2CE5C" w14:textId="77777777" w:rsidR="00F168B3" w:rsidRPr="00CB13B0" w:rsidRDefault="00F168B3" w:rsidP="00F776F0">
            <w:pPr>
              <w:pStyle w:val="ENoteTableText"/>
              <w:keepNext/>
            </w:pPr>
          </w:p>
        </w:tc>
        <w:tc>
          <w:tcPr>
            <w:tcW w:w="992" w:type="dxa"/>
            <w:tcBorders>
              <w:top w:val="nil"/>
              <w:bottom w:val="nil"/>
            </w:tcBorders>
            <w:shd w:val="clear" w:color="auto" w:fill="auto"/>
          </w:tcPr>
          <w:p w14:paraId="12D3767E" w14:textId="77777777" w:rsidR="00F168B3" w:rsidRPr="00CB13B0" w:rsidRDefault="00F168B3" w:rsidP="00F776F0">
            <w:pPr>
              <w:pStyle w:val="ENoteTableText"/>
              <w:keepNext/>
            </w:pPr>
          </w:p>
        </w:tc>
        <w:tc>
          <w:tcPr>
            <w:tcW w:w="1843" w:type="dxa"/>
            <w:tcBorders>
              <w:top w:val="nil"/>
              <w:bottom w:val="nil"/>
            </w:tcBorders>
            <w:shd w:val="clear" w:color="auto" w:fill="auto"/>
          </w:tcPr>
          <w:p w14:paraId="557575CC" w14:textId="77777777" w:rsidR="00F168B3" w:rsidRPr="00CB13B0" w:rsidRDefault="00F168B3" w:rsidP="00F776F0">
            <w:pPr>
              <w:pStyle w:val="ENoteTableText"/>
              <w:keepNext/>
            </w:pPr>
          </w:p>
        </w:tc>
        <w:tc>
          <w:tcPr>
            <w:tcW w:w="1566" w:type="dxa"/>
            <w:tcBorders>
              <w:top w:val="nil"/>
              <w:bottom w:val="nil"/>
            </w:tcBorders>
            <w:shd w:val="clear" w:color="auto" w:fill="auto"/>
          </w:tcPr>
          <w:p w14:paraId="1634EB87" w14:textId="77777777" w:rsidR="00F168B3" w:rsidRPr="00CB13B0" w:rsidRDefault="00F168B3" w:rsidP="00F776F0">
            <w:pPr>
              <w:pStyle w:val="ENoteTableText"/>
              <w:keepNext/>
            </w:pPr>
          </w:p>
        </w:tc>
      </w:tr>
      <w:tr w:rsidR="00F168B3" w:rsidRPr="00CB13B0" w14:paraId="53BFA4AC" w14:textId="77777777" w:rsidTr="00F776F0">
        <w:trPr>
          <w:cantSplit/>
        </w:trPr>
        <w:tc>
          <w:tcPr>
            <w:tcW w:w="1695" w:type="dxa"/>
            <w:tcBorders>
              <w:top w:val="nil"/>
              <w:bottom w:val="single" w:sz="4" w:space="0" w:color="auto"/>
            </w:tcBorders>
            <w:shd w:val="clear" w:color="auto" w:fill="auto"/>
          </w:tcPr>
          <w:p w14:paraId="316522BF" w14:textId="77777777" w:rsidR="00F168B3" w:rsidRPr="00CB13B0" w:rsidRDefault="00F168B3" w:rsidP="00F776F0">
            <w:pPr>
              <w:pStyle w:val="ENoteTTi"/>
            </w:pPr>
            <w:r w:rsidRPr="00CB13B0">
              <w:t>Tax Laws Amendment (Investment Manager Regime) Act 2012</w:t>
            </w:r>
          </w:p>
        </w:tc>
        <w:tc>
          <w:tcPr>
            <w:tcW w:w="992" w:type="dxa"/>
            <w:tcBorders>
              <w:top w:val="nil"/>
              <w:bottom w:val="single" w:sz="4" w:space="0" w:color="auto"/>
            </w:tcBorders>
            <w:shd w:val="clear" w:color="auto" w:fill="auto"/>
          </w:tcPr>
          <w:p w14:paraId="0FF2C07F" w14:textId="77777777" w:rsidR="00F168B3" w:rsidRPr="00CB13B0" w:rsidRDefault="00F168B3" w:rsidP="00F776F0">
            <w:pPr>
              <w:pStyle w:val="ENoteTableText"/>
            </w:pPr>
            <w:r w:rsidRPr="00CB13B0">
              <w:t>126, 2012</w:t>
            </w:r>
          </w:p>
        </w:tc>
        <w:tc>
          <w:tcPr>
            <w:tcW w:w="992" w:type="dxa"/>
            <w:tcBorders>
              <w:top w:val="nil"/>
              <w:bottom w:val="single" w:sz="4" w:space="0" w:color="auto"/>
            </w:tcBorders>
            <w:shd w:val="clear" w:color="auto" w:fill="auto"/>
          </w:tcPr>
          <w:p w14:paraId="6ECF8A12" w14:textId="77777777" w:rsidR="00F168B3" w:rsidRPr="00CB13B0" w:rsidRDefault="00F168B3" w:rsidP="00F776F0">
            <w:pPr>
              <w:pStyle w:val="ENoteTableText"/>
            </w:pPr>
            <w:r w:rsidRPr="00CB13B0">
              <w:t>13 Sept 2012</w:t>
            </w:r>
          </w:p>
        </w:tc>
        <w:tc>
          <w:tcPr>
            <w:tcW w:w="1843" w:type="dxa"/>
            <w:tcBorders>
              <w:top w:val="nil"/>
              <w:bottom w:val="single" w:sz="4" w:space="0" w:color="auto"/>
            </w:tcBorders>
            <w:shd w:val="clear" w:color="auto" w:fill="auto"/>
          </w:tcPr>
          <w:p w14:paraId="2AF0CEC0" w14:textId="0AA9BF9F" w:rsidR="00F168B3" w:rsidRPr="00CB13B0" w:rsidRDefault="00F168B3" w:rsidP="00F776F0">
            <w:pPr>
              <w:pStyle w:val="ENoteTableText"/>
            </w:pPr>
            <w:r w:rsidRPr="00CB13B0">
              <w:t>Sch 1 (</w:t>
            </w:r>
            <w:r w:rsidR="00410FA5">
              <w:t>item 1</w:t>
            </w:r>
            <w:r w:rsidRPr="00CB13B0">
              <w:t xml:space="preserve">6): never commenced (s 2(1) </w:t>
            </w:r>
            <w:r w:rsidR="00410FA5">
              <w:t>item 6</w:t>
            </w:r>
            <w:r w:rsidRPr="00CB13B0">
              <w:t>)</w:t>
            </w:r>
          </w:p>
        </w:tc>
        <w:tc>
          <w:tcPr>
            <w:tcW w:w="1566" w:type="dxa"/>
            <w:tcBorders>
              <w:top w:val="nil"/>
              <w:bottom w:val="single" w:sz="4" w:space="0" w:color="auto"/>
            </w:tcBorders>
            <w:shd w:val="clear" w:color="auto" w:fill="auto"/>
          </w:tcPr>
          <w:p w14:paraId="7338591D" w14:textId="77777777" w:rsidR="00F168B3" w:rsidRPr="00CB13B0" w:rsidRDefault="00F168B3" w:rsidP="00F776F0">
            <w:pPr>
              <w:pStyle w:val="ENoteTableText"/>
            </w:pPr>
            <w:r w:rsidRPr="00CB13B0">
              <w:t>—</w:t>
            </w:r>
          </w:p>
        </w:tc>
      </w:tr>
      <w:tr w:rsidR="00F168B3" w:rsidRPr="00CB13B0" w14:paraId="607BE33B" w14:textId="77777777" w:rsidTr="00F776F0">
        <w:trPr>
          <w:cantSplit/>
        </w:trPr>
        <w:tc>
          <w:tcPr>
            <w:tcW w:w="1695" w:type="dxa"/>
            <w:tcBorders>
              <w:top w:val="single" w:sz="4" w:space="0" w:color="auto"/>
              <w:bottom w:val="single" w:sz="4" w:space="0" w:color="auto"/>
            </w:tcBorders>
            <w:shd w:val="clear" w:color="auto" w:fill="auto"/>
          </w:tcPr>
          <w:p w14:paraId="7A1D2D21" w14:textId="77777777" w:rsidR="00F168B3" w:rsidRPr="00CB13B0" w:rsidRDefault="00F168B3" w:rsidP="00F776F0">
            <w:pPr>
              <w:pStyle w:val="ENoteTableText"/>
            </w:pPr>
            <w:r w:rsidRPr="00CB13B0">
              <w:t>Tax Laws Amendment (Investment Manager Regime) Act 2012</w:t>
            </w:r>
          </w:p>
        </w:tc>
        <w:tc>
          <w:tcPr>
            <w:tcW w:w="992" w:type="dxa"/>
            <w:tcBorders>
              <w:top w:val="single" w:sz="4" w:space="0" w:color="auto"/>
              <w:bottom w:val="single" w:sz="4" w:space="0" w:color="auto"/>
            </w:tcBorders>
            <w:shd w:val="clear" w:color="auto" w:fill="auto"/>
          </w:tcPr>
          <w:p w14:paraId="4C59323D" w14:textId="77777777" w:rsidR="00F168B3" w:rsidRPr="00CB13B0" w:rsidRDefault="00F168B3" w:rsidP="00F776F0">
            <w:pPr>
              <w:pStyle w:val="ENoteTableText"/>
            </w:pPr>
            <w:r w:rsidRPr="00CB13B0">
              <w:t>126, 2012</w:t>
            </w:r>
          </w:p>
        </w:tc>
        <w:tc>
          <w:tcPr>
            <w:tcW w:w="992" w:type="dxa"/>
            <w:tcBorders>
              <w:top w:val="single" w:sz="4" w:space="0" w:color="auto"/>
              <w:bottom w:val="single" w:sz="4" w:space="0" w:color="auto"/>
            </w:tcBorders>
            <w:shd w:val="clear" w:color="auto" w:fill="auto"/>
          </w:tcPr>
          <w:p w14:paraId="14E933B1" w14:textId="77777777" w:rsidR="00F168B3" w:rsidRPr="00CB13B0" w:rsidRDefault="00F168B3" w:rsidP="00F776F0">
            <w:pPr>
              <w:pStyle w:val="ENoteTableText"/>
            </w:pPr>
            <w:r w:rsidRPr="00CB13B0">
              <w:t>13 Sept 2012</w:t>
            </w:r>
          </w:p>
        </w:tc>
        <w:tc>
          <w:tcPr>
            <w:tcW w:w="1843" w:type="dxa"/>
            <w:tcBorders>
              <w:top w:val="single" w:sz="4" w:space="0" w:color="auto"/>
              <w:bottom w:val="single" w:sz="4" w:space="0" w:color="auto"/>
            </w:tcBorders>
            <w:shd w:val="clear" w:color="auto" w:fill="auto"/>
          </w:tcPr>
          <w:p w14:paraId="5170C57F" w14:textId="4DE4C1F3" w:rsidR="00F168B3" w:rsidRPr="00CB13B0" w:rsidRDefault="00F168B3" w:rsidP="00F776F0">
            <w:pPr>
              <w:pStyle w:val="ENoteTableText"/>
            </w:pPr>
            <w:r w:rsidRPr="00CB13B0">
              <w:t>Sch 1 (</w:t>
            </w:r>
            <w:r w:rsidR="00410FA5">
              <w:t>items 1</w:t>
            </w:r>
            <w:r w:rsidRPr="00CB13B0">
              <w:t xml:space="preserve">, 2, 4–15, 17): 13 Sept 2012 (s 2(1) </w:t>
            </w:r>
            <w:r w:rsidR="00410FA5">
              <w:t>items 2</w:t>
            </w:r>
            <w:r w:rsidRPr="00CB13B0">
              <w:t>, 3, 5, 7)</w:t>
            </w:r>
            <w:r w:rsidRPr="00CB13B0">
              <w:br/>
              <w:t>Sch 1 (</w:t>
            </w:r>
            <w:r w:rsidR="00410FA5">
              <w:t>item 3</w:t>
            </w:r>
            <w:r w:rsidRPr="00CB13B0">
              <w:t xml:space="preserve">): never commenced (s 2(1) </w:t>
            </w:r>
            <w:r w:rsidR="00410FA5">
              <w:t>item 4</w:t>
            </w:r>
            <w:r w:rsidRPr="00CB13B0">
              <w:t>)</w:t>
            </w:r>
          </w:p>
        </w:tc>
        <w:tc>
          <w:tcPr>
            <w:tcW w:w="1566" w:type="dxa"/>
            <w:tcBorders>
              <w:top w:val="single" w:sz="4" w:space="0" w:color="auto"/>
              <w:bottom w:val="single" w:sz="4" w:space="0" w:color="auto"/>
            </w:tcBorders>
            <w:shd w:val="clear" w:color="auto" w:fill="auto"/>
          </w:tcPr>
          <w:p w14:paraId="6E557BD1" w14:textId="7811566A" w:rsidR="00F168B3" w:rsidRPr="00CB13B0" w:rsidRDefault="00F168B3" w:rsidP="00F776F0">
            <w:pPr>
              <w:pStyle w:val="ENoteTableText"/>
            </w:pPr>
            <w:r w:rsidRPr="00CB13B0">
              <w:t>Sch. 1 (</w:t>
            </w:r>
            <w:r w:rsidR="00410FA5">
              <w:t>item 1</w:t>
            </w:r>
            <w:r w:rsidRPr="00CB13B0">
              <w:t>7)</w:t>
            </w:r>
          </w:p>
        </w:tc>
      </w:tr>
      <w:tr w:rsidR="00F168B3" w:rsidRPr="00CB13B0" w14:paraId="65A776D6" w14:textId="77777777" w:rsidTr="00F776F0">
        <w:trPr>
          <w:cantSplit/>
        </w:trPr>
        <w:tc>
          <w:tcPr>
            <w:tcW w:w="1695" w:type="dxa"/>
            <w:tcBorders>
              <w:top w:val="single" w:sz="4" w:space="0" w:color="auto"/>
              <w:bottom w:val="single" w:sz="4" w:space="0" w:color="auto"/>
            </w:tcBorders>
            <w:shd w:val="clear" w:color="auto" w:fill="auto"/>
          </w:tcPr>
          <w:p w14:paraId="0BC93444" w14:textId="77777777" w:rsidR="00F168B3" w:rsidRPr="00CB13B0" w:rsidRDefault="00F168B3" w:rsidP="00F776F0">
            <w:pPr>
              <w:pStyle w:val="ENoteTableText"/>
            </w:pPr>
            <w:r w:rsidRPr="00CB13B0">
              <w:lastRenderedPageBreak/>
              <w:t>Statute Law Revision Act 2012</w:t>
            </w:r>
          </w:p>
        </w:tc>
        <w:tc>
          <w:tcPr>
            <w:tcW w:w="992" w:type="dxa"/>
            <w:tcBorders>
              <w:top w:val="single" w:sz="4" w:space="0" w:color="auto"/>
              <w:bottom w:val="single" w:sz="4" w:space="0" w:color="auto"/>
            </w:tcBorders>
            <w:shd w:val="clear" w:color="auto" w:fill="auto"/>
          </w:tcPr>
          <w:p w14:paraId="40E6C269" w14:textId="77777777" w:rsidR="00F168B3" w:rsidRPr="00CB13B0" w:rsidRDefault="00F168B3" w:rsidP="00F776F0">
            <w:pPr>
              <w:pStyle w:val="ENoteTableText"/>
            </w:pPr>
            <w:r w:rsidRPr="00CB13B0">
              <w:t>136, 2012</w:t>
            </w:r>
          </w:p>
        </w:tc>
        <w:tc>
          <w:tcPr>
            <w:tcW w:w="992" w:type="dxa"/>
            <w:tcBorders>
              <w:top w:val="single" w:sz="4" w:space="0" w:color="auto"/>
              <w:bottom w:val="single" w:sz="4" w:space="0" w:color="auto"/>
            </w:tcBorders>
            <w:shd w:val="clear" w:color="auto" w:fill="auto"/>
          </w:tcPr>
          <w:p w14:paraId="6FBD0857" w14:textId="77777777" w:rsidR="00F168B3" w:rsidRPr="00CB13B0" w:rsidRDefault="00F168B3" w:rsidP="00F776F0">
            <w:pPr>
              <w:pStyle w:val="ENoteTableText"/>
            </w:pPr>
            <w:r w:rsidRPr="00CB13B0">
              <w:t>22 Sept 2012</w:t>
            </w:r>
          </w:p>
        </w:tc>
        <w:tc>
          <w:tcPr>
            <w:tcW w:w="1843" w:type="dxa"/>
            <w:tcBorders>
              <w:top w:val="single" w:sz="4" w:space="0" w:color="auto"/>
              <w:bottom w:val="single" w:sz="4" w:space="0" w:color="auto"/>
            </w:tcBorders>
            <w:shd w:val="clear" w:color="auto" w:fill="auto"/>
          </w:tcPr>
          <w:p w14:paraId="41F5D569" w14:textId="6C4C309B" w:rsidR="00F168B3" w:rsidRPr="00CB13B0" w:rsidRDefault="00F168B3" w:rsidP="00F776F0">
            <w:pPr>
              <w:pStyle w:val="ENoteTableText"/>
            </w:pPr>
            <w:r w:rsidRPr="00CB13B0">
              <w:t>Sch 7 (</w:t>
            </w:r>
            <w:r w:rsidR="007E553F" w:rsidRPr="00CB13B0">
              <w:t>items 7</w:t>
            </w:r>
            <w:r w:rsidRPr="00CB13B0">
              <w:t xml:space="preserve">–9): 22 Sept 2012 (s 2(1) </w:t>
            </w:r>
            <w:r w:rsidR="00410FA5">
              <w:t>item 3</w:t>
            </w:r>
            <w:r w:rsidRPr="00CB13B0">
              <w:t>7)</w:t>
            </w:r>
          </w:p>
        </w:tc>
        <w:tc>
          <w:tcPr>
            <w:tcW w:w="1566" w:type="dxa"/>
            <w:tcBorders>
              <w:top w:val="single" w:sz="4" w:space="0" w:color="auto"/>
              <w:bottom w:val="single" w:sz="4" w:space="0" w:color="auto"/>
            </w:tcBorders>
            <w:shd w:val="clear" w:color="auto" w:fill="auto"/>
          </w:tcPr>
          <w:p w14:paraId="0F08F4E4" w14:textId="77777777" w:rsidR="00F168B3" w:rsidRPr="00CB13B0" w:rsidRDefault="00F168B3" w:rsidP="00F776F0">
            <w:pPr>
              <w:pStyle w:val="ENoteTableText"/>
            </w:pPr>
            <w:r w:rsidRPr="00CB13B0">
              <w:t>—</w:t>
            </w:r>
          </w:p>
        </w:tc>
      </w:tr>
      <w:tr w:rsidR="00F168B3" w:rsidRPr="00CB13B0" w14:paraId="7E2D4A3A" w14:textId="77777777" w:rsidTr="00F776F0">
        <w:trPr>
          <w:cantSplit/>
        </w:trPr>
        <w:tc>
          <w:tcPr>
            <w:tcW w:w="1695" w:type="dxa"/>
            <w:tcBorders>
              <w:top w:val="single" w:sz="4" w:space="0" w:color="auto"/>
              <w:bottom w:val="nil"/>
            </w:tcBorders>
            <w:shd w:val="clear" w:color="auto" w:fill="auto"/>
          </w:tcPr>
          <w:p w14:paraId="6486EFCB" w14:textId="77777777" w:rsidR="00F168B3" w:rsidRPr="00CB13B0" w:rsidRDefault="00F168B3" w:rsidP="00F776F0">
            <w:pPr>
              <w:pStyle w:val="ENoteTableText"/>
            </w:pPr>
            <w:r w:rsidRPr="00CB13B0">
              <w:t>Superannuation Laws Amendment (Capital Gains Tax Relief and Other Efficiency Measures) Act 2012</w:t>
            </w:r>
          </w:p>
        </w:tc>
        <w:tc>
          <w:tcPr>
            <w:tcW w:w="992" w:type="dxa"/>
            <w:tcBorders>
              <w:top w:val="single" w:sz="4" w:space="0" w:color="auto"/>
              <w:bottom w:val="nil"/>
            </w:tcBorders>
            <w:shd w:val="clear" w:color="auto" w:fill="auto"/>
          </w:tcPr>
          <w:p w14:paraId="27AA28D9" w14:textId="77777777" w:rsidR="00F168B3" w:rsidRPr="00CB13B0" w:rsidRDefault="00F168B3" w:rsidP="00F776F0">
            <w:pPr>
              <w:pStyle w:val="ENoteTableText"/>
            </w:pPr>
            <w:r w:rsidRPr="00CB13B0">
              <w:t>158, 2012</w:t>
            </w:r>
          </w:p>
        </w:tc>
        <w:tc>
          <w:tcPr>
            <w:tcW w:w="992" w:type="dxa"/>
            <w:tcBorders>
              <w:top w:val="single" w:sz="4" w:space="0" w:color="auto"/>
              <w:bottom w:val="nil"/>
            </w:tcBorders>
            <w:shd w:val="clear" w:color="auto" w:fill="auto"/>
          </w:tcPr>
          <w:p w14:paraId="45EDC81A" w14:textId="77777777" w:rsidR="00F168B3" w:rsidRPr="00CB13B0" w:rsidRDefault="00F168B3" w:rsidP="00F776F0">
            <w:pPr>
              <w:pStyle w:val="ENoteTableText"/>
            </w:pPr>
            <w:r w:rsidRPr="00CB13B0">
              <w:t>28 Nov 2012</w:t>
            </w:r>
          </w:p>
        </w:tc>
        <w:tc>
          <w:tcPr>
            <w:tcW w:w="1843" w:type="dxa"/>
            <w:tcBorders>
              <w:top w:val="single" w:sz="4" w:space="0" w:color="auto"/>
              <w:bottom w:val="nil"/>
            </w:tcBorders>
            <w:shd w:val="clear" w:color="auto" w:fill="auto"/>
          </w:tcPr>
          <w:p w14:paraId="4E225AEC" w14:textId="324EFABC" w:rsidR="00F168B3" w:rsidRPr="00CB13B0" w:rsidRDefault="00F168B3" w:rsidP="00F776F0">
            <w:pPr>
              <w:pStyle w:val="ENoteTableText"/>
            </w:pPr>
            <w:r w:rsidRPr="00CB13B0">
              <w:t>Sch 1 (</w:t>
            </w:r>
            <w:r w:rsidR="00410FA5">
              <w:t>items 1</w:t>
            </w:r>
            <w:r w:rsidRPr="00CB13B0">
              <w:t xml:space="preserve">, 2, 19): 28 Nov 2012 (s 2(1) </w:t>
            </w:r>
            <w:r w:rsidR="00410FA5">
              <w:t>items 2</w:t>
            </w:r>
            <w:r w:rsidRPr="00CB13B0">
              <w:t>, 4)</w:t>
            </w:r>
            <w:r w:rsidRPr="00CB13B0">
              <w:br/>
              <w:t>Sch 1 (</w:t>
            </w:r>
            <w:r w:rsidR="00410FA5">
              <w:t>items 5</w:t>
            </w:r>
            <w:r w:rsidRPr="00CB13B0">
              <w:t xml:space="preserve">–18): 1 Oct 2011 (s 2(1) </w:t>
            </w:r>
            <w:r w:rsidR="00410FA5">
              <w:t>item 3</w:t>
            </w:r>
            <w:r w:rsidRPr="00CB13B0">
              <w:t>)</w:t>
            </w:r>
          </w:p>
        </w:tc>
        <w:tc>
          <w:tcPr>
            <w:tcW w:w="1566" w:type="dxa"/>
            <w:tcBorders>
              <w:top w:val="single" w:sz="4" w:space="0" w:color="auto"/>
              <w:bottom w:val="nil"/>
            </w:tcBorders>
            <w:shd w:val="clear" w:color="auto" w:fill="auto"/>
          </w:tcPr>
          <w:p w14:paraId="1706E288" w14:textId="7A5DF716" w:rsidR="00F168B3" w:rsidRPr="00CB13B0" w:rsidRDefault="00F168B3" w:rsidP="00F776F0">
            <w:pPr>
              <w:pStyle w:val="ENoteTableText"/>
            </w:pPr>
            <w:r w:rsidRPr="00CB13B0">
              <w:t>Sch 1 (</w:t>
            </w:r>
            <w:r w:rsidR="00410FA5">
              <w:t>item 1</w:t>
            </w:r>
            <w:r w:rsidRPr="00CB13B0">
              <w:t>9)</w:t>
            </w:r>
          </w:p>
        </w:tc>
      </w:tr>
      <w:tr w:rsidR="00F168B3" w:rsidRPr="00CB13B0" w14:paraId="2AF50C10" w14:textId="77777777" w:rsidTr="00BD31A0">
        <w:trPr>
          <w:cantSplit/>
        </w:trPr>
        <w:tc>
          <w:tcPr>
            <w:tcW w:w="1695" w:type="dxa"/>
            <w:tcBorders>
              <w:top w:val="nil"/>
              <w:bottom w:val="nil"/>
            </w:tcBorders>
            <w:shd w:val="clear" w:color="auto" w:fill="auto"/>
          </w:tcPr>
          <w:p w14:paraId="2A859692" w14:textId="77777777" w:rsidR="00F168B3" w:rsidRPr="00CB13B0" w:rsidRDefault="00F168B3" w:rsidP="00F776F0">
            <w:pPr>
              <w:pStyle w:val="ENoteTTIndentHeading"/>
            </w:pPr>
            <w:r w:rsidRPr="00CB13B0">
              <w:t>as amended by</w:t>
            </w:r>
          </w:p>
        </w:tc>
        <w:tc>
          <w:tcPr>
            <w:tcW w:w="992" w:type="dxa"/>
            <w:tcBorders>
              <w:top w:val="nil"/>
              <w:bottom w:val="nil"/>
            </w:tcBorders>
            <w:shd w:val="clear" w:color="auto" w:fill="auto"/>
          </w:tcPr>
          <w:p w14:paraId="61EE307C" w14:textId="77777777" w:rsidR="00F168B3" w:rsidRPr="00CB13B0" w:rsidRDefault="00F168B3" w:rsidP="00F776F0">
            <w:pPr>
              <w:pStyle w:val="ENoteTableText"/>
            </w:pPr>
          </w:p>
        </w:tc>
        <w:tc>
          <w:tcPr>
            <w:tcW w:w="992" w:type="dxa"/>
            <w:tcBorders>
              <w:top w:val="nil"/>
              <w:bottom w:val="nil"/>
            </w:tcBorders>
            <w:shd w:val="clear" w:color="auto" w:fill="auto"/>
          </w:tcPr>
          <w:p w14:paraId="09C6EFE6" w14:textId="77777777" w:rsidR="00F168B3" w:rsidRPr="00CB13B0" w:rsidRDefault="00F168B3" w:rsidP="00F776F0">
            <w:pPr>
              <w:pStyle w:val="ENoteTableText"/>
            </w:pPr>
          </w:p>
        </w:tc>
        <w:tc>
          <w:tcPr>
            <w:tcW w:w="1843" w:type="dxa"/>
            <w:tcBorders>
              <w:top w:val="nil"/>
              <w:bottom w:val="nil"/>
            </w:tcBorders>
            <w:shd w:val="clear" w:color="auto" w:fill="auto"/>
          </w:tcPr>
          <w:p w14:paraId="2FEDFEC8" w14:textId="77777777" w:rsidR="00F168B3" w:rsidRPr="00CB13B0" w:rsidRDefault="00F168B3" w:rsidP="00F776F0">
            <w:pPr>
              <w:pStyle w:val="ENoteTableText"/>
            </w:pPr>
          </w:p>
        </w:tc>
        <w:tc>
          <w:tcPr>
            <w:tcW w:w="1566" w:type="dxa"/>
            <w:tcBorders>
              <w:top w:val="nil"/>
              <w:bottom w:val="nil"/>
            </w:tcBorders>
            <w:shd w:val="clear" w:color="auto" w:fill="auto"/>
          </w:tcPr>
          <w:p w14:paraId="58540949" w14:textId="77777777" w:rsidR="00F168B3" w:rsidRPr="00CB13B0" w:rsidRDefault="00F168B3" w:rsidP="00F776F0">
            <w:pPr>
              <w:pStyle w:val="ENoteTableText"/>
            </w:pPr>
          </w:p>
        </w:tc>
      </w:tr>
      <w:tr w:rsidR="00F168B3" w:rsidRPr="00CB13B0" w14:paraId="1D774170" w14:textId="77777777" w:rsidTr="00BD31A0">
        <w:trPr>
          <w:cantSplit/>
        </w:trPr>
        <w:tc>
          <w:tcPr>
            <w:tcW w:w="1695" w:type="dxa"/>
            <w:tcBorders>
              <w:top w:val="nil"/>
              <w:bottom w:val="nil"/>
            </w:tcBorders>
            <w:shd w:val="clear" w:color="auto" w:fill="auto"/>
          </w:tcPr>
          <w:p w14:paraId="15DC93C9" w14:textId="77777777" w:rsidR="00F168B3" w:rsidRPr="00CB13B0" w:rsidRDefault="00F168B3" w:rsidP="00F776F0">
            <w:pPr>
              <w:pStyle w:val="ENoteTTi"/>
            </w:pPr>
            <w:r w:rsidRPr="00CB13B0">
              <w:t>Treasury Laws Amendment (2018 Measures No.</w:t>
            </w:r>
            <w:r w:rsidR="0056271E" w:rsidRPr="00CB13B0">
              <w:t> </w:t>
            </w:r>
            <w:r w:rsidRPr="00CB13B0">
              <w:t>1) Act 2018</w:t>
            </w:r>
          </w:p>
        </w:tc>
        <w:tc>
          <w:tcPr>
            <w:tcW w:w="992" w:type="dxa"/>
            <w:tcBorders>
              <w:top w:val="nil"/>
              <w:bottom w:val="nil"/>
            </w:tcBorders>
            <w:shd w:val="clear" w:color="auto" w:fill="auto"/>
          </w:tcPr>
          <w:p w14:paraId="4A1E54EB" w14:textId="77777777" w:rsidR="00F168B3" w:rsidRPr="00CB13B0" w:rsidRDefault="00F168B3" w:rsidP="00F776F0">
            <w:pPr>
              <w:pStyle w:val="ENoteTableText"/>
            </w:pPr>
            <w:r w:rsidRPr="00CB13B0">
              <w:t>23, 2018</w:t>
            </w:r>
          </w:p>
        </w:tc>
        <w:tc>
          <w:tcPr>
            <w:tcW w:w="992" w:type="dxa"/>
            <w:tcBorders>
              <w:top w:val="nil"/>
              <w:bottom w:val="nil"/>
            </w:tcBorders>
            <w:shd w:val="clear" w:color="auto" w:fill="auto"/>
          </w:tcPr>
          <w:p w14:paraId="08AC9F7B" w14:textId="77777777" w:rsidR="00F168B3" w:rsidRPr="00CB13B0" w:rsidRDefault="00F168B3" w:rsidP="00F776F0">
            <w:pPr>
              <w:pStyle w:val="ENoteTableText"/>
            </w:pPr>
            <w:r w:rsidRPr="00CB13B0">
              <w:t>29 Mar 2018</w:t>
            </w:r>
          </w:p>
        </w:tc>
        <w:tc>
          <w:tcPr>
            <w:tcW w:w="1843" w:type="dxa"/>
            <w:tcBorders>
              <w:top w:val="nil"/>
              <w:bottom w:val="nil"/>
            </w:tcBorders>
            <w:shd w:val="clear" w:color="auto" w:fill="auto"/>
          </w:tcPr>
          <w:p w14:paraId="616ED892" w14:textId="44439E80" w:rsidR="00F168B3" w:rsidRPr="00CB13B0" w:rsidRDefault="00F168B3" w:rsidP="00F776F0">
            <w:pPr>
              <w:pStyle w:val="ENoteTableText"/>
            </w:pPr>
            <w:r w:rsidRPr="00CB13B0">
              <w:t>Sch 2 (</w:t>
            </w:r>
            <w:r w:rsidR="00410FA5">
              <w:t>items 3</w:t>
            </w:r>
            <w:r w:rsidRPr="00CB13B0">
              <w:t xml:space="preserve">, 6): 1 Apr 2018 (s 2(1) </w:t>
            </w:r>
            <w:r w:rsidR="00410FA5">
              <w:t>item 1</w:t>
            </w:r>
            <w:r w:rsidRPr="00CB13B0">
              <w:t>0)</w:t>
            </w:r>
          </w:p>
        </w:tc>
        <w:tc>
          <w:tcPr>
            <w:tcW w:w="1566" w:type="dxa"/>
            <w:tcBorders>
              <w:top w:val="nil"/>
              <w:bottom w:val="nil"/>
            </w:tcBorders>
            <w:shd w:val="clear" w:color="auto" w:fill="auto"/>
          </w:tcPr>
          <w:p w14:paraId="74773D4A" w14:textId="1486E528" w:rsidR="00F168B3" w:rsidRPr="00CB13B0" w:rsidRDefault="00F168B3" w:rsidP="00F776F0">
            <w:pPr>
              <w:pStyle w:val="ENoteTableText"/>
            </w:pPr>
            <w:r w:rsidRPr="00CB13B0">
              <w:t>Sch 2 (</w:t>
            </w:r>
            <w:r w:rsidR="00410FA5">
              <w:t>item 6</w:t>
            </w:r>
            <w:r w:rsidRPr="00CB13B0">
              <w:t>)</w:t>
            </w:r>
          </w:p>
        </w:tc>
      </w:tr>
      <w:tr w:rsidR="00932292" w:rsidRPr="00CB13B0" w14:paraId="6B60B3DE" w14:textId="77777777" w:rsidTr="00F776F0">
        <w:trPr>
          <w:cantSplit/>
        </w:trPr>
        <w:tc>
          <w:tcPr>
            <w:tcW w:w="1695" w:type="dxa"/>
            <w:tcBorders>
              <w:top w:val="nil"/>
              <w:bottom w:val="single" w:sz="4" w:space="0" w:color="auto"/>
            </w:tcBorders>
            <w:shd w:val="clear" w:color="auto" w:fill="auto"/>
          </w:tcPr>
          <w:p w14:paraId="03161B6A" w14:textId="77777777" w:rsidR="00932292" w:rsidRPr="00CB13B0" w:rsidRDefault="00932292" w:rsidP="00F776F0">
            <w:pPr>
              <w:pStyle w:val="ENoteTTi"/>
            </w:pPr>
            <w:r w:rsidRPr="00CB13B0">
              <w:t>Treasury Laws Amendment (2020 Measures No. 1) Act 2020</w:t>
            </w:r>
          </w:p>
        </w:tc>
        <w:tc>
          <w:tcPr>
            <w:tcW w:w="992" w:type="dxa"/>
            <w:tcBorders>
              <w:top w:val="nil"/>
              <w:bottom w:val="single" w:sz="4" w:space="0" w:color="auto"/>
            </w:tcBorders>
            <w:shd w:val="clear" w:color="auto" w:fill="auto"/>
          </w:tcPr>
          <w:p w14:paraId="02266E0E" w14:textId="77777777" w:rsidR="00932292" w:rsidRPr="00CB13B0" w:rsidRDefault="00932292" w:rsidP="00F776F0">
            <w:pPr>
              <w:pStyle w:val="ENoteTableText"/>
            </w:pPr>
            <w:r w:rsidRPr="00CB13B0">
              <w:t>49, 2020</w:t>
            </w:r>
          </w:p>
        </w:tc>
        <w:tc>
          <w:tcPr>
            <w:tcW w:w="992" w:type="dxa"/>
            <w:tcBorders>
              <w:top w:val="nil"/>
              <w:bottom w:val="single" w:sz="4" w:space="0" w:color="auto"/>
            </w:tcBorders>
            <w:shd w:val="clear" w:color="auto" w:fill="auto"/>
          </w:tcPr>
          <w:p w14:paraId="1758B993" w14:textId="77777777" w:rsidR="00932292" w:rsidRPr="00CB13B0" w:rsidRDefault="001B5B3F" w:rsidP="00F776F0">
            <w:pPr>
              <w:pStyle w:val="ENoteTableText"/>
            </w:pPr>
            <w:r w:rsidRPr="00CB13B0">
              <w:t>25 May</w:t>
            </w:r>
            <w:r w:rsidR="00932292" w:rsidRPr="00CB13B0">
              <w:t xml:space="preserve"> 2020</w:t>
            </w:r>
          </w:p>
        </w:tc>
        <w:tc>
          <w:tcPr>
            <w:tcW w:w="1843" w:type="dxa"/>
            <w:tcBorders>
              <w:top w:val="nil"/>
              <w:bottom w:val="single" w:sz="4" w:space="0" w:color="auto"/>
            </w:tcBorders>
            <w:shd w:val="clear" w:color="auto" w:fill="auto"/>
          </w:tcPr>
          <w:p w14:paraId="41D40681" w14:textId="7C536ACA" w:rsidR="00932292" w:rsidRPr="00CB13B0" w:rsidRDefault="00932292" w:rsidP="00F776F0">
            <w:pPr>
              <w:pStyle w:val="ENoteTableText"/>
            </w:pPr>
            <w:r w:rsidRPr="00CB13B0">
              <w:t>Sch 2 (</w:t>
            </w:r>
            <w:r w:rsidR="00410FA5">
              <w:t>items 2</w:t>
            </w:r>
            <w:r w:rsidRPr="00CB13B0">
              <w:t xml:space="preserve">, 7): </w:t>
            </w:r>
            <w:r w:rsidR="00410FA5">
              <w:t>1 July</w:t>
            </w:r>
            <w:r w:rsidRPr="00CB13B0">
              <w:t xml:space="preserve"> 2020 (s 2(1) </w:t>
            </w:r>
            <w:r w:rsidR="00410FA5">
              <w:t>item 1</w:t>
            </w:r>
            <w:r w:rsidRPr="00CB13B0">
              <w:t>)</w:t>
            </w:r>
          </w:p>
        </w:tc>
        <w:tc>
          <w:tcPr>
            <w:tcW w:w="1566" w:type="dxa"/>
            <w:tcBorders>
              <w:top w:val="nil"/>
              <w:bottom w:val="single" w:sz="4" w:space="0" w:color="auto"/>
            </w:tcBorders>
            <w:shd w:val="clear" w:color="auto" w:fill="auto"/>
          </w:tcPr>
          <w:p w14:paraId="7E0A475D" w14:textId="77777777" w:rsidR="00932292" w:rsidRPr="00CB13B0" w:rsidRDefault="00932292" w:rsidP="00F776F0">
            <w:pPr>
              <w:pStyle w:val="ENoteTableText"/>
            </w:pPr>
            <w:r w:rsidRPr="00CB13B0">
              <w:t>Sch 2 (</w:t>
            </w:r>
            <w:r w:rsidR="00A13A22">
              <w:t>item 7</w:t>
            </w:r>
            <w:r w:rsidRPr="00CB13B0">
              <w:t>)</w:t>
            </w:r>
          </w:p>
        </w:tc>
      </w:tr>
      <w:tr w:rsidR="00932292" w:rsidRPr="00CB13B0" w14:paraId="5EDDB3D9" w14:textId="77777777" w:rsidTr="00F776F0">
        <w:trPr>
          <w:cantSplit/>
        </w:trPr>
        <w:tc>
          <w:tcPr>
            <w:tcW w:w="1695" w:type="dxa"/>
            <w:tcBorders>
              <w:top w:val="single" w:sz="4" w:space="0" w:color="auto"/>
              <w:bottom w:val="single" w:sz="4" w:space="0" w:color="auto"/>
            </w:tcBorders>
            <w:shd w:val="clear" w:color="auto" w:fill="auto"/>
          </w:tcPr>
          <w:p w14:paraId="77E139DD" w14:textId="12C55B88" w:rsidR="00932292" w:rsidRPr="00CB13B0" w:rsidRDefault="00932292" w:rsidP="00F776F0">
            <w:pPr>
              <w:pStyle w:val="ENoteTableText"/>
            </w:pPr>
            <w:r w:rsidRPr="00CB13B0">
              <w:t>Australian Charities and Not</w:t>
            </w:r>
            <w:r w:rsidR="00410FA5">
              <w:noBreakHyphen/>
            </w:r>
            <w:r w:rsidRPr="00CB13B0">
              <w:t>for</w:t>
            </w:r>
            <w:r w:rsidR="00410FA5">
              <w:noBreakHyphen/>
            </w:r>
            <w:r w:rsidRPr="00CB13B0">
              <w:t>profits Commission (Consequential and Transitional) Act 2012</w:t>
            </w:r>
          </w:p>
        </w:tc>
        <w:tc>
          <w:tcPr>
            <w:tcW w:w="992" w:type="dxa"/>
            <w:tcBorders>
              <w:top w:val="single" w:sz="4" w:space="0" w:color="auto"/>
              <w:bottom w:val="single" w:sz="4" w:space="0" w:color="auto"/>
            </w:tcBorders>
            <w:shd w:val="clear" w:color="auto" w:fill="auto"/>
          </w:tcPr>
          <w:p w14:paraId="1675DAFC" w14:textId="77777777" w:rsidR="00932292" w:rsidRPr="00CB13B0" w:rsidRDefault="00932292" w:rsidP="00F776F0">
            <w:pPr>
              <w:pStyle w:val="ENoteTableText"/>
            </w:pPr>
            <w:r w:rsidRPr="00CB13B0">
              <w:t>169, 2012</w:t>
            </w:r>
          </w:p>
        </w:tc>
        <w:tc>
          <w:tcPr>
            <w:tcW w:w="992" w:type="dxa"/>
            <w:tcBorders>
              <w:top w:val="single" w:sz="4" w:space="0" w:color="auto"/>
              <w:bottom w:val="single" w:sz="4" w:space="0" w:color="auto"/>
            </w:tcBorders>
            <w:shd w:val="clear" w:color="auto" w:fill="auto"/>
          </w:tcPr>
          <w:p w14:paraId="425EA739" w14:textId="77777777" w:rsidR="00932292" w:rsidRPr="00CB13B0" w:rsidRDefault="00932292" w:rsidP="00F776F0">
            <w:pPr>
              <w:pStyle w:val="ENoteTableText"/>
            </w:pPr>
            <w:r w:rsidRPr="00CB13B0">
              <w:t>3 Dec 2012</w:t>
            </w:r>
          </w:p>
        </w:tc>
        <w:tc>
          <w:tcPr>
            <w:tcW w:w="1843" w:type="dxa"/>
            <w:tcBorders>
              <w:top w:val="single" w:sz="4" w:space="0" w:color="auto"/>
              <w:bottom w:val="single" w:sz="4" w:space="0" w:color="auto"/>
            </w:tcBorders>
            <w:shd w:val="clear" w:color="auto" w:fill="auto"/>
          </w:tcPr>
          <w:p w14:paraId="44421FF5" w14:textId="1B486CB2" w:rsidR="00932292" w:rsidRPr="00CB13B0" w:rsidRDefault="00932292" w:rsidP="00F776F0">
            <w:pPr>
              <w:pStyle w:val="ENoteTableText"/>
            </w:pPr>
            <w:r w:rsidRPr="00CB13B0">
              <w:t>Sch 2 (</w:t>
            </w:r>
            <w:r w:rsidR="00A13A22">
              <w:t>items 4</w:t>
            </w:r>
            <w:r w:rsidRPr="00CB13B0">
              <w:t>–23, 28–39, 187–189) and Sch 4 (</w:t>
            </w:r>
            <w:r w:rsidR="00A13A22">
              <w:t>items 4</w:t>
            </w:r>
            <w:r w:rsidRPr="00CB13B0">
              <w:t xml:space="preserve">–7): 3 Dec 2012 (s. 2(1) </w:t>
            </w:r>
            <w:r w:rsidR="00410FA5">
              <w:t>items 3</w:t>
            </w:r>
            <w:r w:rsidRPr="00CB13B0">
              <w:t>, 7, 12)</w:t>
            </w:r>
            <w:r w:rsidRPr="00CB13B0">
              <w:br/>
              <w:t>Sch 4 (</w:t>
            </w:r>
            <w:r w:rsidR="00E75F4A" w:rsidRPr="00CB13B0">
              <w:t>items 8</w:t>
            </w:r>
            <w:r w:rsidRPr="00CB13B0">
              <w:t xml:space="preserve">–10, 21, 22): never commenced (s 2(1) </w:t>
            </w:r>
            <w:r w:rsidR="00410FA5">
              <w:t>items 1</w:t>
            </w:r>
            <w:r w:rsidRPr="00CB13B0">
              <w:t>3, 14)</w:t>
            </w:r>
            <w:r w:rsidRPr="00CB13B0">
              <w:br/>
              <w:t xml:space="preserve">Sch 5: 4 Dec 2012 (s 2(1) </w:t>
            </w:r>
            <w:r w:rsidR="00410FA5">
              <w:t>item 1</w:t>
            </w:r>
            <w:r w:rsidRPr="00CB13B0">
              <w:t>5)</w:t>
            </w:r>
          </w:p>
        </w:tc>
        <w:tc>
          <w:tcPr>
            <w:tcW w:w="1566" w:type="dxa"/>
            <w:tcBorders>
              <w:top w:val="single" w:sz="4" w:space="0" w:color="auto"/>
              <w:bottom w:val="single" w:sz="4" w:space="0" w:color="auto"/>
            </w:tcBorders>
            <w:shd w:val="clear" w:color="auto" w:fill="auto"/>
          </w:tcPr>
          <w:p w14:paraId="37D0C336" w14:textId="33FE82FA" w:rsidR="00932292" w:rsidRPr="00CB13B0" w:rsidRDefault="00932292" w:rsidP="00F776F0">
            <w:pPr>
              <w:pStyle w:val="ENoteTableText"/>
            </w:pPr>
            <w:r w:rsidRPr="00CB13B0">
              <w:t>Sch. 2 (</w:t>
            </w:r>
            <w:r w:rsidR="00410FA5">
              <w:t>items 1</w:t>
            </w:r>
            <w:r w:rsidRPr="00CB13B0">
              <w:t>4, 23)</w:t>
            </w:r>
          </w:p>
        </w:tc>
      </w:tr>
      <w:tr w:rsidR="00932292" w:rsidRPr="00CB13B0" w14:paraId="40B84BA4" w14:textId="77777777" w:rsidTr="00F776F0">
        <w:trPr>
          <w:cantSplit/>
        </w:trPr>
        <w:tc>
          <w:tcPr>
            <w:tcW w:w="1695" w:type="dxa"/>
            <w:tcBorders>
              <w:top w:val="single" w:sz="4" w:space="0" w:color="auto"/>
              <w:bottom w:val="single" w:sz="4" w:space="0" w:color="auto"/>
            </w:tcBorders>
            <w:shd w:val="clear" w:color="auto" w:fill="auto"/>
          </w:tcPr>
          <w:p w14:paraId="7A4985BD" w14:textId="77777777" w:rsidR="00932292" w:rsidRPr="00CB13B0" w:rsidRDefault="00932292" w:rsidP="00F776F0">
            <w:pPr>
              <w:pStyle w:val="ENoteTableText"/>
            </w:pPr>
            <w:r w:rsidRPr="00CB13B0">
              <w:t>Superannuation Legislation Amendment (New Zealand Arrangement) Act 2012</w:t>
            </w:r>
          </w:p>
        </w:tc>
        <w:tc>
          <w:tcPr>
            <w:tcW w:w="992" w:type="dxa"/>
            <w:tcBorders>
              <w:top w:val="single" w:sz="4" w:space="0" w:color="auto"/>
              <w:bottom w:val="single" w:sz="4" w:space="0" w:color="auto"/>
            </w:tcBorders>
            <w:shd w:val="clear" w:color="auto" w:fill="auto"/>
          </w:tcPr>
          <w:p w14:paraId="719C91CD" w14:textId="77777777" w:rsidR="00932292" w:rsidRPr="00CB13B0" w:rsidRDefault="00932292" w:rsidP="00F776F0">
            <w:pPr>
              <w:pStyle w:val="ENoteTableText"/>
            </w:pPr>
            <w:r w:rsidRPr="00CB13B0">
              <w:t>181, 2012</w:t>
            </w:r>
          </w:p>
        </w:tc>
        <w:tc>
          <w:tcPr>
            <w:tcW w:w="992" w:type="dxa"/>
            <w:tcBorders>
              <w:top w:val="single" w:sz="4" w:space="0" w:color="auto"/>
              <w:bottom w:val="single" w:sz="4" w:space="0" w:color="auto"/>
            </w:tcBorders>
            <w:shd w:val="clear" w:color="auto" w:fill="auto"/>
          </w:tcPr>
          <w:p w14:paraId="1E926647" w14:textId="77777777" w:rsidR="00932292" w:rsidRPr="00CB13B0" w:rsidRDefault="00932292" w:rsidP="00F776F0">
            <w:pPr>
              <w:pStyle w:val="ENoteTableText"/>
            </w:pPr>
            <w:r w:rsidRPr="00CB13B0">
              <w:t>10 Dec 2012</w:t>
            </w:r>
          </w:p>
        </w:tc>
        <w:tc>
          <w:tcPr>
            <w:tcW w:w="1843" w:type="dxa"/>
            <w:tcBorders>
              <w:top w:val="single" w:sz="4" w:space="0" w:color="auto"/>
              <w:bottom w:val="single" w:sz="4" w:space="0" w:color="auto"/>
            </w:tcBorders>
            <w:shd w:val="clear" w:color="auto" w:fill="auto"/>
          </w:tcPr>
          <w:p w14:paraId="716A6E8F" w14:textId="2F1034DC" w:rsidR="00932292" w:rsidRPr="00CB13B0" w:rsidRDefault="00932292" w:rsidP="00F776F0">
            <w:pPr>
              <w:pStyle w:val="ENoteTableText"/>
            </w:pPr>
            <w:r w:rsidRPr="00CB13B0">
              <w:t>Sch 1 (</w:t>
            </w:r>
            <w:r w:rsidR="00410FA5">
              <w:t>items 1</w:t>
            </w:r>
            <w:r w:rsidRPr="00CB13B0">
              <w:t xml:space="preserve">–8, 12): </w:t>
            </w:r>
            <w:r w:rsidR="00410FA5">
              <w:t>1 July</w:t>
            </w:r>
            <w:r w:rsidRPr="00CB13B0">
              <w:t xml:space="preserve"> 2013 (s 2(1) </w:t>
            </w:r>
            <w:r w:rsidR="00410FA5">
              <w:t>item 2</w:t>
            </w:r>
            <w:r w:rsidRPr="00CB13B0">
              <w:t>)</w:t>
            </w:r>
          </w:p>
        </w:tc>
        <w:tc>
          <w:tcPr>
            <w:tcW w:w="1566" w:type="dxa"/>
            <w:tcBorders>
              <w:top w:val="single" w:sz="4" w:space="0" w:color="auto"/>
              <w:bottom w:val="single" w:sz="4" w:space="0" w:color="auto"/>
            </w:tcBorders>
            <w:shd w:val="clear" w:color="auto" w:fill="auto"/>
          </w:tcPr>
          <w:p w14:paraId="1B2049B4" w14:textId="04511438" w:rsidR="00932292" w:rsidRPr="00CB13B0" w:rsidRDefault="00932292" w:rsidP="00F776F0">
            <w:pPr>
              <w:pStyle w:val="ENoteTableText"/>
            </w:pPr>
            <w:r w:rsidRPr="00CB13B0">
              <w:t>Sch 1 (</w:t>
            </w:r>
            <w:r w:rsidR="00410FA5">
              <w:t>item 1</w:t>
            </w:r>
            <w:r w:rsidRPr="00CB13B0">
              <w:t>2)</w:t>
            </w:r>
          </w:p>
        </w:tc>
      </w:tr>
      <w:tr w:rsidR="00932292" w:rsidRPr="00CB13B0" w14:paraId="5DD8CC56" w14:textId="77777777" w:rsidTr="00F776F0">
        <w:trPr>
          <w:cantSplit/>
        </w:trPr>
        <w:tc>
          <w:tcPr>
            <w:tcW w:w="1695" w:type="dxa"/>
            <w:tcBorders>
              <w:top w:val="single" w:sz="4" w:space="0" w:color="auto"/>
              <w:bottom w:val="single" w:sz="4" w:space="0" w:color="auto"/>
            </w:tcBorders>
            <w:shd w:val="clear" w:color="auto" w:fill="auto"/>
          </w:tcPr>
          <w:p w14:paraId="793AB6D4" w14:textId="77777777" w:rsidR="00932292" w:rsidRPr="00CB13B0" w:rsidRDefault="00932292" w:rsidP="00F776F0">
            <w:pPr>
              <w:pStyle w:val="ENoteTableText"/>
            </w:pPr>
            <w:r w:rsidRPr="00CB13B0">
              <w:lastRenderedPageBreak/>
              <w:t>Tax Laws Amendment (2012 Measures No. 5) Act 2012</w:t>
            </w:r>
          </w:p>
        </w:tc>
        <w:tc>
          <w:tcPr>
            <w:tcW w:w="992" w:type="dxa"/>
            <w:tcBorders>
              <w:top w:val="single" w:sz="4" w:space="0" w:color="auto"/>
              <w:bottom w:val="single" w:sz="4" w:space="0" w:color="auto"/>
            </w:tcBorders>
            <w:shd w:val="clear" w:color="auto" w:fill="auto"/>
          </w:tcPr>
          <w:p w14:paraId="5C84E491" w14:textId="77777777" w:rsidR="00932292" w:rsidRPr="00CB13B0" w:rsidRDefault="00932292" w:rsidP="00F776F0">
            <w:pPr>
              <w:pStyle w:val="ENoteTableText"/>
            </w:pPr>
            <w:r w:rsidRPr="00CB13B0">
              <w:t>184, 2012</w:t>
            </w:r>
          </w:p>
        </w:tc>
        <w:tc>
          <w:tcPr>
            <w:tcW w:w="992" w:type="dxa"/>
            <w:tcBorders>
              <w:top w:val="single" w:sz="4" w:space="0" w:color="auto"/>
              <w:bottom w:val="single" w:sz="4" w:space="0" w:color="auto"/>
            </w:tcBorders>
            <w:shd w:val="clear" w:color="auto" w:fill="auto"/>
          </w:tcPr>
          <w:p w14:paraId="71416AC3" w14:textId="77777777" w:rsidR="00932292" w:rsidRPr="00CB13B0" w:rsidRDefault="00932292" w:rsidP="00F776F0">
            <w:pPr>
              <w:pStyle w:val="ENoteTableText"/>
            </w:pPr>
            <w:r w:rsidRPr="00CB13B0">
              <w:t>10 Dec 2012</w:t>
            </w:r>
          </w:p>
        </w:tc>
        <w:tc>
          <w:tcPr>
            <w:tcW w:w="1843" w:type="dxa"/>
            <w:tcBorders>
              <w:top w:val="single" w:sz="4" w:space="0" w:color="auto"/>
              <w:bottom w:val="single" w:sz="4" w:space="0" w:color="auto"/>
            </w:tcBorders>
            <w:shd w:val="clear" w:color="auto" w:fill="auto"/>
          </w:tcPr>
          <w:p w14:paraId="75A99DBE" w14:textId="77777777" w:rsidR="00932292" w:rsidRPr="00CB13B0" w:rsidRDefault="00932292" w:rsidP="00F776F0">
            <w:pPr>
              <w:pStyle w:val="ENoteTableText"/>
            </w:pPr>
            <w:r w:rsidRPr="00CB13B0">
              <w:t>Sch 1, 2 and 5: 10 Dec 2012 (s 2)</w:t>
            </w:r>
          </w:p>
        </w:tc>
        <w:tc>
          <w:tcPr>
            <w:tcW w:w="1566" w:type="dxa"/>
            <w:tcBorders>
              <w:top w:val="single" w:sz="4" w:space="0" w:color="auto"/>
              <w:bottom w:val="single" w:sz="4" w:space="0" w:color="auto"/>
            </w:tcBorders>
            <w:shd w:val="clear" w:color="auto" w:fill="auto"/>
          </w:tcPr>
          <w:p w14:paraId="0715793D" w14:textId="257864E0" w:rsidR="00932292" w:rsidRPr="00CB13B0" w:rsidRDefault="00932292" w:rsidP="00F776F0">
            <w:pPr>
              <w:pStyle w:val="ENoteTableText"/>
            </w:pPr>
            <w:r w:rsidRPr="00CB13B0">
              <w:t>Sch. 1 (</w:t>
            </w:r>
            <w:r w:rsidR="00410FA5">
              <w:t>item 2</w:t>
            </w:r>
            <w:r w:rsidRPr="00CB13B0">
              <w:t>) and Sch. 2 (</w:t>
            </w:r>
            <w:r w:rsidR="00410FA5">
              <w:t>item 4</w:t>
            </w:r>
            <w:r w:rsidRPr="00CB13B0">
              <w:t>)</w:t>
            </w:r>
          </w:p>
        </w:tc>
      </w:tr>
      <w:tr w:rsidR="00932292" w:rsidRPr="00CB13B0" w14:paraId="449F738C" w14:textId="77777777" w:rsidTr="00F776F0">
        <w:trPr>
          <w:cantSplit/>
        </w:trPr>
        <w:tc>
          <w:tcPr>
            <w:tcW w:w="1695" w:type="dxa"/>
            <w:tcBorders>
              <w:top w:val="single" w:sz="4" w:space="0" w:color="auto"/>
              <w:bottom w:val="single" w:sz="4" w:space="0" w:color="auto"/>
            </w:tcBorders>
            <w:shd w:val="clear" w:color="auto" w:fill="auto"/>
          </w:tcPr>
          <w:p w14:paraId="6123DB67" w14:textId="77777777" w:rsidR="00932292" w:rsidRPr="00CB13B0" w:rsidRDefault="00932292" w:rsidP="00F776F0">
            <w:pPr>
              <w:pStyle w:val="ENoteTableText"/>
            </w:pPr>
            <w:r w:rsidRPr="00CB13B0">
              <w:t>Tax Laws Amendment (Clean Building Managed Investment Trust) Act 2012</w:t>
            </w:r>
          </w:p>
        </w:tc>
        <w:tc>
          <w:tcPr>
            <w:tcW w:w="992" w:type="dxa"/>
            <w:tcBorders>
              <w:top w:val="single" w:sz="4" w:space="0" w:color="auto"/>
              <w:bottom w:val="single" w:sz="4" w:space="0" w:color="auto"/>
            </w:tcBorders>
            <w:shd w:val="clear" w:color="auto" w:fill="auto"/>
          </w:tcPr>
          <w:p w14:paraId="37A4E84B" w14:textId="77777777" w:rsidR="00932292" w:rsidRPr="00CB13B0" w:rsidRDefault="00932292" w:rsidP="00F776F0">
            <w:pPr>
              <w:pStyle w:val="ENoteTableText"/>
            </w:pPr>
            <w:r w:rsidRPr="00CB13B0">
              <w:t>185, 2012</w:t>
            </w:r>
          </w:p>
        </w:tc>
        <w:tc>
          <w:tcPr>
            <w:tcW w:w="992" w:type="dxa"/>
            <w:tcBorders>
              <w:top w:val="single" w:sz="4" w:space="0" w:color="auto"/>
              <w:bottom w:val="single" w:sz="4" w:space="0" w:color="auto"/>
            </w:tcBorders>
            <w:shd w:val="clear" w:color="auto" w:fill="auto"/>
          </w:tcPr>
          <w:p w14:paraId="4C7051F9" w14:textId="77777777" w:rsidR="00932292" w:rsidRPr="00CB13B0" w:rsidRDefault="00932292" w:rsidP="00F776F0">
            <w:pPr>
              <w:pStyle w:val="ENoteTableText"/>
            </w:pPr>
            <w:r w:rsidRPr="00CB13B0">
              <w:t>10 Dec 2012</w:t>
            </w:r>
          </w:p>
        </w:tc>
        <w:tc>
          <w:tcPr>
            <w:tcW w:w="1843" w:type="dxa"/>
            <w:tcBorders>
              <w:top w:val="single" w:sz="4" w:space="0" w:color="auto"/>
              <w:bottom w:val="single" w:sz="4" w:space="0" w:color="auto"/>
            </w:tcBorders>
            <w:shd w:val="clear" w:color="auto" w:fill="auto"/>
          </w:tcPr>
          <w:p w14:paraId="0C05974D" w14:textId="24DBB95B" w:rsidR="00932292" w:rsidRPr="00CB13B0" w:rsidRDefault="00932292" w:rsidP="00F776F0">
            <w:pPr>
              <w:pStyle w:val="ENoteTableText"/>
            </w:pPr>
            <w:r w:rsidRPr="00CB13B0">
              <w:t>Sch 1 (</w:t>
            </w:r>
            <w:r w:rsidR="00410FA5">
              <w:t>items 1</w:t>
            </w:r>
            <w:r w:rsidRPr="00CB13B0">
              <w:t>, 2): 10 Dec 2012 (s 2)</w:t>
            </w:r>
          </w:p>
        </w:tc>
        <w:tc>
          <w:tcPr>
            <w:tcW w:w="1566" w:type="dxa"/>
            <w:tcBorders>
              <w:top w:val="single" w:sz="4" w:space="0" w:color="auto"/>
              <w:bottom w:val="single" w:sz="4" w:space="0" w:color="auto"/>
            </w:tcBorders>
            <w:shd w:val="clear" w:color="auto" w:fill="auto"/>
          </w:tcPr>
          <w:p w14:paraId="4D8A1048" w14:textId="77777777" w:rsidR="00932292" w:rsidRPr="00CB13B0" w:rsidRDefault="00932292" w:rsidP="00F776F0">
            <w:pPr>
              <w:pStyle w:val="ENoteTableText"/>
            </w:pPr>
            <w:r w:rsidRPr="00CB13B0">
              <w:t>—</w:t>
            </w:r>
          </w:p>
        </w:tc>
      </w:tr>
      <w:tr w:rsidR="00932292" w:rsidRPr="00CB13B0" w14:paraId="02A30B3A" w14:textId="77777777" w:rsidTr="00F776F0">
        <w:trPr>
          <w:cantSplit/>
        </w:trPr>
        <w:tc>
          <w:tcPr>
            <w:tcW w:w="1695" w:type="dxa"/>
            <w:tcBorders>
              <w:top w:val="single" w:sz="4" w:space="0" w:color="auto"/>
              <w:bottom w:val="single" w:sz="4" w:space="0" w:color="auto"/>
            </w:tcBorders>
            <w:shd w:val="clear" w:color="auto" w:fill="auto"/>
          </w:tcPr>
          <w:p w14:paraId="34209016" w14:textId="77777777" w:rsidR="00932292" w:rsidRPr="00CB13B0" w:rsidRDefault="00932292" w:rsidP="00F776F0">
            <w:pPr>
              <w:pStyle w:val="ENoteTableText"/>
            </w:pPr>
            <w:r w:rsidRPr="00CB13B0">
              <w:t>Social Security and Other Legislation Amendment (Income Support Bonus) Act 2013</w:t>
            </w:r>
          </w:p>
        </w:tc>
        <w:tc>
          <w:tcPr>
            <w:tcW w:w="992" w:type="dxa"/>
            <w:tcBorders>
              <w:top w:val="single" w:sz="4" w:space="0" w:color="auto"/>
              <w:bottom w:val="single" w:sz="4" w:space="0" w:color="auto"/>
            </w:tcBorders>
            <w:shd w:val="clear" w:color="auto" w:fill="auto"/>
          </w:tcPr>
          <w:p w14:paraId="604467BE" w14:textId="77777777" w:rsidR="00932292" w:rsidRPr="00CB13B0" w:rsidRDefault="00932292" w:rsidP="00F776F0">
            <w:pPr>
              <w:pStyle w:val="ENoteTableText"/>
            </w:pPr>
            <w:r w:rsidRPr="00CB13B0">
              <w:t>5, 2013</w:t>
            </w:r>
          </w:p>
        </w:tc>
        <w:tc>
          <w:tcPr>
            <w:tcW w:w="992" w:type="dxa"/>
            <w:tcBorders>
              <w:top w:val="single" w:sz="4" w:space="0" w:color="auto"/>
              <w:bottom w:val="single" w:sz="4" w:space="0" w:color="auto"/>
            </w:tcBorders>
            <w:shd w:val="clear" w:color="auto" w:fill="auto"/>
          </w:tcPr>
          <w:p w14:paraId="3B4CD65D" w14:textId="77777777" w:rsidR="00932292" w:rsidRPr="00CB13B0" w:rsidRDefault="00932292" w:rsidP="00F776F0">
            <w:pPr>
              <w:pStyle w:val="ENoteTableText"/>
            </w:pPr>
            <w:r w:rsidRPr="00CB13B0">
              <w:t>5 Mar 2013</w:t>
            </w:r>
          </w:p>
        </w:tc>
        <w:tc>
          <w:tcPr>
            <w:tcW w:w="1843" w:type="dxa"/>
            <w:tcBorders>
              <w:top w:val="single" w:sz="4" w:space="0" w:color="auto"/>
              <w:bottom w:val="single" w:sz="4" w:space="0" w:color="auto"/>
            </w:tcBorders>
            <w:shd w:val="clear" w:color="auto" w:fill="auto"/>
          </w:tcPr>
          <w:p w14:paraId="0DC88EAC" w14:textId="0D47A4A8" w:rsidR="00932292" w:rsidRPr="00CB13B0" w:rsidRDefault="00932292" w:rsidP="00F776F0">
            <w:pPr>
              <w:pStyle w:val="ENoteTableText"/>
            </w:pPr>
            <w:r w:rsidRPr="00CB13B0">
              <w:t>Sch 1 (</w:t>
            </w:r>
            <w:r w:rsidR="00410FA5">
              <w:t>items 1</w:t>
            </w:r>
            <w:r w:rsidRPr="00CB13B0">
              <w:t>4–20): 5 Mar 2013 (s 2)</w:t>
            </w:r>
          </w:p>
        </w:tc>
        <w:tc>
          <w:tcPr>
            <w:tcW w:w="1566" w:type="dxa"/>
            <w:tcBorders>
              <w:top w:val="single" w:sz="4" w:space="0" w:color="auto"/>
              <w:bottom w:val="single" w:sz="4" w:space="0" w:color="auto"/>
            </w:tcBorders>
            <w:shd w:val="clear" w:color="auto" w:fill="auto"/>
          </w:tcPr>
          <w:p w14:paraId="62160AA3" w14:textId="77777777" w:rsidR="00932292" w:rsidRPr="00CB13B0" w:rsidRDefault="00932292" w:rsidP="00F776F0">
            <w:pPr>
              <w:pStyle w:val="ENoteTableText"/>
            </w:pPr>
            <w:r w:rsidRPr="00CB13B0">
              <w:t>—</w:t>
            </w:r>
          </w:p>
        </w:tc>
      </w:tr>
      <w:tr w:rsidR="00932292" w:rsidRPr="00CB13B0" w14:paraId="38D79F4C" w14:textId="77777777" w:rsidTr="00F776F0">
        <w:trPr>
          <w:cantSplit/>
        </w:trPr>
        <w:tc>
          <w:tcPr>
            <w:tcW w:w="1695" w:type="dxa"/>
            <w:tcBorders>
              <w:top w:val="single" w:sz="4" w:space="0" w:color="auto"/>
              <w:bottom w:val="single" w:sz="4" w:space="0" w:color="auto"/>
            </w:tcBorders>
            <w:shd w:val="clear" w:color="auto" w:fill="auto"/>
          </w:tcPr>
          <w:p w14:paraId="43F254C9" w14:textId="77777777" w:rsidR="00932292" w:rsidRPr="00CB13B0" w:rsidRDefault="00932292" w:rsidP="00F776F0">
            <w:pPr>
              <w:pStyle w:val="ENoteTableText"/>
            </w:pPr>
            <w:r w:rsidRPr="00CB13B0">
              <w:t>National Disability Insurance Scheme Legislation Amendment Act 2013</w:t>
            </w:r>
          </w:p>
        </w:tc>
        <w:tc>
          <w:tcPr>
            <w:tcW w:w="992" w:type="dxa"/>
            <w:tcBorders>
              <w:top w:val="single" w:sz="4" w:space="0" w:color="auto"/>
              <w:bottom w:val="single" w:sz="4" w:space="0" w:color="auto"/>
            </w:tcBorders>
            <w:shd w:val="clear" w:color="auto" w:fill="auto"/>
          </w:tcPr>
          <w:p w14:paraId="42AB7D03" w14:textId="77777777" w:rsidR="00932292" w:rsidRPr="00CB13B0" w:rsidRDefault="00932292" w:rsidP="00F776F0">
            <w:pPr>
              <w:pStyle w:val="ENoteTableText"/>
            </w:pPr>
            <w:r w:rsidRPr="00CB13B0">
              <w:t>44, 2013</w:t>
            </w:r>
          </w:p>
        </w:tc>
        <w:tc>
          <w:tcPr>
            <w:tcW w:w="992" w:type="dxa"/>
            <w:tcBorders>
              <w:top w:val="single" w:sz="4" w:space="0" w:color="auto"/>
              <w:bottom w:val="single" w:sz="4" w:space="0" w:color="auto"/>
            </w:tcBorders>
            <w:shd w:val="clear" w:color="auto" w:fill="auto"/>
          </w:tcPr>
          <w:p w14:paraId="47E7AC56" w14:textId="77777777" w:rsidR="00932292" w:rsidRPr="00CB13B0" w:rsidRDefault="00932292" w:rsidP="00F776F0">
            <w:pPr>
              <w:pStyle w:val="ENoteTableText"/>
            </w:pPr>
            <w:r w:rsidRPr="00CB13B0">
              <w:t>28 May 2013</w:t>
            </w:r>
          </w:p>
        </w:tc>
        <w:tc>
          <w:tcPr>
            <w:tcW w:w="1843" w:type="dxa"/>
            <w:tcBorders>
              <w:top w:val="single" w:sz="4" w:space="0" w:color="auto"/>
              <w:bottom w:val="single" w:sz="4" w:space="0" w:color="auto"/>
            </w:tcBorders>
            <w:shd w:val="clear" w:color="auto" w:fill="auto"/>
          </w:tcPr>
          <w:p w14:paraId="1DCB4DB0" w14:textId="40CE8064" w:rsidR="00932292" w:rsidRPr="00CB13B0" w:rsidRDefault="00932292" w:rsidP="00F776F0">
            <w:pPr>
              <w:pStyle w:val="ENoteTableText"/>
            </w:pPr>
            <w:r w:rsidRPr="00CB13B0">
              <w:t xml:space="preserve">Sch 3: 28 May 2013 (s 2(1) </w:t>
            </w:r>
            <w:r w:rsidR="00410FA5">
              <w:t>item 1</w:t>
            </w:r>
            <w:r w:rsidRPr="00CB13B0">
              <w:t>4)</w:t>
            </w:r>
          </w:p>
        </w:tc>
        <w:tc>
          <w:tcPr>
            <w:tcW w:w="1566" w:type="dxa"/>
            <w:tcBorders>
              <w:top w:val="single" w:sz="4" w:space="0" w:color="auto"/>
              <w:bottom w:val="single" w:sz="4" w:space="0" w:color="auto"/>
            </w:tcBorders>
            <w:shd w:val="clear" w:color="auto" w:fill="auto"/>
          </w:tcPr>
          <w:p w14:paraId="1B7028BD" w14:textId="77777777" w:rsidR="00932292" w:rsidRPr="00CB13B0" w:rsidRDefault="00932292" w:rsidP="00F776F0">
            <w:pPr>
              <w:pStyle w:val="ENoteTableText"/>
            </w:pPr>
            <w:r w:rsidRPr="00CB13B0">
              <w:t>Sch. 3 (</w:t>
            </w:r>
            <w:r w:rsidR="00222892" w:rsidRPr="00CB13B0">
              <w:t>item 9</w:t>
            </w:r>
            <w:r w:rsidRPr="00CB13B0">
              <w:t>)</w:t>
            </w:r>
          </w:p>
        </w:tc>
      </w:tr>
      <w:tr w:rsidR="00932292" w:rsidRPr="00CB13B0" w14:paraId="2061A6ED" w14:textId="77777777" w:rsidTr="00F776F0">
        <w:trPr>
          <w:cantSplit/>
        </w:trPr>
        <w:tc>
          <w:tcPr>
            <w:tcW w:w="1695" w:type="dxa"/>
            <w:tcBorders>
              <w:top w:val="single" w:sz="4" w:space="0" w:color="auto"/>
              <w:bottom w:val="single" w:sz="4" w:space="0" w:color="auto"/>
            </w:tcBorders>
            <w:shd w:val="clear" w:color="auto" w:fill="auto"/>
          </w:tcPr>
          <w:p w14:paraId="4306E8C5" w14:textId="77777777" w:rsidR="00932292" w:rsidRPr="00CB13B0" w:rsidRDefault="00932292" w:rsidP="00F776F0">
            <w:pPr>
              <w:pStyle w:val="ENoteTableText"/>
            </w:pPr>
            <w:r w:rsidRPr="00CB13B0">
              <w:t>Family Assistance and Other Legislation Amendment Act 2013</w:t>
            </w:r>
          </w:p>
        </w:tc>
        <w:tc>
          <w:tcPr>
            <w:tcW w:w="992" w:type="dxa"/>
            <w:tcBorders>
              <w:top w:val="single" w:sz="4" w:space="0" w:color="auto"/>
              <w:bottom w:val="single" w:sz="4" w:space="0" w:color="auto"/>
            </w:tcBorders>
            <w:shd w:val="clear" w:color="auto" w:fill="auto"/>
          </w:tcPr>
          <w:p w14:paraId="7B1CB650" w14:textId="77777777" w:rsidR="00932292" w:rsidRPr="00CB13B0" w:rsidRDefault="00932292" w:rsidP="00F776F0">
            <w:pPr>
              <w:pStyle w:val="ENoteTableText"/>
            </w:pPr>
            <w:r w:rsidRPr="00CB13B0">
              <w:t>70, 2013</w:t>
            </w:r>
          </w:p>
        </w:tc>
        <w:tc>
          <w:tcPr>
            <w:tcW w:w="992" w:type="dxa"/>
            <w:tcBorders>
              <w:top w:val="single" w:sz="4" w:space="0" w:color="auto"/>
              <w:bottom w:val="single" w:sz="4" w:space="0" w:color="auto"/>
            </w:tcBorders>
            <w:shd w:val="clear" w:color="auto" w:fill="auto"/>
          </w:tcPr>
          <w:p w14:paraId="178B18B8" w14:textId="77777777" w:rsidR="00932292" w:rsidRPr="00CB13B0" w:rsidRDefault="00932292" w:rsidP="00F776F0">
            <w:pPr>
              <w:pStyle w:val="ENoteTableText"/>
            </w:pPr>
            <w:r w:rsidRPr="00CB13B0">
              <w:t>27 June 2013</w:t>
            </w:r>
          </w:p>
        </w:tc>
        <w:tc>
          <w:tcPr>
            <w:tcW w:w="1843" w:type="dxa"/>
            <w:tcBorders>
              <w:top w:val="single" w:sz="4" w:space="0" w:color="auto"/>
              <w:bottom w:val="single" w:sz="4" w:space="0" w:color="auto"/>
            </w:tcBorders>
            <w:shd w:val="clear" w:color="auto" w:fill="auto"/>
          </w:tcPr>
          <w:p w14:paraId="4E4015D9" w14:textId="77777777" w:rsidR="00932292" w:rsidRPr="00CB13B0" w:rsidRDefault="00932292" w:rsidP="00F776F0">
            <w:pPr>
              <w:pStyle w:val="ENoteTableText"/>
            </w:pPr>
            <w:r w:rsidRPr="00CB13B0">
              <w:t>Sch 2A (</w:t>
            </w:r>
            <w:r w:rsidR="00A13A22">
              <w:t>items 4</w:t>
            </w:r>
            <w:r w:rsidRPr="00CB13B0">
              <w:t xml:space="preserve">5–47, 67(9)): 1 Mar 2014 (s 2(1) </w:t>
            </w:r>
            <w:r w:rsidR="00222892" w:rsidRPr="00CB13B0">
              <w:t>item 9</w:t>
            </w:r>
            <w:r w:rsidRPr="00CB13B0">
              <w:t>A)</w:t>
            </w:r>
          </w:p>
        </w:tc>
        <w:tc>
          <w:tcPr>
            <w:tcW w:w="1566" w:type="dxa"/>
            <w:tcBorders>
              <w:top w:val="single" w:sz="4" w:space="0" w:color="auto"/>
              <w:bottom w:val="single" w:sz="4" w:space="0" w:color="auto"/>
            </w:tcBorders>
            <w:shd w:val="clear" w:color="auto" w:fill="auto"/>
          </w:tcPr>
          <w:p w14:paraId="0B92F8DB" w14:textId="478C31E8" w:rsidR="00932292" w:rsidRPr="00CB13B0" w:rsidRDefault="00932292" w:rsidP="00F776F0">
            <w:pPr>
              <w:pStyle w:val="ENoteTableText"/>
            </w:pPr>
            <w:r w:rsidRPr="00CB13B0">
              <w:t>Sch. 2A (</w:t>
            </w:r>
            <w:r w:rsidR="00410FA5">
              <w:t>item 6</w:t>
            </w:r>
            <w:r w:rsidRPr="00CB13B0">
              <w:t>7(9))</w:t>
            </w:r>
          </w:p>
        </w:tc>
      </w:tr>
      <w:tr w:rsidR="00932292" w:rsidRPr="00CB13B0" w14:paraId="5D52C283" w14:textId="77777777" w:rsidTr="00F776F0">
        <w:trPr>
          <w:cantSplit/>
        </w:trPr>
        <w:tc>
          <w:tcPr>
            <w:tcW w:w="1695" w:type="dxa"/>
            <w:tcBorders>
              <w:top w:val="single" w:sz="4" w:space="0" w:color="auto"/>
              <w:bottom w:val="single" w:sz="4" w:space="0" w:color="auto"/>
            </w:tcBorders>
            <w:shd w:val="clear" w:color="auto" w:fill="auto"/>
          </w:tcPr>
          <w:p w14:paraId="5D4DA2DE" w14:textId="77777777" w:rsidR="00932292" w:rsidRPr="00CB13B0" w:rsidRDefault="00932292" w:rsidP="00F776F0">
            <w:pPr>
              <w:pStyle w:val="ENoteTableText"/>
            </w:pPr>
            <w:r w:rsidRPr="00CB13B0">
              <w:t>Tax and Superannuation Laws Amendment (Increased Concessional Contributions Cap and Other Measures) Act 2013</w:t>
            </w:r>
          </w:p>
        </w:tc>
        <w:tc>
          <w:tcPr>
            <w:tcW w:w="992" w:type="dxa"/>
            <w:tcBorders>
              <w:top w:val="single" w:sz="4" w:space="0" w:color="auto"/>
              <w:bottom w:val="single" w:sz="4" w:space="0" w:color="auto"/>
            </w:tcBorders>
            <w:shd w:val="clear" w:color="auto" w:fill="auto"/>
          </w:tcPr>
          <w:p w14:paraId="066E1783" w14:textId="77777777" w:rsidR="00932292" w:rsidRPr="00CB13B0" w:rsidRDefault="00932292" w:rsidP="00F776F0">
            <w:pPr>
              <w:pStyle w:val="ENoteTableText"/>
            </w:pPr>
            <w:r w:rsidRPr="00CB13B0">
              <w:t>82, 2013</w:t>
            </w:r>
          </w:p>
        </w:tc>
        <w:tc>
          <w:tcPr>
            <w:tcW w:w="992" w:type="dxa"/>
            <w:tcBorders>
              <w:top w:val="single" w:sz="4" w:space="0" w:color="auto"/>
              <w:bottom w:val="single" w:sz="4" w:space="0" w:color="auto"/>
            </w:tcBorders>
            <w:shd w:val="clear" w:color="auto" w:fill="auto"/>
          </w:tcPr>
          <w:p w14:paraId="4888AF8A" w14:textId="77777777" w:rsidR="00932292" w:rsidRPr="00CB13B0" w:rsidRDefault="007E6237" w:rsidP="00F776F0">
            <w:pPr>
              <w:pStyle w:val="ENoteTableText"/>
            </w:pPr>
            <w:r w:rsidRPr="00CB13B0">
              <w:t>28 June</w:t>
            </w:r>
            <w:r w:rsidR="00932292" w:rsidRPr="00CB13B0">
              <w:t xml:space="preserve"> 2013</w:t>
            </w:r>
          </w:p>
        </w:tc>
        <w:tc>
          <w:tcPr>
            <w:tcW w:w="1843" w:type="dxa"/>
            <w:tcBorders>
              <w:top w:val="single" w:sz="4" w:space="0" w:color="auto"/>
              <w:bottom w:val="single" w:sz="4" w:space="0" w:color="auto"/>
            </w:tcBorders>
            <w:shd w:val="clear" w:color="auto" w:fill="auto"/>
          </w:tcPr>
          <w:p w14:paraId="3EC32EC1" w14:textId="47A3EC4D" w:rsidR="00932292" w:rsidRPr="00CB13B0" w:rsidRDefault="00932292" w:rsidP="00F776F0">
            <w:pPr>
              <w:pStyle w:val="ENoteTableText"/>
            </w:pPr>
            <w:r w:rsidRPr="00CB13B0">
              <w:t>Sch 1 (</w:t>
            </w:r>
            <w:r w:rsidR="00410FA5">
              <w:t>item 1</w:t>
            </w:r>
            <w:r w:rsidRPr="00CB13B0">
              <w:t>) and Sch 3 (</w:t>
            </w:r>
            <w:r w:rsidR="00410FA5">
              <w:t>items 1</w:t>
            </w:r>
            <w:r w:rsidRPr="00CB13B0">
              <w:t xml:space="preserve">, 6–11, 39): </w:t>
            </w:r>
            <w:r w:rsidR="007E6237" w:rsidRPr="00CB13B0">
              <w:t>28 June</w:t>
            </w:r>
            <w:r w:rsidRPr="00CB13B0">
              <w:t xml:space="preserve"> 2013 (s 2)</w:t>
            </w:r>
          </w:p>
        </w:tc>
        <w:tc>
          <w:tcPr>
            <w:tcW w:w="1566" w:type="dxa"/>
            <w:tcBorders>
              <w:top w:val="single" w:sz="4" w:space="0" w:color="auto"/>
              <w:bottom w:val="single" w:sz="4" w:space="0" w:color="auto"/>
            </w:tcBorders>
            <w:shd w:val="clear" w:color="auto" w:fill="auto"/>
          </w:tcPr>
          <w:p w14:paraId="60E571FC" w14:textId="198F1C7C" w:rsidR="00932292" w:rsidRPr="00CB13B0" w:rsidRDefault="00932292" w:rsidP="00F776F0">
            <w:pPr>
              <w:pStyle w:val="ENoteTableText"/>
            </w:pPr>
            <w:r w:rsidRPr="00CB13B0">
              <w:t>Sch. 3 (</w:t>
            </w:r>
            <w:r w:rsidR="00410FA5">
              <w:t>item 3</w:t>
            </w:r>
            <w:r w:rsidRPr="00CB13B0">
              <w:t>9)</w:t>
            </w:r>
          </w:p>
        </w:tc>
      </w:tr>
      <w:tr w:rsidR="00932292" w:rsidRPr="00CB13B0" w14:paraId="2CE1AD85" w14:textId="77777777" w:rsidTr="00F776F0">
        <w:trPr>
          <w:cantSplit/>
        </w:trPr>
        <w:tc>
          <w:tcPr>
            <w:tcW w:w="1695" w:type="dxa"/>
            <w:tcBorders>
              <w:top w:val="single" w:sz="4" w:space="0" w:color="auto"/>
              <w:bottom w:val="single" w:sz="4" w:space="0" w:color="auto"/>
            </w:tcBorders>
            <w:shd w:val="clear" w:color="auto" w:fill="auto"/>
          </w:tcPr>
          <w:p w14:paraId="4AFCFFFE" w14:textId="77777777" w:rsidR="00932292" w:rsidRPr="00CB13B0" w:rsidRDefault="00932292" w:rsidP="00F776F0">
            <w:pPr>
              <w:pStyle w:val="ENoteTableText"/>
            </w:pPr>
            <w:r w:rsidRPr="00CB13B0">
              <w:t>Tax Laws Amendment (2012 Measures No. 6) Act 2013</w:t>
            </w:r>
          </w:p>
        </w:tc>
        <w:tc>
          <w:tcPr>
            <w:tcW w:w="992" w:type="dxa"/>
            <w:tcBorders>
              <w:top w:val="single" w:sz="4" w:space="0" w:color="auto"/>
              <w:bottom w:val="single" w:sz="4" w:space="0" w:color="auto"/>
            </w:tcBorders>
            <w:shd w:val="clear" w:color="auto" w:fill="auto"/>
          </w:tcPr>
          <w:p w14:paraId="66F59C65" w14:textId="77777777" w:rsidR="00932292" w:rsidRPr="00CB13B0" w:rsidRDefault="00932292" w:rsidP="00F776F0">
            <w:pPr>
              <w:pStyle w:val="ENoteTableText"/>
            </w:pPr>
            <w:r w:rsidRPr="00CB13B0">
              <w:t>84, 2013</w:t>
            </w:r>
          </w:p>
        </w:tc>
        <w:tc>
          <w:tcPr>
            <w:tcW w:w="992" w:type="dxa"/>
            <w:tcBorders>
              <w:top w:val="single" w:sz="4" w:space="0" w:color="auto"/>
              <w:bottom w:val="single" w:sz="4" w:space="0" w:color="auto"/>
            </w:tcBorders>
            <w:shd w:val="clear" w:color="auto" w:fill="auto"/>
          </w:tcPr>
          <w:p w14:paraId="777DC8D2" w14:textId="77777777" w:rsidR="00932292" w:rsidRPr="00CB13B0" w:rsidRDefault="007E6237" w:rsidP="00F776F0">
            <w:pPr>
              <w:pStyle w:val="ENoteTableText"/>
            </w:pPr>
            <w:r w:rsidRPr="00CB13B0">
              <w:t>28 June</w:t>
            </w:r>
            <w:r w:rsidR="00932292" w:rsidRPr="00CB13B0">
              <w:t xml:space="preserve"> 2013</w:t>
            </w:r>
          </w:p>
        </w:tc>
        <w:tc>
          <w:tcPr>
            <w:tcW w:w="1843" w:type="dxa"/>
            <w:tcBorders>
              <w:top w:val="single" w:sz="4" w:space="0" w:color="auto"/>
              <w:bottom w:val="single" w:sz="4" w:space="0" w:color="auto"/>
            </w:tcBorders>
            <w:shd w:val="clear" w:color="auto" w:fill="auto"/>
          </w:tcPr>
          <w:p w14:paraId="2F8E2357" w14:textId="684BBB85" w:rsidR="00932292" w:rsidRPr="00CB13B0" w:rsidRDefault="00932292" w:rsidP="00F776F0">
            <w:pPr>
              <w:pStyle w:val="ENoteTableText"/>
            </w:pPr>
            <w:r w:rsidRPr="00CB13B0">
              <w:t>s 4, Sch 1 (</w:t>
            </w:r>
            <w:r w:rsidR="00410FA5">
              <w:t>items 2</w:t>
            </w:r>
            <w:r w:rsidRPr="00CB13B0">
              <w:t>–9, 19–23), Sch 2, Sch 3, Sch 6 and Sch 8 (</w:t>
            </w:r>
            <w:r w:rsidR="00410FA5">
              <w:t>items 2</w:t>
            </w:r>
            <w:r w:rsidRPr="00CB13B0">
              <w:t xml:space="preserve">7–32): </w:t>
            </w:r>
            <w:r w:rsidR="007E6237" w:rsidRPr="00CB13B0">
              <w:t>28 June</w:t>
            </w:r>
            <w:r w:rsidRPr="00CB13B0">
              <w:t xml:space="preserve"> 2013 (s 2(1) </w:t>
            </w:r>
            <w:r w:rsidR="00410FA5">
              <w:t>items 1</w:t>
            </w:r>
            <w:r w:rsidRPr="00CB13B0">
              <w:t>, 2, 4)</w:t>
            </w:r>
          </w:p>
        </w:tc>
        <w:tc>
          <w:tcPr>
            <w:tcW w:w="1566" w:type="dxa"/>
            <w:tcBorders>
              <w:top w:val="single" w:sz="4" w:space="0" w:color="auto"/>
              <w:bottom w:val="single" w:sz="4" w:space="0" w:color="auto"/>
            </w:tcBorders>
            <w:shd w:val="clear" w:color="auto" w:fill="auto"/>
          </w:tcPr>
          <w:p w14:paraId="7AEE8E9A" w14:textId="42CD9099" w:rsidR="00932292" w:rsidRPr="00CB13B0" w:rsidRDefault="00932292" w:rsidP="00F776F0">
            <w:pPr>
              <w:pStyle w:val="ENoteTableText"/>
            </w:pPr>
            <w:r w:rsidRPr="00CB13B0">
              <w:t>s 4, Sch 1 (</w:t>
            </w:r>
            <w:r w:rsidR="00222892" w:rsidRPr="00CB13B0">
              <w:t>item 9</w:t>
            </w:r>
            <w:r w:rsidRPr="00CB13B0">
              <w:t>), Sch 3 (</w:t>
            </w:r>
            <w:r w:rsidR="00410FA5">
              <w:t>item 3</w:t>
            </w:r>
            <w:r w:rsidRPr="00CB13B0">
              <w:t>4), Sch 6 (</w:t>
            </w:r>
            <w:r w:rsidR="00410FA5">
              <w:t>item 4</w:t>
            </w:r>
            <w:r w:rsidRPr="00CB13B0">
              <w:t>) and Sch 8 (</w:t>
            </w:r>
            <w:r w:rsidR="00410FA5">
              <w:t>item 3</w:t>
            </w:r>
            <w:r w:rsidRPr="00CB13B0">
              <w:t>1)</w:t>
            </w:r>
          </w:p>
        </w:tc>
      </w:tr>
      <w:tr w:rsidR="00932292" w:rsidRPr="00CB13B0" w14:paraId="387F4CE8" w14:textId="77777777" w:rsidTr="00F776F0">
        <w:trPr>
          <w:cantSplit/>
        </w:trPr>
        <w:tc>
          <w:tcPr>
            <w:tcW w:w="1695" w:type="dxa"/>
            <w:tcBorders>
              <w:top w:val="single" w:sz="4" w:space="0" w:color="auto"/>
              <w:bottom w:val="nil"/>
            </w:tcBorders>
            <w:shd w:val="clear" w:color="auto" w:fill="auto"/>
          </w:tcPr>
          <w:p w14:paraId="68CA9FA8" w14:textId="77777777" w:rsidR="00932292" w:rsidRPr="00CB13B0" w:rsidRDefault="00932292" w:rsidP="00F776F0">
            <w:pPr>
              <w:pStyle w:val="ENoteTableText"/>
            </w:pPr>
            <w:r w:rsidRPr="00CB13B0">
              <w:lastRenderedPageBreak/>
              <w:t>Tax and Superannuation Laws Amendment (2013 Measures No. 2) Act 2013</w:t>
            </w:r>
          </w:p>
        </w:tc>
        <w:tc>
          <w:tcPr>
            <w:tcW w:w="992" w:type="dxa"/>
            <w:tcBorders>
              <w:top w:val="single" w:sz="4" w:space="0" w:color="auto"/>
              <w:bottom w:val="nil"/>
            </w:tcBorders>
            <w:shd w:val="clear" w:color="auto" w:fill="auto"/>
          </w:tcPr>
          <w:p w14:paraId="405BCFCA" w14:textId="77777777" w:rsidR="00932292" w:rsidRPr="00CB13B0" w:rsidRDefault="00932292" w:rsidP="00F776F0">
            <w:pPr>
              <w:pStyle w:val="ENoteTableText"/>
            </w:pPr>
            <w:r w:rsidRPr="00CB13B0">
              <w:t>85, 2013</w:t>
            </w:r>
          </w:p>
        </w:tc>
        <w:tc>
          <w:tcPr>
            <w:tcW w:w="992" w:type="dxa"/>
            <w:tcBorders>
              <w:top w:val="single" w:sz="4" w:space="0" w:color="auto"/>
              <w:bottom w:val="nil"/>
            </w:tcBorders>
            <w:shd w:val="clear" w:color="auto" w:fill="auto"/>
          </w:tcPr>
          <w:p w14:paraId="1D3F5778" w14:textId="77777777" w:rsidR="00932292" w:rsidRPr="00CB13B0" w:rsidRDefault="007E6237" w:rsidP="00F776F0">
            <w:pPr>
              <w:pStyle w:val="ENoteTableText"/>
            </w:pPr>
            <w:r w:rsidRPr="00CB13B0">
              <w:t>28 June</w:t>
            </w:r>
            <w:r w:rsidR="00932292" w:rsidRPr="00CB13B0">
              <w:t xml:space="preserve"> 2013</w:t>
            </w:r>
          </w:p>
        </w:tc>
        <w:tc>
          <w:tcPr>
            <w:tcW w:w="1843" w:type="dxa"/>
            <w:tcBorders>
              <w:top w:val="single" w:sz="4" w:space="0" w:color="auto"/>
              <w:bottom w:val="nil"/>
            </w:tcBorders>
            <w:shd w:val="clear" w:color="auto" w:fill="auto"/>
          </w:tcPr>
          <w:p w14:paraId="220B5D54" w14:textId="2D60D18C" w:rsidR="00932292" w:rsidRPr="00CB13B0" w:rsidRDefault="00932292" w:rsidP="00F776F0">
            <w:pPr>
              <w:pStyle w:val="ENoteTableText"/>
            </w:pPr>
            <w:r w:rsidRPr="00CB13B0">
              <w:t>s 4, Sch 1, Sch 2 (</w:t>
            </w:r>
            <w:r w:rsidR="00410FA5">
              <w:t>items 1</w:t>
            </w:r>
            <w:r w:rsidRPr="00CB13B0">
              <w:t>–3), Sch 4 (</w:t>
            </w:r>
            <w:r w:rsidR="00410FA5">
              <w:t>items 1</w:t>
            </w:r>
            <w:r w:rsidRPr="00CB13B0">
              <w:t>–11) and Sch 7 (</w:t>
            </w:r>
            <w:r w:rsidR="00410FA5">
              <w:t>items 1</w:t>
            </w:r>
            <w:r w:rsidRPr="00CB13B0">
              <w:t xml:space="preserve">, 7–10): </w:t>
            </w:r>
            <w:r w:rsidR="007E6237" w:rsidRPr="00CB13B0">
              <w:t>28 June</w:t>
            </w:r>
            <w:r w:rsidRPr="00CB13B0">
              <w:t xml:space="preserve"> 2013 (s 2(1) </w:t>
            </w:r>
            <w:r w:rsidR="00410FA5">
              <w:t>items 1</w:t>
            </w:r>
            <w:r w:rsidRPr="00CB13B0">
              <w:t>–3, 7, 10)</w:t>
            </w:r>
            <w:r w:rsidRPr="00CB13B0">
              <w:br/>
              <w:t>Sch 2 (</w:t>
            </w:r>
            <w:r w:rsidR="00410FA5">
              <w:t>item 6</w:t>
            </w:r>
            <w:r w:rsidRPr="00CB13B0">
              <w:t xml:space="preserve">): </w:t>
            </w:r>
            <w:r w:rsidR="00410FA5">
              <w:t>1 July</w:t>
            </w:r>
            <w:r w:rsidRPr="00CB13B0">
              <w:t xml:space="preserve"> 2016 (s 2(1) </w:t>
            </w:r>
            <w:r w:rsidR="00410FA5">
              <w:t>item 4</w:t>
            </w:r>
            <w:r w:rsidRPr="00CB13B0">
              <w:t>)</w:t>
            </w:r>
            <w:r w:rsidRPr="00CB13B0">
              <w:br/>
              <w:t>Sch 2 (</w:t>
            </w:r>
            <w:r w:rsidR="007E553F" w:rsidRPr="00CB13B0">
              <w:t>items 7</w:t>
            </w:r>
            <w:r w:rsidRPr="00CB13B0">
              <w:t xml:space="preserve">–9): </w:t>
            </w:r>
            <w:r w:rsidR="00410FA5">
              <w:t>1 July</w:t>
            </w:r>
            <w:r w:rsidRPr="00CB13B0">
              <w:t xml:space="preserve"> 2017 (s 2(1) </w:t>
            </w:r>
            <w:r w:rsidR="00410FA5">
              <w:t>item 5</w:t>
            </w:r>
            <w:r w:rsidRPr="00CB13B0">
              <w:t>)</w:t>
            </w:r>
            <w:r w:rsidRPr="00CB13B0">
              <w:br/>
              <w:t>Sch 4 (</w:t>
            </w:r>
            <w:r w:rsidR="00410FA5">
              <w:t>items 1</w:t>
            </w:r>
            <w:r w:rsidRPr="00CB13B0">
              <w:t xml:space="preserve">2, 13): </w:t>
            </w:r>
            <w:r w:rsidR="00410FA5">
              <w:t>1 July</w:t>
            </w:r>
            <w:r w:rsidRPr="00CB13B0">
              <w:t xml:space="preserve"> 2022 (s 2(1) </w:t>
            </w:r>
            <w:r w:rsidR="00410FA5">
              <w:t>item 8</w:t>
            </w:r>
            <w:r w:rsidRPr="00CB13B0">
              <w:t>)</w:t>
            </w:r>
            <w:r w:rsidRPr="00CB13B0">
              <w:br/>
              <w:t>Sch 4 (</w:t>
            </w:r>
            <w:r w:rsidR="00410FA5">
              <w:t>items 1</w:t>
            </w:r>
            <w:r w:rsidRPr="00CB13B0">
              <w:t xml:space="preserve">4, 15): </w:t>
            </w:r>
            <w:r w:rsidR="00410FA5">
              <w:t>1 July</w:t>
            </w:r>
            <w:r w:rsidRPr="00CB13B0">
              <w:t xml:space="preserve"> 2023 (s 2(1) </w:t>
            </w:r>
            <w:r w:rsidR="00222892" w:rsidRPr="00CB13B0">
              <w:t>item 9</w:t>
            </w:r>
            <w:r w:rsidRPr="00CB13B0">
              <w:t>)</w:t>
            </w:r>
            <w:r w:rsidRPr="00CB13B0">
              <w:br/>
              <w:t>Sch 8 (</w:t>
            </w:r>
            <w:r w:rsidR="00410FA5">
              <w:t>items 1</w:t>
            </w:r>
            <w:r w:rsidRPr="00CB13B0">
              <w:t xml:space="preserve">–48, 55–64): 26 Mar 2009 (s 2(1) </w:t>
            </w:r>
            <w:r w:rsidR="00410FA5">
              <w:t>item 1</w:t>
            </w:r>
            <w:r w:rsidRPr="00CB13B0">
              <w:t>1)</w:t>
            </w:r>
          </w:p>
        </w:tc>
        <w:tc>
          <w:tcPr>
            <w:tcW w:w="1566" w:type="dxa"/>
            <w:tcBorders>
              <w:top w:val="single" w:sz="4" w:space="0" w:color="auto"/>
              <w:bottom w:val="nil"/>
            </w:tcBorders>
            <w:shd w:val="clear" w:color="auto" w:fill="auto"/>
          </w:tcPr>
          <w:p w14:paraId="290824FA" w14:textId="4B749C8B" w:rsidR="00932292" w:rsidRPr="00CB13B0" w:rsidRDefault="00932292" w:rsidP="00F776F0">
            <w:pPr>
              <w:pStyle w:val="ENoteTableText"/>
            </w:pPr>
            <w:r w:rsidRPr="00CB13B0">
              <w:t>s 4, Sch 1 (</w:t>
            </w:r>
            <w:r w:rsidR="00410FA5">
              <w:t>item 1</w:t>
            </w:r>
            <w:r w:rsidRPr="00CB13B0">
              <w:t>2), Sch 7 (</w:t>
            </w:r>
            <w:r w:rsidR="00410FA5">
              <w:t>item 1</w:t>
            </w:r>
            <w:r w:rsidRPr="00CB13B0">
              <w:t>0) and Sch 8 (</w:t>
            </w:r>
            <w:r w:rsidR="00222892" w:rsidRPr="00CB13B0">
              <w:t>item 9</w:t>
            </w:r>
            <w:r w:rsidRPr="00CB13B0">
              <w:t>)</w:t>
            </w:r>
          </w:p>
        </w:tc>
      </w:tr>
      <w:tr w:rsidR="00932292" w:rsidRPr="00CB13B0" w14:paraId="41283BC9" w14:textId="77777777" w:rsidTr="00F776F0">
        <w:trPr>
          <w:cantSplit/>
        </w:trPr>
        <w:tc>
          <w:tcPr>
            <w:tcW w:w="1695" w:type="dxa"/>
            <w:tcBorders>
              <w:top w:val="nil"/>
              <w:bottom w:val="nil"/>
            </w:tcBorders>
            <w:shd w:val="clear" w:color="auto" w:fill="auto"/>
          </w:tcPr>
          <w:p w14:paraId="06B64211" w14:textId="77777777" w:rsidR="00932292" w:rsidRPr="00CB13B0" w:rsidRDefault="00932292" w:rsidP="00F776F0">
            <w:pPr>
              <w:pStyle w:val="ENoteTTIndentHeading"/>
              <w:rPr>
                <w:rFonts w:eastAsiaTheme="minorHAnsi" w:cstheme="minorBidi"/>
                <w:lang w:eastAsia="en-US"/>
              </w:rPr>
            </w:pPr>
            <w:r w:rsidRPr="00CB13B0">
              <w:t>as amended by</w:t>
            </w:r>
          </w:p>
        </w:tc>
        <w:tc>
          <w:tcPr>
            <w:tcW w:w="992" w:type="dxa"/>
            <w:tcBorders>
              <w:top w:val="nil"/>
              <w:bottom w:val="nil"/>
            </w:tcBorders>
            <w:shd w:val="clear" w:color="auto" w:fill="auto"/>
          </w:tcPr>
          <w:p w14:paraId="19113B3A" w14:textId="77777777" w:rsidR="00932292" w:rsidRPr="00CB13B0" w:rsidRDefault="00932292" w:rsidP="00F776F0">
            <w:pPr>
              <w:pStyle w:val="ENoteTableText"/>
              <w:keepNext/>
            </w:pPr>
          </w:p>
        </w:tc>
        <w:tc>
          <w:tcPr>
            <w:tcW w:w="992" w:type="dxa"/>
            <w:tcBorders>
              <w:top w:val="nil"/>
              <w:bottom w:val="nil"/>
            </w:tcBorders>
            <w:shd w:val="clear" w:color="auto" w:fill="auto"/>
          </w:tcPr>
          <w:p w14:paraId="4519EAA0" w14:textId="77777777" w:rsidR="00932292" w:rsidRPr="00CB13B0" w:rsidRDefault="00932292" w:rsidP="00F776F0">
            <w:pPr>
              <w:pStyle w:val="ENoteTableText"/>
              <w:keepNext/>
            </w:pPr>
          </w:p>
        </w:tc>
        <w:tc>
          <w:tcPr>
            <w:tcW w:w="1843" w:type="dxa"/>
            <w:tcBorders>
              <w:top w:val="nil"/>
              <w:bottom w:val="nil"/>
            </w:tcBorders>
            <w:shd w:val="clear" w:color="auto" w:fill="auto"/>
          </w:tcPr>
          <w:p w14:paraId="0E4ACBB4" w14:textId="77777777" w:rsidR="00932292" w:rsidRPr="00CB13B0" w:rsidRDefault="00932292" w:rsidP="00F776F0">
            <w:pPr>
              <w:pStyle w:val="ENoteTableText"/>
              <w:keepNext/>
            </w:pPr>
          </w:p>
        </w:tc>
        <w:tc>
          <w:tcPr>
            <w:tcW w:w="1566" w:type="dxa"/>
            <w:tcBorders>
              <w:top w:val="nil"/>
              <w:bottom w:val="nil"/>
            </w:tcBorders>
            <w:shd w:val="clear" w:color="auto" w:fill="auto"/>
          </w:tcPr>
          <w:p w14:paraId="6675681E" w14:textId="77777777" w:rsidR="00932292" w:rsidRPr="00CB13B0" w:rsidRDefault="00932292" w:rsidP="00F776F0">
            <w:pPr>
              <w:pStyle w:val="ENoteTableText"/>
              <w:keepNext/>
            </w:pPr>
          </w:p>
        </w:tc>
      </w:tr>
      <w:tr w:rsidR="00932292" w:rsidRPr="00CB13B0" w14:paraId="51CBC289" w14:textId="77777777" w:rsidTr="00F776F0">
        <w:trPr>
          <w:cantSplit/>
        </w:trPr>
        <w:tc>
          <w:tcPr>
            <w:tcW w:w="1695" w:type="dxa"/>
            <w:tcBorders>
              <w:top w:val="nil"/>
              <w:bottom w:val="nil"/>
            </w:tcBorders>
            <w:shd w:val="clear" w:color="auto" w:fill="auto"/>
          </w:tcPr>
          <w:p w14:paraId="3F8A75A5" w14:textId="77777777" w:rsidR="00932292" w:rsidRPr="00CB13B0" w:rsidRDefault="00932292" w:rsidP="00F776F0">
            <w:pPr>
              <w:pStyle w:val="ENoteTTi"/>
              <w:rPr>
                <w:rFonts w:eastAsiaTheme="minorHAnsi"/>
                <w:lang w:eastAsia="en-US"/>
              </w:rPr>
            </w:pPr>
            <w:r w:rsidRPr="00CB13B0">
              <w:t>Tax and Superannuation Laws Amendment (2014 Measures No. 7) Act 2015</w:t>
            </w:r>
          </w:p>
        </w:tc>
        <w:tc>
          <w:tcPr>
            <w:tcW w:w="992" w:type="dxa"/>
            <w:tcBorders>
              <w:top w:val="nil"/>
              <w:bottom w:val="nil"/>
            </w:tcBorders>
            <w:shd w:val="clear" w:color="auto" w:fill="auto"/>
          </w:tcPr>
          <w:p w14:paraId="3DD01CCC" w14:textId="77777777" w:rsidR="00932292" w:rsidRPr="00CB13B0" w:rsidRDefault="00932292" w:rsidP="00F776F0">
            <w:pPr>
              <w:pStyle w:val="ENoteTableText"/>
              <w:keepNext/>
            </w:pPr>
            <w:r w:rsidRPr="00CB13B0">
              <w:t>21, 2015</w:t>
            </w:r>
          </w:p>
        </w:tc>
        <w:tc>
          <w:tcPr>
            <w:tcW w:w="992" w:type="dxa"/>
            <w:tcBorders>
              <w:top w:val="nil"/>
              <w:bottom w:val="nil"/>
            </w:tcBorders>
            <w:shd w:val="clear" w:color="auto" w:fill="auto"/>
          </w:tcPr>
          <w:p w14:paraId="73EDA07D" w14:textId="77777777" w:rsidR="00932292" w:rsidRPr="00CB13B0" w:rsidRDefault="00932292" w:rsidP="00F776F0">
            <w:pPr>
              <w:pStyle w:val="ENoteTableText"/>
              <w:keepNext/>
            </w:pPr>
            <w:r w:rsidRPr="00CB13B0">
              <w:t>19 Mar 2015</w:t>
            </w:r>
          </w:p>
        </w:tc>
        <w:tc>
          <w:tcPr>
            <w:tcW w:w="1843" w:type="dxa"/>
            <w:tcBorders>
              <w:top w:val="nil"/>
              <w:bottom w:val="nil"/>
            </w:tcBorders>
            <w:shd w:val="clear" w:color="auto" w:fill="auto"/>
          </w:tcPr>
          <w:p w14:paraId="7E32C834" w14:textId="38D43617" w:rsidR="00932292" w:rsidRPr="00CB13B0" w:rsidRDefault="00932292" w:rsidP="00F776F0">
            <w:pPr>
              <w:pStyle w:val="ENoteTableText"/>
              <w:keepNext/>
            </w:pPr>
            <w:r w:rsidRPr="00CB13B0">
              <w:t>Sch 7 (</w:t>
            </w:r>
            <w:r w:rsidR="00410FA5">
              <w:t>item 5</w:t>
            </w:r>
            <w:r w:rsidRPr="00CB13B0">
              <w:t xml:space="preserve">2): </w:t>
            </w:r>
            <w:r w:rsidR="007E6237" w:rsidRPr="00CB13B0">
              <w:t>28 June</w:t>
            </w:r>
            <w:r w:rsidRPr="00CB13B0">
              <w:t xml:space="preserve"> 2013 (s 2(1) </w:t>
            </w:r>
            <w:r w:rsidR="00410FA5">
              <w:t>item 2</w:t>
            </w:r>
            <w:r w:rsidRPr="00CB13B0">
              <w:t>1)</w:t>
            </w:r>
          </w:p>
        </w:tc>
        <w:tc>
          <w:tcPr>
            <w:tcW w:w="1566" w:type="dxa"/>
            <w:tcBorders>
              <w:top w:val="nil"/>
              <w:bottom w:val="nil"/>
            </w:tcBorders>
            <w:shd w:val="clear" w:color="auto" w:fill="auto"/>
          </w:tcPr>
          <w:p w14:paraId="7D376933" w14:textId="77777777" w:rsidR="00932292" w:rsidRPr="00CB13B0" w:rsidRDefault="00932292" w:rsidP="00F776F0">
            <w:pPr>
              <w:pStyle w:val="ENoteTableText"/>
              <w:keepNext/>
            </w:pPr>
            <w:r w:rsidRPr="00CB13B0">
              <w:t>—</w:t>
            </w:r>
          </w:p>
        </w:tc>
      </w:tr>
      <w:tr w:rsidR="00932292" w:rsidRPr="00CB13B0" w14:paraId="2F66DF96" w14:textId="77777777" w:rsidTr="00F776F0">
        <w:trPr>
          <w:cantSplit/>
        </w:trPr>
        <w:tc>
          <w:tcPr>
            <w:tcW w:w="1695" w:type="dxa"/>
            <w:tcBorders>
              <w:top w:val="nil"/>
              <w:bottom w:val="single" w:sz="4" w:space="0" w:color="auto"/>
            </w:tcBorders>
            <w:shd w:val="clear" w:color="auto" w:fill="auto"/>
          </w:tcPr>
          <w:p w14:paraId="10F2E919" w14:textId="77777777" w:rsidR="00932292" w:rsidRPr="00CB13B0" w:rsidRDefault="00932292" w:rsidP="00F776F0">
            <w:pPr>
              <w:pStyle w:val="ENoteTTi"/>
              <w:keepNext w:val="0"/>
            </w:pPr>
            <w:r w:rsidRPr="00CB13B0">
              <w:t>Tax and Superannuation Laws Amendment (2015 Measures No. 1) Act 2015</w:t>
            </w:r>
          </w:p>
        </w:tc>
        <w:tc>
          <w:tcPr>
            <w:tcW w:w="992" w:type="dxa"/>
            <w:tcBorders>
              <w:top w:val="nil"/>
              <w:bottom w:val="single" w:sz="4" w:space="0" w:color="auto"/>
            </w:tcBorders>
            <w:shd w:val="clear" w:color="auto" w:fill="auto"/>
          </w:tcPr>
          <w:p w14:paraId="51E52A10" w14:textId="77777777" w:rsidR="00932292" w:rsidRPr="00CB13B0" w:rsidRDefault="00932292" w:rsidP="00F776F0">
            <w:pPr>
              <w:pStyle w:val="ENoteTableText"/>
            </w:pPr>
            <w:r w:rsidRPr="00CB13B0">
              <w:t>70, 2015</w:t>
            </w:r>
          </w:p>
        </w:tc>
        <w:tc>
          <w:tcPr>
            <w:tcW w:w="992" w:type="dxa"/>
            <w:tcBorders>
              <w:top w:val="nil"/>
              <w:bottom w:val="single" w:sz="4" w:space="0" w:color="auto"/>
            </w:tcBorders>
            <w:shd w:val="clear" w:color="auto" w:fill="auto"/>
          </w:tcPr>
          <w:p w14:paraId="5F8B9AAD" w14:textId="77777777" w:rsidR="00932292" w:rsidRPr="00CB13B0" w:rsidRDefault="00932292" w:rsidP="00F776F0">
            <w:pPr>
              <w:pStyle w:val="ENoteTableText"/>
            </w:pPr>
            <w:r w:rsidRPr="00CB13B0">
              <w:t>25 June 2015</w:t>
            </w:r>
          </w:p>
        </w:tc>
        <w:tc>
          <w:tcPr>
            <w:tcW w:w="1843" w:type="dxa"/>
            <w:tcBorders>
              <w:top w:val="nil"/>
              <w:bottom w:val="single" w:sz="4" w:space="0" w:color="auto"/>
            </w:tcBorders>
            <w:shd w:val="clear" w:color="auto" w:fill="auto"/>
          </w:tcPr>
          <w:p w14:paraId="09B9CA26" w14:textId="24E4C42A" w:rsidR="00932292" w:rsidRPr="00CB13B0" w:rsidRDefault="00932292" w:rsidP="00F776F0">
            <w:pPr>
              <w:pStyle w:val="ENoteTableText"/>
            </w:pPr>
            <w:r w:rsidRPr="00CB13B0">
              <w:t>Sch 5 (</w:t>
            </w:r>
            <w:r w:rsidR="00410FA5">
              <w:t>items 2</w:t>
            </w:r>
            <w:r w:rsidRPr="00CB13B0">
              <w:t xml:space="preserve">, 3): 26 June 2015 (s 2(1) </w:t>
            </w:r>
            <w:r w:rsidR="00410FA5">
              <w:t>item 8</w:t>
            </w:r>
            <w:r w:rsidRPr="00CB13B0">
              <w:t>)</w:t>
            </w:r>
          </w:p>
        </w:tc>
        <w:tc>
          <w:tcPr>
            <w:tcW w:w="1566" w:type="dxa"/>
            <w:tcBorders>
              <w:top w:val="nil"/>
              <w:bottom w:val="single" w:sz="4" w:space="0" w:color="auto"/>
            </w:tcBorders>
            <w:shd w:val="clear" w:color="auto" w:fill="auto"/>
          </w:tcPr>
          <w:p w14:paraId="378CCB7A" w14:textId="77777777" w:rsidR="00932292" w:rsidRPr="00CB13B0" w:rsidRDefault="00932292" w:rsidP="00F776F0">
            <w:pPr>
              <w:pStyle w:val="ENoteTableText"/>
            </w:pPr>
            <w:r w:rsidRPr="00CB13B0">
              <w:t>—</w:t>
            </w:r>
          </w:p>
        </w:tc>
      </w:tr>
      <w:tr w:rsidR="00932292" w:rsidRPr="00CB13B0" w14:paraId="71699201" w14:textId="77777777" w:rsidTr="00F776F0">
        <w:trPr>
          <w:cantSplit/>
        </w:trPr>
        <w:tc>
          <w:tcPr>
            <w:tcW w:w="1695" w:type="dxa"/>
            <w:tcBorders>
              <w:top w:val="single" w:sz="4" w:space="0" w:color="auto"/>
              <w:bottom w:val="single" w:sz="4" w:space="0" w:color="auto"/>
            </w:tcBorders>
            <w:shd w:val="clear" w:color="auto" w:fill="auto"/>
          </w:tcPr>
          <w:p w14:paraId="189C5649" w14:textId="77777777" w:rsidR="00932292" w:rsidRPr="00CB13B0" w:rsidRDefault="00932292" w:rsidP="00F776F0">
            <w:pPr>
              <w:pStyle w:val="ENoteTableText"/>
            </w:pPr>
            <w:r w:rsidRPr="00CB13B0">
              <w:lastRenderedPageBreak/>
              <w:t>Tax and Superannuation Laws Amendment (2013 Measures No. 1) Act 2013</w:t>
            </w:r>
          </w:p>
        </w:tc>
        <w:tc>
          <w:tcPr>
            <w:tcW w:w="992" w:type="dxa"/>
            <w:tcBorders>
              <w:top w:val="single" w:sz="4" w:space="0" w:color="auto"/>
              <w:bottom w:val="single" w:sz="4" w:space="0" w:color="auto"/>
            </w:tcBorders>
            <w:shd w:val="clear" w:color="auto" w:fill="auto"/>
          </w:tcPr>
          <w:p w14:paraId="40A6EB5D" w14:textId="77777777" w:rsidR="00932292" w:rsidRPr="00CB13B0" w:rsidRDefault="00932292" w:rsidP="00F776F0">
            <w:pPr>
              <w:pStyle w:val="ENoteTableText"/>
            </w:pPr>
            <w:r w:rsidRPr="00CB13B0">
              <w:t>88, 2013</w:t>
            </w:r>
          </w:p>
        </w:tc>
        <w:tc>
          <w:tcPr>
            <w:tcW w:w="992" w:type="dxa"/>
            <w:tcBorders>
              <w:top w:val="single" w:sz="4" w:space="0" w:color="auto"/>
              <w:bottom w:val="single" w:sz="4" w:space="0" w:color="auto"/>
            </w:tcBorders>
            <w:shd w:val="clear" w:color="auto" w:fill="auto"/>
          </w:tcPr>
          <w:p w14:paraId="5EA01524" w14:textId="77777777" w:rsidR="00932292" w:rsidRPr="00CB13B0" w:rsidRDefault="007E6237" w:rsidP="00F776F0">
            <w:pPr>
              <w:pStyle w:val="ENoteTableText"/>
            </w:pPr>
            <w:r w:rsidRPr="00CB13B0">
              <w:t>28 June</w:t>
            </w:r>
            <w:r w:rsidR="00932292" w:rsidRPr="00CB13B0">
              <w:t xml:space="preserve"> 2013</w:t>
            </w:r>
          </w:p>
        </w:tc>
        <w:tc>
          <w:tcPr>
            <w:tcW w:w="1843" w:type="dxa"/>
            <w:tcBorders>
              <w:top w:val="single" w:sz="4" w:space="0" w:color="auto"/>
              <w:bottom w:val="single" w:sz="4" w:space="0" w:color="auto"/>
            </w:tcBorders>
            <w:shd w:val="clear" w:color="auto" w:fill="auto"/>
          </w:tcPr>
          <w:p w14:paraId="3E57F56C" w14:textId="63B1E068" w:rsidR="00932292" w:rsidRPr="00CB13B0" w:rsidRDefault="00932292" w:rsidP="00F776F0">
            <w:pPr>
              <w:pStyle w:val="ENoteTableText"/>
            </w:pPr>
            <w:r w:rsidRPr="00CB13B0">
              <w:t>s 4, Sch 1 (</w:t>
            </w:r>
            <w:r w:rsidR="00410FA5">
              <w:t>items 1</w:t>
            </w:r>
            <w:r w:rsidRPr="00CB13B0">
              <w:t>–18), Sch 3 and Sch 7 (</w:t>
            </w:r>
            <w:r w:rsidR="00410FA5">
              <w:t>items 2</w:t>
            </w:r>
            <w:r w:rsidRPr="00CB13B0">
              <w:t xml:space="preserve">00–210, 236–242): </w:t>
            </w:r>
            <w:r w:rsidR="007E6237" w:rsidRPr="00CB13B0">
              <w:t>28 June</w:t>
            </w:r>
            <w:r w:rsidRPr="00CB13B0">
              <w:t xml:space="preserve"> 2013 (s 2(1) </w:t>
            </w:r>
            <w:r w:rsidR="00410FA5">
              <w:t>items 1</w:t>
            </w:r>
            <w:r w:rsidRPr="00CB13B0">
              <w:t>, 2, 5, 21, 26)</w:t>
            </w:r>
            <w:r w:rsidRPr="00CB13B0">
              <w:br/>
              <w:t>Sch 1 (</w:t>
            </w:r>
            <w:r w:rsidR="00410FA5">
              <w:t>items 3</w:t>
            </w:r>
            <w:r w:rsidRPr="00CB13B0">
              <w:t xml:space="preserve">3, 34): </w:t>
            </w:r>
            <w:r w:rsidR="00410FA5">
              <w:t>1 July</w:t>
            </w:r>
            <w:r w:rsidRPr="00CB13B0">
              <w:t xml:space="preserve"> 2013 (s 2(1) </w:t>
            </w:r>
            <w:r w:rsidR="00410FA5">
              <w:t>item 3</w:t>
            </w:r>
            <w:r w:rsidRPr="00CB13B0">
              <w:t>)</w:t>
            </w:r>
            <w:r w:rsidRPr="00CB13B0">
              <w:br/>
              <w:t>Sch 5 (</w:t>
            </w:r>
            <w:r w:rsidR="00410FA5">
              <w:t>items 1</w:t>
            </w:r>
            <w:r w:rsidRPr="00CB13B0">
              <w:t>–5, 7–9) and Sch 6 (</w:t>
            </w:r>
            <w:r w:rsidR="00410FA5">
              <w:t>items 3</w:t>
            </w:r>
            <w:r w:rsidRPr="00CB13B0">
              <w:t xml:space="preserve">–41, 50–65): </w:t>
            </w:r>
            <w:r w:rsidR="007E6237" w:rsidRPr="00CB13B0">
              <w:t>29 June</w:t>
            </w:r>
            <w:r w:rsidRPr="00CB13B0">
              <w:t xml:space="preserve"> 2013 (s 2(1) </w:t>
            </w:r>
            <w:r w:rsidR="00E75F4A" w:rsidRPr="00CB13B0">
              <w:t>items 8</w:t>
            </w:r>
            <w:r w:rsidRPr="00CB13B0">
              <w:t>, 9, 14)</w:t>
            </w:r>
            <w:r w:rsidRPr="00CB13B0">
              <w:br/>
              <w:t>Sch 7 (</w:t>
            </w:r>
            <w:r w:rsidR="00410FA5">
              <w:t>items 1</w:t>
            </w:r>
            <w:r w:rsidRPr="00CB13B0">
              <w:t xml:space="preserve">–4): </w:t>
            </w:r>
            <w:r w:rsidR="00410FA5">
              <w:t>1 July</w:t>
            </w:r>
            <w:r w:rsidRPr="00CB13B0">
              <w:t xml:space="preserve"> 2012 (s 2(1) </w:t>
            </w:r>
            <w:r w:rsidR="00410FA5">
              <w:t>item 1</w:t>
            </w:r>
            <w:r w:rsidRPr="00CB13B0">
              <w:t>5)</w:t>
            </w:r>
          </w:p>
        </w:tc>
        <w:tc>
          <w:tcPr>
            <w:tcW w:w="1566" w:type="dxa"/>
            <w:tcBorders>
              <w:top w:val="single" w:sz="4" w:space="0" w:color="auto"/>
              <w:bottom w:val="single" w:sz="4" w:space="0" w:color="auto"/>
            </w:tcBorders>
            <w:shd w:val="clear" w:color="auto" w:fill="auto"/>
          </w:tcPr>
          <w:p w14:paraId="4F6F06ED" w14:textId="5F3F97FD" w:rsidR="00932292" w:rsidRPr="00CB13B0" w:rsidRDefault="00932292" w:rsidP="00F776F0">
            <w:pPr>
              <w:pStyle w:val="ENoteTableText"/>
            </w:pPr>
            <w:r w:rsidRPr="00CB13B0">
              <w:t>s 4, Sch 3 (</w:t>
            </w:r>
            <w:r w:rsidR="00410FA5">
              <w:t>items 1</w:t>
            </w:r>
            <w:r w:rsidRPr="00CB13B0">
              <w:t>8, 19), Sch 5 (</w:t>
            </w:r>
            <w:r w:rsidR="00410FA5">
              <w:t>item 8</w:t>
            </w:r>
            <w:r w:rsidRPr="00CB13B0">
              <w:t>) and Sch 7 (</w:t>
            </w:r>
            <w:r w:rsidR="00410FA5">
              <w:t>item 2</w:t>
            </w:r>
            <w:r w:rsidRPr="00CB13B0">
              <w:t>08)</w:t>
            </w:r>
          </w:p>
        </w:tc>
      </w:tr>
      <w:tr w:rsidR="00932292" w:rsidRPr="00CB13B0" w14:paraId="7002A6C3" w14:textId="77777777" w:rsidTr="00F776F0">
        <w:trPr>
          <w:cantSplit/>
        </w:trPr>
        <w:tc>
          <w:tcPr>
            <w:tcW w:w="1695" w:type="dxa"/>
            <w:tcBorders>
              <w:top w:val="single" w:sz="4" w:space="0" w:color="auto"/>
              <w:bottom w:val="nil"/>
            </w:tcBorders>
            <w:shd w:val="clear" w:color="auto" w:fill="auto"/>
          </w:tcPr>
          <w:p w14:paraId="7A131D61" w14:textId="77777777" w:rsidR="00932292" w:rsidRPr="00CB13B0" w:rsidRDefault="00932292" w:rsidP="00F776F0">
            <w:pPr>
              <w:pStyle w:val="ENoteTableText"/>
            </w:pPr>
            <w:r w:rsidRPr="00CB13B0">
              <w:t>Superannuation Laws Amendment (MySuper Capital Gains Tax Relief and Other Measures) Act 2013</w:t>
            </w:r>
          </w:p>
        </w:tc>
        <w:tc>
          <w:tcPr>
            <w:tcW w:w="992" w:type="dxa"/>
            <w:tcBorders>
              <w:top w:val="single" w:sz="4" w:space="0" w:color="auto"/>
              <w:bottom w:val="nil"/>
            </w:tcBorders>
            <w:shd w:val="clear" w:color="auto" w:fill="auto"/>
          </w:tcPr>
          <w:p w14:paraId="4A5B1D88" w14:textId="77777777" w:rsidR="00932292" w:rsidRPr="00CB13B0" w:rsidRDefault="00932292" w:rsidP="00F776F0">
            <w:pPr>
              <w:pStyle w:val="ENoteTableText"/>
            </w:pPr>
            <w:r w:rsidRPr="00CB13B0">
              <w:t>89, 2013</w:t>
            </w:r>
          </w:p>
        </w:tc>
        <w:tc>
          <w:tcPr>
            <w:tcW w:w="992" w:type="dxa"/>
            <w:tcBorders>
              <w:top w:val="single" w:sz="4" w:space="0" w:color="auto"/>
              <w:bottom w:val="nil"/>
            </w:tcBorders>
            <w:shd w:val="clear" w:color="auto" w:fill="auto"/>
          </w:tcPr>
          <w:p w14:paraId="2488B7A9" w14:textId="77777777" w:rsidR="00932292" w:rsidRPr="00CB13B0" w:rsidRDefault="007E6237" w:rsidP="00F776F0">
            <w:pPr>
              <w:pStyle w:val="ENoteTableText"/>
            </w:pPr>
            <w:r w:rsidRPr="00CB13B0">
              <w:t>28 June</w:t>
            </w:r>
            <w:r w:rsidR="00932292" w:rsidRPr="00CB13B0">
              <w:t xml:space="preserve"> 2013</w:t>
            </w:r>
          </w:p>
        </w:tc>
        <w:tc>
          <w:tcPr>
            <w:tcW w:w="1843" w:type="dxa"/>
            <w:tcBorders>
              <w:top w:val="single" w:sz="4" w:space="0" w:color="auto"/>
              <w:bottom w:val="nil"/>
            </w:tcBorders>
            <w:shd w:val="clear" w:color="auto" w:fill="auto"/>
          </w:tcPr>
          <w:p w14:paraId="2BFA8C49" w14:textId="4F3AA2C7" w:rsidR="00932292" w:rsidRPr="00CB13B0" w:rsidRDefault="00932292" w:rsidP="00F776F0">
            <w:pPr>
              <w:pStyle w:val="ENoteTableText"/>
              <w:rPr>
                <w:rFonts w:eastAsiaTheme="minorHAnsi" w:cstheme="minorBidi"/>
                <w:lang w:eastAsia="en-US"/>
              </w:rPr>
            </w:pPr>
            <w:r w:rsidRPr="00CB13B0">
              <w:t>Sch 1 (</w:t>
            </w:r>
            <w:r w:rsidR="00410FA5">
              <w:t>items 1</w:t>
            </w:r>
            <w:r w:rsidRPr="00CB13B0">
              <w:t xml:space="preserve">–13): </w:t>
            </w:r>
            <w:r w:rsidR="007E6237" w:rsidRPr="00CB13B0">
              <w:t>28 June</w:t>
            </w:r>
            <w:r w:rsidRPr="00CB13B0">
              <w:t xml:space="preserve"> 2013 (s 2(1) </w:t>
            </w:r>
            <w:r w:rsidR="00410FA5">
              <w:t>items 2</w:t>
            </w:r>
            <w:r w:rsidRPr="00CB13B0">
              <w:t>–5)</w:t>
            </w:r>
            <w:r w:rsidRPr="00CB13B0">
              <w:br/>
              <w:t>Sch 1 (</w:t>
            </w:r>
            <w:r w:rsidR="00410FA5">
              <w:t>items 1</w:t>
            </w:r>
            <w:r w:rsidRPr="00CB13B0">
              <w:t xml:space="preserve">4–25): 2 July 2019 (s 2(1) </w:t>
            </w:r>
            <w:r w:rsidR="00410FA5">
              <w:t>items 6</w:t>
            </w:r>
            <w:r w:rsidRPr="00CB13B0">
              <w:t>–8)</w:t>
            </w:r>
          </w:p>
        </w:tc>
        <w:tc>
          <w:tcPr>
            <w:tcW w:w="1566" w:type="dxa"/>
            <w:tcBorders>
              <w:top w:val="single" w:sz="4" w:space="0" w:color="auto"/>
              <w:bottom w:val="nil"/>
            </w:tcBorders>
            <w:shd w:val="clear" w:color="auto" w:fill="auto"/>
          </w:tcPr>
          <w:p w14:paraId="45E4A7B5" w14:textId="27102F2E" w:rsidR="00932292" w:rsidRPr="00CB13B0" w:rsidRDefault="00932292" w:rsidP="00F776F0">
            <w:pPr>
              <w:pStyle w:val="ENoteTableText"/>
            </w:pPr>
            <w:r w:rsidRPr="00CB13B0">
              <w:t>Sch 1 (</w:t>
            </w:r>
            <w:r w:rsidR="00410FA5">
              <w:t>items 2</w:t>
            </w:r>
            <w:r w:rsidRPr="00CB13B0">
              <w:t>, 13, 25)</w:t>
            </w:r>
          </w:p>
        </w:tc>
      </w:tr>
      <w:tr w:rsidR="00932292" w:rsidRPr="00CB13B0" w14:paraId="39500ADF" w14:textId="77777777" w:rsidTr="00F776F0">
        <w:trPr>
          <w:cantSplit/>
        </w:trPr>
        <w:tc>
          <w:tcPr>
            <w:tcW w:w="1695" w:type="dxa"/>
            <w:tcBorders>
              <w:top w:val="nil"/>
              <w:bottom w:val="nil"/>
            </w:tcBorders>
            <w:shd w:val="clear" w:color="auto" w:fill="auto"/>
          </w:tcPr>
          <w:p w14:paraId="30C48924" w14:textId="77777777" w:rsidR="00932292" w:rsidRPr="00CB13B0" w:rsidRDefault="00932292" w:rsidP="00F776F0">
            <w:pPr>
              <w:pStyle w:val="ENoteTTIndentHeading"/>
              <w:rPr>
                <w:rFonts w:eastAsiaTheme="minorHAnsi"/>
              </w:rPr>
            </w:pPr>
            <w:r w:rsidRPr="00CB13B0">
              <w:t>as amended by</w:t>
            </w:r>
          </w:p>
        </w:tc>
        <w:tc>
          <w:tcPr>
            <w:tcW w:w="992" w:type="dxa"/>
            <w:tcBorders>
              <w:top w:val="nil"/>
              <w:bottom w:val="nil"/>
            </w:tcBorders>
            <w:shd w:val="clear" w:color="auto" w:fill="auto"/>
          </w:tcPr>
          <w:p w14:paraId="7ECDFF1E" w14:textId="77777777" w:rsidR="00932292" w:rsidRPr="00CB13B0" w:rsidRDefault="00932292" w:rsidP="00F776F0">
            <w:pPr>
              <w:pStyle w:val="ENoteTableText"/>
            </w:pPr>
          </w:p>
        </w:tc>
        <w:tc>
          <w:tcPr>
            <w:tcW w:w="992" w:type="dxa"/>
            <w:tcBorders>
              <w:top w:val="nil"/>
              <w:bottom w:val="nil"/>
            </w:tcBorders>
            <w:shd w:val="clear" w:color="auto" w:fill="auto"/>
          </w:tcPr>
          <w:p w14:paraId="3FC12852" w14:textId="77777777" w:rsidR="00932292" w:rsidRPr="00CB13B0" w:rsidRDefault="00932292" w:rsidP="00F776F0">
            <w:pPr>
              <w:pStyle w:val="ENoteTableText"/>
            </w:pPr>
          </w:p>
        </w:tc>
        <w:tc>
          <w:tcPr>
            <w:tcW w:w="1843" w:type="dxa"/>
            <w:tcBorders>
              <w:top w:val="nil"/>
              <w:bottom w:val="nil"/>
            </w:tcBorders>
            <w:shd w:val="clear" w:color="auto" w:fill="auto"/>
          </w:tcPr>
          <w:p w14:paraId="7034A688" w14:textId="77777777" w:rsidR="00932292" w:rsidRPr="00CB13B0" w:rsidRDefault="00932292" w:rsidP="00F776F0">
            <w:pPr>
              <w:pStyle w:val="ENoteTableText"/>
              <w:rPr>
                <w:noProof/>
              </w:rPr>
            </w:pPr>
          </w:p>
        </w:tc>
        <w:tc>
          <w:tcPr>
            <w:tcW w:w="1566" w:type="dxa"/>
            <w:tcBorders>
              <w:top w:val="nil"/>
              <w:bottom w:val="nil"/>
            </w:tcBorders>
            <w:shd w:val="clear" w:color="auto" w:fill="auto"/>
          </w:tcPr>
          <w:p w14:paraId="2EE599F5" w14:textId="77777777" w:rsidR="00932292" w:rsidRPr="00CB13B0" w:rsidRDefault="00932292" w:rsidP="00F776F0">
            <w:pPr>
              <w:pStyle w:val="ENoteTableText"/>
            </w:pPr>
          </w:p>
        </w:tc>
      </w:tr>
      <w:tr w:rsidR="00932292" w:rsidRPr="00CB13B0" w14:paraId="177002BD" w14:textId="77777777" w:rsidTr="00F776F0">
        <w:trPr>
          <w:cantSplit/>
        </w:trPr>
        <w:tc>
          <w:tcPr>
            <w:tcW w:w="1695" w:type="dxa"/>
            <w:tcBorders>
              <w:top w:val="nil"/>
              <w:bottom w:val="single" w:sz="4" w:space="0" w:color="auto"/>
            </w:tcBorders>
            <w:shd w:val="clear" w:color="auto" w:fill="auto"/>
          </w:tcPr>
          <w:p w14:paraId="4EBDCFB3" w14:textId="77777777" w:rsidR="00932292" w:rsidRPr="00CB13B0" w:rsidRDefault="00932292" w:rsidP="00F776F0">
            <w:pPr>
              <w:pStyle w:val="ENoteTTi"/>
              <w:rPr>
                <w:rFonts w:eastAsiaTheme="minorHAnsi"/>
              </w:rPr>
            </w:pPr>
            <w:r w:rsidRPr="00CB13B0">
              <w:t>Tax Laws Amendment (Fairer Taxation of Excess Concessional Contributions) Act 2013</w:t>
            </w:r>
          </w:p>
        </w:tc>
        <w:tc>
          <w:tcPr>
            <w:tcW w:w="992" w:type="dxa"/>
            <w:tcBorders>
              <w:top w:val="nil"/>
              <w:bottom w:val="single" w:sz="4" w:space="0" w:color="auto"/>
            </w:tcBorders>
            <w:shd w:val="clear" w:color="auto" w:fill="auto"/>
          </w:tcPr>
          <w:p w14:paraId="62D5D2D4" w14:textId="77777777" w:rsidR="00932292" w:rsidRPr="00CB13B0" w:rsidRDefault="00932292" w:rsidP="00F776F0">
            <w:pPr>
              <w:pStyle w:val="ENoteTableText"/>
            </w:pPr>
            <w:r w:rsidRPr="00CB13B0">
              <w:t>118, 2013</w:t>
            </w:r>
          </w:p>
        </w:tc>
        <w:tc>
          <w:tcPr>
            <w:tcW w:w="992" w:type="dxa"/>
            <w:tcBorders>
              <w:top w:val="nil"/>
              <w:bottom w:val="single" w:sz="4" w:space="0" w:color="auto"/>
            </w:tcBorders>
            <w:shd w:val="clear" w:color="auto" w:fill="auto"/>
          </w:tcPr>
          <w:p w14:paraId="4005EFD3" w14:textId="77777777" w:rsidR="00932292" w:rsidRPr="00CB13B0" w:rsidRDefault="007E6237" w:rsidP="00F776F0">
            <w:pPr>
              <w:pStyle w:val="ENoteTableText"/>
            </w:pPr>
            <w:r w:rsidRPr="00CB13B0">
              <w:t>29 June</w:t>
            </w:r>
            <w:r w:rsidR="00932292" w:rsidRPr="00CB13B0">
              <w:t xml:space="preserve"> 2013</w:t>
            </w:r>
          </w:p>
        </w:tc>
        <w:tc>
          <w:tcPr>
            <w:tcW w:w="1843" w:type="dxa"/>
            <w:tcBorders>
              <w:top w:val="nil"/>
              <w:bottom w:val="single" w:sz="4" w:space="0" w:color="auto"/>
            </w:tcBorders>
            <w:shd w:val="clear" w:color="auto" w:fill="auto"/>
          </w:tcPr>
          <w:p w14:paraId="3ECE3F34" w14:textId="4C81116F" w:rsidR="00932292" w:rsidRPr="00CB13B0" w:rsidRDefault="00932292" w:rsidP="00F776F0">
            <w:pPr>
              <w:pStyle w:val="ENoteTableText"/>
              <w:tabs>
                <w:tab w:val="left" w:pos="1103"/>
              </w:tabs>
            </w:pPr>
            <w:r w:rsidRPr="00CB13B0">
              <w:t>Sch 1 (</w:t>
            </w:r>
            <w:r w:rsidR="00410FA5">
              <w:t>item 1</w:t>
            </w:r>
            <w:r w:rsidRPr="00CB13B0">
              <w:t xml:space="preserve">00): 2 July 2019 (s 2(1) </w:t>
            </w:r>
            <w:r w:rsidR="00222892" w:rsidRPr="00CB13B0">
              <w:t>item 9</w:t>
            </w:r>
            <w:r w:rsidRPr="00CB13B0">
              <w:t>)</w:t>
            </w:r>
            <w:r w:rsidRPr="00CB13B0">
              <w:br/>
              <w:t>Sch 1 (</w:t>
            </w:r>
            <w:r w:rsidR="00410FA5">
              <w:t>item 1</w:t>
            </w:r>
            <w:r w:rsidRPr="00CB13B0">
              <w:t xml:space="preserve">10): </w:t>
            </w:r>
            <w:r w:rsidR="007E6237" w:rsidRPr="00CB13B0">
              <w:t>29 June</w:t>
            </w:r>
            <w:r w:rsidRPr="00CB13B0">
              <w:t xml:space="preserve"> 2013 (s 2(1) </w:t>
            </w:r>
            <w:r w:rsidR="00410FA5">
              <w:t>item 1</w:t>
            </w:r>
            <w:r w:rsidRPr="00CB13B0">
              <w:t>1)</w:t>
            </w:r>
          </w:p>
        </w:tc>
        <w:tc>
          <w:tcPr>
            <w:tcW w:w="1566" w:type="dxa"/>
            <w:tcBorders>
              <w:top w:val="nil"/>
              <w:bottom w:val="single" w:sz="4" w:space="0" w:color="auto"/>
            </w:tcBorders>
            <w:shd w:val="clear" w:color="auto" w:fill="auto"/>
          </w:tcPr>
          <w:p w14:paraId="095B87A9" w14:textId="5D095977" w:rsidR="00932292" w:rsidRPr="00CB13B0" w:rsidRDefault="00932292" w:rsidP="00F776F0">
            <w:pPr>
              <w:pStyle w:val="ENoteTableText"/>
            </w:pPr>
            <w:r w:rsidRPr="00CB13B0">
              <w:t>Sch 1 (</w:t>
            </w:r>
            <w:r w:rsidR="00410FA5">
              <w:t>item 1</w:t>
            </w:r>
            <w:r w:rsidRPr="00CB13B0">
              <w:t>10)</w:t>
            </w:r>
          </w:p>
        </w:tc>
      </w:tr>
      <w:tr w:rsidR="00932292" w:rsidRPr="00CB13B0" w14:paraId="62C837B1" w14:textId="77777777" w:rsidTr="00F776F0">
        <w:trPr>
          <w:cantSplit/>
        </w:trPr>
        <w:tc>
          <w:tcPr>
            <w:tcW w:w="1695" w:type="dxa"/>
            <w:tcBorders>
              <w:top w:val="single" w:sz="4" w:space="0" w:color="auto"/>
              <w:bottom w:val="nil"/>
            </w:tcBorders>
            <w:shd w:val="clear" w:color="auto" w:fill="auto"/>
          </w:tcPr>
          <w:p w14:paraId="3F25C3CF" w14:textId="77777777" w:rsidR="00932292" w:rsidRPr="00CB13B0" w:rsidRDefault="00932292" w:rsidP="00F776F0">
            <w:pPr>
              <w:pStyle w:val="ENoteTableText"/>
            </w:pPr>
            <w:r w:rsidRPr="00CB13B0">
              <w:t>Charities (Consequential Amendments and Transitional Provisions) Act 2013</w:t>
            </w:r>
          </w:p>
        </w:tc>
        <w:tc>
          <w:tcPr>
            <w:tcW w:w="992" w:type="dxa"/>
            <w:tcBorders>
              <w:top w:val="single" w:sz="4" w:space="0" w:color="auto"/>
              <w:bottom w:val="nil"/>
            </w:tcBorders>
            <w:shd w:val="clear" w:color="auto" w:fill="auto"/>
          </w:tcPr>
          <w:p w14:paraId="26D5AA0D" w14:textId="77777777" w:rsidR="00932292" w:rsidRPr="00CB13B0" w:rsidRDefault="00932292" w:rsidP="00F776F0">
            <w:pPr>
              <w:pStyle w:val="ENoteTableText"/>
            </w:pPr>
            <w:r w:rsidRPr="00CB13B0">
              <w:t>96, 2013</w:t>
            </w:r>
          </w:p>
        </w:tc>
        <w:tc>
          <w:tcPr>
            <w:tcW w:w="992" w:type="dxa"/>
            <w:tcBorders>
              <w:top w:val="single" w:sz="4" w:space="0" w:color="auto"/>
              <w:bottom w:val="nil"/>
            </w:tcBorders>
            <w:shd w:val="clear" w:color="auto" w:fill="auto"/>
          </w:tcPr>
          <w:p w14:paraId="6DE983FF" w14:textId="77777777" w:rsidR="00932292" w:rsidRPr="00CB13B0" w:rsidRDefault="007E6237" w:rsidP="00F776F0">
            <w:pPr>
              <w:pStyle w:val="ENoteTableText"/>
            </w:pPr>
            <w:r w:rsidRPr="00CB13B0">
              <w:t>28 June</w:t>
            </w:r>
            <w:r w:rsidR="00932292" w:rsidRPr="00CB13B0">
              <w:t xml:space="preserve"> 2013</w:t>
            </w:r>
          </w:p>
        </w:tc>
        <w:tc>
          <w:tcPr>
            <w:tcW w:w="1843" w:type="dxa"/>
            <w:tcBorders>
              <w:top w:val="single" w:sz="4" w:space="0" w:color="auto"/>
              <w:bottom w:val="nil"/>
            </w:tcBorders>
            <w:shd w:val="clear" w:color="auto" w:fill="auto"/>
          </w:tcPr>
          <w:p w14:paraId="3279AE38" w14:textId="0EDB808B" w:rsidR="00932292" w:rsidRPr="00CB13B0" w:rsidRDefault="00932292" w:rsidP="00F776F0">
            <w:pPr>
              <w:pStyle w:val="ENoteTableText"/>
            </w:pPr>
            <w:r w:rsidRPr="00CB13B0">
              <w:t>Sch 1 (</w:t>
            </w:r>
            <w:r w:rsidR="00410FA5">
              <w:t>items 2</w:t>
            </w:r>
            <w:r w:rsidRPr="00CB13B0">
              <w:t xml:space="preserve">3–37): 1 Jan 2014 (s 2(1) </w:t>
            </w:r>
            <w:r w:rsidR="00410FA5">
              <w:t>item 2</w:t>
            </w:r>
            <w:r w:rsidRPr="00CB13B0">
              <w:t>)</w:t>
            </w:r>
          </w:p>
        </w:tc>
        <w:tc>
          <w:tcPr>
            <w:tcW w:w="1566" w:type="dxa"/>
            <w:tcBorders>
              <w:top w:val="single" w:sz="4" w:space="0" w:color="auto"/>
              <w:bottom w:val="nil"/>
            </w:tcBorders>
            <w:shd w:val="clear" w:color="auto" w:fill="auto"/>
          </w:tcPr>
          <w:p w14:paraId="011D796F" w14:textId="77777777" w:rsidR="00932292" w:rsidRPr="00CB13B0" w:rsidRDefault="00932292" w:rsidP="00F776F0">
            <w:pPr>
              <w:pStyle w:val="ENoteTableText"/>
            </w:pPr>
            <w:r w:rsidRPr="00CB13B0">
              <w:t>—</w:t>
            </w:r>
          </w:p>
        </w:tc>
      </w:tr>
      <w:tr w:rsidR="00932292" w:rsidRPr="00CB13B0" w14:paraId="231F3656" w14:textId="77777777" w:rsidTr="00F776F0">
        <w:trPr>
          <w:cantSplit/>
        </w:trPr>
        <w:tc>
          <w:tcPr>
            <w:tcW w:w="1695" w:type="dxa"/>
            <w:tcBorders>
              <w:top w:val="nil"/>
              <w:bottom w:val="nil"/>
            </w:tcBorders>
            <w:shd w:val="clear" w:color="auto" w:fill="auto"/>
          </w:tcPr>
          <w:p w14:paraId="360D6D20" w14:textId="77777777" w:rsidR="00932292" w:rsidRPr="00CB13B0" w:rsidRDefault="00932292" w:rsidP="00F776F0">
            <w:pPr>
              <w:pStyle w:val="ENoteTTIndentHeading"/>
            </w:pPr>
            <w:r w:rsidRPr="00CB13B0">
              <w:lastRenderedPageBreak/>
              <w:t>as amended by</w:t>
            </w:r>
          </w:p>
        </w:tc>
        <w:tc>
          <w:tcPr>
            <w:tcW w:w="992" w:type="dxa"/>
            <w:tcBorders>
              <w:top w:val="nil"/>
              <w:bottom w:val="nil"/>
            </w:tcBorders>
            <w:shd w:val="clear" w:color="auto" w:fill="auto"/>
          </w:tcPr>
          <w:p w14:paraId="3C20322D" w14:textId="77777777" w:rsidR="00932292" w:rsidRPr="00CB13B0" w:rsidRDefault="00932292" w:rsidP="00F776F0">
            <w:pPr>
              <w:pStyle w:val="ENoteTableText"/>
            </w:pPr>
          </w:p>
        </w:tc>
        <w:tc>
          <w:tcPr>
            <w:tcW w:w="992" w:type="dxa"/>
            <w:tcBorders>
              <w:top w:val="nil"/>
              <w:bottom w:val="nil"/>
            </w:tcBorders>
            <w:shd w:val="clear" w:color="auto" w:fill="auto"/>
          </w:tcPr>
          <w:p w14:paraId="3A31C21D" w14:textId="77777777" w:rsidR="00932292" w:rsidRPr="00CB13B0" w:rsidRDefault="00932292" w:rsidP="00F776F0">
            <w:pPr>
              <w:pStyle w:val="ENoteTableText"/>
            </w:pPr>
          </w:p>
        </w:tc>
        <w:tc>
          <w:tcPr>
            <w:tcW w:w="1843" w:type="dxa"/>
            <w:tcBorders>
              <w:top w:val="nil"/>
              <w:bottom w:val="nil"/>
            </w:tcBorders>
            <w:shd w:val="clear" w:color="auto" w:fill="auto"/>
          </w:tcPr>
          <w:p w14:paraId="21F09D3E" w14:textId="77777777" w:rsidR="00932292" w:rsidRPr="00CB13B0" w:rsidRDefault="00932292" w:rsidP="00F776F0">
            <w:pPr>
              <w:pStyle w:val="ENoteTableText"/>
            </w:pPr>
          </w:p>
        </w:tc>
        <w:tc>
          <w:tcPr>
            <w:tcW w:w="1566" w:type="dxa"/>
            <w:tcBorders>
              <w:top w:val="nil"/>
              <w:bottom w:val="nil"/>
            </w:tcBorders>
            <w:shd w:val="clear" w:color="auto" w:fill="auto"/>
          </w:tcPr>
          <w:p w14:paraId="26CD0AAC" w14:textId="77777777" w:rsidR="00932292" w:rsidRPr="00CB13B0" w:rsidRDefault="00932292" w:rsidP="00F776F0">
            <w:pPr>
              <w:pStyle w:val="ENoteTableText"/>
            </w:pPr>
          </w:p>
        </w:tc>
      </w:tr>
      <w:tr w:rsidR="00932292" w:rsidRPr="00CB13B0" w14:paraId="2F3729EB" w14:textId="77777777" w:rsidTr="00F776F0">
        <w:trPr>
          <w:cantSplit/>
        </w:trPr>
        <w:tc>
          <w:tcPr>
            <w:tcW w:w="1695" w:type="dxa"/>
            <w:tcBorders>
              <w:top w:val="nil"/>
              <w:bottom w:val="single" w:sz="4" w:space="0" w:color="auto"/>
            </w:tcBorders>
            <w:shd w:val="clear" w:color="auto" w:fill="auto"/>
          </w:tcPr>
          <w:p w14:paraId="7F745083" w14:textId="77777777" w:rsidR="00932292" w:rsidRPr="00CB13B0" w:rsidRDefault="00932292" w:rsidP="00F776F0">
            <w:pPr>
              <w:pStyle w:val="ENoteTTi"/>
            </w:pPr>
            <w:r w:rsidRPr="00CB13B0">
              <w:t>Tax and Superannuation Laws Amendment (2015 Measures No. 1) Act 2015</w:t>
            </w:r>
          </w:p>
        </w:tc>
        <w:tc>
          <w:tcPr>
            <w:tcW w:w="992" w:type="dxa"/>
            <w:tcBorders>
              <w:top w:val="nil"/>
              <w:bottom w:val="single" w:sz="4" w:space="0" w:color="auto"/>
            </w:tcBorders>
            <w:shd w:val="clear" w:color="auto" w:fill="auto"/>
          </w:tcPr>
          <w:p w14:paraId="2C41B88A" w14:textId="77777777" w:rsidR="00932292" w:rsidRPr="00CB13B0" w:rsidRDefault="00932292" w:rsidP="00F776F0">
            <w:pPr>
              <w:pStyle w:val="ENoteTableText"/>
            </w:pPr>
            <w:r w:rsidRPr="00CB13B0">
              <w:t>70, 2015</w:t>
            </w:r>
          </w:p>
        </w:tc>
        <w:tc>
          <w:tcPr>
            <w:tcW w:w="992" w:type="dxa"/>
            <w:tcBorders>
              <w:top w:val="nil"/>
              <w:bottom w:val="single" w:sz="4" w:space="0" w:color="auto"/>
            </w:tcBorders>
            <w:shd w:val="clear" w:color="auto" w:fill="auto"/>
          </w:tcPr>
          <w:p w14:paraId="70513EDA" w14:textId="77777777" w:rsidR="00932292" w:rsidRPr="00CB13B0" w:rsidRDefault="00932292" w:rsidP="00F776F0">
            <w:pPr>
              <w:pStyle w:val="ENoteTableText"/>
            </w:pPr>
            <w:r w:rsidRPr="00CB13B0">
              <w:t>25 June 2015</w:t>
            </w:r>
          </w:p>
        </w:tc>
        <w:tc>
          <w:tcPr>
            <w:tcW w:w="1843" w:type="dxa"/>
            <w:tcBorders>
              <w:top w:val="nil"/>
              <w:bottom w:val="single" w:sz="4" w:space="0" w:color="auto"/>
            </w:tcBorders>
            <w:shd w:val="clear" w:color="auto" w:fill="auto"/>
          </w:tcPr>
          <w:p w14:paraId="77E51E4A" w14:textId="2F73CE68" w:rsidR="00932292" w:rsidRPr="00CB13B0" w:rsidRDefault="00932292" w:rsidP="00F776F0">
            <w:pPr>
              <w:pStyle w:val="ENoteTableText"/>
            </w:pPr>
            <w:r w:rsidRPr="00CB13B0">
              <w:t>Sch 6 (</w:t>
            </w:r>
            <w:r w:rsidR="00410FA5">
              <w:t>item 3</w:t>
            </w:r>
            <w:r w:rsidRPr="00CB13B0">
              <w:t xml:space="preserve">): 1 Jan 2014 (s 2(1) </w:t>
            </w:r>
            <w:r w:rsidR="00410FA5">
              <w:t>item 1</w:t>
            </w:r>
            <w:r w:rsidRPr="00CB13B0">
              <w:t>0)</w:t>
            </w:r>
          </w:p>
        </w:tc>
        <w:tc>
          <w:tcPr>
            <w:tcW w:w="1566" w:type="dxa"/>
            <w:tcBorders>
              <w:top w:val="nil"/>
              <w:bottom w:val="single" w:sz="4" w:space="0" w:color="auto"/>
            </w:tcBorders>
            <w:shd w:val="clear" w:color="auto" w:fill="auto"/>
          </w:tcPr>
          <w:p w14:paraId="2BC7E8B5" w14:textId="77777777" w:rsidR="00932292" w:rsidRPr="00CB13B0" w:rsidRDefault="00932292" w:rsidP="00F776F0">
            <w:pPr>
              <w:pStyle w:val="ENoteTableText"/>
            </w:pPr>
            <w:r w:rsidRPr="00CB13B0">
              <w:t>—</w:t>
            </w:r>
          </w:p>
        </w:tc>
      </w:tr>
      <w:tr w:rsidR="00932292" w:rsidRPr="00CB13B0" w14:paraId="6571795F" w14:textId="77777777" w:rsidTr="00F776F0">
        <w:trPr>
          <w:cantSplit/>
        </w:trPr>
        <w:tc>
          <w:tcPr>
            <w:tcW w:w="1695" w:type="dxa"/>
            <w:tcBorders>
              <w:top w:val="single" w:sz="4" w:space="0" w:color="auto"/>
              <w:bottom w:val="single" w:sz="4" w:space="0" w:color="auto"/>
            </w:tcBorders>
            <w:shd w:val="clear" w:color="auto" w:fill="auto"/>
          </w:tcPr>
          <w:p w14:paraId="724FDEC1" w14:textId="77777777" w:rsidR="00932292" w:rsidRPr="00CB13B0" w:rsidRDefault="00932292" w:rsidP="00F776F0">
            <w:pPr>
              <w:pStyle w:val="ENoteTableText"/>
            </w:pPr>
            <w:r w:rsidRPr="00CB13B0">
              <w:t>Veterans’ Affairs Legislation Amendment (Military Compensation Review and Other Measures) Act 2013</w:t>
            </w:r>
          </w:p>
        </w:tc>
        <w:tc>
          <w:tcPr>
            <w:tcW w:w="992" w:type="dxa"/>
            <w:tcBorders>
              <w:top w:val="single" w:sz="4" w:space="0" w:color="auto"/>
              <w:bottom w:val="single" w:sz="4" w:space="0" w:color="auto"/>
            </w:tcBorders>
            <w:shd w:val="clear" w:color="auto" w:fill="auto"/>
          </w:tcPr>
          <w:p w14:paraId="7D218FC4" w14:textId="77777777" w:rsidR="00932292" w:rsidRPr="00CB13B0" w:rsidRDefault="00932292" w:rsidP="00F776F0">
            <w:pPr>
              <w:pStyle w:val="ENoteTableText"/>
            </w:pPr>
            <w:r w:rsidRPr="00CB13B0">
              <w:t>99, 2013</w:t>
            </w:r>
          </w:p>
        </w:tc>
        <w:tc>
          <w:tcPr>
            <w:tcW w:w="992" w:type="dxa"/>
            <w:tcBorders>
              <w:top w:val="single" w:sz="4" w:space="0" w:color="auto"/>
              <w:bottom w:val="single" w:sz="4" w:space="0" w:color="auto"/>
            </w:tcBorders>
            <w:shd w:val="clear" w:color="auto" w:fill="auto"/>
          </w:tcPr>
          <w:p w14:paraId="0B954393" w14:textId="77777777" w:rsidR="00932292" w:rsidRPr="00CB13B0" w:rsidRDefault="007E6237" w:rsidP="00F776F0">
            <w:pPr>
              <w:pStyle w:val="ENoteTableText"/>
            </w:pPr>
            <w:r w:rsidRPr="00CB13B0">
              <w:t>28 June</w:t>
            </w:r>
            <w:r w:rsidR="00932292" w:rsidRPr="00CB13B0">
              <w:t xml:space="preserve"> 2013</w:t>
            </w:r>
          </w:p>
        </w:tc>
        <w:tc>
          <w:tcPr>
            <w:tcW w:w="1843" w:type="dxa"/>
            <w:tcBorders>
              <w:top w:val="single" w:sz="4" w:space="0" w:color="auto"/>
              <w:bottom w:val="single" w:sz="4" w:space="0" w:color="auto"/>
            </w:tcBorders>
            <w:shd w:val="clear" w:color="auto" w:fill="auto"/>
          </w:tcPr>
          <w:p w14:paraId="784E0B22" w14:textId="6A572641" w:rsidR="00932292" w:rsidRPr="00CB13B0" w:rsidRDefault="00932292" w:rsidP="00F776F0">
            <w:pPr>
              <w:pStyle w:val="ENoteTableText"/>
            </w:pPr>
            <w:r w:rsidRPr="00CB13B0">
              <w:t>Sch 5 (</w:t>
            </w:r>
            <w:r w:rsidR="00410FA5">
              <w:t>item 4</w:t>
            </w:r>
            <w:r w:rsidRPr="00CB13B0">
              <w:t xml:space="preserve">8): </w:t>
            </w:r>
            <w:r w:rsidR="00410FA5">
              <w:t>1 July</w:t>
            </w:r>
            <w:r w:rsidRPr="00CB13B0">
              <w:t xml:space="preserve"> 2013 (s 2(1) </w:t>
            </w:r>
            <w:r w:rsidR="00410FA5">
              <w:t>item 2</w:t>
            </w:r>
            <w:r w:rsidRPr="00CB13B0">
              <w:t>)</w:t>
            </w:r>
          </w:p>
        </w:tc>
        <w:tc>
          <w:tcPr>
            <w:tcW w:w="1566" w:type="dxa"/>
            <w:tcBorders>
              <w:top w:val="single" w:sz="4" w:space="0" w:color="auto"/>
              <w:bottom w:val="single" w:sz="4" w:space="0" w:color="auto"/>
            </w:tcBorders>
            <w:shd w:val="clear" w:color="auto" w:fill="auto"/>
          </w:tcPr>
          <w:p w14:paraId="650E020C" w14:textId="77777777" w:rsidR="00932292" w:rsidRPr="00CB13B0" w:rsidRDefault="00932292" w:rsidP="00F776F0">
            <w:pPr>
              <w:pStyle w:val="ENoteTableText"/>
            </w:pPr>
            <w:r w:rsidRPr="00CB13B0">
              <w:t>—</w:t>
            </w:r>
          </w:p>
        </w:tc>
      </w:tr>
      <w:tr w:rsidR="00932292" w:rsidRPr="00CB13B0" w14:paraId="5BCA111F" w14:textId="77777777" w:rsidTr="00F776F0">
        <w:trPr>
          <w:cantSplit/>
        </w:trPr>
        <w:tc>
          <w:tcPr>
            <w:tcW w:w="1695" w:type="dxa"/>
            <w:tcBorders>
              <w:top w:val="single" w:sz="4" w:space="0" w:color="auto"/>
              <w:bottom w:val="single" w:sz="4" w:space="0" w:color="auto"/>
            </w:tcBorders>
            <w:shd w:val="clear" w:color="auto" w:fill="auto"/>
          </w:tcPr>
          <w:p w14:paraId="4D4A2ABF" w14:textId="77777777" w:rsidR="00932292" w:rsidRPr="00CB13B0" w:rsidRDefault="00932292" w:rsidP="00F776F0">
            <w:pPr>
              <w:pStyle w:val="ENoteTableText"/>
            </w:pPr>
            <w:r w:rsidRPr="00CB13B0">
              <w:t>Tax Laws Amendment (Countering Tax Avoidance and Multinational Profit Shifting) Act 2013</w:t>
            </w:r>
          </w:p>
        </w:tc>
        <w:tc>
          <w:tcPr>
            <w:tcW w:w="992" w:type="dxa"/>
            <w:tcBorders>
              <w:top w:val="single" w:sz="4" w:space="0" w:color="auto"/>
              <w:bottom w:val="single" w:sz="4" w:space="0" w:color="auto"/>
            </w:tcBorders>
            <w:shd w:val="clear" w:color="auto" w:fill="auto"/>
          </w:tcPr>
          <w:p w14:paraId="3156B72E" w14:textId="77777777" w:rsidR="00932292" w:rsidRPr="00CB13B0" w:rsidRDefault="00932292" w:rsidP="00F776F0">
            <w:pPr>
              <w:pStyle w:val="ENoteTableText"/>
            </w:pPr>
            <w:r w:rsidRPr="00CB13B0">
              <w:t>101, 2013</w:t>
            </w:r>
          </w:p>
        </w:tc>
        <w:tc>
          <w:tcPr>
            <w:tcW w:w="992" w:type="dxa"/>
            <w:tcBorders>
              <w:top w:val="single" w:sz="4" w:space="0" w:color="auto"/>
              <w:bottom w:val="single" w:sz="4" w:space="0" w:color="auto"/>
            </w:tcBorders>
            <w:shd w:val="clear" w:color="auto" w:fill="auto"/>
          </w:tcPr>
          <w:p w14:paraId="66BE38B9" w14:textId="77777777" w:rsidR="00932292" w:rsidRPr="00CB13B0" w:rsidRDefault="007E6237" w:rsidP="00F776F0">
            <w:pPr>
              <w:pStyle w:val="ENoteTableText"/>
            </w:pPr>
            <w:r w:rsidRPr="00CB13B0">
              <w:t>29 June</w:t>
            </w:r>
            <w:r w:rsidR="00932292" w:rsidRPr="00CB13B0">
              <w:t xml:space="preserve"> 2013</w:t>
            </w:r>
          </w:p>
        </w:tc>
        <w:tc>
          <w:tcPr>
            <w:tcW w:w="1843" w:type="dxa"/>
            <w:tcBorders>
              <w:top w:val="single" w:sz="4" w:space="0" w:color="auto"/>
              <w:bottom w:val="single" w:sz="4" w:space="0" w:color="auto"/>
            </w:tcBorders>
            <w:shd w:val="clear" w:color="auto" w:fill="auto"/>
          </w:tcPr>
          <w:p w14:paraId="2A930952" w14:textId="5FF97BDB" w:rsidR="00932292" w:rsidRPr="00CB13B0" w:rsidRDefault="00932292" w:rsidP="00F776F0">
            <w:pPr>
              <w:pStyle w:val="ENoteTableText"/>
            </w:pPr>
            <w:r w:rsidRPr="00CB13B0">
              <w:t>Sch 2 (</w:t>
            </w:r>
            <w:r w:rsidR="00410FA5">
              <w:t>items 2</w:t>
            </w:r>
            <w:r w:rsidRPr="00CB13B0">
              <w:t xml:space="preserve">, 20–43, 50): </w:t>
            </w:r>
            <w:r w:rsidR="007E6237" w:rsidRPr="00CB13B0">
              <w:t>29 June</w:t>
            </w:r>
            <w:r w:rsidRPr="00CB13B0">
              <w:t xml:space="preserve"> 2013 (s 2(1) </w:t>
            </w:r>
            <w:r w:rsidR="00410FA5">
              <w:t>item 3</w:t>
            </w:r>
            <w:r w:rsidRPr="00CB13B0">
              <w:t>)</w:t>
            </w:r>
            <w:r w:rsidRPr="00CB13B0">
              <w:br/>
              <w:t>Sch 2 (</w:t>
            </w:r>
            <w:r w:rsidR="00410FA5">
              <w:t>items 5</w:t>
            </w:r>
            <w:r w:rsidRPr="00CB13B0">
              <w:t xml:space="preserve">5–57): 8 Sept 2012 (s 2(1) </w:t>
            </w:r>
            <w:r w:rsidR="00410FA5">
              <w:t>item 4</w:t>
            </w:r>
            <w:r w:rsidRPr="00CB13B0">
              <w:t>)</w:t>
            </w:r>
          </w:p>
        </w:tc>
        <w:tc>
          <w:tcPr>
            <w:tcW w:w="1566" w:type="dxa"/>
            <w:tcBorders>
              <w:top w:val="single" w:sz="4" w:space="0" w:color="auto"/>
              <w:bottom w:val="single" w:sz="4" w:space="0" w:color="auto"/>
            </w:tcBorders>
            <w:shd w:val="clear" w:color="auto" w:fill="auto"/>
          </w:tcPr>
          <w:p w14:paraId="65D948C8" w14:textId="6E88200F" w:rsidR="00932292" w:rsidRPr="00CB13B0" w:rsidRDefault="00932292" w:rsidP="00F776F0">
            <w:pPr>
              <w:pStyle w:val="ENoteTableText"/>
            </w:pPr>
            <w:r w:rsidRPr="00CB13B0">
              <w:t>Sch. 2 (</w:t>
            </w:r>
            <w:r w:rsidR="00410FA5">
              <w:t>item 5</w:t>
            </w:r>
            <w:r w:rsidRPr="00CB13B0">
              <w:t>0)</w:t>
            </w:r>
          </w:p>
        </w:tc>
      </w:tr>
      <w:tr w:rsidR="00932292" w:rsidRPr="00CB13B0" w14:paraId="3A1C1763" w14:textId="77777777" w:rsidTr="00F776F0">
        <w:trPr>
          <w:cantSplit/>
        </w:trPr>
        <w:tc>
          <w:tcPr>
            <w:tcW w:w="1695" w:type="dxa"/>
            <w:tcBorders>
              <w:top w:val="single" w:sz="4" w:space="0" w:color="auto"/>
              <w:bottom w:val="single" w:sz="4" w:space="0" w:color="auto"/>
            </w:tcBorders>
            <w:shd w:val="clear" w:color="auto" w:fill="auto"/>
          </w:tcPr>
          <w:p w14:paraId="71FFC4C0" w14:textId="77777777" w:rsidR="00932292" w:rsidRPr="00CB13B0" w:rsidRDefault="00932292" w:rsidP="00F776F0">
            <w:pPr>
              <w:pStyle w:val="ENoteTableText"/>
            </w:pPr>
            <w:r w:rsidRPr="00CB13B0">
              <w:t>Private Health Insurance Amendment (Lifetime Health Cover Loading and Other Measures) Act 2013</w:t>
            </w:r>
          </w:p>
        </w:tc>
        <w:tc>
          <w:tcPr>
            <w:tcW w:w="992" w:type="dxa"/>
            <w:tcBorders>
              <w:top w:val="single" w:sz="4" w:space="0" w:color="auto"/>
              <w:bottom w:val="single" w:sz="4" w:space="0" w:color="auto"/>
            </w:tcBorders>
            <w:shd w:val="clear" w:color="auto" w:fill="auto"/>
          </w:tcPr>
          <w:p w14:paraId="7C2BE891" w14:textId="77777777" w:rsidR="00932292" w:rsidRPr="00CB13B0" w:rsidRDefault="00932292" w:rsidP="00F776F0">
            <w:pPr>
              <w:pStyle w:val="ENoteTableText"/>
            </w:pPr>
            <w:r w:rsidRPr="00CB13B0">
              <w:t>105, 2013</w:t>
            </w:r>
          </w:p>
        </w:tc>
        <w:tc>
          <w:tcPr>
            <w:tcW w:w="992" w:type="dxa"/>
            <w:tcBorders>
              <w:top w:val="single" w:sz="4" w:space="0" w:color="auto"/>
              <w:bottom w:val="single" w:sz="4" w:space="0" w:color="auto"/>
            </w:tcBorders>
            <w:shd w:val="clear" w:color="auto" w:fill="auto"/>
          </w:tcPr>
          <w:p w14:paraId="3B85F564" w14:textId="77777777" w:rsidR="00932292" w:rsidRPr="00CB13B0" w:rsidRDefault="007E6237" w:rsidP="00F776F0">
            <w:pPr>
              <w:pStyle w:val="ENoteTableText"/>
            </w:pPr>
            <w:r w:rsidRPr="00CB13B0">
              <w:t>29 June</w:t>
            </w:r>
            <w:r w:rsidR="00932292" w:rsidRPr="00CB13B0">
              <w:t xml:space="preserve"> 2013</w:t>
            </w:r>
          </w:p>
        </w:tc>
        <w:tc>
          <w:tcPr>
            <w:tcW w:w="1843" w:type="dxa"/>
            <w:tcBorders>
              <w:top w:val="single" w:sz="4" w:space="0" w:color="auto"/>
              <w:bottom w:val="single" w:sz="4" w:space="0" w:color="auto"/>
            </w:tcBorders>
            <w:shd w:val="clear" w:color="auto" w:fill="auto"/>
          </w:tcPr>
          <w:p w14:paraId="1D23DAC4" w14:textId="7DFE1060" w:rsidR="00932292" w:rsidRPr="00CB13B0" w:rsidRDefault="00932292" w:rsidP="00F776F0">
            <w:pPr>
              <w:pStyle w:val="ENoteTableText"/>
            </w:pPr>
            <w:r w:rsidRPr="00CB13B0">
              <w:t>Sch 2 (</w:t>
            </w:r>
            <w:r w:rsidR="00410FA5">
              <w:t>items 2</w:t>
            </w:r>
            <w:r w:rsidRPr="00CB13B0">
              <w:t xml:space="preserve">2–26, 28(3)): </w:t>
            </w:r>
            <w:r w:rsidR="00410FA5">
              <w:t>1 July</w:t>
            </w:r>
            <w:r w:rsidRPr="00CB13B0">
              <w:t xml:space="preserve"> 2013 (s 2)</w:t>
            </w:r>
          </w:p>
        </w:tc>
        <w:tc>
          <w:tcPr>
            <w:tcW w:w="1566" w:type="dxa"/>
            <w:tcBorders>
              <w:top w:val="single" w:sz="4" w:space="0" w:color="auto"/>
              <w:bottom w:val="single" w:sz="4" w:space="0" w:color="auto"/>
            </w:tcBorders>
            <w:shd w:val="clear" w:color="auto" w:fill="auto"/>
          </w:tcPr>
          <w:p w14:paraId="038C5817" w14:textId="69A2C2F8" w:rsidR="00932292" w:rsidRPr="00CB13B0" w:rsidRDefault="00932292" w:rsidP="00F776F0">
            <w:pPr>
              <w:pStyle w:val="ENoteTableText"/>
            </w:pPr>
            <w:r w:rsidRPr="00CB13B0">
              <w:t>Sch. 2 (</w:t>
            </w:r>
            <w:r w:rsidR="00410FA5">
              <w:t>item 2</w:t>
            </w:r>
            <w:r w:rsidRPr="00CB13B0">
              <w:t>8(3))</w:t>
            </w:r>
          </w:p>
        </w:tc>
      </w:tr>
      <w:tr w:rsidR="00932292" w:rsidRPr="00CB13B0" w14:paraId="137F74C4" w14:textId="77777777" w:rsidTr="00F776F0">
        <w:trPr>
          <w:cantSplit/>
        </w:trPr>
        <w:tc>
          <w:tcPr>
            <w:tcW w:w="1695" w:type="dxa"/>
            <w:tcBorders>
              <w:top w:val="single" w:sz="4" w:space="0" w:color="auto"/>
              <w:bottom w:val="single" w:sz="4" w:space="0" w:color="auto"/>
            </w:tcBorders>
            <w:shd w:val="clear" w:color="auto" w:fill="auto"/>
          </w:tcPr>
          <w:p w14:paraId="62BA112C" w14:textId="77777777" w:rsidR="00932292" w:rsidRPr="00CB13B0" w:rsidRDefault="00932292" w:rsidP="00F776F0">
            <w:pPr>
              <w:pStyle w:val="ENoteTableText"/>
            </w:pPr>
            <w:r w:rsidRPr="00CB13B0">
              <w:t>Tax Laws Amendment (Fairer Taxation of Excess Concessional Contributions) Act 2013</w:t>
            </w:r>
          </w:p>
        </w:tc>
        <w:tc>
          <w:tcPr>
            <w:tcW w:w="992" w:type="dxa"/>
            <w:tcBorders>
              <w:top w:val="single" w:sz="4" w:space="0" w:color="auto"/>
              <w:bottom w:val="single" w:sz="4" w:space="0" w:color="auto"/>
            </w:tcBorders>
            <w:shd w:val="clear" w:color="auto" w:fill="auto"/>
          </w:tcPr>
          <w:p w14:paraId="1731A785" w14:textId="77777777" w:rsidR="00932292" w:rsidRPr="00CB13B0" w:rsidRDefault="00932292" w:rsidP="00F776F0">
            <w:pPr>
              <w:pStyle w:val="ENoteTableText"/>
            </w:pPr>
            <w:r w:rsidRPr="00CB13B0">
              <w:t>118, 2013</w:t>
            </w:r>
          </w:p>
        </w:tc>
        <w:tc>
          <w:tcPr>
            <w:tcW w:w="992" w:type="dxa"/>
            <w:tcBorders>
              <w:top w:val="single" w:sz="4" w:space="0" w:color="auto"/>
              <w:bottom w:val="single" w:sz="4" w:space="0" w:color="auto"/>
            </w:tcBorders>
            <w:shd w:val="clear" w:color="auto" w:fill="auto"/>
          </w:tcPr>
          <w:p w14:paraId="66F44752" w14:textId="77777777" w:rsidR="00932292" w:rsidRPr="00CB13B0" w:rsidRDefault="007E6237" w:rsidP="00F776F0">
            <w:pPr>
              <w:pStyle w:val="ENoteTableText"/>
            </w:pPr>
            <w:r w:rsidRPr="00CB13B0">
              <w:t>29 June</w:t>
            </w:r>
            <w:r w:rsidR="00932292" w:rsidRPr="00CB13B0">
              <w:t xml:space="preserve"> 2013</w:t>
            </w:r>
          </w:p>
        </w:tc>
        <w:tc>
          <w:tcPr>
            <w:tcW w:w="1843" w:type="dxa"/>
            <w:tcBorders>
              <w:top w:val="single" w:sz="4" w:space="0" w:color="auto"/>
              <w:bottom w:val="single" w:sz="4" w:space="0" w:color="auto"/>
            </w:tcBorders>
            <w:shd w:val="clear" w:color="auto" w:fill="auto"/>
          </w:tcPr>
          <w:p w14:paraId="446102DC" w14:textId="731656FA" w:rsidR="00932292" w:rsidRPr="00CB13B0" w:rsidRDefault="00932292" w:rsidP="00F776F0">
            <w:pPr>
              <w:pStyle w:val="ENoteTableText"/>
              <w:tabs>
                <w:tab w:val="left" w:pos="1003"/>
              </w:tabs>
            </w:pPr>
            <w:r w:rsidRPr="00CB13B0">
              <w:t>Sch 1 (</w:t>
            </w:r>
            <w:r w:rsidR="00410FA5">
              <w:t>items 1</w:t>
            </w:r>
            <w:r w:rsidRPr="00CB13B0">
              <w:t xml:space="preserve">, 4–11, 16–26, 38–79, 88–96, 110): </w:t>
            </w:r>
            <w:r w:rsidR="007E6237" w:rsidRPr="00CB13B0">
              <w:t>29 June</w:t>
            </w:r>
            <w:r w:rsidRPr="00CB13B0">
              <w:t xml:space="preserve"> 2013 (s 2(1) </w:t>
            </w:r>
            <w:r w:rsidR="00410FA5">
              <w:t>items 2</w:t>
            </w:r>
            <w:r w:rsidRPr="00CB13B0">
              <w:t>–5, 11)</w:t>
            </w:r>
            <w:r w:rsidRPr="00CB13B0">
              <w:br/>
              <w:t>Sch 1 (</w:t>
            </w:r>
            <w:r w:rsidR="00222892" w:rsidRPr="00CB13B0">
              <w:t>item 9</w:t>
            </w:r>
            <w:r w:rsidRPr="00CB13B0">
              <w:t xml:space="preserve">7): </w:t>
            </w:r>
            <w:r w:rsidR="00410FA5">
              <w:t>1 July</w:t>
            </w:r>
            <w:r w:rsidRPr="00CB13B0">
              <w:t xml:space="preserve"> 2013 (s 2(1) </w:t>
            </w:r>
            <w:r w:rsidR="00410FA5">
              <w:t>item 6</w:t>
            </w:r>
            <w:r w:rsidRPr="00CB13B0">
              <w:t>)</w:t>
            </w:r>
          </w:p>
        </w:tc>
        <w:tc>
          <w:tcPr>
            <w:tcW w:w="1566" w:type="dxa"/>
            <w:tcBorders>
              <w:top w:val="single" w:sz="4" w:space="0" w:color="auto"/>
              <w:bottom w:val="single" w:sz="4" w:space="0" w:color="auto"/>
            </w:tcBorders>
            <w:shd w:val="clear" w:color="auto" w:fill="auto"/>
          </w:tcPr>
          <w:p w14:paraId="58B7853E" w14:textId="6019D7EA" w:rsidR="00932292" w:rsidRPr="00CB13B0" w:rsidRDefault="00932292" w:rsidP="00F776F0">
            <w:pPr>
              <w:pStyle w:val="ENoteTableText"/>
            </w:pPr>
            <w:r w:rsidRPr="00CB13B0">
              <w:t>Sch. 1 (</w:t>
            </w:r>
            <w:r w:rsidR="00410FA5">
              <w:t>item 1</w:t>
            </w:r>
            <w:r w:rsidRPr="00CB13B0">
              <w:t>10)</w:t>
            </w:r>
          </w:p>
        </w:tc>
      </w:tr>
      <w:tr w:rsidR="00932292" w:rsidRPr="00CB13B0" w14:paraId="5F4C0D17" w14:textId="77777777" w:rsidTr="00F776F0">
        <w:trPr>
          <w:cantSplit/>
        </w:trPr>
        <w:tc>
          <w:tcPr>
            <w:tcW w:w="1695" w:type="dxa"/>
            <w:tcBorders>
              <w:top w:val="single" w:sz="4" w:space="0" w:color="auto"/>
              <w:bottom w:val="single" w:sz="4" w:space="0" w:color="auto"/>
            </w:tcBorders>
            <w:shd w:val="clear" w:color="auto" w:fill="auto"/>
          </w:tcPr>
          <w:p w14:paraId="1BAF437F" w14:textId="77777777" w:rsidR="00932292" w:rsidRPr="00CB13B0" w:rsidRDefault="00932292" w:rsidP="00F776F0">
            <w:pPr>
              <w:pStyle w:val="ENoteTableText"/>
            </w:pPr>
            <w:r w:rsidRPr="00CB13B0">
              <w:t>Tax Laws Amendment (2013 Measures No. 1) Act 2013</w:t>
            </w:r>
          </w:p>
        </w:tc>
        <w:tc>
          <w:tcPr>
            <w:tcW w:w="992" w:type="dxa"/>
            <w:tcBorders>
              <w:top w:val="single" w:sz="4" w:space="0" w:color="auto"/>
              <w:bottom w:val="single" w:sz="4" w:space="0" w:color="auto"/>
            </w:tcBorders>
            <w:shd w:val="clear" w:color="auto" w:fill="auto"/>
          </w:tcPr>
          <w:p w14:paraId="2DBD0CC5" w14:textId="77777777" w:rsidR="00932292" w:rsidRPr="00CB13B0" w:rsidRDefault="00932292" w:rsidP="00F776F0">
            <w:pPr>
              <w:pStyle w:val="ENoteTableText"/>
            </w:pPr>
            <w:r w:rsidRPr="00CB13B0">
              <w:t>119, 2013</w:t>
            </w:r>
          </w:p>
        </w:tc>
        <w:tc>
          <w:tcPr>
            <w:tcW w:w="992" w:type="dxa"/>
            <w:tcBorders>
              <w:top w:val="single" w:sz="4" w:space="0" w:color="auto"/>
              <w:bottom w:val="single" w:sz="4" w:space="0" w:color="auto"/>
            </w:tcBorders>
            <w:shd w:val="clear" w:color="auto" w:fill="auto"/>
          </w:tcPr>
          <w:p w14:paraId="489FACCB" w14:textId="77777777" w:rsidR="00932292" w:rsidRPr="00CB13B0" w:rsidRDefault="007E6237" w:rsidP="00F776F0">
            <w:pPr>
              <w:pStyle w:val="ENoteTableText"/>
            </w:pPr>
            <w:r w:rsidRPr="00CB13B0">
              <w:t>29 June</w:t>
            </w:r>
            <w:r w:rsidR="00932292" w:rsidRPr="00CB13B0">
              <w:t xml:space="preserve"> 2013</w:t>
            </w:r>
          </w:p>
        </w:tc>
        <w:tc>
          <w:tcPr>
            <w:tcW w:w="1843" w:type="dxa"/>
            <w:tcBorders>
              <w:top w:val="single" w:sz="4" w:space="0" w:color="auto"/>
              <w:bottom w:val="single" w:sz="4" w:space="0" w:color="auto"/>
            </w:tcBorders>
            <w:shd w:val="clear" w:color="auto" w:fill="auto"/>
          </w:tcPr>
          <w:p w14:paraId="30B4CFAC" w14:textId="0CDC4F8F" w:rsidR="00932292" w:rsidRPr="00CB13B0" w:rsidRDefault="00932292" w:rsidP="00F776F0">
            <w:pPr>
              <w:pStyle w:val="ENoteTableText"/>
              <w:rPr>
                <w:b/>
              </w:rPr>
            </w:pPr>
            <w:r w:rsidRPr="00CB13B0">
              <w:t xml:space="preserve">Sch 1: </w:t>
            </w:r>
            <w:r w:rsidR="0018140A" w:rsidRPr="00CB13B0">
              <w:t>30 June</w:t>
            </w:r>
            <w:r w:rsidRPr="00CB13B0">
              <w:t xml:space="preserve"> 2013 (s 2(1) </w:t>
            </w:r>
            <w:r w:rsidR="00410FA5">
              <w:t>item 2</w:t>
            </w:r>
            <w:r w:rsidRPr="00CB13B0">
              <w:t>)</w:t>
            </w:r>
            <w:r w:rsidRPr="00CB13B0">
              <w:br/>
              <w:t xml:space="preserve">Remainder: </w:t>
            </w:r>
            <w:r w:rsidR="007E6237" w:rsidRPr="00CB13B0">
              <w:t>29 June</w:t>
            </w:r>
            <w:r w:rsidRPr="00CB13B0">
              <w:t xml:space="preserve"> 2013(s 2(1) </w:t>
            </w:r>
            <w:r w:rsidR="00410FA5">
              <w:t>items 1</w:t>
            </w:r>
            <w:r w:rsidRPr="00CB13B0">
              <w:t>, 3, 4)</w:t>
            </w:r>
          </w:p>
        </w:tc>
        <w:tc>
          <w:tcPr>
            <w:tcW w:w="1566" w:type="dxa"/>
            <w:tcBorders>
              <w:top w:val="single" w:sz="4" w:space="0" w:color="auto"/>
              <w:bottom w:val="single" w:sz="4" w:space="0" w:color="auto"/>
            </w:tcBorders>
            <w:shd w:val="clear" w:color="auto" w:fill="auto"/>
          </w:tcPr>
          <w:p w14:paraId="238FD0DA" w14:textId="160A1B96" w:rsidR="00932292" w:rsidRPr="00CB13B0" w:rsidRDefault="00932292" w:rsidP="00F776F0">
            <w:pPr>
              <w:pStyle w:val="ENoteTableText"/>
            </w:pPr>
            <w:r w:rsidRPr="00CB13B0">
              <w:t>s. 4, Sch. 1 (</w:t>
            </w:r>
            <w:r w:rsidR="00410FA5">
              <w:t>items 5</w:t>
            </w:r>
            <w:r w:rsidRPr="00CB13B0">
              <w:t>, 6, 9, 10, 20) and Sch. 3 (</w:t>
            </w:r>
            <w:r w:rsidR="00410FA5">
              <w:t>item 3</w:t>
            </w:r>
            <w:r w:rsidRPr="00CB13B0">
              <w:t>)</w:t>
            </w:r>
          </w:p>
        </w:tc>
      </w:tr>
      <w:tr w:rsidR="00932292" w:rsidRPr="00CB13B0" w14:paraId="6E6DD5C0" w14:textId="77777777" w:rsidTr="00F776F0">
        <w:trPr>
          <w:cantSplit/>
        </w:trPr>
        <w:tc>
          <w:tcPr>
            <w:tcW w:w="1695" w:type="dxa"/>
            <w:tcBorders>
              <w:top w:val="single" w:sz="4" w:space="0" w:color="auto"/>
              <w:bottom w:val="single" w:sz="4" w:space="0" w:color="auto"/>
            </w:tcBorders>
            <w:shd w:val="clear" w:color="auto" w:fill="auto"/>
          </w:tcPr>
          <w:p w14:paraId="039F19A7" w14:textId="77777777" w:rsidR="00932292" w:rsidRPr="00CB13B0" w:rsidRDefault="00932292" w:rsidP="00F776F0">
            <w:pPr>
              <w:pStyle w:val="ENoteTableText"/>
            </w:pPr>
            <w:r w:rsidRPr="00CB13B0">
              <w:lastRenderedPageBreak/>
              <w:t>Tax Laws Amendment (2013 Measures No. 3) Act 2013</w:t>
            </w:r>
          </w:p>
        </w:tc>
        <w:tc>
          <w:tcPr>
            <w:tcW w:w="992" w:type="dxa"/>
            <w:tcBorders>
              <w:top w:val="single" w:sz="4" w:space="0" w:color="auto"/>
              <w:bottom w:val="single" w:sz="4" w:space="0" w:color="auto"/>
            </w:tcBorders>
            <w:shd w:val="clear" w:color="auto" w:fill="auto"/>
          </w:tcPr>
          <w:p w14:paraId="09A7DD89" w14:textId="77777777" w:rsidR="00932292" w:rsidRPr="00CB13B0" w:rsidRDefault="00932292" w:rsidP="00F776F0">
            <w:pPr>
              <w:pStyle w:val="ENoteTableText"/>
            </w:pPr>
            <w:r w:rsidRPr="00CB13B0">
              <w:t>120, 2013</w:t>
            </w:r>
          </w:p>
        </w:tc>
        <w:tc>
          <w:tcPr>
            <w:tcW w:w="992" w:type="dxa"/>
            <w:tcBorders>
              <w:top w:val="single" w:sz="4" w:space="0" w:color="auto"/>
              <w:bottom w:val="single" w:sz="4" w:space="0" w:color="auto"/>
            </w:tcBorders>
            <w:shd w:val="clear" w:color="auto" w:fill="auto"/>
          </w:tcPr>
          <w:p w14:paraId="07EA7749" w14:textId="77777777" w:rsidR="00932292" w:rsidRPr="00CB13B0" w:rsidRDefault="007E6237" w:rsidP="00F776F0">
            <w:pPr>
              <w:pStyle w:val="ENoteTableText"/>
            </w:pPr>
            <w:r w:rsidRPr="00CB13B0">
              <w:t>29 June</w:t>
            </w:r>
            <w:r w:rsidR="00932292" w:rsidRPr="00CB13B0">
              <w:t xml:space="preserve"> 2013</w:t>
            </w:r>
          </w:p>
        </w:tc>
        <w:tc>
          <w:tcPr>
            <w:tcW w:w="1843" w:type="dxa"/>
            <w:tcBorders>
              <w:top w:val="single" w:sz="4" w:space="0" w:color="auto"/>
              <w:bottom w:val="single" w:sz="4" w:space="0" w:color="auto"/>
            </w:tcBorders>
            <w:shd w:val="clear" w:color="auto" w:fill="auto"/>
          </w:tcPr>
          <w:p w14:paraId="48EEECEF" w14:textId="7A1DC6A6" w:rsidR="00932292" w:rsidRPr="00CB13B0" w:rsidRDefault="00932292" w:rsidP="00F776F0">
            <w:pPr>
              <w:pStyle w:val="ENoteTableText"/>
            </w:pPr>
            <w:r w:rsidRPr="00CB13B0">
              <w:t>Sch 1 (</w:t>
            </w:r>
            <w:r w:rsidR="00A13A22">
              <w:t>items 4</w:t>
            </w:r>
            <w:r w:rsidRPr="00CB13B0">
              <w:t xml:space="preserve">4–46): </w:t>
            </w:r>
            <w:r w:rsidR="00410FA5">
              <w:t>1 July</w:t>
            </w:r>
            <w:r w:rsidRPr="00CB13B0">
              <w:t xml:space="preserve"> 2014 (s 2(1) </w:t>
            </w:r>
            <w:r w:rsidR="00410FA5">
              <w:t>item 4</w:t>
            </w:r>
            <w:r w:rsidRPr="00CB13B0">
              <w:t>)</w:t>
            </w:r>
            <w:r w:rsidRPr="00CB13B0">
              <w:br/>
              <w:t xml:space="preserve">Sch 3: </w:t>
            </w:r>
            <w:r w:rsidR="007E6237" w:rsidRPr="00CB13B0">
              <w:t>29 June</w:t>
            </w:r>
            <w:r w:rsidRPr="00CB13B0">
              <w:t xml:space="preserve"> 2013 (s 2(1) </w:t>
            </w:r>
            <w:r w:rsidR="00410FA5">
              <w:t>item 8</w:t>
            </w:r>
            <w:r w:rsidRPr="00CB13B0">
              <w:t>)</w:t>
            </w:r>
          </w:p>
        </w:tc>
        <w:tc>
          <w:tcPr>
            <w:tcW w:w="1566" w:type="dxa"/>
            <w:tcBorders>
              <w:top w:val="single" w:sz="4" w:space="0" w:color="auto"/>
              <w:bottom w:val="single" w:sz="4" w:space="0" w:color="auto"/>
            </w:tcBorders>
            <w:shd w:val="clear" w:color="auto" w:fill="auto"/>
          </w:tcPr>
          <w:p w14:paraId="11045642" w14:textId="77777777" w:rsidR="00932292" w:rsidRPr="00CB13B0" w:rsidRDefault="00932292" w:rsidP="00F776F0">
            <w:pPr>
              <w:pStyle w:val="ENoteTableText"/>
            </w:pPr>
            <w:r w:rsidRPr="00CB13B0">
              <w:t>—</w:t>
            </w:r>
          </w:p>
        </w:tc>
      </w:tr>
      <w:tr w:rsidR="00932292" w:rsidRPr="00CB13B0" w14:paraId="00D3CFEF" w14:textId="77777777" w:rsidTr="00F776F0">
        <w:trPr>
          <w:cantSplit/>
        </w:trPr>
        <w:tc>
          <w:tcPr>
            <w:tcW w:w="1695" w:type="dxa"/>
            <w:tcBorders>
              <w:top w:val="single" w:sz="4" w:space="0" w:color="auto"/>
              <w:bottom w:val="nil"/>
            </w:tcBorders>
            <w:shd w:val="clear" w:color="auto" w:fill="auto"/>
          </w:tcPr>
          <w:p w14:paraId="06AE144D" w14:textId="77777777" w:rsidR="00932292" w:rsidRPr="00CB13B0" w:rsidRDefault="00932292" w:rsidP="00F776F0">
            <w:pPr>
              <w:pStyle w:val="ENoteTableText"/>
            </w:pPr>
            <w:r w:rsidRPr="00CB13B0">
              <w:t>Tax Laws Amendment (2013 Measures No. 2) Act 2013</w:t>
            </w:r>
          </w:p>
        </w:tc>
        <w:tc>
          <w:tcPr>
            <w:tcW w:w="992" w:type="dxa"/>
            <w:tcBorders>
              <w:top w:val="single" w:sz="4" w:space="0" w:color="auto"/>
              <w:bottom w:val="nil"/>
            </w:tcBorders>
            <w:shd w:val="clear" w:color="auto" w:fill="auto"/>
          </w:tcPr>
          <w:p w14:paraId="5F4D70AA" w14:textId="77777777" w:rsidR="00932292" w:rsidRPr="00CB13B0" w:rsidRDefault="00932292" w:rsidP="00F776F0">
            <w:pPr>
              <w:pStyle w:val="ENoteTableText"/>
            </w:pPr>
            <w:r w:rsidRPr="00CB13B0">
              <w:t>124, 2013</w:t>
            </w:r>
          </w:p>
        </w:tc>
        <w:tc>
          <w:tcPr>
            <w:tcW w:w="992" w:type="dxa"/>
            <w:tcBorders>
              <w:top w:val="single" w:sz="4" w:space="0" w:color="auto"/>
              <w:bottom w:val="nil"/>
            </w:tcBorders>
            <w:shd w:val="clear" w:color="auto" w:fill="auto"/>
          </w:tcPr>
          <w:p w14:paraId="38E8076B" w14:textId="77777777" w:rsidR="00932292" w:rsidRPr="00CB13B0" w:rsidRDefault="007E6237" w:rsidP="00F776F0">
            <w:pPr>
              <w:pStyle w:val="ENoteTableText"/>
            </w:pPr>
            <w:r w:rsidRPr="00CB13B0">
              <w:t>29 June</w:t>
            </w:r>
            <w:r w:rsidR="00932292" w:rsidRPr="00CB13B0">
              <w:t xml:space="preserve"> 2013</w:t>
            </w:r>
          </w:p>
        </w:tc>
        <w:tc>
          <w:tcPr>
            <w:tcW w:w="1843" w:type="dxa"/>
            <w:tcBorders>
              <w:top w:val="single" w:sz="4" w:space="0" w:color="auto"/>
              <w:bottom w:val="nil"/>
            </w:tcBorders>
            <w:shd w:val="clear" w:color="auto" w:fill="auto"/>
          </w:tcPr>
          <w:p w14:paraId="38716FA9" w14:textId="2C6B341B" w:rsidR="00932292" w:rsidRPr="00CB13B0" w:rsidRDefault="00932292" w:rsidP="00F776F0">
            <w:pPr>
              <w:pStyle w:val="ENoteTableText"/>
            </w:pPr>
            <w:r w:rsidRPr="00CB13B0">
              <w:t>Sch 1 (</w:t>
            </w:r>
            <w:r w:rsidR="00410FA5">
              <w:t>items 3</w:t>
            </w:r>
            <w:r w:rsidRPr="00CB13B0">
              <w:t>7–45), Sch 5 (</w:t>
            </w:r>
            <w:r w:rsidR="007E553F" w:rsidRPr="00CB13B0">
              <w:t>items 7</w:t>
            </w:r>
            <w:r w:rsidRPr="00CB13B0">
              <w:t>, 8(1)), Sch 7, Sch 8, Sch 10 (</w:t>
            </w:r>
            <w:r w:rsidR="00410FA5">
              <w:t>items 1</w:t>
            </w:r>
            <w:r w:rsidRPr="00CB13B0">
              <w:t xml:space="preserve">–11, 13): </w:t>
            </w:r>
            <w:r w:rsidR="007E6237" w:rsidRPr="00CB13B0">
              <w:t>29 June</w:t>
            </w:r>
            <w:r w:rsidRPr="00CB13B0">
              <w:t xml:space="preserve"> 2013 (s 2(1) </w:t>
            </w:r>
            <w:r w:rsidR="00410FA5">
              <w:t>items 2</w:t>
            </w:r>
            <w:r w:rsidRPr="00CB13B0">
              <w:t>, 10–12)</w:t>
            </w:r>
            <w:r w:rsidRPr="00CB13B0">
              <w:br/>
              <w:t>Sch 2 (</w:t>
            </w:r>
            <w:r w:rsidR="00410FA5">
              <w:t>items 2</w:t>
            </w:r>
            <w:r w:rsidRPr="00CB13B0">
              <w:t>–6, 21–42, 48): 1</w:t>
            </w:r>
            <w:r w:rsidR="00410FA5">
              <w:t>1 July</w:t>
            </w:r>
            <w:r w:rsidRPr="00CB13B0">
              <w:t xml:space="preserve"> 2013 (s 2(1) </w:t>
            </w:r>
            <w:r w:rsidR="00410FA5">
              <w:t>item 3</w:t>
            </w:r>
            <w:r w:rsidRPr="00CB13B0">
              <w:t>)</w:t>
            </w:r>
            <w:r w:rsidRPr="00CB13B0">
              <w:br/>
              <w:t>Sch 2 (</w:t>
            </w:r>
            <w:r w:rsidR="00410FA5">
              <w:t>item 6</w:t>
            </w:r>
            <w:r w:rsidRPr="00CB13B0">
              <w:t>6): 1</w:t>
            </w:r>
            <w:r w:rsidR="00410FA5">
              <w:t>1 July</w:t>
            </w:r>
            <w:r w:rsidRPr="00CB13B0">
              <w:t xml:space="preserve"> 2013 (s 2(1) </w:t>
            </w:r>
            <w:r w:rsidR="00410FA5">
              <w:t>item 5</w:t>
            </w:r>
            <w:r w:rsidRPr="00CB13B0">
              <w:t>)</w:t>
            </w:r>
            <w:r w:rsidRPr="00CB13B0">
              <w:br/>
              <w:t>Sch 10 (</w:t>
            </w:r>
            <w:r w:rsidR="00410FA5">
              <w:t>item 1</w:t>
            </w:r>
            <w:r w:rsidRPr="00CB13B0">
              <w:t xml:space="preserve">4): never commenced (s 2(1) </w:t>
            </w:r>
            <w:r w:rsidR="00410FA5">
              <w:t>item 1</w:t>
            </w:r>
            <w:r w:rsidRPr="00CB13B0">
              <w:t>3)</w:t>
            </w:r>
            <w:r w:rsidRPr="00CB13B0">
              <w:br/>
              <w:t>Sch 11 (</w:t>
            </w:r>
            <w:r w:rsidR="00410FA5">
              <w:t>items 1</w:t>
            </w:r>
            <w:r w:rsidRPr="00CB13B0">
              <w:t xml:space="preserve">–3): 3 Dec 2012 (s 2(1) </w:t>
            </w:r>
            <w:r w:rsidR="00410FA5">
              <w:t>item 1</w:t>
            </w:r>
            <w:r w:rsidRPr="00CB13B0">
              <w:t>5)</w:t>
            </w:r>
            <w:r w:rsidRPr="00CB13B0">
              <w:br/>
              <w:t>Sch 11 (</w:t>
            </w:r>
            <w:r w:rsidR="00410FA5">
              <w:t>items 5</w:t>
            </w:r>
            <w:r w:rsidRPr="00CB13B0">
              <w:t xml:space="preserve">, 6, 9): </w:t>
            </w:r>
            <w:r w:rsidR="007E6237" w:rsidRPr="00CB13B0">
              <w:t>28 June</w:t>
            </w:r>
            <w:r w:rsidRPr="00CB13B0">
              <w:t xml:space="preserve"> 2013 (s 2(1) </w:t>
            </w:r>
            <w:r w:rsidR="00410FA5">
              <w:t>item 1</w:t>
            </w:r>
            <w:r w:rsidRPr="00CB13B0">
              <w:t>6)</w:t>
            </w:r>
            <w:r w:rsidRPr="00CB13B0">
              <w:br/>
              <w:t>Sch 11 (</w:t>
            </w:r>
            <w:r w:rsidR="00410FA5">
              <w:t>items 2</w:t>
            </w:r>
            <w:r w:rsidRPr="00CB13B0">
              <w:t xml:space="preserve">8, 32(1), 35–56): </w:t>
            </w:r>
            <w:r w:rsidR="0018140A" w:rsidRPr="00CB13B0">
              <w:t>30 June</w:t>
            </w:r>
            <w:r w:rsidRPr="00CB13B0">
              <w:t xml:space="preserve"> 2013 (s 2(1) </w:t>
            </w:r>
            <w:r w:rsidR="00410FA5">
              <w:t>items 1</w:t>
            </w:r>
            <w:r w:rsidRPr="00CB13B0">
              <w:t>8, 20, 22)</w:t>
            </w:r>
          </w:p>
        </w:tc>
        <w:tc>
          <w:tcPr>
            <w:tcW w:w="1566" w:type="dxa"/>
            <w:tcBorders>
              <w:top w:val="single" w:sz="4" w:space="0" w:color="auto"/>
              <w:bottom w:val="nil"/>
            </w:tcBorders>
            <w:shd w:val="clear" w:color="auto" w:fill="auto"/>
          </w:tcPr>
          <w:p w14:paraId="72D56D6C" w14:textId="7DE2438A" w:rsidR="00932292" w:rsidRPr="00CB13B0" w:rsidRDefault="00932292" w:rsidP="00F776F0">
            <w:pPr>
              <w:pStyle w:val="ENoteTableText"/>
            </w:pPr>
            <w:r w:rsidRPr="00CB13B0">
              <w:t>Sch. 1 (</w:t>
            </w:r>
            <w:r w:rsidR="00410FA5">
              <w:t>item 4</w:t>
            </w:r>
            <w:r w:rsidRPr="00CB13B0">
              <w:t>5), Sch. 2 (</w:t>
            </w:r>
            <w:r w:rsidR="00410FA5">
              <w:t>item 4</w:t>
            </w:r>
            <w:r w:rsidRPr="00CB13B0">
              <w:t>8), Sch. 5 (</w:t>
            </w:r>
            <w:r w:rsidR="00410FA5">
              <w:t>item 8</w:t>
            </w:r>
            <w:r w:rsidRPr="00CB13B0">
              <w:t>(1)), Sch. 8 (</w:t>
            </w:r>
            <w:r w:rsidR="00410FA5">
              <w:t>item 3</w:t>
            </w:r>
            <w:r w:rsidRPr="00CB13B0">
              <w:t>) and Sch. 11 (</w:t>
            </w:r>
            <w:r w:rsidR="00081BC2" w:rsidRPr="00CB13B0">
              <w:t>items 9</w:t>
            </w:r>
            <w:r w:rsidRPr="00CB13B0">
              <w:t>, 32(1), 56)</w:t>
            </w:r>
          </w:p>
        </w:tc>
      </w:tr>
      <w:tr w:rsidR="00932292" w:rsidRPr="00CB13B0" w14:paraId="0AACBC6F" w14:textId="77777777" w:rsidTr="00F776F0">
        <w:trPr>
          <w:cantSplit/>
        </w:trPr>
        <w:tc>
          <w:tcPr>
            <w:tcW w:w="1695" w:type="dxa"/>
            <w:tcBorders>
              <w:top w:val="nil"/>
              <w:bottom w:val="nil"/>
            </w:tcBorders>
            <w:shd w:val="clear" w:color="auto" w:fill="auto"/>
          </w:tcPr>
          <w:p w14:paraId="58DCB580" w14:textId="77777777" w:rsidR="00932292" w:rsidRPr="00CB13B0" w:rsidRDefault="00932292" w:rsidP="00F776F0">
            <w:pPr>
              <w:pStyle w:val="ENoteTTIndentHeading"/>
            </w:pPr>
            <w:r w:rsidRPr="00CB13B0">
              <w:t>as amended by</w:t>
            </w:r>
          </w:p>
        </w:tc>
        <w:tc>
          <w:tcPr>
            <w:tcW w:w="992" w:type="dxa"/>
            <w:tcBorders>
              <w:top w:val="nil"/>
              <w:bottom w:val="nil"/>
            </w:tcBorders>
            <w:shd w:val="clear" w:color="auto" w:fill="auto"/>
          </w:tcPr>
          <w:p w14:paraId="262BD9C0" w14:textId="77777777" w:rsidR="00932292" w:rsidRPr="00CB13B0" w:rsidRDefault="00932292" w:rsidP="00F776F0">
            <w:pPr>
              <w:pStyle w:val="ENoteTableText"/>
            </w:pPr>
          </w:p>
        </w:tc>
        <w:tc>
          <w:tcPr>
            <w:tcW w:w="992" w:type="dxa"/>
            <w:tcBorders>
              <w:top w:val="nil"/>
              <w:bottom w:val="nil"/>
            </w:tcBorders>
            <w:shd w:val="clear" w:color="auto" w:fill="auto"/>
          </w:tcPr>
          <w:p w14:paraId="7B4D6F6A" w14:textId="77777777" w:rsidR="00932292" w:rsidRPr="00CB13B0" w:rsidRDefault="00932292" w:rsidP="00F776F0">
            <w:pPr>
              <w:pStyle w:val="ENoteTableText"/>
            </w:pPr>
          </w:p>
        </w:tc>
        <w:tc>
          <w:tcPr>
            <w:tcW w:w="1843" w:type="dxa"/>
            <w:tcBorders>
              <w:top w:val="nil"/>
              <w:bottom w:val="nil"/>
            </w:tcBorders>
            <w:shd w:val="clear" w:color="auto" w:fill="auto"/>
          </w:tcPr>
          <w:p w14:paraId="64B83F73" w14:textId="77777777" w:rsidR="00932292" w:rsidRPr="00CB13B0" w:rsidRDefault="00932292" w:rsidP="00F776F0">
            <w:pPr>
              <w:pStyle w:val="ENoteTableText"/>
            </w:pPr>
          </w:p>
        </w:tc>
        <w:tc>
          <w:tcPr>
            <w:tcW w:w="1566" w:type="dxa"/>
            <w:tcBorders>
              <w:top w:val="nil"/>
              <w:bottom w:val="nil"/>
            </w:tcBorders>
            <w:shd w:val="clear" w:color="auto" w:fill="auto"/>
          </w:tcPr>
          <w:p w14:paraId="0B67080E" w14:textId="77777777" w:rsidR="00932292" w:rsidRPr="00CB13B0" w:rsidRDefault="00932292" w:rsidP="00F776F0">
            <w:pPr>
              <w:pStyle w:val="ENoteTableText"/>
            </w:pPr>
          </w:p>
        </w:tc>
      </w:tr>
      <w:tr w:rsidR="00932292" w:rsidRPr="00CB13B0" w14:paraId="01FEE46C" w14:textId="77777777" w:rsidTr="00F776F0">
        <w:trPr>
          <w:cantSplit/>
        </w:trPr>
        <w:tc>
          <w:tcPr>
            <w:tcW w:w="1695" w:type="dxa"/>
            <w:tcBorders>
              <w:top w:val="nil"/>
              <w:bottom w:val="single" w:sz="4" w:space="0" w:color="auto"/>
            </w:tcBorders>
            <w:shd w:val="clear" w:color="auto" w:fill="auto"/>
          </w:tcPr>
          <w:p w14:paraId="1FC59C68" w14:textId="77777777" w:rsidR="00932292" w:rsidRPr="00CB13B0" w:rsidRDefault="00932292" w:rsidP="00F776F0">
            <w:pPr>
              <w:pStyle w:val="ENoteTTi"/>
              <w:keepNext w:val="0"/>
            </w:pPr>
            <w:r w:rsidRPr="00CB13B0">
              <w:t>Tax and Superannuation Laws Amendment (2014 Measures No. 7) Act 2015</w:t>
            </w:r>
          </w:p>
        </w:tc>
        <w:tc>
          <w:tcPr>
            <w:tcW w:w="992" w:type="dxa"/>
            <w:tcBorders>
              <w:top w:val="nil"/>
              <w:bottom w:val="single" w:sz="4" w:space="0" w:color="auto"/>
            </w:tcBorders>
            <w:shd w:val="clear" w:color="auto" w:fill="auto"/>
          </w:tcPr>
          <w:p w14:paraId="7B0E1074" w14:textId="77777777" w:rsidR="00932292" w:rsidRPr="00CB13B0" w:rsidRDefault="00932292" w:rsidP="00F776F0">
            <w:pPr>
              <w:pStyle w:val="ENoteTableText"/>
            </w:pPr>
            <w:r w:rsidRPr="00CB13B0">
              <w:t>21, 2015</w:t>
            </w:r>
          </w:p>
        </w:tc>
        <w:tc>
          <w:tcPr>
            <w:tcW w:w="992" w:type="dxa"/>
            <w:tcBorders>
              <w:top w:val="nil"/>
              <w:bottom w:val="single" w:sz="4" w:space="0" w:color="auto"/>
            </w:tcBorders>
            <w:shd w:val="clear" w:color="auto" w:fill="auto"/>
          </w:tcPr>
          <w:p w14:paraId="659A27B3" w14:textId="77777777" w:rsidR="00932292" w:rsidRPr="00CB13B0" w:rsidRDefault="00932292" w:rsidP="00F776F0">
            <w:pPr>
              <w:pStyle w:val="ENoteTableText"/>
            </w:pPr>
            <w:r w:rsidRPr="00CB13B0">
              <w:t>19 Mar 2015</w:t>
            </w:r>
          </w:p>
        </w:tc>
        <w:tc>
          <w:tcPr>
            <w:tcW w:w="1843" w:type="dxa"/>
            <w:tcBorders>
              <w:top w:val="nil"/>
              <w:bottom w:val="single" w:sz="4" w:space="0" w:color="auto"/>
            </w:tcBorders>
            <w:shd w:val="clear" w:color="auto" w:fill="auto"/>
          </w:tcPr>
          <w:p w14:paraId="65F1FE14" w14:textId="43389E17" w:rsidR="00932292" w:rsidRPr="00CB13B0" w:rsidRDefault="00932292" w:rsidP="00F776F0">
            <w:pPr>
              <w:pStyle w:val="ENoteTableText"/>
            </w:pPr>
            <w:r w:rsidRPr="00CB13B0">
              <w:t>Sch 7 (</w:t>
            </w:r>
            <w:r w:rsidR="00410FA5">
              <w:t>items 5</w:t>
            </w:r>
            <w:r w:rsidRPr="00CB13B0">
              <w:t>3, 54): 1</w:t>
            </w:r>
            <w:r w:rsidR="00410FA5">
              <w:t>1 July</w:t>
            </w:r>
            <w:r w:rsidRPr="00CB13B0">
              <w:t xml:space="preserve"> 2013 (s 2(1) </w:t>
            </w:r>
            <w:r w:rsidR="00410FA5">
              <w:t>item 2</w:t>
            </w:r>
            <w:r w:rsidRPr="00CB13B0">
              <w:t>2)</w:t>
            </w:r>
          </w:p>
        </w:tc>
        <w:tc>
          <w:tcPr>
            <w:tcW w:w="1566" w:type="dxa"/>
            <w:tcBorders>
              <w:top w:val="nil"/>
              <w:bottom w:val="single" w:sz="4" w:space="0" w:color="auto"/>
            </w:tcBorders>
            <w:shd w:val="clear" w:color="auto" w:fill="auto"/>
          </w:tcPr>
          <w:p w14:paraId="0FAD2F5E" w14:textId="77777777" w:rsidR="00932292" w:rsidRPr="00CB13B0" w:rsidRDefault="00932292" w:rsidP="00F776F0">
            <w:pPr>
              <w:pStyle w:val="ENoteTableText"/>
            </w:pPr>
            <w:r w:rsidRPr="00CB13B0">
              <w:t>—</w:t>
            </w:r>
          </w:p>
        </w:tc>
      </w:tr>
      <w:tr w:rsidR="00932292" w:rsidRPr="00CB13B0" w14:paraId="050AD230" w14:textId="77777777" w:rsidTr="00F776F0">
        <w:trPr>
          <w:cantSplit/>
        </w:trPr>
        <w:tc>
          <w:tcPr>
            <w:tcW w:w="1695" w:type="dxa"/>
            <w:tcBorders>
              <w:top w:val="single" w:sz="4" w:space="0" w:color="auto"/>
              <w:bottom w:val="single" w:sz="4" w:space="0" w:color="auto"/>
            </w:tcBorders>
            <w:shd w:val="clear" w:color="auto" w:fill="auto"/>
          </w:tcPr>
          <w:p w14:paraId="2A8DAA59" w14:textId="77777777" w:rsidR="00932292" w:rsidRPr="00CB13B0" w:rsidRDefault="00932292" w:rsidP="00F776F0">
            <w:pPr>
              <w:pStyle w:val="ENoteTableText"/>
            </w:pPr>
            <w:r w:rsidRPr="00CB13B0">
              <w:lastRenderedPageBreak/>
              <w:t>Tax and Superannuation Laws Amendment (2014 Measures No. 1) Act 2014</w:t>
            </w:r>
          </w:p>
        </w:tc>
        <w:tc>
          <w:tcPr>
            <w:tcW w:w="992" w:type="dxa"/>
            <w:tcBorders>
              <w:top w:val="single" w:sz="4" w:space="0" w:color="auto"/>
              <w:bottom w:val="single" w:sz="4" w:space="0" w:color="auto"/>
            </w:tcBorders>
            <w:shd w:val="clear" w:color="auto" w:fill="auto"/>
          </w:tcPr>
          <w:p w14:paraId="17CCEB22" w14:textId="77777777" w:rsidR="00932292" w:rsidRPr="00CB13B0" w:rsidRDefault="00932292" w:rsidP="00F776F0">
            <w:pPr>
              <w:pStyle w:val="ENoteTableText"/>
            </w:pPr>
            <w:r w:rsidRPr="00CB13B0">
              <w:t>11, 2014</w:t>
            </w:r>
          </w:p>
        </w:tc>
        <w:tc>
          <w:tcPr>
            <w:tcW w:w="992" w:type="dxa"/>
            <w:tcBorders>
              <w:top w:val="single" w:sz="4" w:space="0" w:color="auto"/>
              <w:bottom w:val="single" w:sz="4" w:space="0" w:color="auto"/>
            </w:tcBorders>
            <w:shd w:val="clear" w:color="auto" w:fill="auto"/>
          </w:tcPr>
          <w:p w14:paraId="2B6536D1" w14:textId="77777777" w:rsidR="00932292" w:rsidRPr="00CB13B0" w:rsidRDefault="00932292" w:rsidP="00F776F0">
            <w:pPr>
              <w:pStyle w:val="ENoteTableText"/>
            </w:pPr>
            <w:r w:rsidRPr="00CB13B0">
              <w:t>18 Mar 2014</w:t>
            </w:r>
          </w:p>
        </w:tc>
        <w:tc>
          <w:tcPr>
            <w:tcW w:w="1843" w:type="dxa"/>
            <w:tcBorders>
              <w:top w:val="single" w:sz="4" w:space="0" w:color="auto"/>
              <w:bottom w:val="single" w:sz="4" w:space="0" w:color="auto"/>
            </w:tcBorders>
            <w:shd w:val="clear" w:color="auto" w:fill="auto"/>
          </w:tcPr>
          <w:p w14:paraId="64F4C3FE" w14:textId="50C9A0B1" w:rsidR="00932292" w:rsidRPr="00CB13B0" w:rsidRDefault="00932292" w:rsidP="00F776F0">
            <w:pPr>
              <w:pStyle w:val="ENoteTableText"/>
            </w:pPr>
            <w:r w:rsidRPr="00CB13B0">
              <w:t>Sch 3 (</w:t>
            </w:r>
            <w:r w:rsidR="007E553F" w:rsidRPr="00CB13B0">
              <w:t>items 7</w:t>
            </w:r>
            <w:r w:rsidRPr="00CB13B0">
              <w:t xml:space="preserve">, 8): </w:t>
            </w:r>
            <w:r w:rsidR="00410FA5">
              <w:t>1 July</w:t>
            </w:r>
            <w:r w:rsidRPr="00CB13B0">
              <w:t xml:space="preserve"> 2019 (s 2(1) </w:t>
            </w:r>
            <w:r w:rsidR="00410FA5">
              <w:t>item 6</w:t>
            </w:r>
            <w:r w:rsidRPr="00CB13B0">
              <w:t>)</w:t>
            </w:r>
            <w:r w:rsidRPr="00CB13B0">
              <w:br/>
              <w:t>Sch 4 (</w:t>
            </w:r>
            <w:r w:rsidR="00410FA5">
              <w:t>items 1</w:t>
            </w:r>
            <w:r w:rsidRPr="00CB13B0">
              <w:t xml:space="preserve">–7): 18 Mar 2014 (s 2(1) </w:t>
            </w:r>
            <w:r w:rsidR="00A13A22">
              <w:t>item 7</w:t>
            </w:r>
            <w:r w:rsidRPr="00CB13B0">
              <w:t>)</w:t>
            </w:r>
            <w:r w:rsidRPr="00CB13B0">
              <w:br/>
              <w:t>Sch 4 (</w:t>
            </w:r>
            <w:r w:rsidR="00E75F4A" w:rsidRPr="00CB13B0">
              <w:t>items 8</w:t>
            </w:r>
            <w:r w:rsidRPr="00CB13B0">
              <w:t xml:space="preserve">, 9): 17 Dec 2018 (s 2(1) </w:t>
            </w:r>
            <w:r w:rsidR="00410FA5">
              <w:t>item 8</w:t>
            </w:r>
            <w:r w:rsidRPr="00CB13B0">
              <w:t>)</w:t>
            </w:r>
          </w:p>
        </w:tc>
        <w:tc>
          <w:tcPr>
            <w:tcW w:w="1566" w:type="dxa"/>
            <w:tcBorders>
              <w:top w:val="single" w:sz="4" w:space="0" w:color="auto"/>
              <w:bottom w:val="single" w:sz="4" w:space="0" w:color="auto"/>
            </w:tcBorders>
            <w:shd w:val="clear" w:color="auto" w:fill="auto"/>
          </w:tcPr>
          <w:p w14:paraId="1D0FDFD6" w14:textId="77777777" w:rsidR="00932292" w:rsidRPr="00CB13B0" w:rsidRDefault="00932292" w:rsidP="00F776F0">
            <w:pPr>
              <w:pStyle w:val="ENoteTableText"/>
            </w:pPr>
            <w:r w:rsidRPr="00CB13B0">
              <w:t>—</w:t>
            </w:r>
          </w:p>
        </w:tc>
      </w:tr>
      <w:tr w:rsidR="00932292" w:rsidRPr="00CB13B0" w14:paraId="036DEA43" w14:textId="77777777" w:rsidTr="00F776F0">
        <w:trPr>
          <w:cantSplit/>
        </w:trPr>
        <w:tc>
          <w:tcPr>
            <w:tcW w:w="1695" w:type="dxa"/>
            <w:tcBorders>
              <w:top w:val="single" w:sz="4" w:space="0" w:color="auto"/>
              <w:bottom w:val="single" w:sz="4" w:space="0" w:color="auto"/>
            </w:tcBorders>
            <w:shd w:val="clear" w:color="auto" w:fill="auto"/>
          </w:tcPr>
          <w:p w14:paraId="0B2E2CD2" w14:textId="77777777" w:rsidR="00932292" w:rsidRPr="00CB13B0" w:rsidRDefault="00932292" w:rsidP="00F776F0">
            <w:pPr>
              <w:pStyle w:val="ENoteTableText"/>
            </w:pPr>
            <w:r w:rsidRPr="00CB13B0">
              <w:t>Farm Household Support (Consequential and Transitional Provisions) Act 2014</w:t>
            </w:r>
          </w:p>
        </w:tc>
        <w:tc>
          <w:tcPr>
            <w:tcW w:w="992" w:type="dxa"/>
            <w:tcBorders>
              <w:top w:val="single" w:sz="4" w:space="0" w:color="auto"/>
              <w:bottom w:val="single" w:sz="4" w:space="0" w:color="auto"/>
            </w:tcBorders>
            <w:shd w:val="clear" w:color="auto" w:fill="auto"/>
          </w:tcPr>
          <w:p w14:paraId="057A1C4E" w14:textId="77777777" w:rsidR="00932292" w:rsidRPr="00CB13B0" w:rsidRDefault="00932292" w:rsidP="00F776F0">
            <w:pPr>
              <w:pStyle w:val="ENoteTableText"/>
            </w:pPr>
            <w:r w:rsidRPr="00CB13B0">
              <w:t>13, 2014</w:t>
            </w:r>
          </w:p>
        </w:tc>
        <w:tc>
          <w:tcPr>
            <w:tcW w:w="992" w:type="dxa"/>
            <w:tcBorders>
              <w:top w:val="single" w:sz="4" w:space="0" w:color="auto"/>
              <w:bottom w:val="single" w:sz="4" w:space="0" w:color="auto"/>
            </w:tcBorders>
            <w:shd w:val="clear" w:color="auto" w:fill="auto"/>
          </w:tcPr>
          <w:p w14:paraId="389C8FAA" w14:textId="77777777" w:rsidR="00932292" w:rsidRPr="00CB13B0" w:rsidRDefault="00932292" w:rsidP="00F776F0">
            <w:pPr>
              <w:pStyle w:val="ENoteTableText"/>
            </w:pPr>
            <w:r w:rsidRPr="00CB13B0">
              <w:t>28 Mar 2014</w:t>
            </w:r>
          </w:p>
        </w:tc>
        <w:tc>
          <w:tcPr>
            <w:tcW w:w="1843" w:type="dxa"/>
            <w:tcBorders>
              <w:top w:val="single" w:sz="4" w:space="0" w:color="auto"/>
              <w:bottom w:val="single" w:sz="4" w:space="0" w:color="auto"/>
            </w:tcBorders>
            <w:shd w:val="clear" w:color="auto" w:fill="auto"/>
          </w:tcPr>
          <w:p w14:paraId="6940307E" w14:textId="783D0BB3" w:rsidR="00932292" w:rsidRPr="00CB13B0" w:rsidRDefault="00932292" w:rsidP="00F776F0">
            <w:pPr>
              <w:pStyle w:val="ENoteTableText"/>
            </w:pPr>
            <w:r w:rsidRPr="00CB13B0">
              <w:t>Sch 2 (</w:t>
            </w:r>
            <w:r w:rsidR="00410FA5">
              <w:t>items 3</w:t>
            </w:r>
            <w:r w:rsidRPr="00CB13B0">
              <w:t xml:space="preserve">3–56): </w:t>
            </w:r>
            <w:r w:rsidR="00410FA5">
              <w:t>1 July</w:t>
            </w:r>
            <w:r w:rsidRPr="00CB13B0">
              <w:t xml:space="preserve"> 2014 (s 2(1) </w:t>
            </w:r>
            <w:r w:rsidR="00410FA5">
              <w:t>item 3</w:t>
            </w:r>
            <w:r w:rsidRPr="00CB13B0">
              <w:t>)</w:t>
            </w:r>
            <w:r w:rsidRPr="00CB13B0">
              <w:br/>
              <w:t>Sch 2 (</w:t>
            </w:r>
            <w:r w:rsidR="00410FA5">
              <w:t>items 1</w:t>
            </w:r>
            <w:r w:rsidRPr="00CB13B0">
              <w:t xml:space="preserve">43, 144): 26 Feb 2014 (s 2(1) </w:t>
            </w:r>
            <w:r w:rsidR="00410FA5">
              <w:t>item 8</w:t>
            </w:r>
            <w:r w:rsidRPr="00CB13B0">
              <w:t>)</w:t>
            </w:r>
            <w:r w:rsidRPr="00CB13B0">
              <w:br/>
              <w:t>Sch 2 (</w:t>
            </w:r>
            <w:r w:rsidR="00410FA5">
              <w:t>items 1</w:t>
            </w:r>
            <w:r w:rsidRPr="00CB13B0">
              <w:t xml:space="preserve">47–149): 1 Oct 2014 (s 2(1) </w:t>
            </w:r>
            <w:r w:rsidR="00222892" w:rsidRPr="00CB13B0">
              <w:t>item 9</w:t>
            </w:r>
            <w:r w:rsidRPr="00CB13B0">
              <w:t>)</w:t>
            </w:r>
          </w:p>
        </w:tc>
        <w:tc>
          <w:tcPr>
            <w:tcW w:w="1566" w:type="dxa"/>
            <w:tcBorders>
              <w:top w:val="single" w:sz="4" w:space="0" w:color="auto"/>
              <w:bottom w:val="single" w:sz="4" w:space="0" w:color="auto"/>
            </w:tcBorders>
            <w:shd w:val="clear" w:color="auto" w:fill="auto"/>
          </w:tcPr>
          <w:p w14:paraId="5E913367" w14:textId="38550759" w:rsidR="00932292" w:rsidRPr="00CB13B0" w:rsidRDefault="00932292" w:rsidP="00F776F0">
            <w:pPr>
              <w:pStyle w:val="ENoteTableText"/>
            </w:pPr>
            <w:r w:rsidRPr="00CB13B0">
              <w:t>Sch 2 (</w:t>
            </w:r>
            <w:r w:rsidR="00410FA5">
              <w:t>item 5</w:t>
            </w:r>
            <w:r w:rsidRPr="00CB13B0">
              <w:t>6)</w:t>
            </w:r>
          </w:p>
        </w:tc>
      </w:tr>
      <w:tr w:rsidR="00932292" w:rsidRPr="00CB13B0" w14:paraId="5A2C745C" w14:textId="77777777" w:rsidTr="00F776F0">
        <w:trPr>
          <w:cantSplit/>
        </w:trPr>
        <w:tc>
          <w:tcPr>
            <w:tcW w:w="1695" w:type="dxa"/>
            <w:tcBorders>
              <w:top w:val="single" w:sz="4" w:space="0" w:color="auto"/>
              <w:bottom w:val="single" w:sz="4" w:space="0" w:color="auto"/>
            </w:tcBorders>
            <w:shd w:val="clear" w:color="auto" w:fill="auto"/>
          </w:tcPr>
          <w:p w14:paraId="2AC0B8C6" w14:textId="77777777" w:rsidR="00932292" w:rsidRPr="00CB13B0" w:rsidRDefault="00932292" w:rsidP="00F776F0">
            <w:pPr>
              <w:pStyle w:val="ENoteTableText"/>
            </w:pPr>
            <w:r w:rsidRPr="00CB13B0">
              <w:t>Statute Law Revision Act (No. 1) 2014</w:t>
            </w:r>
          </w:p>
        </w:tc>
        <w:tc>
          <w:tcPr>
            <w:tcW w:w="992" w:type="dxa"/>
            <w:tcBorders>
              <w:top w:val="single" w:sz="4" w:space="0" w:color="auto"/>
              <w:bottom w:val="single" w:sz="4" w:space="0" w:color="auto"/>
            </w:tcBorders>
            <w:shd w:val="clear" w:color="auto" w:fill="auto"/>
          </w:tcPr>
          <w:p w14:paraId="3E7D52C1" w14:textId="77777777" w:rsidR="00932292" w:rsidRPr="00CB13B0" w:rsidRDefault="00932292" w:rsidP="00F776F0">
            <w:pPr>
              <w:pStyle w:val="ENoteTableText"/>
            </w:pPr>
            <w:r w:rsidRPr="00CB13B0">
              <w:t>31, 2014</w:t>
            </w:r>
          </w:p>
        </w:tc>
        <w:tc>
          <w:tcPr>
            <w:tcW w:w="992" w:type="dxa"/>
            <w:tcBorders>
              <w:top w:val="single" w:sz="4" w:space="0" w:color="auto"/>
              <w:bottom w:val="single" w:sz="4" w:space="0" w:color="auto"/>
            </w:tcBorders>
            <w:shd w:val="clear" w:color="auto" w:fill="auto"/>
          </w:tcPr>
          <w:p w14:paraId="68DC933F" w14:textId="77777777" w:rsidR="00932292" w:rsidRPr="00CB13B0" w:rsidRDefault="00932292" w:rsidP="00F776F0">
            <w:pPr>
              <w:pStyle w:val="ENoteTableText"/>
            </w:pPr>
            <w:r w:rsidRPr="00CB13B0">
              <w:t>27 May 2014</w:t>
            </w:r>
          </w:p>
        </w:tc>
        <w:tc>
          <w:tcPr>
            <w:tcW w:w="1843" w:type="dxa"/>
            <w:tcBorders>
              <w:top w:val="single" w:sz="4" w:space="0" w:color="auto"/>
              <w:bottom w:val="single" w:sz="4" w:space="0" w:color="auto"/>
            </w:tcBorders>
            <w:shd w:val="clear" w:color="auto" w:fill="auto"/>
          </w:tcPr>
          <w:p w14:paraId="7109CF9F" w14:textId="77777777" w:rsidR="00932292" w:rsidRPr="00CB13B0" w:rsidRDefault="00932292" w:rsidP="00F776F0">
            <w:pPr>
              <w:pStyle w:val="ENoteTableText"/>
            </w:pPr>
            <w:r w:rsidRPr="00CB13B0">
              <w:t>Sch 4 (</w:t>
            </w:r>
            <w:r w:rsidR="00222892" w:rsidRPr="00CB13B0">
              <w:t>item 9</w:t>
            </w:r>
            <w:r w:rsidRPr="00CB13B0">
              <w:t xml:space="preserve">9): </w:t>
            </w:r>
            <w:r w:rsidR="00A175B9" w:rsidRPr="00CB13B0">
              <w:t>24 June</w:t>
            </w:r>
            <w:r w:rsidRPr="00CB13B0">
              <w:t xml:space="preserve"> 2014 (s 2(1) </w:t>
            </w:r>
            <w:r w:rsidR="00222892" w:rsidRPr="00CB13B0">
              <w:t>item 9</w:t>
            </w:r>
            <w:r w:rsidRPr="00CB13B0">
              <w:t>)</w:t>
            </w:r>
          </w:p>
        </w:tc>
        <w:tc>
          <w:tcPr>
            <w:tcW w:w="1566" w:type="dxa"/>
            <w:tcBorders>
              <w:top w:val="single" w:sz="4" w:space="0" w:color="auto"/>
              <w:bottom w:val="single" w:sz="4" w:space="0" w:color="auto"/>
            </w:tcBorders>
            <w:shd w:val="clear" w:color="auto" w:fill="auto"/>
          </w:tcPr>
          <w:p w14:paraId="206EEAA5" w14:textId="77777777" w:rsidR="00932292" w:rsidRPr="00CB13B0" w:rsidRDefault="00932292" w:rsidP="00F776F0">
            <w:pPr>
              <w:pStyle w:val="ENoteTableText"/>
            </w:pPr>
            <w:r w:rsidRPr="00CB13B0">
              <w:t>—</w:t>
            </w:r>
          </w:p>
        </w:tc>
      </w:tr>
      <w:tr w:rsidR="00932292" w:rsidRPr="00CB13B0" w14:paraId="79EDCB17" w14:textId="77777777" w:rsidTr="00F776F0">
        <w:trPr>
          <w:cantSplit/>
        </w:trPr>
        <w:tc>
          <w:tcPr>
            <w:tcW w:w="1695" w:type="dxa"/>
            <w:tcBorders>
              <w:top w:val="single" w:sz="4" w:space="0" w:color="auto"/>
              <w:bottom w:val="single" w:sz="4" w:space="0" w:color="auto"/>
            </w:tcBorders>
            <w:shd w:val="clear" w:color="auto" w:fill="auto"/>
          </w:tcPr>
          <w:p w14:paraId="7678E501" w14:textId="77777777" w:rsidR="00932292" w:rsidRPr="00CB13B0" w:rsidRDefault="00932292" w:rsidP="00F776F0">
            <w:pPr>
              <w:pStyle w:val="ENoteTableText"/>
            </w:pPr>
            <w:r w:rsidRPr="00CB13B0">
              <w:t>Tax Bonus for Working Australians Repeal Act 2014</w:t>
            </w:r>
          </w:p>
        </w:tc>
        <w:tc>
          <w:tcPr>
            <w:tcW w:w="992" w:type="dxa"/>
            <w:tcBorders>
              <w:top w:val="single" w:sz="4" w:space="0" w:color="auto"/>
              <w:bottom w:val="single" w:sz="4" w:space="0" w:color="auto"/>
            </w:tcBorders>
            <w:shd w:val="clear" w:color="auto" w:fill="auto"/>
          </w:tcPr>
          <w:p w14:paraId="16F653AC" w14:textId="77777777" w:rsidR="00932292" w:rsidRPr="00CB13B0" w:rsidRDefault="00932292" w:rsidP="00F776F0">
            <w:pPr>
              <w:pStyle w:val="ENoteTableText"/>
            </w:pPr>
            <w:r w:rsidRPr="00CB13B0">
              <w:t>32, 2014</w:t>
            </w:r>
          </w:p>
        </w:tc>
        <w:tc>
          <w:tcPr>
            <w:tcW w:w="992" w:type="dxa"/>
            <w:tcBorders>
              <w:top w:val="single" w:sz="4" w:space="0" w:color="auto"/>
              <w:bottom w:val="single" w:sz="4" w:space="0" w:color="auto"/>
            </w:tcBorders>
            <w:shd w:val="clear" w:color="auto" w:fill="auto"/>
          </w:tcPr>
          <w:p w14:paraId="02F4AE27" w14:textId="77777777" w:rsidR="00932292" w:rsidRPr="00CB13B0" w:rsidRDefault="00932292" w:rsidP="00F776F0">
            <w:pPr>
              <w:pStyle w:val="ENoteTableText"/>
            </w:pPr>
            <w:r w:rsidRPr="00CB13B0">
              <w:t>27 May 2014</w:t>
            </w:r>
          </w:p>
        </w:tc>
        <w:tc>
          <w:tcPr>
            <w:tcW w:w="1843" w:type="dxa"/>
            <w:tcBorders>
              <w:top w:val="single" w:sz="4" w:space="0" w:color="auto"/>
              <w:bottom w:val="single" w:sz="4" w:space="0" w:color="auto"/>
            </w:tcBorders>
            <w:shd w:val="clear" w:color="auto" w:fill="auto"/>
          </w:tcPr>
          <w:p w14:paraId="7FC9B846" w14:textId="0C6B1B89" w:rsidR="00932292" w:rsidRPr="00CB13B0" w:rsidRDefault="00932292" w:rsidP="00F776F0">
            <w:pPr>
              <w:pStyle w:val="ENoteTableText"/>
            </w:pPr>
            <w:r w:rsidRPr="00CB13B0">
              <w:t>Sch 1 (</w:t>
            </w:r>
            <w:r w:rsidR="00410FA5">
              <w:t>items 5</w:t>
            </w:r>
            <w:r w:rsidRPr="00CB13B0">
              <w:t xml:space="preserve">, 6): </w:t>
            </w:r>
            <w:r w:rsidR="00410FA5">
              <w:t>1 July</w:t>
            </w:r>
            <w:r w:rsidRPr="00CB13B0">
              <w:t xml:space="preserve"> 2016 (s 2(1) </w:t>
            </w:r>
            <w:r w:rsidR="00410FA5">
              <w:t>item 3</w:t>
            </w:r>
            <w:r w:rsidRPr="00CB13B0">
              <w:t>)</w:t>
            </w:r>
          </w:p>
        </w:tc>
        <w:tc>
          <w:tcPr>
            <w:tcW w:w="1566" w:type="dxa"/>
            <w:tcBorders>
              <w:top w:val="single" w:sz="4" w:space="0" w:color="auto"/>
              <w:bottom w:val="single" w:sz="4" w:space="0" w:color="auto"/>
            </w:tcBorders>
            <w:shd w:val="clear" w:color="auto" w:fill="auto"/>
          </w:tcPr>
          <w:p w14:paraId="78AF58C7" w14:textId="77777777" w:rsidR="00932292" w:rsidRPr="00CB13B0" w:rsidRDefault="00932292" w:rsidP="00F776F0">
            <w:pPr>
              <w:pStyle w:val="ENoteTableText"/>
            </w:pPr>
            <w:r w:rsidRPr="00CB13B0">
              <w:t>—</w:t>
            </w:r>
          </w:p>
        </w:tc>
      </w:tr>
      <w:tr w:rsidR="00932292" w:rsidRPr="00CB13B0" w14:paraId="583B1A28" w14:textId="77777777" w:rsidTr="00F776F0">
        <w:trPr>
          <w:cantSplit/>
        </w:trPr>
        <w:tc>
          <w:tcPr>
            <w:tcW w:w="1695" w:type="dxa"/>
            <w:tcBorders>
              <w:top w:val="single" w:sz="4" w:space="0" w:color="auto"/>
              <w:bottom w:val="single" w:sz="4" w:space="0" w:color="auto"/>
            </w:tcBorders>
            <w:shd w:val="clear" w:color="auto" w:fill="auto"/>
          </w:tcPr>
          <w:p w14:paraId="32953ADA" w14:textId="77777777" w:rsidR="00932292" w:rsidRPr="00CB13B0" w:rsidRDefault="00932292" w:rsidP="00F776F0">
            <w:pPr>
              <w:pStyle w:val="ENoteTableText"/>
            </w:pPr>
            <w:r w:rsidRPr="00CB13B0">
              <w:t>Tax Laws Amendment (2014 Measures No. 1) Act 2014</w:t>
            </w:r>
          </w:p>
        </w:tc>
        <w:tc>
          <w:tcPr>
            <w:tcW w:w="992" w:type="dxa"/>
            <w:tcBorders>
              <w:top w:val="single" w:sz="4" w:space="0" w:color="auto"/>
              <w:bottom w:val="single" w:sz="4" w:space="0" w:color="auto"/>
            </w:tcBorders>
            <w:shd w:val="clear" w:color="auto" w:fill="auto"/>
          </w:tcPr>
          <w:p w14:paraId="21FF7CA9" w14:textId="77777777" w:rsidR="00932292" w:rsidRPr="00CB13B0" w:rsidRDefault="00932292" w:rsidP="00F776F0">
            <w:pPr>
              <w:pStyle w:val="ENoteTableText"/>
            </w:pPr>
            <w:r w:rsidRPr="00CB13B0">
              <w:t>34, 2014</w:t>
            </w:r>
          </w:p>
        </w:tc>
        <w:tc>
          <w:tcPr>
            <w:tcW w:w="992" w:type="dxa"/>
            <w:tcBorders>
              <w:top w:val="single" w:sz="4" w:space="0" w:color="auto"/>
              <w:bottom w:val="single" w:sz="4" w:space="0" w:color="auto"/>
            </w:tcBorders>
            <w:shd w:val="clear" w:color="auto" w:fill="auto"/>
          </w:tcPr>
          <w:p w14:paraId="615E3376" w14:textId="77777777" w:rsidR="00932292" w:rsidRPr="00CB13B0" w:rsidRDefault="00932292" w:rsidP="00F776F0">
            <w:pPr>
              <w:pStyle w:val="ENoteTableText"/>
            </w:pPr>
            <w:r w:rsidRPr="00CB13B0">
              <w:t>30 May 2014</w:t>
            </w:r>
          </w:p>
        </w:tc>
        <w:tc>
          <w:tcPr>
            <w:tcW w:w="1843" w:type="dxa"/>
            <w:tcBorders>
              <w:top w:val="single" w:sz="4" w:space="0" w:color="auto"/>
              <w:bottom w:val="single" w:sz="4" w:space="0" w:color="auto"/>
            </w:tcBorders>
            <w:shd w:val="clear" w:color="auto" w:fill="auto"/>
          </w:tcPr>
          <w:p w14:paraId="75E92E6D" w14:textId="09C31815" w:rsidR="00932292" w:rsidRPr="00CB13B0" w:rsidRDefault="00932292" w:rsidP="00F776F0">
            <w:pPr>
              <w:pStyle w:val="ENoteTableText"/>
            </w:pPr>
            <w:r w:rsidRPr="00CB13B0">
              <w:t>Sch 1 (</w:t>
            </w:r>
            <w:r w:rsidR="00410FA5">
              <w:t>items 3</w:t>
            </w:r>
            <w:r w:rsidRPr="00CB13B0">
              <w:t xml:space="preserve">–11, 13(1)): 30 May 2014 (s 2(1) </w:t>
            </w:r>
            <w:r w:rsidR="00410FA5">
              <w:t>item 2</w:t>
            </w:r>
            <w:r w:rsidRPr="00CB13B0">
              <w:t>)</w:t>
            </w:r>
          </w:p>
        </w:tc>
        <w:tc>
          <w:tcPr>
            <w:tcW w:w="1566" w:type="dxa"/>
            <w:tcBorders>
              <w:top w:val="single" w:sz="4" w:space="0" w:color="auto"/>
              <w:bottom w:val="single" w:sz="4" w:space="0" w:color="auto"/>
            </w:tcBorders>
            <w:shd w:val="clear" w:color="auto" w:fill="auto"/>
          </w:tcPr>
          <w:p w14:paraId="0DA6EF68" w14:textId="5AA9E831" w:rsidR="00932292" w:rsidRPr="00CB13B0" w:rsidRDefault="00932292" w:rsidP="00F776F0">
            <w:pPr>
              <w:pStyle w:val="ENoteTableText"/>
            </w:pPr>
            <w:r w:rsidRPr="00CB13B0">
              <w:t>Sch 1 (</w:t>
            </w:r>
            <w:r w:rsidR="00410FA5">
              <w:t>item 1</w:t>
            </w:r>
            <w:r w:rsidRPr="00CB13B0">
              <w:t>3(1))</w:t>
            </w:r>
          </w:p>
        </w:tc>
      </w:tr>
      <w:tr w:rsidR="00932292" w:rsidRPr="00CB13B0" w14:paraId="23DFB692" w14:textId="77777777" w:rsidTr="00F776F0">
        <w:trPr>
          <w:cantSplit/>
        </w:trPr>
        <w:tc>
          <w:tcPr>
            <w:tcW w:w="1695" w:type="dxa"/>
            <w:tcBorders>
              <w:top w:val="single" w:sz="4" w:space="0" w:color="auto"/>
              <w:bottom w:val="single" w:sz="4" w:space="0" w:color="auto"/>
            </w:tcBorders>
            <w:shd w:val="clear" w:color="auto" w:fill="auto"/>
          </w:tcPr>
          <w:p w14:paraId="6E676544" w14:textId="77777777" w:rsidR="00932292" w:rsidRPr="00CB13B0" w:rsidRDefault="00932292" w:rsidP="00F776F0">
            <w:pPr>
              <w:pStyle w:val="ENoteTableText"/>
            </w:pPr>
            <w:r w:rsidRPr="00CB13B0">
              <w:rPr>
                <w:lang w:eastAsia="en-US"/>
              </w:rPr>
              <w:t>Social Security Legislation Amendment (Increased Employment Participation) Act 2014</w:t>
            </w:r>
          </w:p>
        </w:tc>
        <w:tc>
          <w:tcPr>
            <w:tcW w:w="992" w:type="dxa"/>
            <w:tcBorders>
              <w:top w:val="single" w:sz="4" w:space="0" w:color="auto"/>
              <w:bottom w:val="single" w:sz="4" w:space="0" w:color="auto"/>
            </w:tcBorders>
            <w:shd w:val="clear" w:color="auto" w:fill="auto"/>
          </w:tcPr>
          <w:p w14:paraId="0FA4E1C2" w14:textId="77777777" w:rsidR="00932292" w:rsidRPr="00CB13B0" w:rsidRDefault="00932292" w:rsidP="00F776F0">
            <w:pPr>
              <w:pStyle w:val="ENoteTableText"/>
            </w:pPr>
            <w:r w:rsidRPr="00CB13B0">
              <w:t>35, 2014</w:t>
            </w:r>
          </w:p>
        </w:tc>
        <w:tc>
          <w:tcPr>
            <w:tcW w:w="992" w:type="dxa"/>
            <w:tcBorders>
              <w:top w:val="single" w:sz="4" w:space="0" w:color="auto"/>
              <w:bottom w:val="single" w:sz="4" w:space="0" w:color="auto"/>
            </w:tcBorders>
            <w:shd w:val="clear" w:color="auto" w:fill="auto"/>
          </w:tcPr>
          <w:p w14:paraId="43759349" w14:textId="77777777" w:rsidR="00932292" w:rsidRPr="00CB13B0" w:rsidRDefault="00932292" w:rsidP="00F776F0">
            <w:pPr>
              <w:pStyle w:val="ENoteTableText"/>
            </w:pPr>
            <w:r w:rsidRPr="00CB13B0">
              <w:t>18 June 2014</w:t>
            </w:r>
          </w:p>
        </w:tc>
        <w:tc>
          <w:tcPr>
            <w:tcW w:w="1843" w:type="dxa"/>
            <w:tcBorders>
              <w:top w:val="single" w:sz="4" w:space="0" w:color="auto"/>
              <w:bottom w:val="single" w:sz="4" w:space="0" w:color="auto"/>
            </w:tcBorders>
            <w:shd w:val="clear" w:color="auto" w:fill="auto"/>
          </w:tcPr>
          <w:p w14:paraId="10A0401F" w14:textId="5B231961" w:rsidR="00932292" w:rsidRPr="00CB13B0" w:rsidRDefault="00932292" w:rsidP="00F776F0">
            <w:pPr>
              <w:pStyle w:val="ENoteTableText"/>
            </w:pPr>
            <w:r w:rsidRPr="00CB13B0">
              <w:t>Sch 1 (</w:t>
            </w:r>
            <w:r w:rsidR="00081BC2" w:rsidRPr="00CB13B0">
              <w:t>items 9</w:t>
            </w:r>
            <w:r w:rsidRPr="00CB13B0">
              <w:t xml:space="preserve">–12): </w:t>
            </w:r>
            <w:r w:rsidR="00410FA5">
              <w:t>1 July</w:t>
            </w:r>
            <w:r w:rsidRPr="00CB13B0">
              <w:t xml:space="preserve"> 2014 (s 2)</w:t>
            </w:r>
          </w:p>
        </w:tc>
        <w:tc>
          <w:tcPr>
            <w:tcW w:w="1566" w:type="dxa"/>
            <w:tcBorders>
              <w:top w:val="single" w:sz="4" w:space="0" w:color="auto"/>
              <w:bottom w:val="single" w:sz="4" w:space="0" w:color="auto"/>
            </w:tcBorders>
            <w:shd w:val="clear" w:color="auto" w:fill="auto"/>
          </w:tcPr>
          <w:p w14:paraId="6EC8AE9D" w14:textId="77777777" w:rsidR="00932292" w:rsidRPr="00CB13B0" w:rsidRDefault="00932292" w:rsidP="00F776F0">
            <w:pPr>
              <w:pStyle w:val="ENoteTableText"/>
            </w:pPr>
            <w:r w:rsidRPr="00CB13B0">
              <w:t>—</w:t>
            </w:r>
          </w:p>
        </w:tc>
      </w:tr>
      <w:tr w:rsidR="00932292" w:rsidRPr="00CB13B0" w14:paraId="29B4CB45" w14:textId="77777777" w:rsidTr="00F776F0">
        <w:trPr>
          <w:cantSplit/>
        </w:trPr>
        <w:tc>
          <w:tcPr>
            <w:tcW w:w="1695" w:type="dxa"/>
            <w:tcBorders>
              <w:top w:val="single" w:sz="4" w:space="0" w:color="auto"/>
              <w:bottom w:val="single" w:sz="4" w:space="0" w:color="auto"/>
            </w:tcBorders>
            <w:shd w:val="clear" w:color="auto" w:fill="auto"/>
          </w:tcPr>
          <w:p w14:paraId="586BCA7E" w14:textId="77777777" w:rsidR="00932292" w:rsidRPr="00CB13B0" w:rsidRDefault="00932292" w:rsidP="00F776F0">
            <w:pPr>
              <w:pStyle w:val="ENoteTableText"/>
            </w:pPr>
            <w:r w:rsidRPr="00CB13B0">
              <w:t>Tax Laws Amendment (Temporary Budget Repair Levy) Act 2014</w:t>
            </w:r>
          </w:p>
        </w:tc>
        <w:tc>
          <w:tcPr>
            <w:tcW w:w="992" w:type="dxa"/>
            <w:tcBorders>
              <w:top w:val="single" w:sz="4" w:space="0" w:color="auto"/>
              <w:bottom w:val="single" w:sz="4" w:space="0" w:color="auto"/>
            </w:tcBorders>
            <w:shd w:val="clear" w:color="auto" w:fill="auto"/>
          </w:tcPr>
          <w:p w14:paraId="3A441A3E" w14:textId="77777777" w:rsidR="00932292" w:rsidRPr="00CB13B0" w:rsidRDefault="00932292" w:rsidP="00F776F0">
            <w:pPr>
              <w:pStyle w:val="ENoteTableText"/>
            </w:pPr>
            <w:r w:rsidRPr="00CB13B0">
              <w:t>48, 2014</w:t>
            </w:r>
          </w:p>
        </w:tc>
        <w:tc>
          <w:tcPr>
            <w:tcW w:w="992" w:type="dxa"/>
            <w:tcBorders>
              <w:top w:val="single" w:sz="4" w:space="0" w:color="auto"/>
              <w:bottom w:val="single" w:sz="4" w:space="0" w:color="auto"/>
            </w:tcBorders>
            <w:shd w:val="clear" w:color="auto" w:fill="auto"/>
          </w:tcPr>
          <w:p w14:paraId="61AF8786" w14:textId="77777777" w:rsidR="00932292" w:rsidRPr="00CB13B0" w:rsidRDefault="00932292" w:rsidP="00F776F0">
            <w:pPr>
              <w:pStyle w:val="ENoteTableText"/>
            </w:pPr>
            <w:r w:rsidRPr="00CB13B0">
              <w:t>25 June 2014</w:t>
            </w:r>
          </w:p>
        </w:tc>
        <w:tc>
          <w:tcPr>
            <w:tcW w:w="1843" w:type="dxa"/>
            <w:tcBorders>
              <w:top w:val="single" w:sz="4" w:space="0" w:color="auto"/>
              <w:bottom w:val="single" w:sz="4" w:space="0" w:color="auto"/>
            </w:tcBorders>
            <w:shd w:val="clear" w:color="auto" w:fill="auto"/>
          </w:tcPr>
          <w:p w14:paraId="25EF1911" w14:textId="1CBE5FF2" w:rsidR="00932292" w:rsidRPr="00CB13B0" w:rsidRDefault="00932292" w:rsidP="00F776F0">
            <w:pPr>
              <w:pStyle w:val="ENoteTableText"/>
            </w:pPr>
            <w:r w:rsidRPr="00CB13B0">
              <w:t>Sch 1 (</w:t>
            </w:r>
            <w:r w:rsidR="00410FA5">
              <w:t>item 1</w:t>
            </w:r>
            <w:r w:rsidRPr="00CB13B0">
              <w:t xml:space="preserve">): 25 June 2014 (s 2(1) </w:t>
            </w:r>
            <w:r w:rsidR="00410FA5">
              <w:t>item 2</w:t>
            </w:r>
            <w:r w:rsidRPr="00CB13B0">
              <w:t>)</w:t>
            </w:r>
          </w:p>
        </w:tc>
        <w:tc>
          <w:tcPr>
            <w:tcW w:w="1566" w:type="dxa"/>
            <w:tcBorders>
              <w:top w:val="single" w:sz="4" w:space="0" w:color="auto"/>
              <w:bottom w:val="single" w:sz="4" w:space="0" w:color="auto"/>
            </w:tcBorders>
            <w:shd w:val="clear" w:color="auto" w:fill="auto"/>
          </w:tcPr>
          <w:p w14:paraId="60A15E8A" w14:textId="77777777" w:rsidR="00932292" w:rsidRPr="00CB13B0" w:rsidRDefault="00932292" w:rsidP="00F776F0">
            <w:pPr>
              <w:pStyle w:val="ENoteTableText"/>
            </w:pPr>
            <w:r w:rsidRPr="00CB13B0">
              <w:t>—</w:t>
            </w:r>
          </w:p>
        </w:tc>
      </w:tr>
      <w:tr w:rsidR="00932292" w:rsidRPr="00CB13B0" w14:paraId="56E0D1F4" w14:textId="77777777" w:rsidTr="00F776F0">
        <w:trPr>
          <w:cantSplit/>
        </w:trPr>
        <w:tc>
          <w:tcPr>
            <w:tcW w:w="1695" w:type="dxa"/>
            <w:tcBorders>
              <w:top w:val="single" w:sz="4" w:space="0" w:color="auto"/>
              <w:bottom w:val="single" w:sz="4" w:space="0" w:color="auto"/>
            </w:tcBorders>
            <w:shd w:val="clear" w:color="auto" w:fill="auto"/>
          </w:tcPr>
          <w:p w14:paraId="17E6E891" w14:textId="77777777" w:rsidR="00932292" w:rsidRPr="00CB13B0" w:rsidRDefault="00932292" w:rsidP="00F776F0">
            <w:pPr>
              <w:pStyle w:val="ENoteTableText"/>
            </w:pPr>
            <w:r w:rsidRPr="00CB13B0">
              <w:lastRenderedPageBreak/>
              <w:t>Tax Laws Amendment (Untainting Tax) (Temporary Budget Repair Levy) Act 2014</w:t>
            </w:r>
          </w:p>
        </w:tc>
        <w:tc>
          <w:tcPr>
            <w:tcW w:w="992" w:type="dxa"/>
            <w:tcBorders>
              <w:top w:val="single" w:sz="4" w:space="0" w:color="auto"/>
              <w:bottom w:val="single" w:sz="4" w:space="0" w:color="auto"/>
            </w:tcBorders>
            <w:shd w:val="clear" w:color="auto" w:fill="auto"/>
          </w:tcPr>
          <w:p w14:paraId="1074B5A1" w14:textId="77777777" w:rsidR="00932292" w:rsidRPr="00CB13B0" w:rsidRDefault="00932292" w:rsidP="00F776F0">
            <w:pPr>
              <w:pStyle w:val="ENoteTableText"/>
            </w:pPr>
            <w:r w:rsidRPr="00CB13B0">
              <w:t>49, 2014</w:t>
            </w:r>
          </w:p>
        </w:tc>
        <w:tc>
          <w:tcPr>
            <w:tcW w:w="992" w:type="dxa"/>
            <w:tcBorders>
              <w:top w:val="single" w:sz="4" w:space="0" w:color="auto"/>
              <w:bottom w:val="single" w:sz="4" w:space="0" w:color="auto"/>
            </w:tcBorders>
            <w:shd w:val="clear" w:color="auto" w:fill="auto"/>
          </w:tcPr>
          <w:p w14:paraId="6868A8BE" w14:textId="77777777" w:rsidR="00932292" w:rsidRPr="00CB13B0" w:rsidRDefault="00932292" w:rsidP="00F776F0">
            <w:pPr>
              <w:pStyle w:val="ENoteTableText"/>
            </w:pPr>
            <w:r w:rsidRPr="00CB13B0">
              <w:t>25 June 2014</w:t>
            </w:r>
          </w:p>
        </w:tc>
        <w:tc>
          <w:tcPr>
            <w:tcW w:w="1843" w:type="dxa"/>
            <w:tcBorders>
              <w:top w:val="single" w:sz="4" w:space="0" w:color="auto"/>
              <w:bottom w:val="single" w:sz="4" w:space="0" w:color="auto"/>
            </w:tcBorders>
            <w:shd w:val="clear" w:color="auto" w:fill="auto"/>
          </w:tcPr>
          <w:p w14:paraId="121E7743" w14:textId="44020843" w:rsidR="00932292" w:rsidRPr="00CB13B0" w:rsidRDefault="00932292" w:rsidP="00F776F0">
            <w:pPr>
              <w:pStyle w:val="ENoteTableText"/>
            </w:pPr>
            <w:r w:rsidRPr="00CB13B0">
              <w:t xml:space="preserve">Sch 1: 25 June 2014 (s 2(1) </w:t>
            </w:r>
            <w:r w:rsidR="00410FA5">
              <w:t>item 2</w:t>
            </w:r>
            <w:r w:rsidRPr="00CB13B0">
              <w:t>)</w:t>
            </w:r>
            <w:r w:rsidRPr="00CB13B0">
              <w:br/>
              <w:t xml:space="preserve">Remainder: 25 June 2014 (s 2(1) </w:t>
            </w:r>
            <w:r w:rsidR="00410FA5">
              <w:t>item 1</w:t>
            </w:r>
            <w:r w:rsidRPr="00CB13B0">
              <w:t>)</w:t>
            </w:r>
          </w:p>
        </w:tc>
        <w:tc>
          <w:tcPr>
            <w:tcW w:w="1566" w:type="dxa"/>
            <w:tcBorders>
              <w:top w:val="single" w:sz="4" w:space="0" w:color="auto"/>
              <w:bottom w:val="single" w:sz="4" w:space="0" w:color="auto"/>
            </w:tcBorders>
            <w:shd w:val="clear" w:color="auto" w:fill="auto"/>
          </w:tcPr>
          <w:p w14:paraId="35D210F2" w14:textId="58D287C6" w:rsidR="00932292" w:rsidRPr="00CB13B0" w:rsidRDefault="00932292" w:rsidP="00F776F0">
            <w:pPr>
              <w:pStyle w:val="ENoteTableText"/>
            </w:pPr>
            <w:r w:rsidRPr="00CB13B0">
              <w:t>Sch 1 (</w:t>
            </w:r>
            <w:r w:rsidR="00410FA5">
              <w:t>item 4</w:t>
            </w:r>
            <w:r w:rsidRPr="00CB13B0">
              <w:t>)</w:t>
            </w:r>
          </w:p>
        </w:tc>
      </w:tr>
      <w:tr w:rsidR="00932292" w:rsidRPr="00CB13B0" w14:paraId="4972E08D" w14:textId="77777777" w:rsidTr="00F776F0">
        <w:trPr>
          <w:cantSplit/>
        </w:trPr>
        <w:tc>
          <w:tcPr>
            <w:tcW w:w="1695" w:type="dxa"/>
            <w:tcBorders>
              <w:top w:val="single" w:sz="4" w:space="0" w:color="auto"/>
              <w:bottom w:val="single" w:sz="4" w:space="0" w:color="auto"/>
            </w:tcBorders>
            <w:shd w:val="clear" w:color="auto" w:fill="auto"/>
          </w:tcPr>
          <w:p w14:paraId="09E366C5" w14:textId="77777777" w:rsidR="00932292" w:rsidRPr="00CB13B0" w:rsidRDefault="00932292" w:rsidP="00F776F0">
            <w:pPr>
              <w:pStyle w:val="ENoteTableText"/>
            </w:pPr>
            <w:r w:rsidRPr="00CB13B0">
              <w:t>Tax Laws Amendment (Implementation of the FATCA Agreement) Act 2014</w:t>
            </w:r>
          </w:p>
        </w:tc>
        <w:tc>
          <w:tcPr>
            <w:tcW w:w="992" w:type="dxa"/>
            <w:tcBorders>
              <w:top w:val="single" w:sz="4" w:space="0" w:color="auto"/>
              <w:bottom w:val="single" w:sz="4" w:space="0" w:color="auto"/>
            </w:tcBorders>
            <w:shd w:val="clear" w:color="auto" w:fill="auto"/>
          </w:tcPr>
          <w:p w14:paraId="73EA40F8" w14:textId="77777777" w:rsidR="00932292" w:rsidRPr="00CB13B0" w:rsidRDefault="00932292" w:rsidP="00F776F0">
            <w:pPr>
              <w:pStyle w:val="ENoteTableText"/>
            </w:pPr>
            <w:r w:rsidRPr="00CB13B0">
              <w:t>67, 2014</w:t>
            </w:r>
          </w:p>
        </w:tc>
        <w:tc>
          <w:tcPr>
            <w:tcW w:w="992" w:type="dxa"/>
            <w:tcBorders>
              <w:top w:val="single" w:sz="4" w:space="0" w:color="auto"/>
              <w:bottom w:val="single" w:sz="4" w:space="0" w:color="auto"/>
            </w:tcBorders>
            <w:shd w:val="clear" w:color="auto" w:fill="auto"/>
          </w:tcPr>
          <w:p w14:paraId="7CCB6D24" w14:textId="77777777" w:rsidR="00932292" w:rsidRPr="00CB13B0" w:rsidRDefault="0018140A" w:rsidP="00F776F0">
            <w:pPr>
              <w:pStyle w:val="ENoteTableText"/>
            </w:pPr>
            <w:r w:rsidRPr="00CB13B0">
              <w:t>30 June</w:t>
            </w:r>
            <w:r w:rsidR="00932292" w:rsidRPr="00CB13B0">
              <w:t xml:space="preserve"> 2014</w:t>
            </w:r>
          </w:p>
        </w:tc>
        <w:tc>
          <w:tcPr>
            <w:tcW w:w="1843" w:type="dxa"/>
            <w:tcBorders>
              <w:top w:val="single" w:sz="4" w:space="0" w:color="auto"/>
              <w:bottom w:val="single" w:sz="4" w:space="0" w:color="auto"/>
            </w:tcBorders>
            <w:shd w:val="clear" w:color="auto" w:fill="auto"/>
          </w:tcPr>
          <w:p w14:paraId="2326F272" w14:textId="65279C58" w:rsidR="00932292" w:rsidRPr="00CB13B0" w:rsidRDefault="00932292" w:rsidP="00F776F0">
            <w:pPr>
              <w:pStyle w:val="ENoteTableText"/>
            </w:pPr>
            <w:r w:rsidRPr="00CB13B0">
              <w:t>Sch 1 (</w:t>
            </w:r>
            <w:r w:rsidR="00410FA5">
              <w:t>items 1</w:t>
            </w:r>
            <w:r w:rsidRPr="00CB13B0">
              <w:t xml:space="preserve">, 3(1)): </w:t>
            </w:r>
            <w:r w:rsidR="0018140A" w:rsidRPr="00CB13B0">
              <w:t>30 June</w:t>
            </w:r>
            <w:r w:rsidRPr="00CB13B0">
              <w:t xml:space="preserve"> 2014 (s 2)</w:t>
            </w:r>
          </w:p>
        </w:tc>
        <w:tc>
          <w:tcPr>
            <w:tcW w:w="1566" w:type="dxa"/>
            <w:tcBorders>
              <w:top w:val="single" w:sz="4" w:space="0" w:color="auto"/>
              <w:bottom w:val="single" w:sz="4" w:space="0" w:color="auto"/>
            </w:tcBorders>
            <w:shd w:val="clear" w:color="auto" w:fill="auto"/>
          </w:tcPr>
          <w:p w14:paraId="282FB657" w14:textId="7F45B510" w:rsidR="00932292" w:rsidRPr="00CB13B0" w:rsidRDefault="00932292" w:rsidP="00F776F0">
            <w:pPr>
              <w:pStyle w:val="ENoteTableText"/>
            </w:pPr>
            <w:r w:rsidRPr="00CB13B0">
              <w:t>Sch 1 (</w:t>
            </w:r>
            <w:r w:rsidR="00410FA5">
              <w:t>item 3</w:t>
            </w:r>
            <w:r w:rsidRPr="00CB13B0">
              <w:t>(1))</w:t>
            </w:r>
          </w:p>
        </w:tc>
      </w:tr>
      <w:tr w:rsidR="00932292" w:rsidRPr="00CB13B0" w14:paraId="50DF4892" w14:textId="77777777" w:rsidTr="00F776F0">
        <w:trPr>
          <w:cantSplit/>
        </w:trPr>
        <w:tc>
          <w:tcPr>
            <w:tcW w:w="1695" w:type="dxa"/>
            <w:tcBorders>
              <w:top w:val="single" w:sz="4" w:space="0" w:color="auto"/>
              <w:bottom w:val="single" w:sz="4" w:space="0" w:color="auto"/>
            </w:tcBorders>
            <w:shd w:val="clear" w:color="auto" w:fill="auto"/>
          </w:tcPr>
          <w:p w14:paraId="571D5CDC" w14:textId="77777777" w:rsidR="00932292" w:rsidRPr="00CB13B0" w:rsidRDefault="00932292" w:rsidP="00F776F0">
            <w:pPr>
              <w:pStyle w:val="ENoteTableText"/>
            </w:pPr>
            <w:r w:rsidRPr="00CB13B0">
              <w:t>Tax and Superannuation Laws Amendment (2014 Measures No. 2) Act 2014</w:t>
            </w:r>
          </w:p>
        </w:tc>
        <w:tc>
          <w:tcPr>
            <w:tcW w:w="992" w:type="dxa"/>
            <w:tcBorders>
              <w:top w:val="single" w:sz="4" w:space="0" w:color="auto"/>
              <w:bottom w:val="single" w:sz="4" w:space="0" w:color="auto"/>
            </w:tcBorders>
            <w:shd w:val="clear" w:color="auto" w:fill="auto"/>
          </w:tcPr>
          <w:p w14:paraId="1C804362" w14:textId="77777777" w:rsidR="00932292" w:rsidRPr="00CB13B0" w:rsidRDefault="00932292" w:rsidP="00F776F0">
            <w:pPr>
              <w:pStyle w:val="ENoteTableText"/>
            </w:pPr>
            <w:r w:rsidRPr="00CB13B0">
              <w:t>68, 2014</w:t>
            </w:r>
          </w:p>
        </w:tc>
        <w:tc>
          <w:tcPr>
            <w:tcW w:w="992" w:type="dxa"/>
            <w:tcBorders>
              <w:top w:val="single" w:sz="4" w:space="0" w:color="auto"/>
              <w:bottom w:val="single" w:sz="4" w:space="0" w:color="auto"/>
            </w:tcBorders>
            <w:shd w:val="clear" w:color="auto" w:fill="auto"/>
          </w:tcPr>
          <w:p w14:paraId="7FA5C9CF" w14:textId="77777777" w:rsidR="00932292" w:rsidRPr="00CB13B0" w:rsidRDefault="0018140A" w:rsidP="00F776F0">
            <w:pPr>
              <w:pStyle w:val="ENoteTableText"/>
            </w:pPr>
            <w:r w:rsidRPr="00CB13B0">
              <w:t>30 June</w:t>
            </w:r>
            <w:r w:rsidR="00932292" w:rsidRPr="00CB13B0">
              <w:t xml:space="preserve"> 2014</w:t>
            </w:r>
          </w:p>
        </w:tc>
        <w:tc>
          <w:tcPr>
            <w:tcW w:w="1843" w:type="dxa"/>
            <w:tcBorders>
              <w:top w:val="single" w:sz="4" w:space="0" w:color="auto"/>
              <w:bottom w:val="single" w:sz="4" w:space="0" w:color="auto"/>
            </w:tcBorders>
            <w:shd w:val="clear" w:color="auto" w:fill="auto"/>
          </w:tcPr>
          <w:p w14:paraId="163C07C8" w14:textId="33F3C6F2" w:rsidR="00932292" w:rsidRPr="00CB13B0" w:rsidRDefault="00932292" w:rsidP="00F776F0">
            <w:pPr>
              <w:pStyle w:val="ENoteTableText"/>
            </w:pPr>
            <w:r w:rsidRPr="00CB13B0">
              <w:t xml:space="preserve">Sch 3: </w:t>
            </w:r>
            <w:r w:rsidR="0018140A" w:rsidRPr="00CB13B0">
              <w:t>30 June</w:t>
            </w:r>
            <w:r w:rsidRPr="00CB13B0">
              <w:t xml:space="preserve"> 2014 (s 2(1) </w:t>
            </w:r>
            <w:r w:rsidR="00410FA5">
              <w:t>item 2</w:t>
            </w:r>
            <w:r w:rsidRPr="00CB13B0">
              <w:t>)</w:t>
            </w:r>
          </w:p>
        </w:tc>
        <w:tc>
          <w:tcPr>
            <w:tcW w:w="1566" w:type="dxa"/>
            <w:tcBorders>
              <w:top w:val="single" w:sz="4" w:space="0" w:color="auto"/>
              <w:bottom w:val="single" w:sz="4" w:space="0" w:color="auto"/>
            </w:tcBorders>
            <w:shd w:val="clear" w:color="auto" w:fill="auto"/>
          </w:tcPr>
          <w:p w14:paraId="1803479E" w14:textId="77777777" w:rsidR="00932292" w:rsidRPr="00CB13B0" w:rsidRDefault="00932292" w:rsidP="00F776F0">
            <w:pPr>
              <w:pStyle w:val="ENoteTableText"/>
            </w:pPr>
            <w:r w:rsidRPr="00CB13B0">
              <w:t>Sch 3 (</w:t>
            </w:r>
            <w:r w:rsidR="00A13A22">
              <w:t>items 4</w:t>
            </w:r>
            <w:r w:rsidRPr="00CB13B0">
              <w:t>, 9)</w:t>
            </w:r>
          </w:p>
        </w:tc>
      </w:tr>
      <w:tr w:rsidR="00932292" w:rsidRPr="00CB13B0" w14:paraId="54AFCC47" w14:textId="77777777" w:rsidTr="00F776F0">
        <w:trPr>
          <w:cantSplit/>
        </w:trPr>
        <w:tc>
          <w:tcPr>
            <w:tcW w:w="1695" w:type="dxa"/>
            <w:tcBorders>
              <w:top w:val="single" w:sz="4" w:space="0" w:color="auto"/>
              <w:bottom w:val="single" w:sz="4" w:space="0" w:color="auto"/>
            </w:tcBorders>
            <w:shd w:val="clear" w:color="auto" w:fill="auto"/>
          </w:tcPr>
          <w:p w14:paraId="20EFF084" w14:textId="77777777" w:rsidR="00932292" w:rsidRPr="00CB13B0" w:rsidRDefault="00932292" w:rsidP="00F776F0">
            <w:pPr>
              <w:pStyle w:val="ENoteTableText"/>
            </w:pPr>
            <w:r w:rsidRPr="00CB13B0">
              <w:t>Tax and Superannuation Laws Amendment (2014 Measures No. 3) Act 2014</w:t>
            </w:r>
          </w:p>
        </w:tc>
        <w:tc>
          <w:tcPr>
            <w:tcW w:w="992" w:type="dxa"/>
            <w:tcBorders>
              <w:top w:val="single" w:sz="4" w:space="0" w:color="auto"/>
              <w:bottom w:val="single" w:sz="4" w:space="0" w:color="auto"/>
            </w:tcBorders>
            <w:shd w:val="clear" w:color="auto" w:fill="auto"/>
          </w:tcPr>
          <w:p w14:paraId="2FEACBE0" w14:textId="77777777" w:rsidR="00932292" w:rsidRPr="00CB13B0" w:rsidRDefault="00932292" w:rsidP="00F776F0">
            <w:pPr>
              <w:pStyle w:val="ENoteTableText"/>
            </w:pPr>
            <w:r w:rsidRPr="00CB13B0">
              <w:t>69, 2014</w:t>
            </w:r>
          </w:p>
        </w:tc>
        <w:tc>
          <w:tcPr>
            <w:tcW w:w="992" w:type="dxa"/>
            <w:tcBorders>
              <w:top w:val="single" w:sz="4" w:space="0" w:color="auto"/>
              <w:bottom w:val="single" w:sz="4" w:space="0" w:color="auto"/>
            </w:tcBorders>
            <w:shd w:val="clear" w:color="auto" w:fill="auto"/>
          </w:tcPr>
          <w:p w14:paraId="5D9C14A2" w14:textId="77777777" w:rsidR="00932292" w:rsidRPr="00CB13B0" w:rsidRDefault="0018140A" w:rsidP="00F776F0">
            <w:pPr>
              <w:pStyle w:val="ENoteTableText"/>
            </w:pPr>
            <w:r w:rsidRPr="00CB13B0">
              <w:t>30 June</w:t>
            </w:r>
            <w:r w:rsidR="00932292" w:rsidRPr="00CB13B0">
              <w:t xml:space="preserve"> 2014</w:t>
            </w:r>
          </w:p>
        </w:tc>
        <w:tc>
          <w:tcPr>
            <w:tcW w:w="1843" w:type="dxa"/>
            <w:tcBorders>
              <w:top w:val="single" w:sz="4" w:space="0" w:color="auto"/>
              <w:bottom w:val="single" w:sz="4" w:space="0" w:color="auto"/>
            </w:tcBorders>
            <w:shd w:val="clear" w:color="auto" w:fill="auto"/>
          </w:tcPr>
          <w:p w14:paraId="47D076E6" w14:textId="25593630" w:rsidR="00932292" w:rsidRPr="00CB13B0" w:rsidRDefault="00410FA5" w:rsidP="00F776F0">
            <w:pPr>
              <w:pStyle w:val="ENoteTableText"/>
            </w:pPr>
            <w:r>
              <w:t>1 July</w:t>
            </w:r>
            <w:r w:rsidR="00932292" w:rsidRPr="00CB13B0">
              <w:t xml:space="preserve"> 2014 (s 2)</w:t>
            </w:r>
          </w:p>
        </w:tc>
        <w:tc>
          <w:tcPr>
            <w:tcW w:w="1566" w:type="dxa"/>
            <w:tcBorders>
              <w:top w:val="single" w:sz="4" w:space="0" w:color="auto"/>
              <w:bottom w:val="single" w:sz="4" w:space="0" w:color="auto"/>
            </w:tcBorders>
            <w:shd w:val="clear" w:color="auto" w:fill="auto"/>
          </w:tcPr>
          <w:p w14:paraId="236E2C8C" w14:textId="246D4755" w:rsidR="00932292" w:rsidRPr="00CB13B0" w:rsidRDefault="00932292" w:rsidP="00F776F0">
            <w:pPr>
              <w:pStyle w:val="ENoteTableText"/>
            </w:pPr>
            <w:r w:rsidRPr="00CB13B0">
              <w:t>Sch 1 (</w:t>
            </w:r>
            <w:r w:rsidR="00410FA5">
              <w:t>item 1</w:t>
            </w:r>
            <w:r w:rsidRPr="00CB13B0">
              <w:t>6)</w:t>
            </w:r>
          </w:p>
        </w:tc>
      </w:tr>
      <w:tr w:rsidR="00932292" w:rsidRPr="00CB13B0" w14:paraId="72A87AC7" w14:textId="77777777" w:rsidTr="00F776F0">
        <w:trPr>
          <w:cantSplit/>
        </w:trPr>
        <w:tc>
          <w:tcPr>
            <w:tcW w:w="1695" w:type="dxa"/>
            <w:tcBorders>
              <w:top w:val="single" w:sz="4" w:space="0" w:color="auto"/>
              <w:bottom w:val="single" w:sz="4" w:space="0" w:color="auto"/>
            </w:tcBorders>
            <w:shd w:val="clear" w:color="auto" w:fill="auto"/>
          </w:tcPr>
          <w:p w14:paraId="773C9C54" w14:textId="77777777" w:rsidR="00932292" w:rsidRPr="00CB13B0" w:rsidRDefault="00932292" w:rsidP="00F776F0">
            <w:pPr>
              <w:pStyle w:val="ENoteTableText"/>
            </w:pPr>
            <w:r w:rsidRPr="00CB13B0">
              <w:t>Infrastructure Australia Amendment Act 2014</w:t>
            </w:r>
          </w:p>
        </w:tc>
        <w:tc>
          <w:tcPr>
            <w:tcW w:w="992" w:type="dxa"/>
            <w:tcBorders>
              <w:top w:val="single" w:sz="4" w:space="0" w:color="auto"/>
              <w:bottom w:val="single" w:sz="4" w:space="0" w:color="auto"/>
            </w:tcBorders>
            <w:shd w:val="clear" w:color="auto" w:fill="auto"/>
          </w:tcPr>
          <w:p w14:paraId="6B4628DE" w14:textId="77777777" w:rsidR="00932292" w:rsidRPr="00CB13B0" w:rsidRDefault="00932292" w:rsidP="00F776F0">
            <w:pPr>
              <w:pStyle w:val="ENoteTableText"/>
            </w:pPr>
            <w:r w:rsidRPr="00CB13B0">
              <w:t>77, 2014</w:t>
            </w:r>
          </w:p>
        </w:tc>
        <w:tc>
          <w:tcPr>
            <w:tcW w:w="992" w:type="dxa"/>
            <w:tcBorders>
              <w:top w:val="single" w:sz="4" w:space="0" w:color="auto"/>
              <w:bottom w:val="single" w:sz="4" w:space="0" w:color="auto"/>
            </w:tcBorders>
            <w:shd w:val="clear" w:color="auto" w:fill="auto"/>
          </w:tcPr>
          <w:p w14:paraId="7D9AAB48" w14:textId="77777777" w:rsidR="00932292" w:rsidRPr="00CB13B0" w:rsidRDefault="00932292" w:rsidP="00F776F0">
            <w:pPr>
              <w:pStyle w:val="ENoteTableText"/>
            </w:pPr>
            <w:r w:rsidRPr="00CB13B0">
              <w:t>17 July 2014</w:t>
            </w:r>
          </w:p>
        </w:tc>
        <w:tc>
          <w:tcPr>
            <w:tcW w:w="1843" w:type="dxa"/>
            <w:tcBorders>
              <w:top w:val="single" w:sz="4" w:space="0" w:color="auto"/>
              <w:bottom w:val="single" w:sz="4" w:space="0" w:color="auto"/>
            </w:tcBorders>
            <w:shd w:val="clear" w:color="auto" w:fill="auto"/>
          </w:tcPr>
          <w:p w14:paraId="31A9D2E2" w14:textId="44485842" w:rsidR="00932292" w:rsidRPr="00CB13B0" w:rsidRDefault="00932292" w:rsidP="00F776F0">
            <w:pPr>
              <w:pStyle w:val="ENoteTableText"/>
            </w:pPr>
            <w:r w:rsidRPr="00CB13B0">
              <w:t>Sch 1 (</w:t>
            </w:r>
            <w:r w:rsidR="00A13A22">
              <w:t>items 4</w:t>
            </w:r>
            <w:r w:rsidRPr="00CB13B0">
              <w:t xml:space="preserve">3–99): 1 Sept 2014 (s 2(1) </w:t>
            </w:r>
            <w:r w:rsidR="00410FA5">
              <w:t>item 2</w:t>
            </w:r>
            <w:r w:rsidRPr="00CB13B0">
              <w:t>)</w:t>
            </w:r>
          </w:p>
        </w:tc>
        <w:tc>
          <w:tcPr>
            <w:tcW w:w="1566" w:type="dxa"/>
            <w:tcBorders>
              <w:top w:val="single" w:sz="4" w:space="0" w:color="auto"/>
              <w:bottom w:val="single" w:sz="4" w:space="0" w:color="auto"/>
            </w:tcBorders>
            <w:shd w:val="clear" w:color="auto" w:fill="auto"/>
          </w:tcPr>
          <w:p w14:paraId="5B0BE6F7" w14:textId="77777777" w:rsidR="00932292" w:rsidRPr="00CB13B0" w:rsidRDefault="00932292" w:rsidP="00F776F0">
            <w:pPr>
              <w:pStyle w:val="ENoteTableText"/>
            </w:pPr>
            <w:r w:rsidRPr="00CB13B0">
              <w:t>—</w:t>
            </w:r>
          </w:p>
        </w:tc>
      </w:tr>
      <w:tr w:rsidR="00932292" w:rsidRPr="00CB13B0" w14:paraId="109B603B" w14:textId="77777777" w:rsidTr="00F776F0">
        <w:trPr>
          <w:cantSplit/>
        </w:trPr>
        <w:tc>
          <w:tcPr>
            <w:tcW w:w="1695" w:type="dxa"/>
            <w:tcBorders>
              <w:top w:val="single" w:sz="4" w:space="0" w:color="auto"/>
              <w:bottom w:val="single" w:sz="4" w:space="0" w:color="auto"/>
            </w:tcBorders>
            <w:shd w:val="clear" w:color="auto" w:fill="auto"/>
          </w:tcPr>
          <w:p w14:paraId="447B1775" w14:textId="77777777" w:rsidR="00932292" w:rsidRPr="00CB13B0" w:rsidRDefault="00932292" w:rsidP="00F776F0">
            <w:pPr>
              <w:pStyle w:val="ENoteTableText"/>
            </w:pPr>
            <w:r w:rsidRPr="00CB13B0">
              <w:t>Trade Support Loans (Consequential Amendments) Act 2014</w:t>
            </w:r>
          </w:p>
        </w:tc>
        <w:tc>
          <w:tcPr>
            <w:tcW w:w="992" w:type="dxa"/>
            <w:tcBorders>
              <w:top w:val="single" w:sz="4" w:space="0" w:color="auto"/>
              <w:bottom w:val="single" w:sz="4" w:space="0" w:color="auto"/>
            </w:tcBorders>
            <w:shd w:val="clear" w:color="auto" w:fill="auto"/>
          </w:tcPr>
          <w:p w14:paraId="413FC463" w14:textId="77777777" w:rsidR="00932292" w:rsidRPr="00CB13B0" w:rsidRDefault="00932292" w:rsidP="00F776F0">
            <w:pPr>
              <w:pStyle w:val="ENoteTableText"/>
            </w:pPr>
            <w:r w:rsidRPr="00CB13B0">
              <w:t>82, 2014</w:t>
            </w:r>
          </w:p>
        </w:tc>
        <w:tc>
          <w:tcPr>
            <w:tcW w:w="992" w:type="dxa"/>
            <w:tcBorders>
              <w:top w:val="single" w:sz="4" w:space="0" w:color="auto"/>
              <w:bottom w:val="single" w:sz="4" w:space="0" w:color="auto"/>
            </w:tcBorders>
            <w:shd w:val="clear" w:color="auto" w:fill="auto"/>
          </w:tcPr>
          <w:p w14:paraId="465DDE7C" w14:textId="77777777" w:rsidR="00932292" w:rsidRPr="00CB13B0" w:rsidRDefault="00932292" w:rsidP="00F776F0">
            <w:pPr>
              <w:pStyle w:val="ENoteTableText"/>
            </w:pPr>
            <w:r w:rsidRPr="00CB13B0">
              <w:t>17 July 2014</w:t>
            </w:r>
          </w:p>
        </w:tc>
        <w:tc>
          <w:tcPr>
            <w:tcW w:w="1843" w:type="dxa"/>
            <w:tcBorders>
              <w:top w:val="single" w:sz="4" w:space="0" w:color="auto"/>
              <w:bottom w:val="single" w:sz="4" w:space="0" w:color="auto"/>
            </w:tcBorders>
            <w:shd w:val="clear" w:color="auto" w:fill="auto"/>
          </w:tcPr>
          <w:p w14:paraId="1A2D10B1" w14:textId="2BB49CBF" w:rsidR="00932292" w:rsidRPr="00CB13B0" w:rsidRDefault="00932292" w:rsidP="00F776F0">
            <w:pPr>
              <w:pStyle w:val="ENoteTableText"/>
            </w:pPr>
            <w:r w:rsidRPr="00CB13B0">
              <w:t>Sch 1 (</w:t>
            </w:r>
            <w:r w:rsidR="00410FA5">
              <w:t>items 5</w:t>
            </w:r>
            <w:r w:rsidRPr="00CB13B0">
              <w:t xml:space="preserve">–7): 18 July 2014 (s 2(1) </w:t>
            </w:r>
            <w:r w:rsidR="00410FA5">
              <w:t>item 2</w:t>
            </w:r>
            <w:r w:rsidRPr="00CB13B0">
              <w:t>)</w:t>
            </w:r>
          </w:p>
        </w:tc>
        <w:tc>
          <w:tcPr>
            <w:tcW w:w="1566" w:type="dxa"/>
            <w:tcBorders>
              <w:top w:val="single" w:sz="4" w:space="0" w:color="auto"/>
              <w:bottom w:val="single" w:sz="4" w:space="0" w:color="auto"/>
            </w:tcBorders>
            <w:shd w:val="clear" w:color="auto" w:fill="auto"/>
          </w:tcPr>
          <w:p w14:paraId="4DE62161" w14:textId="77777777" w:rsidR="00932292" w:rsidRPr="00CB13B0" w:rsidRDefault="00932292" w:rsidP="00F776F0">
            <w:pPr>
              <w:pStyle w:val="ENoteTableText"/>
            </w:pPr>
            <w:r w:rsidRPr="00CB13B0">
              <w:t>—</w:t>
            </w:r>
          </w:p>
        </w:tc>
      </w:tr>
      <w:tr w:rsidR="00932292" w:rsidRPr="00CB13B0" w14:paraId="599D2A82" w14:textId="77777777" w:rsidTr="00F776F0">
        <w:trPr>
          <w:cantSplit/>
        </w:trPr>
        <w:tc>
          <w:tcPr>
            <w:tcW w:w="1695" w:type="dxa"/>
            <w:tcBorders>
              <w:top w:val="single" w:sz="4" w:space="0" w:color="auto"/>
              <w:bottom w:val="single" w:sz="4" w:space="0" w:color="auto"/>
            </w:tcBorders>
            <w:shd w:val="clear" w:color="auto" w:fill="auto"/>
          </w:tcPr>
          <w:p w14:paraId="33C770AE" w14:textId="77777777" w:rsidR="00932292" w:rsidRPr="00CB13B0" w:rsidRDefault="00932292" w:rsidP="00F776F0">
            <w:pPr>
              <w:pStyle w:val="ENoteTableText"/>
            </w:pPr>
            <w:r w:rsidRPr="00CB13B0">
              <w:t>Clean Energy Legislation (Carbon Tax Repeal) Act 2014</w:t>
            </w:r>
          </w:p>
        </w:tc>
        <w:tc>
          <w:tcPr>
            <w:tcW w:w="992" w:type="dxa"/>
            <w:tcBorders>
              <w:top w:val="single" w:sz="4" w:space="0" w:color="auto"/>
              <w:bottom w:val="single" w:sz="4" w:space="0" w:color="auto"/>
            </w:tcBorders>
            <w:shd w:val="clear" w:color="auto" w:fill="auto"/>
          </w:tcPr>
          <w:p w14:paraId="053A945D" w14:textId="77777777" w:rsidR="00932292" w:rsidRPr="00CB13B0" w:rsidRDefault="00932292" w:rsidP="00F776F0">
            <w:pPr>
              <w:pStyle w:val="ENoteTableText"/>
            </w:pPr>
            <w:r w:rsidRPr="00CB13B0">
              <w:t>83, 2014</w:t>
            </w:r>
          </w:p>
        </w:tc>
        <w:tc>
          <w:tcPr>
            <w:tcW w:w="992" w:type="dxa"/>
            <w:tcBorders>
              <w:top w:val="single" w:sz="4" w:space="0" w:color="auto"/>
              <w:bottom w:val="single" w:sz="4" w:space="0" w:color="auto"/>
            </w:tcBorders>
            <w:shd w:val="clear" w:color="auto" w:fill="auto"/>
          </w:tcPr>
          <w:p w14:paraId="335A5C66" w14:textId="77777777" w:rsidR="00932292" w:rsidRPr="00CB13B0" w:rsidRDefault="00932292" w:rsidP="00F776F0">
            <w:pPr>
              <w:pStyle w:val="ENoteTableText"/>
            </w:pPr>
            <w:r w:rsidRPr="00CB13B0">
              <w:t>17 July 2014</w:t>
            </w:r>
          </w:p>
        </w:tc>
        <w:tc>
          <w:tcPr>
            <w:tcW w:w="1843" w:type="dxa"/>
            <w:tcBorders>
              <w:top w:val="single" w:sz="4" w:space="0" w:color="auto"/>
              <w:bottom w:val="single" w:sz="4" w:space="0" w:color="auto"/>
            </w:tcBorders>
            <w:shd w:val="clear" w:color="auto" w:fill="auto"/>
          </w:tcPr>
          <w:p w14:paraId="2C9779C4" w14:textId="618C8143" w:rsidR="00932292" w:rsidRPr="00CB13B0" w:rsidRDefault="00932292" w:rsidP="00F776F0">
            <w:pPr>
              <w:pStyle w:val="ENoteTableText"/>
            </w:pPr>
            <w:r w:rsidRPr="00CB13B0">
              <w:t>Sch 1 (</w:t>
            </w:r>
            <w:r w:rsidR="00410FA5">
              <w:t>items 1</w:t>
            </w:r>
            <w:r w:rsidRPr="00CB13B0">
              <w:t xml:space="preserve">56–195, 336): </w:t>
            </w:r>
            <w:r w:rsidR="00410FA5">
              <w:t>1 July</w:t>
            </w:r>
            <w:r w:rsidRPr="00CB13B0">
              <w:t xml:space="preserve"> 2014 (s 2(1) </w:t>
            </w:r>
            <w:r w:rsidR="00410FA5">
              <w:t>items 2</w:t>
            </w:r>
            <w:r w:rsidRPr="00CB13B0">
              <w:t>, 3)</w:t>
            </w:r>
            <w:r w:rsidRPr="00CB13B0">
              <w:br/>
              <w:t>Sch 3 (</w:t>
            </w:r>
            <w:r w:rsidR="00410FA5">
              <w:t>items 3</w:t>
            </w:r>
            <w:r w:rsidRPr="00CB13B0">
              <w:t xml:space="preserve">–7): 18 July 2014 (s 2(1) </w:t>
            </w:r>
            <w:r w:rsidR="00A13A22">
              <w:t>item 7</w:t>
            </w:r>
            <w:r w:rsidRPr="00CB13B0">
              <w:t>)</w:t>
            </w:r>
          </w:p>
        </w:tc>
        <w:tc>
          <w:tcPr>
            <w:tcW w:w="1566" w:type="dxa"/>
            <w:tcBorders>
              <w:top w:val="single" w:sz="4" w:space="0" w:color="auto"/>
              <w:bottom w:val="single" w:sz="4" w:space="0" w:color="auto"/>
            </w:tcBorders>
            <w:shd w:val="clear" w:color="auto" w:fill="auto"/>
          </w:tcPr>
          <w:p w14:paraId="4A271D55" w14:textId="2454F2A4" w:rsidR="00932292" w:rsidRPr="00CB13B0" w:rsidRDefault="00932292" w:rsidP="00F776F0">
            <w:pPr>
              <w:pStyle w:val="ENoteTableText"/>
            </w:pPr>
            <w:r w:rsidRPr="00CB13B0">
              <w:t>Sch 1 (</w:t>
            </w:r>
            <w:r w:rsidR="00410FA5">
              <w:t>item 3</w:t>
            </w:r>
            <w:r w:rsidRPr="00CB13B0">
              <w:t>36) and Sch 3 (</w:t>
            </w:r>
            <w:r w:rsidR="00410FA5">
              <w:t>items 6</w:t>
            </w:r>
            <w:r w:rsidRPr="00CB13B0">
              <w:t>, 7)</w:t>
            </w:r>
          </w:p>
        </w:tc>
      </w:tr>
      <w:tr w:rsidR="00932292" w:rsidRPr="00CB13B0" w14:paraId="5DCA516B" w14:textId="77777777" w:rsidTr="00F776F0">
        <w:trPr>
          <w:cantSplit/>
        </w:trPr>
        <w:tc>
          <w:tcPr>
            <w:tcW w:w="1695" w:type="dxa"/>
            <w:tcBorders>
              <w:top w:val="single" w:sz="4" w:space="0" w:color="auto"/>
              <w:bottom w:val="single" w:sz="4" w:space="0" w:color="auto"/>
            </w:tcBorders>
            <w:shd w:val="clear" w:color="auto" w:fill="auto"/>
          </w:tcPr>
          <w:p w14:paraId="7D7494E4" w14:textId="77777777" w:rsidR="00932292" w:rsidRPr="00CB13B0" w:rsidRDefault="00932292" w:rsidP="00F776F0">
            <w:pPr>
              <w:pStyle w:val="ENoteTableText"/>
            </w:pPr>
            <w:r w:rsidRPr="00CB13B0">
              <w:lastRenderedPageBreak/>
              <w:t>Minerals Resource Rent Tax Repeal and Other Measures Act 2014</w:t>
            </w:r>
          </w:p>
        </w:tc>
        <w:tc>
          <w:tcPr>
            <w:tcW w:w="992" w:type="dxa"/>
            <w:tcBorders>
              <w:top w:val="single" w:sz="4" w:space="0" w:color="auto"/>
              <w:bottom w:val="single" w:sz="4" w:space="0" w:color="auto"/>
            </w:tcBorders>
            <w:shd w:val="clear" w:color="auto" w:fill="auto"/>
          </w:tcPr>
          <w:p w14:paraId="7C80DC98" w14:textId="77777777" w:rsidR="00932292" w:rsidRPr="00CB13B0" w:rsidRDefault="00932292" w:rsidP="00F776F0">
            <w:pPr>
              <w:pStyle w:val="ENoteTableText"/>
            </w:pPr>
            <w:r w:rsidRPr="00CB13B0">
              <w:t>96, 2014</w:t>
            </w:r>
          </w:p>
        </w:tc>
        <w:tc>
          <w:tcPr>
            <w:tcW w:w="992" w:type="dxa"/>
            <w:tcBorders>
              <w:top w:val="single" w:sz="4" w:space="0" w:color="auto"/>
              <w:bottom w:val="single" w:sz="4" w:space="0" w:color="auto"/>
            </w:tcBorders>
            <w:shd w:val="clear" w:color="auto" w:fill="auto"/>
          </w:tcPr>
          <w:p w14:paraId="769BB777" w14:textId="77777777" w:rsidR="00932292" w:rsidRPr="00CB13B0" w:rsidRDefault="00932292" w:rsidP="00F776F0">
            <w:pPr>
              <w:pStyle w:val="ENoteTableText"/>
            </w:pPr>
            <w:r w:rsidRPr="00CB13B0">
              <w:t>5 Sept 2014</w:t>
            </w:r>
          </w:p>
        </w:tc>
        <w:tc>
          <w:tcPr>
            <w:tcW w:w="1843" w:type="dxa"/>
            <w:tcBorders>
              <w:top w:val="single" w:sz="4" w:space="0" w:color="auto"/>
              <w:bottom w:val="single" w:sz="4" w:space="0" w:color="auto"/>
            </w:tcBorders>
            <w:shd w:val="clear" w:color="auto" w:fill="auto"/>
          </w:tcPr>
          <w:p w14:paraId="4EDA40FF" w14:textId="56D4B100" w:rsidR="00932292" w:rsidRPr="00CB13B0" w:rsidRDefault="00932292" w:rsidP="00F776F0">
            <w:pPr>
              <w:pStyle w:val="ENoteTableText"/>
            </w:pPr>
            <w:r w:rsidRPr="00CB13B0">
              <w:t>Sch 1 (</w:t>
            </w:r>
            <w:r w:rsidR="00410FA5">
              <w:t>items 1</w:t>
            </w:r>
            <w:r w:rsidRPr="00CB13B0">
              <w:t>4–45, 122–124), Sch 2 (</w:t>
            </w:r>
            <w:r w:rsidR="00410FA5">
              <w:t>items 1</w:t>
            </w:r>
            <w:r w:rsidRPr="00CB13B0">
              <w:t xml:space="preserve">, 14–40, 42, 43) and Sch 3–5: 30 Sept 2014 (s 2(1) </w:t>
            </w:r>
            <w:r w:rsidR="00410FA5">
              <w:t>item 2</w:t>
            </w:r>
            <w:r w:rsidRPr="00CB13B0">
              <w:t>)</w:t>
            </w:r>
            <w:r w:rsidRPr="00CB13B0">
              <w:br/>
              <w:t>Sch 8 (</w:t>
            </w:r>
            <w:r w:rsidR="00410FA5">
              <w:t>items 1</w:t>
            </w:r>
            <w:r w:rsidRPr="00CB13B0">
              <w:t>5–22, 26) and Sch 9 (</w:t>
            </w:r>
            <w:r w:rsidR="00410FA5">
              <w:t>items 2</w:t>
            </w:r>
            <w:r w:rsidRPr="00CB13B0">
              <w:t xml:space="preserve">1, 22, 24): 31 Dec 2016 (s 2(1) </w:t>
            </w:r>
            <w:r w:rsidR="007E553F" w:rsidRPr="00CB13B0">
              <w:t>items 7</w:t>
            </w:r>
            <w:r w:rsidRPr="00CB13B0">
              <w:t>, 9)</w:t>
            </w:r>
          </w:p>
        </w:tc>
        <w:tc>
          <w:tcPr>
            <w:tcW w:w="1566" w:type="dxa"/>
            <w:tcBorders>
              <w:top w:val="single" w:sz="4" w:space="0" w:color="auto"/>
              <w:bottom w:val="single" w:sz="4" w:space="0" w:color="auto"/>
            </w:tcBorders>
            <w:shd w:val="clear" w:color="auto" w:fill="auto"/>
          </w:tcPr>
          <w:p w14:paraId="25FC5EB7" w14:textId="00D2E948" w:rsidR="00932292" w:rsidRPr="00CB13B0" w:rsidRDefault="00932292" w:rsidP="00F776F0">
            <w:pPr>
              <w:pStyle w:val="ENoteTableText"/>
            </w:pPr>
            <w:r w:rsidRPr="00CB13B0">
              <w:t>Sch 1 (</w:t>
            </w:r>
            <w:r w:rsidR="00410FA5">
              <w:t>items 1</w:t>
            </w:r>
            <w:r w:rsidRPr="00CB13B0">
              <w:t>22–124), Sch 2 (</w:t>
            </w:r>
            <w:r w:rsidR="00A13A22">
              <w:t>items 4</w:t>
            </w:r>
            <w:r w:rsidRPr="00CB13B0">
              <w:t>2, 43), Sch 3 (</w:t>
            </w:r>
            <w:r w:rsidR="00410FA5">
              <w:t>item 1</w:t>
            </w:r>
            <w:r w:rsidRPr="00CB13B0">
              <w:t>1), Sch 4 (</w:t>
            </w:r>
            <w:r w:rsidR="00410FA5">
              <w:t>item 8</w:t>
            </w:r>
            <w:r w:rsidRPr="00CB13B0">
              <w:t>), Sch 5 (</w:t>
            </w:r>
            <w:r w:rsidR="00410FA5">
              <w:t>item 3</w:t>
            </w:r>
            <w:r w:rsidRPr="00CB13B0">
              <w:t>9), Sch 8 (</w:t>
            </w:r>
            <w:r w:rsidR="00410FA5">
              <w:t>item 2</w:t>
            </w:r>
            <w:r w:rsidRPr="00CB13B0">
              <w:t>6) and Sch 9 (</w:t>
            </w:r>
            <w:r w:rsidR="00410FA5">
              <w:t>item 2</w:t>
            </w:r>
            <w:r w:rsidRPr="00CB13B0">
              <w:t>4)</w:t>
            </w:r>
          </w:p>
        </w:tc>
      </w:tr>
      <w:tr w:rsidR="00932292" w:rsidRPr="00CB13B0" w14:paraId="511AC4CD" w14:textId="77777777" w:rsidTr="00F776F0">
        <w:trPr>
          <w:cantSplit/>
        </w:trPr>
        <w:tc>
          <w:tcPr>
            <w:tcW w:w="1695" w:type="dxa"/>
            <w:tcBorders>
              <w:top w:val="single" w:sz="4" w:space="0" w:color="auto"/>
              <w:bottom w:val="single" w:sz="4" w:space="0" w:color="auto"/>
            </w:tcBorders>
            <w:shd w:val="clear" w:color="auto" w:fill="auto"/>
          </w:tcPr>
          <w:p w14:paraId="35A265E4" w14:textId="77777777" w:rsidR="00932292" w:rsidRPr="00CB13B0" w:rsidRDefault="00932292" w:rsidP="00F776F0">
            <w:pPr>
              <w:pStyle w:val="ENoteTableText"/>
            </w:pPr>
            <w:r w:rsidRPr="00CB13B0">
              <w:t>Land Transport Infrastructure Amendment Act 2014</w:t>
            </w:r>
          </w:p>
        </w:tc>
        <w:tc>
          <w:tcPr>
            <w:tcW w:w="992" w:type="dxa"/>
            <w:tcBorders>
              <w:top w:val="single" w:sz="4" w:space="0" w:color="auto"/>
              <w:bottom w:val="single" w:sz="4" w:space="0" w:color="auto"/>
            </w:tcBorders>
            <w:shd w:val="clear" w:color="auto" w:fill="auto"/>
          </w:tcPr>
          <w:p w14:paraId="322BA482" w14:textId="77777777" w:rsidR="00932292" w:rsidRPr="00CB13B0" w:rsidRDefault="00932292" w:rsidP="00F776F0">
            <w:pPr>
              <w:pStyle w:val="ENoteTableText"/>
            </w:pPr>
            <w:r w:rsidRPr="00CB13B0">
              <w:t>101, 2014</w:t>
            </w:r>
          </w:p>
        </w:tc>
        <w:tc>
          <w:tcPr>
            <w:tcW w:w="992" w:type="dxa"/>
            <w:tcBorders>
              <w:top w:val="single" w:sz="4" w:space="0" w:color="auto"/>
              <w:bottom w:val="single" w:sz="4" w:space="0" w:color="auto"/>
            </w:tcBorders>
            <w:shd w:val="clear" w:color="auto" w:fill="auto"/>
          </w:tcPr>
          <w:p w14:paraId="4F52F068" w14:textId="77777777" w:rsidR="00932292" w:rsidRPr="00CB13B0" w:rsidRDefault="00932292" w:rsidP="00F776F0">
            <w:pPr>
              <w:pStyle w:val="ENoteTableText"/>
            </w:pPr>
            <w:r w:rsidRPr="00CB13B0">
              <w:t>11 Sept 2014</w:t>
            </w:r>
          </w:p>
        </w:tc>
        <w:tc>
          <w:tcPr>
            <w:tcW w:w="1843" w:type="dxa"/>
            <w:tcBorders>
              <w:top w:val="single" w:sz="4" w:space="0" w:color="auto"/>
              <w:bottom w:val="single" w:sz="4" w:space="0" w:color="auto"/>
            </w:tcBorders>
            <w:shd w:val="clear" w:color="auto" w:fill="auto"/>
          </w:tcPr>
          <w:p w14:paraId="3BDDB62D" w14:textId="7AB50DEC" w:rsidR="00932292" w:rsidRPr="00CB13B0" w:rsidRDefault="00932292" w:rsidP="00F776F0">
            <w:pPr>
              <w:pStyle w:val="ENoteTableText"/>
            </w:pPr>
            <w:r w:rsidRPr="00CB13B0">
              <w:t>Sch 2 (</w:t>
            </w:r>
            <w:r w:rsidR="00A13A22">
              <w:t>items 4</w:t>
            </w:r>
            <w:r w:rsidRPr="00CB13B0">
              <w:t xml:space="preserve">, 5): 10 Oct 2014 (s 2(1) </w:t>
            </w:r>
            <w:r w:rsidR="00410FA5">
              <w:t>item 2</w:t>
            </w:r>
            <w:r w:rsidRPr="00CB13B0">
              <w:t>)</w:t>
            </w:r>
          </w:p>
        </w:tc>
        <w:tc>
          <w:tcPr>
            <w:tcW w:w="1566" w:type="dxa"/>
            <w:tcBorders>
              <w:top w:val="single" w:sz="4" w:space="0" w:color="auto"/>
              <w:bottom w:val="single" w:sz="4" w:space="0" w:color="auto"/>
            </w:tcBorders>
            <w:shd w:val="clear" w:color="auto" w:fill="auto"/>
          </w:tcPr>
          <w:p w14:paraId="43A2A182" w14:textId="77777777" w:rsidR="00932292" w:rsidRPr="00CB13B0" w:rsidRDefault="00932292" w:rsidP="00F776F0">
            <w:pPr>
              <w:pStyle w:val="ENoteTableText"/>
            </w:pPr>
            <w:r w:rsidRPr="00CB13B0">
              <w:t>—</w:t>
            </w:r>
          </w:p>
        </w:tc>
      </w:tr>
      <w:tr w:rsidR="00932292" w:rsidRPr="00CB13B0" w14:paraId="779B80A4" w14:textId="77777777" w:rsidTr="00F776F0">
        <w:trPr>
          <w:cantSplit/>
        </w:trPr>
        <w:tc>
          <w:tcPr>
            <w:tcW w:w="1695" w:type="dxa"/>
            <w:tcBorders>
              <w:top w:val="single" w:sz="4" w:space="0" w:color="auto"/>
              <w:bottom w:val="single" w:sz="4" w:space="0" w:color="auto"/>
            </w:tcBorders>
            <w:shd w:val="clear" w:color="auto" w:fill="auto"/>
          </w:tcPr>
          <w:p w14:paraId="0AFCDEBE" w14:textId="77777777" w:rsidR="00932292" w:rsidRPr="00CB13B0" w:rsidRDefault="00932292" w:rsidP="00F776F0">
            <w:pPr>
              <w:pStyle w:val="ENoteTableText"/>
            </w:pPr>
            <w:r w:rsidRPr="00CB13B0">
              <w:t>Omnibus Repeal Day (Autumn 2014) Act 2014</w:t>
            </w:r>
          </w:p>
        </w:tc>
        <w:tc>
          <w:tcPr>
            <w:tcW w:w="992" w:type="dxa"/>
            <w:tcBorders>
              <w:top w:val="single" w:sz="4" w:space="0" w:color="auto"/>
              <w:bottom w:val="single" w:sz="4" w:space="0" w:color="auto"/>
            </w:tcBorders>
            <w:shd w:val="clear" w:color="auto" w:fill="auto"/>
          </w:tcPr>
          <w:p w14:paraId="21F9D294" w14:textId="77777777" w:rsidR="00932292" w:rsidRPr="00CB13B0" w:rsidRDefault="00932292" w:rsidP="00F776F0">
            <w:pPr>
              <w:pStyle w:val="ENoteTableText"/>
              <w:keepNext/>
            </w:pPr>
            <w:r w:rsidRPr="00CB13B0">
              <w:t>109, 2014</w:t>
            </w:r>
          </w:p>
        </w:tc>
        <w:tc>
          <w:tcPr>
            <w:tcW w:w="992" w:type="dxa"/>
            <w:tcBorders>
              <w:top w:val="single" w:sz="4" w:space="0" w:color="auto"/>
              <w:bottom w:val="single" w:sz="4" w:space="0" w:color="auto"/>
            </w:tcBorders>
            <w:shd w:val="clear" w:color="auto" w:fill="auto"/>
          </w:tcPr>
          <w:p w14:paraId="08102A0C" w14:textId="77777777" w:rsidR="00932292" w:rsidRPr="00CB13B0" w:rsidRDefault="00932292" w:rsidP="00F776F0">
            <w:pPr>
              <w:pStyle w:val="ENoteTableText"/>
              <w:keepNext/>
            </w:pPr>
            <w:r w:rsidRPr="00CB13B0">
              <w:t>16 Oct 2014</w:t>
            </w:r>
          </w:p>
        </w:tc>
        <w:tc>
          <w:tcPr>
            <w:tcW w:w="1843" w:type="dxa"/>
            <w:tcBorders>
              <w:top w:val="single" w:sz="4" w:space="0" w:color="auto"/>
              <w:bottom w:val="single" w:sz="4" w:space="0" w:color="auto"/>
            </w:tcBorders>
            <w:shd w:val="clear" w:color="auto" w:fill="auto"/>
          </w:tcPr>
          <w:p w14:paraId="6F29BD43" w14:textId="204CC460" w:rsidR="00932292" w:rsidRPr="00CB13B0" w:rsidRDefault="00932292" w:rsidP="00F776F0">
            <w:pPr>
              <w:pStyle w:val="ENoteTableText"/>
              <w:keepNext/>
            </w:pPr>
            <w:r w:rsidRPr="00CB13B0">
              <w:t>Sch 10 (</w:t>
            </w:r>
            <w:r w:rsidR="00410FA5">
              <w:t>items 1</w:t>
            </w:r>
            <w:r w:rsidRPr="00CB13B0">
              <w:t xml:space="preserve">3–15, 21–48): 17 Oct 2014 (s 2(1) </w:t>
            </w:r>
            <w:r w:rsidR="00410FA5">
              <w:t>item 8</w:t>
            </w:r>
            <w:r w:rsidRPr="00CB13B0">
              <w:t>)</w:t>
            </w:r>
          </w:p>
        </w:tc>
        <w:tc>
          <w:tcPr>
            <w:tcW w:w="1566" w:type="dxa"/>
            <w:tcBorders>
              <w:top w:val="single" w:sz="4" w:space="0" w:color="auto"/>
              <w:bottom w:val="single" w:sz="4" w:space="0" w:color="auto"/>
            </w:tcBorders>
            <w:shd w:val="clear" w:color="auto" w:fill="auto"/>
          </w:tcPr>
          <w:p w14:paraId="2F4EA84E" w14:textId="5F312848" w:rsidR="00932292" w:rsidRPr="00CB13B0" w:rsidRDefault="00932292" w:rsidP="00F776F0">
            <w:pPr>
              <w:pStyle w:val="ENoteTableText"/>
              <w:keepNext/>
            </w:pPr>
            <w:r w:rsidRPr="00CB13B0">
              <w:t>Sch 10 (</w:t>
            </w:r>
            <w:r w:rsidR="00410FA5">
              <w:t>item 2</w:t>
            </w:r>
            <w:r w:rsidRPr="00CB13B0">
              <w:t>7)</w:t>
            </w:r>
          </w:p>
        </w:tc>
      </w:tr>
      <w:tr w:rsidR="00932292" w:rsidRPr="00CB13B0" w14:paraId="0D323A80" w14:textId="77777777" w:rsidTr="00F776F0">
        <w:trPr>
          <w:cantSplit/>
        </w:trPr>
        <w:tc>
          <w:tcPr>
            <w:tcW w:w="1695" w:type="dxa"/>
            <w:tcBorders>
              <w:top w:val="single" w:sz="4" w:space="0" w:color="auto"/>
              <w:bottom w:val="single" w:sz="4" w:space="0" w:color="auto"/>
            </w:tcBorders>
            <w:shd w:val="clear" w:color="auto" w:fill="auto"/>
          </w:tcPr>
          <w:p w14:paraId="23A2F849" w14:textId="77777777" w:rsidR="00932292" w:rsidRPr="00CB13B0" w:rsidRDefault="00932292" w:rsidP="00F776F0">
            <w:pPr>
              <w:pStyle w:val="ENoteTableText"/>
            </w:pPr>
            <w:r w:rsidRPr="00CB13B0">
              <w:t>Tax and Superannuation Laws Amendment (2014 Measures No. 4) Act 2014</w:t>
            </w:r>
          </w:p>
        </w:tc>
        <w:tc>
          <w:tcPr>
            <w:tcW w:w="992" w:type="dxa"/>
            <w:tcBorders>
              <w:top w:val="single" w:sz="4" w:space="0" w:color="auto"/>
              <w:bottom w:val="single" w:sz="4" w:space="0" w:color="auto"/>
            </w:tcBorders>
            <w:shd w:val="clear" w:color="auto" w:fill="auto"/>
          </w:tcPr>
          <w:p w14:paraId="3E1BC0CB" w14:textId="77777777" w:rsidR="00932292" w:rsidRPr="00CB13B0" w:rsidRDefault="00932292" w:rsidP="00F776F0">
            <w:pPr>
              <w:pStyle w:val="ENoteTableText"/>
            </w:pPr>
            <w:r w:rsidRPr="00CB13B0">
              <w:t>110, 2014</w:t>
            </w:r>
          </w:p>
        </w:tc>
        <w:tc>
          <w:tcPr>
            <w:tcW w:w="992" w:type="dxa"/>
            <w:tcBorders>
              <w:top w:val="single" w:sz="4" w:space="0" w:color="auto"/>
              <w:bottom w:val="single" w:sz="4" w:space="0" w:color="auto"/>
            </w:tcBorders>
            <w:shd w:val="clear" w:color="auto" w:fill="auto"/>
          </w:tcPr>
          <w:p w14:paraId="49BFEF08" w14:textId="77777777" w:rsidR="00932292" w:rsidRPr="00CB13B0" w:rsidRDefault="00932292" w:rsidP="00F776F0">
            <w:pPr>
              <w:pStyle w:val="ENoteTableText"/>
            </w:pPr>
            <w:r w:rsidRPr="00CB13B0">
              <w:t>16 Oct 2014</w:t>
            </w:r>
          </w:p>
        </w:tc>
        <w:tc>
          <w:tcPr>
            <w:tcW w:w="1843" w:type="dxa"/>
            <w:tcBorders>
              <w:top w:val="single" w:sz="4" w:space="0" w:color="auto"/>
              <w:bottom w:val="single" w:sz="4" w:space="0" w:color="auto"/>
            </w:tcBorders>
            <w:shd w:val="clear" w:color="auto" w:fill="auto"/>
          </w:tcPr>
          <w:p w14:paraId="6341E417" w14:textId="249AEC64" w:rsidR="00932292" w:rsidRPr="00CB13B0" w:rsidRDefault="00932292" w:rsidP="00F776F0">
            <w:pPr>
              <w:pStyle w:val="ENoteTableText"/>
            </w:pPr>
            <w:r w:rsidRPr="00CB13B0">
              <w:t>Sch 1 and Sch 2 (</w:t>
            </w:r>
            <w:r w:rsidR="00410FA5">
              <w:t>items 2</w:t>
            </w:r>
            <w:r w:rsidRPr="00CB13B0">
              <w:t xml:space="preserve">–5, 13–23): 17 Oct 2014 (s 2(1) </w:t>
            </w:r>
            <w:r w:rsidR="00410FA5">
              <w:t>item 2</w:t>
            </w:r>
            <w:r w:rsidRPr="00CB13B0">
              <w:t>)</w:t>
            </w:r>
            <w:r w:rsidRPr="00CB13B0">
              <w:br/>
              <w:t>Sch 3, Sch 4 (</w:t>
            </w:r>
            <w:r w:rsidR="00410FA5">
              <w:t>items 1</w:t>
            </w:r>
            <w:r w:rsidRPr="00CB13B0">
              <w:t>, 3) and Sch 5 (</w:t>
            </w:r>
            <w:r w:rsidR="00410FA5">
              <w:t>items 1</w:t>
            </w:r>
            <w:r w:rsidRPr="00CB13B0">
              <w:t xml:space="preserve">6–67, 74–76, 84–91, 98–121): 16 Oct 2014 (s 2(1) </w:t>
            </w:r>
            <w:r w:rsidR="00410FA5">
              <w:t>items 3</w:t>
            </w:r>
            <w:r w:rsidRPr="00CB13B0">
              <w:t>–5, 7)</w:t>
            </w:r>
          </w:p>
        </w:tc>
        <w:tc>
          <w:tcPr>
            <w:tcW w:w="1566" w:type="dxa"/>
            <w:tcBorders>
              <w:top w:val="single" w:sz="4" w:space="0" w:color="auto"/>
              <w:bottom w:val="single" w:sz="4" w:space="0" w:color="auto"/>
            </w:tcBorders>
            <w:shd w:val="clear" w:color="auto" w:fill="auto"/>
          </w:tcPr>
          <w:p w14:paraId="71D82C8E" w14:textId="2A5C732C" w:rsidR="00932292" w:rsidRPr="00CB13B0" w:rsidRDefault="00932292" w:rsidP="00F776F0">
            <w:pPr>
              <w:pStyle w:val="ENoteTableText"/>
            </w:pPr>
            <w:r w:rsidRPr="00CB13B0">
              <w:t>Sch 1 (</w:t>
            </w:r>
            <w:r w:rsidR="00410FA5">
              <w:t>item 5</w:t>
            </w:r>
            <w:r w:rsidRPr="00CB13B0">
              <w:t>6), Sch 2 (</w:t>
            </w:r>
            <w:r w:rsidR="00410FA5">
              <w:t>item 2</w:t>
            </w:r>
            <w:r w:rsidRPr="00CB13B0">
              <w:t>3), Sch 3 (</w:t>
            </w:r>
            <w:r w:rsidR="00410FA5">
              <w:t>items 5</w:t>
            </w:r>
            <w:r w:rsidRPr="00CB13B0">
              <w:t>, 10), Sch 4 (</w:t>
            </w:r>
            <w:r w:rsidR="00410FA5">
              <w:t>item 3</w:t>
            </w:r>
            <w:r w:rsidRPr="00CB13B0">
              <w:t>) and Sch 5 (</w:t>
            </w:r>
            <w:r w:rsidR="007E553F" w:rsidRPr="00CB13B0">
              <w:t>items 7</w:t>
            </w:r>
            <w:r w:rsidRPr="00CB13B0">
              <w:t>4, 75, 103, 107, 112, 119, 121)</w:t>
            </w:r>
          </w:p>
        </w:tc>
      </w:tr>
      <w:tr w:rsidR="00932292" w:rsidRPr="00CB13B0" w14:paraId="271AF6BA" w14:textId="77777777" w:rsidTr="00F776F0">
        <w:trPr>
          <w:cantSplit/>
        </w:trPr>
        <w:tc>
          <w:tcPr>
            <w:tcW w:w="1695" w:type="dxa"/>
            <w:tcBorders>
              <w:top w:val="single" w:sz="4" w:space="0" w:color="auto"/>
              <w:bottom w:val="single" w:sz="4" w:space="0" w:color="auto"/>
            </w:tcBorders>
            <w:shd w:val="clear" w:color="auto" w:fill="auto"/>
          </w:tcPr>
          <w:p w14:paraId="5AFAFE2A" w14:textId="77777777" w:rsidR="00932292" w:rsidRPr="00CB13B0" w:rsidRDefault="00932292" w:rsidP="00F776F0">
            <w:pPr>
              <w:pStyle w:val="ENoteTableText"/>
            </w:pPr>
            <w:r w:rsidRPr="00CB13B0">
              <w:t>Social Services and Other Legislation Amendment (2014 Budget Measures No. 6) Act 2014</w:t>
            </w:r>
          </w:p>
        </w:tc>
        <w:tc>
          <w:tcPr>
            <w:tcW w:w="992" w:type="dxa"/>
            <w:tcBorders>
              <w:top w:val="single" w:sz="4" w:space="0" w:color="auto"/>
              <w:bottom w:val="single" w:sz="4" w:space="0" w:color="auto"/>
            </w:tcBorders>
            <w:shd w:val="clear" w:color="auto" w:fill="auto"/>
          </w:tcPr>
          <w:p w14:paraId="69F57DE7" w14:textId="77777777" w:rsidR="00932292" w:rsidRPr="00CB13B0" w:rsidRDefault="00932292" w:rsidP="00F776F0">
            <w:pPr>
              <w:pStyle w:val="ENoteTableText"/>
            </w:pPr>
            <w:r w:rsidRPr="00CB13B0">
              <w:t>122, 2014</w:t>
            </w:r>
          </w:p>
        </w:tc>
        <w:tc>
          <w:tcPr>
            <w:tcW w:w="992" w:type="dxa"/>
            <w:tcBorders>
              <w:top w:val="single" w:sz="4" w:space="0" w:color="auto"/>
              <w:bottom w:val="single" w:sz="4" w:space="0" w:color="auto"/>
            </w:tcBorders>
            <w:shd w:val="clear" w:color="auto" w:fill="auto"/>
          </w:tcPr>
          <w:p w14:paraId="09EBEF4C" w14:textId="77777777" w:rsidR="00932292" w:rsidRPr="00CB13B0" w:rsidRDefault="00932292" w:rsidP="00F776F0">
            <w:pPr>
              <w:pStyle w:val="ENoteTableText"/>
            </w:pPr>
            <w:r w:rsidRPr="00CB13B0">
              <w:t>26 Nov 2014</w:t>
            </w:r>
          </w:p>
        </w:tc>
        <w:tc>
          <w:tcPr>
            <w:tcW w:w="1843" w:type="dxa"/>
            <w:tcBorders>
              <w:top w:val="single" w:sz="4" w:space="0" w:color="auto"/>
              <w:bottom w:val="single" w:sz="4" w:space="0" w:color="auto"/>
            </w:tcBorders>
            <w:shd w:val="clear" w:color="auto" w:fill="auto"/>
          </w:tcPr>
          <w:p w14:paraId="3B47EB0F" w14:textId="76064FF1" w:rsidR="00932292" w:rsidRPr="00CB13B0" w:rsidRDefault="00932292" w:rsidP="00F776F0">
            <w:pPr>
              <w:pStyle w:val="ENoteTableText"/>
            </w:pPr>
            <w:r w:rsidRPr="00CB13B0">
              <w:t>Sch 1 (</w:t>
            </w:r>
            <w:r w:rsidR="00410FA5">
              <w:t>items 2</w:t>
            </w:r>
            <w:r w:rsidRPr="00CB13B0">
              <w:t xml:space="preserve">89–294): 20 Sept 2014 (s 2(1) </w:t>
            </w:r>
            <w:r w:rsidR="00410FA5">
              <w:t>item 2</w:t>
            </w:r>
            <w:r w:rsidRPr="00CB13B0">
              <w:t>)</w:t>
            </w:r>
          </w:p>
        </w:tc>
        <w:tc>
          <w:tcPr>
            <w:tcW w:w="1566" w:type="dxa"/>
            <w:tcBorders>
              <w:top w:val="single" w:sz="4" w:space="0" w:color="auto"/>
              <w:bottom w:val="single" w:sz="4" w:space="0" w:color="auto"/>
            </w:tcBorders>
            <w:shd w:val="clear" w:color="auto" w:fill="auto"/>
          </w:tcPr>
          <w:p w14:paraId="51117DFB" w14:textId="3F60818A" w:rsidR="00932292" w:rsidRPr="00CB13B0" w:rsidRDefault="00932292" w:rsidP="00F776F0">
            <w:pPr>
              <w:pStyle w:val="ENoteTableText"/>
            </w:pPr>
            <w:r w:rsidRPr="00CB13B0">
              <w:t>Sch 1 (</w:t>
            </w:r>
            <w:r w:rsidR="00410FA5">
              <w:t>item 2</w:t>
            </w:r>
            <w:r w:rsidRPr="00CB13B0">
              <w:t>94)</w:t>
            </w:r>
          </w:p>
        </w:tc>
      </w:tr>
      <w:tr w:rsidR="00932292" w:rsidRPr="00CB13B0" w14:paraId="2C2AF760" w14:textId="77777777" w:rsidTr="00F776F0">
        <w:trPr>
          <w:cantSplit/>
        </w:trPr>
        <w:tc>
          <w:tcPr>
            <w:tcW w:w="1695" w:type="dxa"/>
            <w:tcBorders>
              <w:top w:val="single" w:sz="4" w:space="0" w:color="auto"/>
              <w:bottom w:val="single" w:sz="4" w:space="0" w:color="auto"/>
            </w:tcBorders>
            <w:shd w:val="clear" w:color="auto" w:fill="auto"/>
          </w:tcPr>
          <w:p w14:paraId="507810AA" w14:textId="77777777" w:rsidR="00932292" w:rsidRPr="00CB13B0" w:rsidRDefault="00932292" w:rsidP="00F776F0">
            <w:pPr>
              <w:pStyle w:val="ENoteTableText"/>
            </w:pPr>
            <w:r w:rsidRPr="00CB13B0">
              <w:t>Tax and Superannuation Laws Amendment (2014 Measures No. 6) Act 2014</w:t>
            </w:r>
          </w:p>
        </w:tc>
        <w:tc>
          <w:tcPr>
            <w:tcW w:w="992" w:type="dxa"/>
            <w:tcBorders>
              <w:top w:val="single" w:sz="4" w:space="0" w:color="auto"/>
              <w:bottom w:val="single" w:sz="4" w:space="0" w:color="auto"/>
            </w:tcBorders>
            <w:shd w:val="clear" w:color="auto" w:fill="auto"/>
          </w:tcPr>
          <w:p w14:paraId="29243475" w14:textId="77777777" w:rsidR="00932292" w:rsidRPr="00CB13B0" w:rsidRDefault="00932292" w:rsidP="00F776F0">
            <w:pPr>
              <w:pStyle w:val="ENoteTableText"/>
            </w:pPr>
            <w:r w:rsidRPr="00CB13B0">
              <w:t>133, 2014</w:t>
            </w:r>
          </w:p>
        </w:tc>
        <w:tc>
          <w:tcPr>
            <w:tcW w:w="992" w:type="dxa"/>
            <w:tcBorders>
              <w:top w:val="single" w:sz="4" w:space="0" w:color="auto"/>
              <w:bottom w:val="single" w:sz="4" w:space="0" w:color="auto"/>
            </w:tcBorders>
            <w:shd w:val="clear" w:color="auto" w:fill="auto"/>
          </w:tcPr>
          <w:p w14:paraId="6CFD3927" w14:textId="77777777" w:rsidR="00932292" w:rsidRPr="00CB13B0" w:rsidRDefault="00932292" w:rsidP="00F776F0">
            <w:pPr>
              <w:pStyle w:val="ENoteTableText"/>
            </w:pPr>
            <w:r w:rsidRPr="00CB13B0">
              <w:t>12 Dec 2014</w:t>
            </w:r>
          </w:p>
        </w:tc>
        <w:tc>
          <w:tcPr>
            <w:tcW w:w="1843" w:type="dxa"/>
            <w:tcBorders>
              <w:top w:val="single" w:sz="4" w:space="0" w:color="auto"/>
              <w:bottom w:val="single" w:sz="4" w:space="0" w:color="auto"/>
            </w:tcBorders>
            <w:shd w:val="clear" w:color="auto" w:fill="auto"/>
          </w:tcPr>
          <w:p w14:paraId="49868667" w14:textId="6AB98FB4" w:rsidR="00932292" w:rsidRPr="00CB13B0" w:rsidRDefault="00932292" w:rsidP="00F776F0">
            <w:pPr>
              <w:pStyle w:val="ENoteTableText"/>
            </w:pPr>
            <w:r w:rsidRPr="00CB13B0">
              <w:t>s 4, Sch 1 (</w:t>
            </w:r>
            <w:r w:rsidR="00410FA5">
              <w:t>items 1</w:t>
            </w:r>
            <w:r w:rsidRPr="00CB13B0">
              <w:t>, 4–29, 37–40) and Sch 2 (</w:t>
            </w:r>
            <w:r w:rsidR="00410FA5">
              <w:t>items 1</w:t>
            </w:r>
            <w:r w:rsidRPr="00CB13B0">
              <w:t xml:space="preserve">–3, 5): 12 Dec 2014 (s 2(1) </w:t>
            </w:r>
            <w:r w:rsidR="00410FA5">
              <w:t>items 1</w:t>
            </w:r>
            <w:r w:rsidRPr="00CB13B0">
              <w:t>, 2)</w:t>
            </w:r>
          </w:p>
        </w:tc>
        <w:tc>
          <w:tcPr>
            <w:tcW w:w="1566" w:type="dxa"/>
            <w:tcBorders>
              <w:top w:val="single" w:sz="4" w:space="0" w:color="auto"/>
              <w:bottom w:val="single" w:sz="4" w:space="0" w:color="auto"/>
            </w:tcBorders>
            <w:shd w:val="clear" w:color="auto" w:fill="auto"/>
          </w:tcPr>
          <w:p w14:paraId="48DEF35C" w14:textId="4751F31D" w:rsidR="00932292" w:rsidRPr="00CB13B0" w:rsidRDefault="00932292" w:rsidP="00F776F0">
            <w:pPr>
              <w:pStyle w:val="ENoteTableText"/>
            </w:pPr>
            <w:r w:rsidRPr="00CB13B0">
              <w:t>s 4, Sch 1 (</w:t>
            </w:r>
            <w:r w:rsidR="00410FA5">
              <w:t>items 3</w:t>
            </w:r>
            <w:r w:rsidRPr="00CB13B0">
              <w:t>9, 40) and Sch 2 (</w:t>
            </w:r>
            <w:r w:rsidR="00410FA5">
              <w:t>item 5</w:t>
            </w:r>
            <w:r w:rsidRPr="00CB13B0">
              <w:t>)</w:t>
            </w:r>
          </w:p>
        </w:tc>
      </w:tr>
      <w:tr w:rsidR="00932292" w:rsidRPr="00CB13B0" w14:paraId="1658B3D2" w14:textId="77777777" w:rsidTr="00F776F0">
        <w:trPr>
          <w:cantSplit/>
        </w:trPr>
        <w:tc>
          <w:tcPr>
            <w:tcW w:w="1695" w:type="dxa"/>
            <w:tcBorders>
              <w:top w:val="single" w:sz="4" w:space="0" w:color="auto"/>
              <w:bottom w:val="nil"/>
            </w:tcBorders>
            <w:shd w:val="clear" w:color="auto" w:fill="auto"/>
          </w:tcPr>
          <w:p w14:paraId="0760E762" w14:textId="77777777" w:rsidR="00932292" w:rsidRPr="00CB13B0" w:rsidRDefault="00932292" w:rsidP="00F776F0">
            <w:pPr>
              <w:pStyle w:val="ENoteTableText"/>
            </w:pPr>
            <w:r w:rsidRPr="00CB13B0">
              <w:lastRenderedPageBreak/>
              <w:t>Treasury Legislation Amendment (Repeal Day) Act 2015</w:t>
            </w:r>
          </w:p>
        </w:tc>
        <w:tc>
          <w:tcPr>
            <w:tcW w:w="992" w:type="dxa"/>
            <w:tcBorders>
              <w:top w:val="single" w:sz="4" w:space="0" w:color="auto"/>
              <w:bottom w:val="nil"/>
            </w:tcBorders>
            <w:shd w:val="clear" w:color="auto" w:fill="auto"/>
          </w:tcPr>
          <w:p w14:paraId="2B995559" w14:textId="77777777" w:rsidR="00932292" w:rsidRPr="00CB13B0" w:rsidRDefault="00932292" w:rsidP="00F776F0">
            <w:pPr>
              <w:pStyle w:val="ENoteTableText"/>
            </w:pPr>
            <w:r w:rsidRPr="00CB13B0">
              <w:t>2, 2015</w:t>
            </w:r>
          </w:p>
        </w:tc>
        <w:tc>
          <w:tcPr>
            <w:tcW w:w="992" w:type="dxa"/>
            <w:tcBorders>
              <w:top w:val="single" w:sz="4" w:space="0" w:color="auto"/>
              <w:bottom w:val="nil"/>
            </w:tcBorders>
            <w:shd w:val="clear" w:color="auto" w:fill="auto"/>
          </w:tcPr>
          <w:p w14:paraId="346BFA65" w14:textId="77777777" w:rsidR="00932292" w:rsidRPr="00CB13B0" w:rsidRDefault="00932292" w:rsidP="00F776F0">
            <w:pPr>
              <w:pStyle w:val="ENoteTableText"/>
            </w:pPr>
            <w:r w:rsidRPr="00CB13B0">
              <w:t>25 Feb 2015</w:t>
            </w:r>
          </w:p>
        </w:tc>
        <w:tc>
          <w:tcPr>
            <w:tcW w:w="1843" w:type="dxa"/>
            <w:tcBorders>
              <w:top w:val="single" w:sz="4" w:space="0" w:color="auto"/>
              <w:bottom w:val="nil"/>
            </w:tcBorders>
            <w:shd w:val="clear" w:color="auto" w:fill="auto"/>
          </w:tcPr>
          <w:p w14:paraId="2D71BDF9" w14:textId="6B070528" w:rsidR="00932292" w:rsidRPr="00CB13B0" w:rsidRDefault="00932292" w:rsidP="00F776F0">
            <w:pPr>
              <w:pStyle w:val="ENoteTableText"/>
            </w:pPr>
            <w:r w:rsidRPr="00CB13B0">
              <w:t>Sch 2 (</w:t>
            </w:r>
            <w:r w:rsidR="00410FA5">
              <w:t>items 1</w:t>
            </w:r>
            <w:r w:rsidRPr="00CB13B0">
              <w:t>, 73, 111) and Sch 4 (</w:t>
            </w:r>
            <w:r w:rsidR="00410FA5">
              <w:t>items 1</w:t>
            </w:r>
            <w:r w:rsidRPr="00CB13B0">
              <w:t xml:space="preserve">–8, 79): 25 Feb 2015 (s 2(1) </w:t>
            </w:r>
            <w:r w:rsidR="00410FA5">
              <w:t>items 3</w:t>
            </w:r>
            <w:r w:rsidRPr="00CB13B0">
              <w:t>, 5, 6)</w:t>
            </w:r>
            <w:r w:rsidRPr="00CB13B0">
              <w:br/>
              <w:t>Sch 2 (</w:t>
            </w:r>
            <w:r w:rsidR="00410FA5">
              <w:t>items 2</w:t>
            </w:r>
            <w:r w:rsidRPr="00CB13B0">
              <w:t xml:space="preserve">9–33): </w:t>
            </w:r>
            <w:r w:rsidR="00410FA5">
              <w:t>1 July</w:t>
            </w:r>
            <w:r w:rsidRPr="00CB13B0">
              <w:t xml:space="preserve"> 2015 (s 2(1) </w:t>
            </w:r>
            <w:r w:rsidR="00410FA5">
              <w:t>item 4</w:t>
            </w:r>
            <w:r w:rsidRPr="00CB13B0">
              <w:t>)</w:t>
            </w:r>
          </w:p>
        </w:tc>
        <w:tc>
          <w:tcPr>
            <w:tcW w:w="1566" w:type="dxa"/>
            <w:tcBorders>
              <w:top w:val="single" w:sz="4" w:space="0" w:color="auto"/>
              <w:bottom w:val="nil"/>
            </w:tcBorders>
            <w:shd w:val="clear" w:color="auto" w:fill="auto"/>
          </w:tcPr>
          <w:p w14:paraId="7F91C5A8" w14:textId="77777777" w:rsidR="00932292" w:rsidRPr="00CB13B0" w:rsidRDefault="00932292" w:rsidP="00F776F0">
            <w:pPr>
              <w:pStyle w:val="ENoteTableText"/>
            </w:pPr>
            <w:r w:rsidRPr="00CB13B0">
              <w:t>Sch 2 (</w:t>
            </w:r>
            <w:r w:rsidR="00A13A22">
              <w:t>item 7</w:t>
            </w:r>
            <w:r w:rsidRPr="00CB13B0">
              <w:t>3) and Sch 4 (</w:t>
            </w:r>
            <w:r w:rsidR="00A13A22">
              <w:t>item 7</w:t>
            </w:r>
            <w:r w:rsidRPr="00CB13B0">
              <w:t>9)</w:t>
            </w:r>
          </w:p>
        </w:tc>
      </w:tr>
      <w:tr w:rsidR="00932292" w:rsidRPr="00CB13B0" w14:paraId="45F606B6" w14:textId="77777777" w:rsidTr="00F776F0">
        <w:trPr>
          <w:cantSplit/>
        </w:trPr>
        <w:tc>
          <w:tcPr>
            <w:tcW w:w="1695" w:type="dxa"/>
            <w:tcBorders>
              <w:top w:val="nil"/>
              <w:bottom w:val="nil"/>
            </w:tcBorders>
            <w:shd w:val="clear" w:color="auto" w:fill="auto"/>
          </w:tcPr>
          <w:p w14:paraId="63F74771" w14:textId="77777777" w:rsidR="00932292" w:rsidRPr="00CB13B0" w:rsidRDefault="00932292" w:rsidP="00F776F0">
            <w:pPr>
              <w:pStyle w:val="ENoteTTIndentHeading"/>
            </w:pPr>
            <w:r w:rsidRPr="00CB13B0">
              <w:t>as amended by</w:t>
            </w:r>
          </w:p>
        </w:tc>
        <w:tc>
          <w:tcPr>
            <w:tcW w:w="992" w:type="dxa"/>
            <w:tcBorders>
              <w:top w:val="nil"/>
              <w:bottom w:val="nil"/>
            </w:tcBorders>
            <w:shd w:val="clear" w:color="auto" w:fill="auto"/>
          </w:tcPr>
          <w:p w14:paraId="207CB72F" w14:textId="77777777" w:rsidR="00932292" w:rsidRPr="00CB13B0" w:rsidRDefault="00932292" w:rsidP="00F776F0">
            <w:pPr>
              <w:pStyle w:val="ENoteTableText"/>
            </w:pPr>
          </w:p>
        </w:tc>
        <w:tc>
          <w:tcPr>
            <w:tcW w:w="992" w:type="dxa"/>
            <w:tcBorders>
              <w:top w:val="nil"/>
              <w:bottom w:val="nil"/>
            </w:tcBorders>
            <w:shd w:val="clear" w:color="auto" w:fill="auto"/>
          </w:tcPr>
          <w:p w14:paraId="6B8C4696" w14:textId="77777777" w:rsidR="00932292" w:rsidRPr="00CB13B0" w:rsidRDefault="00932292" w:rsidP="00F776F0">
            <w:pPr>
              <w:pStyle w:val="ENoteTableText"/>
            </w:pPr>
          </w:p>
        </w:tc>
        <w:tc>
          <w:tcPr>
            <w:tcW w:w="1843" w:type="dxa"/>
            <w:tcBorders>
              <w:top w:val="nil"/>
              <w:bottom w:val="nil"/>
            </w:tcBorders>
            <w:shd w:val="clear" w:color="auto" w:fill="auto"/>
          </w:tcPr>
          <w:p w14:paraId="7F7CD163" w14:textId="77777777" w:rsidR="00932292" w:rsidRPr="00CB13B0" w:rsidRDefault="00932292" w:rsidP="00F776F0">
            <w:pPr>
              <w:pStyle w:val="ENoteTableText"/>
            </w:pPr>
          </w:p>
        </w:tc>
        <w:tc>
          <w:tcPr>
            <w:tcW w:w="1566" w:type="dxa"/>
            <w:tcBorders>
              <w:top w:val="nil"/>
              <w:bottom w:val="nil"/>
            </w:tcBorders>
            <w:shd w:val="clear" w:color="auto" w:fill="auto"/>
          </w:tcPr>
          <w:p w14:paraId="7279CE8E" w14:textId="77777777" w:rsidR="00932292" w:rsidRPr="00CB13B0" w:rsidRDefault="00932292" w:rsidP="00F776F0">
            <w:pPr>
              <w:pStyle w:val="ENoteTableText"/>
            </w:pPr>
          </w:p>
        </w:tc>
      </w:tr>
      <w:tr w:rsidR="00932292" w:rsidRPr="00CB13B0" w14:paraId="0CBA6E12" w14:textId="77777777" w:rsidTr="000F64FA">
        <w:trPr>
          <w:cantSplit/>
        </w:trPr>
        <w:tc>
          <w:tcPr>
            <w:tcW w:w="1695" w:type="dxa"/>
            <w:tcBorders>
              <w:top w:val="nil"/>
              <w:bottom w:val="single" w:sz="4" w:space="0" w:color="auto"/>
            </w:tcBorders>
            <w:shd w:val="clear" w:color="auto" w:fill="auto"/>
          </w:tcPr>
          <w:p w14:paraId="0A6C47F7" w14:textId="77777777" w:rsidR="00932292" w:rsidRPr="00CB13B0" w:rsidRDefault="00932292" w:rsidP="00F776F0">
            <w:pPr>
              <w:pStyle w:val="ENoteTTi"/>
            </w:pPr>
            <w:r w:rsidRPr="00CB13B0">
              <w:t>Tax and Superannuation Laws Amendment (2015 Measures No. 1) Act 2015</w:t>
            </w:r>
          </w:p>
        </w:tc>
        <w:tc>
          <w:tcPr>
            <w:tcW w:w="992" w:type="dxa"/>
            <w:tcBorders>
              <w:top w:val="nil"/>
              <w:bottom w:val="single" w:sz="4" w:space="0" w:color="auto"/>
            </w:tcBorders>
            <w:shd w:val="clear" w:color="auto" w:fill="auto"/>
          </w:tcPr>
          <w:p w14:paraId="77118C05" w14:textId="77777777" w:rsidR="00932292" w:rsidRPr="00CB13B0" w:rsidRDefault="00932292" w:rsidP="00F776F0">
            <w:pPr>
              <w:pStyle w:val="ENoteTableText"/>
            </w:pPr>
            <w:r w:rsidRPr="00CB13B0">
              <w:t>70, 2015</w:t>
            </w:r>
          </w:p>
        </w:tc>
        <w:tc>
          <w:tcPr>
            <w:tcW w:w="992" w:type="dxa"/>
            <w:tcBorders>
              <w:top w:val="nil"/>
              <w:bottom w:val="single" w:sz="4" w:space="0" w:color="auto"/>
            </w:tcBorders>
            <w:shd w:val="clear" w:color="auto" w:fill="auto"/>
          </w:tcPr>
          <w:p w14:paraId="77358BFB" w14:textId="77777777" w:rsidR="00932292" w:rsidRPr="00CB13B0" w:rsidRDefault="00932292" w:rsidP="00F776F0">
            <w:pPr>
              <w:pStyle w:val="ENoteTableText"/>
            </w:pPr>
            <w:r w:rsidRPr="00CB13B0">
              <w:t>25 June 2015</w:t>
            </w:r>
          </w:p>
        </w:tc>
        <w:tc>
          <w:tcPr>
            <w:tcW w:w="1843" w:type="dxa"/>
            <w:tcBorders>
              <w:top w:val="nil"/>
              <w:bottom w:val="single" w:sz="4" w:space="0" w:color="auto"/>
            </w:tcBorders>
            <w:shd w:val="clear" w:color="auto" w:fill="auto"/>
          </w:tcPr>
          <w:p w14:paraId="5C48193D" w14:textId="3108CFFD" w:rsidR="00932292" w:rsidRPr="00CB13B0" w:rsidRDefault="00932292" w:rsidP="00F776F0">
            <w:pPr>
              <w:pStyle w:val="ENoteTableText"/>
            </w:pPr>
            <w:r w:rsidRPr="00CB13B0">
              <w:t>Sch 6 (</w:t>
            </w:r>
            <w:r w:rsidR="00410FA5">
              <w:t>item 6</w:t>
            </w:r>
            <w:r w:rsidRPr="00CB13B0">
              <w:t xml:space="preserve">4): 25 Feb 2015 (s 2(1) </w:t>
            </w:r>
            <w:r w:rsidR="00410FA5">
              <w:t>item 1</w:t>
            </w:r>
            <w:r w:rsidRPr="00CB13B0">
              <w:t>8)</w:t>
            </w:r>
          </w:p>
        </w:tc>
        <w:tc>
          <w:tcPr>
            <w:tcW w:w="1566" w:type="dxa"/>
            <w:tcBorders>
              <w:top w:val="nil"/>
              <w:bottom w:val="single" w:sz="4" w:space="0" w:color="auto"/>
            </w:tcBorders>
            <w:shd w:val="clear" w:color="auto" w:fill="auto"/>
          </w:tcPr>
          <w:p w14:paraId="54FD1924" w14:textId="77777777" w:rsidR="00932292" w:rsidRPr="00CB13B0" w:rsidRDefault="00932292" w:rsidP="00F776F0">
            <w:pPr>
              <w:pStyle w:val="ENoteTableText"/>
            </w:pPr>
            <w:r w:rsidRPr="00CB13B0">
              <w:t>—</w:t>
            </w:r>
          </w:p>
        </w:tc>
      </w:tr>
      <w:tr w:rsidR="00932292" w:rsidRPr="00CB13B0" w14:paraId="64DB89FE" w14:textId="77777777" w:rsidTr="000F64FA">
        <w:trPr>
          <w:cantSplit/>
        </w:trPr>
        <w:tc>
          <w:tcPr>
            <w:tcW w:w="1695" w:type="dxa"/>
            <w:tcBorders>
              <w:top w:val="single" w:sz="4" w:space="0" w:color="auto"/>
              <w:bottom w:val="nil"/>
            </w:tcBorders>
            <w:shd w:val="clear" w:color="auto" w:fill="auto"/>
          </w:tcPr>
          <w:p w14:paraId="671D62E8" w14:textId="77777777" w:rsidR="00932292" w:rsidRPr="00CB13B0" w:rsidRDefault="00932292" w:rsidP="00F776F0">
            <w:pPr>
              <w:pStyle w:val="ENoteTableText"/>
            </w:pPr>
            <w:r w:rsidRPr="00CB13B0">
              <w:t>Tax Laws Amendment (Research and Development) Act 2015</w:t>
            </w:r>
          </w:p>
        </w:tc>
        <w:tc>
          <w:tcPr>
            <w:tcW w:w="992" w:type="dxa"/>
            <w:tcBorders>
              <w:top w:val="single" w:sz="4" w:space="0" w:color="auto"/>
              <w:bottom w:val="nil"/>
            </w:tcBorders>
            <w:shd w:val="clear" w:color="auto" w:fill="auto"/>
          </w:tcPr>
          <w:p w14:paraId="6D684B39" w14:textId="77777777" w:rsidR="00932292" w:rsidRPr="00CB13B0" w:rsidRDefault="00932292" w:rsidP="00F776F0">
            <w:pPr>
              <w:pStyle w:val="ENoteTableText"/>
            </w:pPr>
            <w:r w:rsidRPr="00CB13B0">
              <w:t>13, 2015</w:t>
            </w:r>
          </w:p>
        </w:tc>
        <w:tc>
          <w:tcPr>
            <w:tcW w:w="992" w:type="dxa"/>
            <w:tcBorders>
              <w:top w:val="single" w:sz="4" w:space="0" w:color="auto"/>
              <w:bottom w:val="nil"/>
            </w:tcBorders>
            <w:shd w:val="clear" w:color="auto" w:fill="auto"/>
          </w:tcPr>
          <w:p w14:paraId="551ACDF4" w14:textId="77777777" w:rsidR="00932292" w:rsidRPr="00CB13B0" w:rsidRDefault="00932292" w:rsidP="00F776F0">
            <w:pPr>
              <w:pStyle w:val="ENoteTableText"/>
            </w:pPr>
            <w:r w:rsidRPr="00CB13B0">
              <w:t>5 Mar 2015</w:t>
            </w:r>
          </w:p>
        </w:tc>
        <w:tc>
          <w:tcPr>
            <w:tcW w:w="1843" w:type="dxa"/>
            <w:tcBorders>
              <w:top w:val="single" w:sz="4" w:space="0" w:color="auto"/>
              <w:bottom w:val="nil"/>
            </w:tcBorders>
            <w:shd w:val="clear" w:color="auto" w:fill="auto"/>
          </w:tcPr>
          <w:p w14:paraId="005BFA69" w14:textId="4FD73EC1" w:rsidR="00932292" w:rsidRPr="00CB13B0" w:rsidRDefault="00932292" w:rsidP="00E70670">
            <w:pPr>
              <w:pStyle w:val="ENoteTableText"/>
            </w:pPr>
            <w:r w:rsidRPr="00CB13B0">
              <w:t>Sch 1 (</w:t>
            </w:r>
            <w:r w:rsidR="00410FA5">
              <w:t>items 1</w:t>
            </w:r>
            <w:r w:rsidRPr="00CB13B0">
              <w:t xml:space="preserve">–6, 9): 5 Mar 2015 (s 2(1) </w:t>
            </w:r>
            <w:r w:rsidR="00410FA5">
              <w:t>item 2</w:t>
            </w:r>
            <w:r w:rsidRPr="00CB13B0">
              <w:t>)</w:t>
            </w:r>
            <w:r w:rsidRPr="00CB13B0">
              <w:br/>
              <w:t>Sch 1 (</w:t>
            </w:r>
            <w:r w:rsidR="00410FA5">
              <w:t>items 1</w:t>
            </w:r>
            <w:r w:rsidRPr="00CB13B0">
              <w:t xml:space="preserve">0–14, 17): </w:t>
            </w:r>
            <w:r w:rsidR="00BB1555" w:rsidRPr="00CB13B0">
              <w:t>repealed before commencing</w:t>
            </w:r>
            <w:r w:rsidRPr="00CB13B0">
              <w:t xml:space="preserve"> (s 2(1) </w:t>
            </w:r>
            <w:r w:rsidR="00410FA5">
              <w:t>item 3</w:t>
            </w:r>
            <w:r w:rsidRPr="00CB13B0">
              <w:t>)</w:t>
            </w:r>
          </w:p>
        </w:tc>
        <w:tc>
          <w:tcPr>
            <w:tcW w:w="1566" w:type="dxa"/>
            <w:tcBorders>
              <w:top w:val="single" w:sz="4" w:space="0" w:color="auto"/>
              <w:bottom w:val="nil"/>
            </w:tcBorders>
            <w:shd w:val="clear" w:color="auto" w:fill="auto"/>
          </w:tcPr>
          <w:p w14:paraId="63A24FC8" w14:textId="77777777" w:rsidR="00932292" w:rsidRPr="00CB13B0" w:rsidRDefault="00932292" w:rsidP="00A5428C">
            <w:pPr>
              <w:pStyle w:val="ENoteTableText"/>
            </w:pPr>
            <w:r w:rsidRPr="00CB13B0">
              <w:t>Sch 1 (</w:t>
            </w:r>
            <w:r w:rsidR="00081BC2" w:rsidRPr="00CB13B0">
              <w:t>items 9</w:t>
            </w:r>
            <w:r w:rsidR="00EF3652" w:rsidRPr="00CB13B0">
              <w:t>, 17</w:t>
            </w:r>
            <w:r w:rsidRPr="00CB13B0">
              <w:t>)</w:t>
            </w:r>
          </w:p>
        </w:tc>
      </w:tr>
      <w:tr w:rsidR="00352691" w:rsidRPr="00CB13B0" w14:paraId="164478F4" w14:textId="77777777" w:rsidTr="000F64FA">
        <w:trPr>
          <w:cantSplit/>
        </w:trPr>
        <w:tc>
          <w:tcPr>
            <w:tcW w:w="1695" w:type="dxa"/>
            <w:tcBorders>
              <w:top w:val="nil"/>
              <w:bottom w:val="nil"/>
            </w:tcBorders>
            <w:shd w:val="clear" w:color="auto" w:fill="auto"/>
          </w:tcPr>
          <w:p w14:paraId="5549B16F" w14:textId="77777777" w:rsidR="00352691" w:rsidRPr="00CB13B0" w:rsidRDefault="00352691" w:rsidP="000F64FA">
            <w:pPr>
              <w:pStyle w:val="ENoteTTIndentHeading"/>
            </w:pPr>
            <w:r w:rsidRPr="00CB13B0">
              <w:t>as amended by</w:t>
            </w:r>
          </w:p>
        </w:tc>
        <w:tc>
          <w:tcPr>
            <w:tcW w:w="992" w:type="dxa"/>
            <w:tcBorders>
              <w:top w:val="nil"/>
              <w:bottom w:val="nil"/>
            </w:tcBorders>
            <w:shd w:val="clear" w:color="auto" w:fill="auto"/>
          </w:tcPr>
          <w:p w14:paraId="0728D934" w14:textId="77777777" w:rsidR="00352691" w:rsidRPr="00CB13B0" w:rsidRDefault="00352691" w:rsidP="00F776F0">
            <w:pPr>
              <w:pStyle w:val="ENoteTableText"/>
            </w:pPr>
          </w:p>
        </w:tc>
        <w:tc>
          <w:tcPr>
            <w:tcW w:w="992" w:type="dxa"/>
            <w:tcBorders>
              <w:top w:val="nil"/>
              <w:bottom w:val="nil"/>
            </w:tcBorders>
            <w:shd w:val="clear" w:color="auto" w:fill="auto"/>
          </w:tcPr>
          <w:p w14:paraId="45214641" w14:textId="77777777" w:rsidR="00352691" w:rsidRPr="00CB13B0" w:rsidRDefault="00352691" w:rsidP="00F776F0">
            <w:pPr>
              <w:pStyle w:val="ENoteTableText"/>
            </w:pPr>
          </w:p>
        </w:tc>
        <w:tc>
          <w:tcPr>
            <w:tcW w:w="1843" w:type="dxa"/>
            <w:tcBorders>
              <w:top w:val="nil"/>
              <w:bottom w:val="nil"/>
            </w:tcBorders>
            <w:shd w:val="clear" w:color="auto" w:fill="auto"/>
          </w:tcPr>
          <w:p w14:paraId="28910574" w14:textId="77777777" w:rsidR="00352691" w:rsidRPr="00CB13B0" w:rsidRDefault="00352691" w:rsidP="00F776F0">
            <w:pPr>
              <w:pStyle w:val="ENoteTableText"/>
            </w:pPr>
          </w:p>
        </w:tc>
        <w:tc>
          <w:tcPr>
            <w:tcW w:w="1566" w:type="dxa"/>
            <w:tcBorders>
              <w:top w:val="nil"/>
              <w:bottom w:val="nil"/>
            </w:tcBorders>
            <w:shd w:val="clear" w:color="auto" w:fill="auto"/>
          </w:tcPr>
          <w:p w14:paraId="5E8B04D0" w14:textId="77777777" w:rsidR="00352691" w:rsidRPr="00CB13B0" w:rsidRDefault="00352691" w:rsidP="00F776F0">
            <w:pPr>
              <w:pStyle w:val="ENoteTableText"/>
            </w:pPr>
          </w:p>
        </w:tc>
      </w:tr>
      <w:tr w:rsidR="00352691" w:rsidRPr="00CB13B0" w14:paraId="3F2D1261" w14:textId="77777777" w:rsidTr="000F64FA">
        <w:trPr>
          <w:cantSplit/>
        </w:trPr>
        <w:tc>
          <w:tcPr>
            <w:tcW w:w="1695" w:type="dxa"/>
            <w:tcBorders>
              <w:top w:val="nil"/>
              <w:bottom w:val="single" w:sz="4" w:space="0" w:color="auto"/>
            </w:tcBorders>
            <w:shd w:val="clear" w:color="auto" w:fill="auto"/>
          </w:tcPr>
          <w:p w14:paraId="5BE0F6DD" w14:textId="37DDC94A" w:rsidR="00352691" w:rsidRPr="00CB13B0" w:rsidRDefault="00352691" w:rsidP="000F64FA">
            <w:pPr>
              <w:pStyle w:val="ENoteTTi"/>
            </w:pPr>
            <w:r w:rsidRPr="00CB13B0">
              <w:t>Treasury Laws Amendment (A Tax Plan for the COVID</w:t>
            </w:r>
            <w:r w:rsidR="00410FA5">
              <w:noBreakHyphen/>
            </w:r>
            <w:r w:rsidRPr="00CB13B0">
              <w:t>19 Economic Recovery) Act 2020</w:t>
            </w:r>
          </w:p>
        </w:tc>
        <w:tc>
          <w:tcPr>
            <w:tcW w:w="992" w:type="dxa"/>
            <w:tcBorders>
              <w:top w:val="nil"/>
              <w:bottom w:val="single" w:sz="4" w:space="0" w:color="auto"/>
            </w:tcBorders>
            <w:shd w:val="clear" w:color="auto" w:fill="auto"/>
          </w:tcPr>
          <w:p w14:paraId="606B6E66" w14:textId="77777777" w:rsidR="00352691" w:rsidRPr="00CB13B0" w:rsidRDefault="003A6F9E" w:rsidP="00F776F0">
            <w:pPr>
              <w:pStyle w:val="ENoteTableText"/>
            </w:pPr>
            <w:r w:rsidRPr="00CB13B0">
              <w:t>92, 2020</w:t>
            </w:r>
          </w:p>
        </w:tc>
        <w:tc>
          <w:tcPr>
            <w:tcW w:w="992" w:type="dxa"/>
            <w:tcBorders>
              <w:top w:val="nil"/>
              <w:bottom w:val="single" w:sz="4" w:space="0" w:color="auto"/>
            </w:tcBorders>
            <w:shd w:val="clear" w:color="auto" w:fill="auto"/>
          </w:tcPr>
          <w:p w14:paraId="14773166" w14:textId="77777777" w:rsidR="00352691" w:rsidRPr="00CB13B0" w:rsidRDefault="003A6F9E" w:rsidP="00F776F0">
            <w:pPr>
              <w:pStyle w:val="ENoteTableText"/>
            </w:pPr>
            <w:r w:rsidRPr="00CB13B0">
              <w:t>14 Oct 2020</w:t>
            </w:r>
          </w:p>
        </w:tc>
        <w:tc>
          <w:tcPr>
            <w:tcW w:w="1843" w:type="dxa"/>
            <w:tcBorders>
              <w:top w:val="nil"/>
              <w:bottom w:val="single" w:sz="4" w:space="0" w:color="auto"/>
            </w:tcBorders>
            <w:shd w:val="clear" w:color="auto" w:fill="auto"/>
          </w:tcPr>
          <w:p w14:paraId="3BAED093" w14:textId="09220D24" w:rsidR="00352691" w:rsidRPr="00CB13B0" w:rsidRDefault="000F64FA" w:rsidP="00F776F0">
            <w:pPr>
              <w:pStyle w:val="ENoteTableText"/>
            </w:pPr>
            <w:r w:rsidRPr="00CB13B0">
              <w:t>Sch 4 (</w:t>
            </w:r>
            <w:r w:rsidR="00410FA5">
              <w:t>items 1</w:t>
            </w:r>
            <w:r w:rsidRPr="00CB13B0">
              <w:t>2–14</w:t>
            </w:r>
            <w:r w:rsidR="003A6F9E" w:rsidRPr="00CB13B0">
              <w:t xml:space="preserve">): 1 Jan 2021 (s 2(1) </w:t>
            </w:r>
            <w:r w:rsidR="00A13A22">
              <w:t>item 7</w:t>
            </w:r>
            <w:r w:rsidR="003A6F9E" w:rsidRPr="00CB13B0">
              <w:t>)</w:t>
            </w:r>
          </w:p>
        </w:tc>
        <w:tc>
          <w:tcPr>
            <w:tcW w:w="1566" w:type="dxa"/>
            <w:tcBorders>
              <w:top w:val="nil"/>
              <w:bottom w:val="single" w:sz="4" w:space="0" w:color="auto"/>
            </w:tcBorders>
            <w:shd w:val="clear" w:color="auto" w:fill="auto"/>
          </w:tcPr>
          <w:p w14:paraId="3C846BEC" w14:textId="21EDEA1C" w:rsidR="00352691" w:rsidRPr="00CB13B0" w:rsidRDefault="000F64FA" w:rsidP="00F776F0">
            <w:pPr>
              <w:pStyle w:val="ENoteTableText"/>
            </w:pPr>
            <w:r w:rsidRPr="00CB13B0">
              <w:t>Sch 4 (</w:t>
            </w:r>
            <w:r w:rsidR="00410FA5">
              <w:t>item 1</w:t>
            </w:r>
            <w:r w:rsidRPr="00CB13B0">
              <w:t>4)</w:t>
            </w:r>
          </w:p>
        </w:tc>
      </w:tr>
      <w:tr w:rsidR="00932292" w:rsidRPr="00CB13B0" w14:paraId="6B66A3F3" w14:textId="77777777" w:rsidTr="00F776F0">
        <w:trPr>
          <w:cantSplit/>
        </w:trPr>
        <w:tc>
          <w:tcPr>
            <w:tcW w:w="1695" w:type="dxa"/>
            <w:tcBorders>
              <w:top w:val="single" w:sz="4" w:space="0" w:color="auto"/>
              <w:bottom w:val="single" w:sz="4" w:space="0" w:color="auto"/>
            </w:tcBorders>
            <w:shd w:val="clear" w:color="auto" w:fill="auto"/>
          </w:tcPr>
          <w:p w14:paraId="3F26DE51" w14:textId="77777777" w:rsidR="00932292" w:rsidRPr="00CB13B0" w:rsidRDefault="00932292" w:rsidP="00F776F0">
            <w:pPr>
              <w:pStyle w:val="ENoteTableText"/>
            </w:pPr>
            <w:r w:rsidRPr="00CB13B0">
              <w:t>Tax and Superannuation Laws Amendment (2014 Measures No. 5) Act 2015</w:t>
            </w:r>
          </w:p>
        </w:tc>
        <w:tc>
          <w:tcPr>
            <w:tcW w:w="992" w:type="dxa"/>
            <w:tcBorders>
              <w:top w:val="single" w:sz="4" w:space="0" w:color="auto"/>
              <w:bottom w:val="single" w:sz="4" w:space="0" w:color="auto"/>
            </w:tcBorders>
            <w:shd w:val="clear" w:color="auto" w:fill="auto"/>
          </w:tcPr>
          <w:p w14:paraId="512BA36A" w14:textId="77777777" w:rsidR="00932292" w:rsidRPr="00CB13B0" w:rsidRDefault="00932292" w:rsidP="00F776F0">
            <w:pPr>
              <w:pStyle w:val="ENoteTableText"/>
            </w:pPr>
            <w:r w:rsidRPr="00CB13B0">
              <w:t>20, 2015</w:t>
            </w:r>
          </w:p>
        </w:tc>
        <w:tc>
          <w:tcPr>
            <w:tcW w:w="992" w:type="dxa"/>
            <w:tcBorders>
              <w:top w:val="single" w:sz="4" w:space="0" w:color="auto"/>
              <w:bottom w:val="single" w:sz="4" w:space="0" w:color="auto"/>
            </w:tcBorders>
            <w:shd w:val="clear" w:color="auto" w:fill="auto"/>
          </w:tcPr>
          <w:p w14:paraId="1228F91F" w14:textId="77777777" w:rsidR="00932292" w:rsidRPr="00CB13B0" w:rsidRDefault="00932292" w:rsidP="00F776F0">
            <w:pPr>
              <w:pStyle w:val="ENoteTableText"/>
            </w:pPr>
            <w:r w:rsidRPr="00CB13B0">
              <w:t>19 Mar 2015</w:t>
            </w:r>
          </w:p>
        </w:tc>
        <w:tc>
          <w:tcPr>
            <w:tcW w:w="1843" w:type="dxa"/>
            <w:tcBorders>
              <w:top w:val="single" w:sz="4" w:space="0" w:color="auto"/>
              <w:bottom w:val="single" w:sz="4" w:space="0" w:color="auto"/>
            </w:tcBorders>
            <w:shd w:val="clear" w:color="auto" w:fill="auto"/>
          </w:tcPr>
          <w:p w14:paraId="48E9C50C" w14:textId="23ED3700" w:rsidR="00932292" w:rsidRPr="00CB13B0" w:rsidRDefault="00932292" w:rsidP="00F776F0">
            <w:pPr>
              <w:pStyle w:val="ENoteTableText"/>
            </w:pPr>
            <w:r w:rsidRPr="00CB13B0">
              <w:t>Sch 1 (</w:t>
            </w:r>
            <w:r w:rsidR="00410FA5">
              <w:t>items 1</w:t>
            </w:r>
            <w:r w:rsidRPr="00CB13B0">
              <w:t xml:space="preserve">–3, 6): 20 Mar 2015 (s 2(1) </w:t>
            </w:r>
            <w:r w:rsidR="00410FA5">
              <w:t>item 2</w:t>
            </w:r>
            <w:r w:rsidRPr="00CB13B0">
              <w:t>)</w:t>
            </w:r>
            <w:r w:rsidRPr="00CB13B0">
              <w:br/>
              <w:t xml:space="preserve">Sch 4: 19 Mar 2015 (s 2(1) </w:t>
            </w:r>
            <w:r w:rsidR="00410FA5">
              <w:t>item 3</w:t>
            </w:r>
            <w:r w:rsidRPr="00CB13B0">
              <w:t>)</w:t>
            </w:r>
          </w:p>
        </w:tc>
        <w:tc>
          <w:tcPr>
            <w:tcW w:w="1566" w:type="dxa"/>
            <w:tcBorders>
              <w:top w:val="single" w:sz="4" w:space="0" w:color="auto"/>
              <w:bottom w:val="single" w:sz="4" w:space="0" w:color="auto"/>
            </w:tcBorders>
            <w:shd w:val="clear" w:color="auto" w:fill="auto"/>
          </w:tcPr>
          <w:p w14:paraId="4B392C55" w14:textId="75DCE5D8" w:rsidR="00932292" w:rsidRPr="00CB13B0" w:rsidRDefault="00932292" w:rsidP="00F776F0">
            <w:pPr>
              <w:pStyle w:val="ENoteTableText"/>
            </w:pPr>
            <w:r w:rsidRPr="00CB13B0">
              <w:t>Sch 1 (</w:t>
            </w:r>
            <w:r w:rsidR="00410FA5">
              <w:t>item 6</w:t>
            </w:r>
            <w:r w:rsidRPr="00CB13B0">
              <w:t>)</w:t>
            </w:r>
          </w:p>
        </w:tc>
      </w:tr>
      <w:tr w:rsidR="00932292" w:rsidRPr="00CB13B0" w14:paraId="6E497FBD" w14:textId="77777777" w:rsidTr="00F776F0">
        <w:trPr>
          <w:cantSplit/>
        </w:trPr>
        <w:tc>
          <w:tcPr>
            <w:tcW w:w="1695" w:type="dxa"/>
            <w:tcBorders>
              <w:top w:val="single" w:sz="4" w:space="0" w:color="auto"/>
              <w:bottom w:val="nil"/>
            </w:tcBorders>
            <w:shd w:val="clear" w:color="auto" w:fill="auto"/>
          </w:tcPr>
          <w:p w14:paraId="5BAC90C5" w14:textId="77777777" w:rsidR="00932292" w:rsidRPr="00CB13B0" w:rsidRDefault="00932292" w:rsidP="00F776F0">
            <w:pPr>
              <w:pStyle w:val="ENoteTableText"/>
              <w:rPr>
                <w:rFonts w:eastAsiaTheme="minorHAnsi" w:cstheme="minorBidi"/>
                <w:lang w:eastAsia="en-US"/>
              </w:rPr>
            </w:pPr>
            <w:r w:rsidRPr="00CB13B0">
              <w:lastRenderedPageBreak/>
              <w:t>Tax and Superannuation Laws Amendment (2014 Measures No. 7) Act 2015</w:t>
            </w:r>
          </w:p>
        </w:tc>
        <w:tc>
          <w:tcPr>
            <w:tcW w:w="992" w:type="dxa"/>
            <w:tcBorders>
              <w:top w:val="single" w:sz="4" w:space="0" w:color="auto"/>
              <w:bottom w:val="nil"/>
            </w:tcBorders>
            <w:shd w:val="clear" w:color="auto" w:fill="auto"/>
          </w:tcPr>
          <w:p w14:paraId="063ABA33" w14:textId="77777777" w:rsidR="00932292" w:rsidRPr="00CB13B0" w:rsidRDefault="00932292" w:rsidP="00F776F0">
            <w:pPr>
              <w:pStyle w:val="ENoteTableText"/>
            </w:pPr>
            <w:r w:rsidRPr="00CB13B0">
              <w:t>21, 2015</w:t>
            </w:r>
          </w:p>
        </w:tc>
        <w:tc>
          <w:tcPr>
            <w:tcW w:w="992" w:type="dxa"/>
            <w:tcBorders>
              <w:top w:val="single" w:sz="4" w:space="0" w:color="auto"/>
              <w:bottom w:val="nil"/>
            </w:tcBorders>
            <w:shd w:val="clear" w:color="auto" w:fill="auto"/>
          </w:tcPr>
          <w:p w14:paraId="1605E7D5" w14:textId="77777777" w:rsidR="00932292" w:rsidRPr="00CB13B0" w:rsidRDefault="00932292" w:rsidP="00F776F0">
            <w:pPr>
              <w:pStyle w:val="ENoteTableText"/>
            </w:pPr>
            <w:r w:rsidRPr="00CB13B0">
              <w:t>19 Mar 2015</w:t>
            </w:r>
          </w:p>
        </w:tc>
        <w:tc>
          <w:tcPr>
            <w:tcW w:w="1843" w:type="dxa"/>
            <w:tcBorders>
              <w:top w:val="single" w:sz="4" w:space="0" w:color="auto"/>
              <w:bottom w:val="nil"/>
            </w:tcBorders>
            <w:shd w:val="clear" w:color="auto" w:fill="auto"/>
          </w:tcPr>
          <w:p w14:paraId="7B9B9DC8" w14:textId="303467E1" w:rsidR="00932292" w:rsidRPr="00CB13B0" w:rsidRDefault="00932292" w:rsidP="00F776F0">
            <w:pPr>
              <w:pStyle w:val="ENoteTableText"/>
            </w:pPr>
            <w:r w:rsidRPr="00CB13B0">
              <w:t>s 4 and Sch 6 (</w:t>
            </w:r>
            <w:r w:rsidR="00410FA5">
              <w:t>items 1</w:t>
            </w:r>
            <w:r w:rsidRPr="00CB13B0">
              <w:t xml:space="preserve">, 2, 16–25, 73): 19 Mar 2015 (s 2(1) </w:t>
            </w:r>
            <w:r w:rsidR="00410FA5">
              <w:t>items 1</w:t>
            </w:r>
            <w:r w:rsidRPr="00CB13B0">
              <w:t>, 7–11, 13)</w:t>
            </w:r>
            <w:r w:rsidRPr="00CB13B0">
              <w:br/>
              <w:t>Sch 1 (</w:t>
            </w:r>
            <w:r w:rsidR="00410FA5">
              <w:t>items 1</w:t>
            </w:r>
            <w:r w:rsidRPr="00CB13B0">
              <w:t>–17, 49), Sch 3 and Sch 7 (</w:t>
            </w:r>
            <w:r w:rsidR="00410FA5">
              <w:t>items 1</w:t>
            </w:r>
            <w:r w:rsidRPr="00CB13B0">
              <w:t xml:space="preserve">3–21): 20 Mar 2015 (s 2(1) </w:t>
            </w:r>
            <w:r w:rsidR="00410FA5">
              <w:t>items 2</w:t>
            </w:r>
            <w:r w:rsidRPr="00CB13B0">
              <w:t>, 4, 15)</w:t>
            </w:r>
            <w:r w:rsidRPr="00CB13B0">
              <w:br/>
              <w:t>Sch 4 (</w:t>
            </w:r>
            <w:r w:rsidR="00410FA5">
              <w:t>items 1</w:t>
            </w:r>
            <w:r w:rsidRPr="00CB13B0">
              <w:t xml:space="preserve">–5, 9–17): </w:t>
            </w:r>
            <w:r w:rsidR="00410FA5">
              <w:t>1 July</w:t>
            </w:r>
            <w:r w:rsidRPr="00CB13B0">
              <w:t xml:space="preserve"> 2015 (s 2(1) </w:t>
            </w:r>
            <w:r w:rsidR="00410FA5">
              <w:t>item 5</w:t>
            </w:r>
            <w:r w:rsidRPr="00CB13B0">
              <w:t>)</w:t>
            </w:r>
            <w:r w:rsidRPr="00CB13B0">
              <w:br/>
              <w:t>Sch 6 (</w:t>
            </w:r>
            <w:r w:rsidR="00410FA5">
              <w:t>items 5</w:t>
            </w:r>
            <w:r w:rsidRPr="00CB13B0">
              <w:t xml:space="preserve">1–59, 74–79): never commences (s 2(1) </w:t>
            </w:r>
            <w:r w:rsidR="00410FA5">
              <w:t>items 1</w:t>
            </w:r>
            <w:r w:rsidRPr="00CB13B0">
              <w:t>2, 14)</w:t>
            </w:r>
          </w:p>
        </w:tc>
        <w:tc>
          <w:tcPr>
            <w:tcW w:w="1566" w:type="dxa"/>
            <w:tcBorders>
              <w:top w:val="single" w:sz="4" w:space="0" w:color="auto"/>
              <w:bottom w:val="nil"/>
            </w:tcBorders>
            <w:shd w:val="clear" w:color="auto" w:fill="auto"/>
          </w:tcPr>
          <w:p w14:paraId="1C0105D5" w14:textId="3ED308FF" w:rsidR="00932292" w:rsidRPr="00CB13B0" w:rsidRDefault="00932292" w:rsidP="00F776F0">
            <w:pPr>
              <w:pStyle w:val="ENoteTableText"/>
            </w:pPr>
            <w:r w:rsidRPr="00CB13B0">
              <w:t>s 4, Sch 1 (</w:t>
            </w:r>
            <w:r w:rsidR="00410FA5">
              <w:t>item 4</w:t>
            </w:r>
            <w:r w:rsidRPr="00CB13B0">
              <w:t>9), Sch 3 (</w:t>
            </w:r>
            <w:r w:rsidR="00410FA5">
              <w:t>item 8</w:t>
            </w:r>
            <w:r w:rsidRPr="00CB13B0">
              <w:t>), Sch 4 (</w:t>
            </w:r>
            <w:r w:rsidR="00222892" w:rsidRPr="00CB13B0">
              <w:t>item 9</w:t>
            </w:r>
            <w:r w:rsidRPr="00CB13B0">
              <w:t>), Sch 6 (</w:t>
            </w:r>
            <w:r w:rsidR="007E553F" w:rsidRPr="00CB13B0">
              <w:t>items 7</w:t>
            </w:r>
            <w:r w:rsidRPr="00CB13B0">
              <w:t>3–79) and Sch 7 (</w:t>
            </w:r>
            <w:r w:rsidR="00410FA5">
              <w:t>items 1</w:t>
            </w:r>
            <w:r w:rsidRPr="00CB13B0">
              <w:t>8, 21)</w:t>
            </w:r>
          </w:p>
        </w:tc>
      </w:tr>
      <w:tr w:rsidR="00932292" w:rsidRPr="00CB13B0" w14:paraId="3718B41E" w14:textId="77777777" w:rsidTr="00F776F0">
        <w:trPr>
          <w:cantSplit/>
        </w:trPr>
        <w:tc>
          <w:tcPr>
            <w:tcW w:w="1695" w:type="dxa"/>
            <w:tcBorders>
              <w:top w:val="nil"/>
              <w:bottom w:val="nil"/>
            </w:tcBorders>
            <w:shd w:val="clear" w:color="auto" w:fill="auto"/>
          </w:tcPr>
          <w:p w14:paraId="14B65AD1" w14:textId="77777777" w:rsidR="00932292" w:rsidRPr="00CB13B0" w:rsidRDefault="00932292" w:rsidP="00F776F0">
            <w:pPr>
              <w:pStyle w:val="ENoteTTIndentHeading"/>
            </w:pPr>
            <w:r w:rsidRPr="00CB13B0">
              <w:t>as amended by</w:t>
            </w:r>
          </w:p>
        </w:tc>
        <w:tc>
          <w:tcPr>
            <w:tcW w:w="992" w:type="dxa"/>
            <w:tcBorders>
              <w:top w:val="nil"/>
              <w:bottom w:val="nil"/>
            </w:tcBorders>
            <w:shd w:val="clear" w:color="auto" w:fill="auto"/>
          </w:tcPr>
          <w:p w14:paraId="32C6BFCB" w14:textId="77777777" w:rsidR="00932292" w:rsidRPr="00CB13B0" w:rsidRDefault="00932292" w:rsidP="00F776F0">
            <w:pPr>
              <w:pStyle w:val="ENoteTableText"/>
            </w:pPr>
          </w:p>
        </w:tc>
        <w:tc>
          <w:tcPr>
            <w:tcW w:w="992" w:type="dxa"/>
            <w:tcBorders>
              <w:top w:val="nil"/>
              <w:bottom w:val="nil"/>
            </w:tcBorders>
            <w:shd w:val="clear" w:color="auto" w:fill="auto"/>
          </w:tcPr>
          <w:p w14:paraId="0DB8AD9C" w14:textId="77777777" w:rsidR="00932292" w:rsidRPr="00CB13B0" w:rsidRDefault="00932292" w:rsidP="00F776F0">
            <w:pPr>
              <w:pStyle w:val="ENoteTableText"/>
            </w:pPr>
          </w:p>
        </w:tc>
        <w:tc>
          <w:tcPr>
            <w:tcW w:w="1843" w:type="dxa"/>
            <w:tcBorders>
              <w:top w:val="nil"/>
              <w:bottom w:val="nil"/>
            </w:tcBorders>
            <w:shd w:val="clear" w:color="auto" w:fill="auto"/>
          </w:tcPr>
          <w:p w14:paraId="00E8EB81" w14:textId="77777777" w:rsidR="00932292" w:rsidRPr="00CB13B0" w:rsidRDefault="00932292" w:rsidP="00F776F0">
            <w:pPr>
              <w:pStyle w:val="ENoteTableText"/>
            </w:pPr>
          </w:p>
        </w:tc>
        <w:tc>
          <w:tcPr>
            <w:tcW w:w="1566" w:type="dxa"/>
            <w:tcBorders>
              <w:top w:val="nil"/>
              <w:bottom w:val="nil"/>
            </w:tcBorders>
            <w:shd w:val="clear" w:color="auto" w:fill="auto"/>
          </w:tcPr>
          <w:p w14:paraId="029F5F53" w14:textId="77777777" w:rsidR="00932292" w:rsidRPr="00CB13B0" w:rsidRDefault="00932292" w:rsidP="00F776F0">
            <w:pPr>
              <w:pStyle w:val="ENoteTableText"/>
            </w:pPr>
          </w:p>
        </w:tc>
      </w:tr>
      <w:tr w:rsidR="00932292" w:rsidRPr="00CB13B0" w14:paraId="76997D4F" w14:textId="77777777" w:rsidTr="00F776F0">
        <w:trPr>
          <w:cantSplit/>
        </w:trPr>
        <w:tc>
          <w:tcPr>
            <w:tcW w:w="1695" w:type="dxa"/>
            <w:tcBorders>
              <w:top w:val="nil"/>
              <w:bottom w:val="nil"/>
            </w:tcBorders>
            <w:shd w:val="clear" w:color="auto" w:fill="auto"/>
          </w:tcPr>
          <w:p w14:paraId="49C2B461" w14:textId="77777777" w:rsidR="00932292" w:rsidRPr="00CB13B0" w:rsidRDefault="00932292" w:rsidP="00F776F0">
            <w:pPr>
              <w:pStyle w:val="ENoteTTi"/>
            </w:pPr>
            <w:r w:rsidRPr="00CB13B0">
              <w:t>Tax and Superannuation Laws Amendment (2016 Measures No. 2) Act 2017</w:t>
            </w:r>
          </w:p>
        </w:tc>
        <w:tc>
          <w:tcPr>
            <w:tcW w:w="992" w:type="dxa"/>
            <w:tcBorders>
              <w:top w:val="nil"/>
              <w:bottom w:val="nil"/>
            </w:tcBorders>
            <w:shd w:val="clear" w:color="auto" w:fill="auto"/>
          </w:tcPr>
          <w:p w14:paraId="4D8ED7C9" w14:textId="77777777" w:rsidR="00932292" w:rsidRPr="00CB13B0" w:rsidRDefault="00932292" w:rsidP="00F776F0">
            <w:pPr>
              <w:pStyle w:val="ENoteTableText"/>
            </w:pPr>
            <w:r w:rsidRPr="00CB13B0">
              <w:rPr>
                <w:szCs w:val="16"/>
              </w:rPr>
              <w:t>15, 2017</w:t>
            </w:r>
          </w:p>
        </w:tc>
        <w:tc>
          <w:tcPr>
            <w:tcW w:w="992" w:type="dxa"/>
            <w:tcBorders>
              <w:top w:val="nil"/>
              <w:bottom w:val="nil"/>
            </w:tcBorders>
            <w:shd w:val="clear" w:color="auto" w:fill="auto"/>
          </w:tcPr>
          <w:p w14:paraId="7BF91F18" w14:textId="77777777" w:rsidR="00932292" w:rsidRPr="00CB13B0" w:rsidRDefault="00932292" w:rsidP="00F776F0">
            <w:pPr>
              <w:pStyle w:val="ENoteTableText"/>
            </w:pPr>
            <w:r w:rsidRPr="00CB13B0">
              <w:t>28 Feb 2017</w:t>
            </w:r>
          </w:p>
        </w:tc>
        <w:tc>
          <w:tcPr>
            <w:tcW w:w="1843" w:type="dxa"/>
            <w:tcBorders>
              <w:top w:val="nil"/>
              <w:bottom w:val="nil"/>
            </w:tcBorders>
            <w:shd w:val="clear" w:color="auto" w:fill="auto"/>
          </w:tcPr>
          <w:p w14:paraId="1F2ADD32" w14:textId="539608CD" w:rsidR="00932292" w:rsidRPr="00CB13B0" w:rsidRDefault="00932292" w:rsidP="00F776F0">
            <w:pPr>
              <w:pStyle w:val="ENoteTableText"/>
            </w:pPr>
            <w:r w:rsidRPr="00CB13B0">
              <w:t>Sch 4 (</w:t>
            </w:r>
            <w:r w:rsidR="00081BC2" w:rsidRPr="00CB13B0">
              <w:t>items 9</w:t>
            </w:r>
            <w:r w:rsidRPr="00CB13B0">
              <w:t xml:space="preserve">4, 95): 1 Apr 2017 (s 2(1) </w:t>
            </w:r>
            <w:r w:rsidR="00410FA5">
              <w:t>item 1</w:t>
            </w:r>
            <w:r w:rsidRPr="00CB13B0">
              <w:t>2)</w:t>
            </w:r>
          </w:p>
        </w:tc>
        <w:tc>
          <w:tcPr>
            <w:tcW w:w="1566" w:type="dxa"/>
            <w:tcBorders>
              <w:top w:val="nil"/>
              <w:bottom w:val="nil"/>
            </w:tcBorders>
            <w:shd w:val="clear" w:color="auto" w:fill="auto"/>
          </w:tcPr>
          <w:p w14:paraId="4A749C35" w14:textId="77777777" w:rsidR="00932292" w:rsidRPr="00CB13B0" w:rsidRDefault="00932292" w:rsidP="00F776F0">
            <w:pPr>
              <w:pStyle w:val="ENoteTableText"/>
            </w:pPr>
            <w:r w:rsidRPr="00CB13B0">
              <w:t>—</w:t>
            </w:r>
          </w:p>
        </w:tc>
      </w:tr>
      <w:tr w:rsidR="00932292" w:rsidRPr="00CB13B0" w14:paraId="62B29E0E" w14:textId="77777777" w:rsidTr="00F776F0">
        <w:trPr>
          <w:cantSplit/>
        </w:trPr>
        <w:tc>
          <w:tcPr>
            <w:tcW w:w="1695" w:type="dxa"/>
            <w:tcBorders>
              <w:top w:val="nil"/>
              <w:bottom w:val="single" w:sz="4" w:space="0" w:color="auto"/>
            </w:tcBorders>
            <w:shd w:val="clear" w:color="auto" w:fill="auto"/>
          </w:tcPr>
          <w:p w14:paraId="79693AA7" w14:textId="77777777" w:rsidR="00932292" w:rsidRPr="00CB13B0" w:rsidRDefault="00932292" w:rsidP="00F776F0">
            <w:pPr>
              <w:pStyle w:val="ENoteTTi"/>
            </w:pPr>
            <w:r w:rsidRPr="00CB13B0">
              <w:t>Treasury Laws Amendment (Junior Minerals Exploration Incentive) Act 2018</w:t>
            </w:r>
          </w:p>
        </w:tc>
        <w:tc>
          <w:tcPr>
            <w:tcW w:w="992" w:type="dxa"/>
            <w:tcBorders>
              <w:top w:val="nil"/>
              <w:bottom w:val="single" w:sz="4" w:space="0" w:color="auto"/>
            </w:tcBorders>
            <w:shd w:val="clear" w:color="auto" w:fill="auto"/>
          </w:tcPr>
          <w:p w14:paraId="54FC1BB7" w14:textId="77777777" w:rsidR="00932292" w:rsidRPr="00CB13B0" w:rsidRDefault="00932292" w:rsidP="00F776F0">
            <w:pPr>
              <w:pStyle w:val="ENoteTableText"/>
              <w:rPr>
                <w:szCs w:val="16"/>
              </w:rPr>
            </w:pPr>
            <w:r w:rsidRPr="00CB13B0">
              <w:rPr>
                <w:szCs w:val="16"/>
              </w:rPr>
              <w:t>15, 2018</w:t>
            </w:r>
          </w:p>
        </w:tc>
        <w:tc>
          <w:tcPr>
            <w:tcW w:w="992" w:type="dxa"/>
            <w:tcBorders>
              <w:top w:val="nil"/>
              <w:bottom w:val="single" w:sz="4" w:space="0" w:color="auto"/>
            </w:tcBorders>
            <w:shd w:val="clear" w:color="auto" w:fill="auto"/>
          </w:tcPr>
          <w:p w14:paraId="66C02FD8" w14:textId="77777777" w:rsidR="00932292" w:rsidRPr="00CB13B0" w:rsidRDefault="00932292" w:rsidP="00F776F0">
            <w:pPr>
              <w:pStyle w:val="ENoteTableText"/>
            </w:pPr>
            <w:r w:rsidRPr="00CB13B0">
              <w:t>28 Mar 2018</w:t>
            </w:r>
          </w:p>
        </w:tc>
        <w:tc>
          <w:tcPr>
            <w:tcW w:w="1843" w:type="dxa"/>
            <w:tcBorders>
              <w:top w:val="nil"/>
              <w:bottom w:val="single" w:sz="4" w:space="0" w:color="auto"/>
            </w:tcBorders>
            <w:shd w:val="clear" w:color="auto" w:fill="auto"/>
          </w:tcPr>
          <w:p w14:paraId="75F84EAD" w14:textId="2EF743C0" w:rsidR="00932292" w:rsidRPr="00CB13B0" w:rsidRDefault="00932292" w:rsidP="00F776F0">
            <w:pPr>
              <w:pStyle w:val="ENoteTableText"/>
            </w:pPr>
            <w:r w:rsidRPr="00CB13B0">
              <w:t xml:space="preserve">Sch 2: 29 Mar 2018 (s 2(1) </w:t>
            </w:r>
            <w:r w:rsidR="00410FA5">
              <w:t>item 6</w:t>
            </w:r>
            <w:r w:rsidRPr="00CB13B0">
              <w:t>)</w:t>
            </w:r>
          </w:p>
        </w:tc>
        <w:tc>
          <w:tcPr>
            <w:tcW w:w="1566" w:type="dxa"/>
            <w:tcBorders>
              <w:top w:val="nil"/>
              <w:bottom w:val="single" w:sz="4" w:space="0" w:color="auto"/>
            </w:tcBorders>
            <w:shd w:val="clear" w:color="auto" w:fill="auto"/>
          </w:tcPr>
          <w:p w14:paraId="51EF418D" w14:textId="77777777" w:rsidR="00932292" w:rsidRPr="00CB13B0" w:rsidRDefault="00932292" w:rsidP="00F776F0">
            <w:pPr>
              <w:pStyle w:val="ENoteTableText"/>
            </w:pPr>
            <w:r w:rsidRPr="00CB13B0">
              <w:t>—</w:t>
            </w:r>
          </w:p>
        </w:tc>
      </w:tr>
      <w:tr w:rsidR="00932292" w:rsidRPr="00CB13B0" w14:paraId="24E93E5F" w14:textId="77777777" w:rsidTr="00F776F0">
        <w:trPr>
          <w:cantSplit/>
        </w:trPr>
        <w:tc>
          <w:tcPr>
            <w:tcW w:w="1695" w:type="dxa"/>
            <w:tcBorders>
              <w:top w:val="single" w:sz="4" w:space="0" w:color="auto"/>
              <w:bottom w:val="nil"/>
            </w:tcBorders>
            <w:shd w:val="clear" w:color="auto" w:fill="auto"/>
          </w:tcPr>
          <w:p w14:paraId="79666523" w14:textId="77777777" w:rsidR="00932292" w:rsidRPr="00CB13B0" w:rsidRDefault="00932292" w:rsidP="00F776F0">
            <w:pPr>
              <w:pStyle w:val="ENoteTableText"/>
              <w:rPr>
                <w:szCs w:val="16"/>
              </w:rPr>
            </w:pPr>
            <w:r w:rsidRPr="00CB13B0">
              <w:rPr>
                <w:szCs w:val="16"/>
              </w:rPr>
              <w:t>Public Governance and Resources Legislation Amendment Act (No. 1) 2015</w:t>
            </w:r>
          </w:p>
        </w:tc>
        <w:tc>
          <w:tcPr>
            <w:tcW w:w="992" w:type="dxa"/>
            <w:tcBorders>
              <w:top w:val="single" w:sz="4" w:space="0" w:color="auto"/>
              <w:bottom w:val="nil"/>
            </w:tcBorders>
            <w:shd w:val="clear" w:color="auto" w:fill="auto"/>
          </w:tcPr>
          <w:p w14:paraId="6842D8B0" w14:textId="77777777" w:rsidR="00932292" w:rsidRPr="00CB13B0" w:rsidRDefault="00932292" w:rsidP="00F776F0">
            <w:pPr>
              <w:pStyle w:val="ENoteTableText"/>
            </w:pPr>
            <w:r w:rsidRPr="00CB13B0">
              <w:t>36, 2015</w:t>
            </w:r>
          </w:p>
        </w:tc>
        <w:tc>
          <w:tcPr>
            <w:tcW w:w="992" w:type="dxa"/>
            <w:tcBorders>
              <w:top w:val="single" w:sz="4" w:space="0" w:color="auto"/>
              <w:bottom w:val="nil"/>
            </w:tcBorders>
            <w:shd w:val="clear" w:color="auto" w:fill="auto"/>
          </w:tcPr>
          <w:p w14:paraId="677FC435" w14:textId="77777777" w:rsidR="00932292" w:rsidRPr="00CB13B0" w:rsidRDefault="00932292" w:rsidP="00F776F0">
            <w:pPr>
              <w:pStyle w:val="ENoteTableText"/>
            </w:pPr>
            <w:r w:rsidRPr="00CB13B0">
              <w:t>13 Apr 2015</w:t>
            </w:r>
          </w:p>
        </w:tc>
        <w:tc>
          <w:tcPr>
            <w:tcW w:w="1843" w:type="dxa"/>
            <w:tcBorders>
              <w:top w:val="single" w:sz="4" w:space="0" w:color="auto"/>
              <w:bottom w:val="nil"/>
            </w:tcBorders>
            <w:shd w:val="clear" w:color="auto" w:fill="auto"/>
          </w:tcPr>
          <w:p w14:paraId="2B971127" w14:textId="77777777" w:rsidR="00932292" w:rsidRPr="00CB13B0" w:rsidRDefault="00932292" w:rsidP="00F776F0">
            <w:pPr>
              <w:pStyle w:val="ENoteTableText"/>
            </w:pPr>
            <w:r w:rsidRPr="00CB13B0">
              <w:t>Sch 5 (</w:t>
            </w:r>
            <w:r w:rsidR="00A13A22">
              <w:t>items 4</w:t>
            </w:r>
            <w:r w:rsidRPr="00CB13B0">
              <w:t>0, 74–77) and Sch 7: 14 Apr 2015 (s 2)</w:t>
            </w:r>
          </w:p>
        </w:tc>
        <w:tc>
          <w:tcPr>
            <w:tcW w:w="1566" w:type="dxa"/>
            <w:tcBorders>
              <w:top w:val="single" w:sz="4" w:space="0" w:color="auto"/>
              <w:bottom w:val="nil"/>
            </w:tcBorders>
            <w:shd w:val="clear" w:color="auto" w:fill="auto"/>
          </w:tcPr>
          <w:p w14:paraId="5D79CE39" w14:textId="77777777" w:rsidR="00932292" w:rsidRPr="00CB13B0" w:rsidRDefault="00932292" w:rsidP="00F776F0">
            <w:pPr>
              <w:pStyle w:val="ENoteTableText"/>
            </w:pPr>
            <w:r w:rsidRPr="00CB13B0">
              <w:t>Sch 5 (</w:t>
            </w:r>
            <w:r w:rsidR="007E553F" w:rsidRPr="00CB13B0">
              <w:t>items 7</w:t>
            </w:r>
            <w:r w:rsidRPr="00CB13B0">
              <w:t>4–77) and Sch 7</w:t>
            </w:r>
          </w:p>
        </w:tc>
      </w:tr>
      <w:tr w:rsidR="00932292" w:rsidRPr="00CB13B0" w14:paraId="4609C7CB" w14:textId="77777777" w:rsidTr="00F776F0">
        <w:trPr>
          <w:cantSplit/>
        </w:trPr>
        <w:tc>
          <w:tcPr>
            <w:tcW w:w="1695" w:type="dxa"/>
            <w:tcBorders>
              <w:top w:val="nil"/>
              <w:bottom w:val="nil"/>
            </w:tcBorders>
            <w:shd w:val="clear" w:color="auto" w:fill="auto"/>
          </w:tcPr>
          <w:p w14:paraId="230A77F0" w14:textId="77777777" w:rsidR="00932292" w:rsidRPr="00CB13B0" w:rsidRDefault="00932292" w:rsidP="00F776F0">
            <w:pPr>
              <w:pStyle w:val="ENoteTTIndentHeading"/>
            </w:pPr>
            <w:r w:rsidRPr="00CB13B0">
              <w:lastRenderedPageBreak/>
              <w:t>as amended by</w:t>
            </w:r>
          </w:p>
        </w:tc>
        <w:tc>
          <w:tcPr>
            <w:tcW w:w="992" w:type="dxa"/>
            <w:tcBorders>
              <w:top w:val="nil"/>
              <w:bottom w:val="nil"/>
            </w:tcBorders>
            <w:shd w:val="clear" w:color="auto" w:fill="auto"/>
          </w:tcPr>
          <w:p w14:paraId="63A7F938" w14:textId="77777777" w:rsidR="00932292" w:rsidRPr="00CB13B0" w:rsidRDefault="00932292" w:rsidP="00F776F0">
            <w:pPr>
              <w:pStyle w:val="ENoteTableText"/>
            </w:pPr>
          </w:p>
        </w:tc>
        <w:tc>
          <w:tcPr>
            <w:tcW w:w="992" w:type="dxa"/>
            <w:tcBorders>
              <w:top w:val="nil"/>
              <w:bottom w:val="nil"/>
            </w:tcBorders>
            <w:shd w:val="clear" w:color="auto" w:fill="auto"/>
          </w:tcPr>
          <w:p w14:paraId="3E10BAAD" w14:textId="77777777" w:rsidR="00932292" w:rsidRPr="00CB13B0" w:rsidRDefault="00932292" w:rsidP="00F776F0">
            <w:pPr>
              <w:pStyle w:val="ENoteTableText"/>
            </w:pPr>
          </w:p>
        </w:tc>
        <w:tc>
          <w:tcPr>
            <w:tcW w:w="1843" w:type="dxa"/>
            <w:tcBorders>
              <w:top w:val="nil"/>
              <w:bottom w:val="nil"/>
            </w:tcBorders>
            <w:shd w:val="clear" w:color="auto" w:fill="auto"/>
          </w:tcPr>
          <w:p w14:paraId="22D656D1" w14:textId="77777777" w:rsidR="00932292" w:rsidRPr="00CB13B0" w:rsidRDefault="00932292" w:rsidP="00F776F0">
            <w:pPr>
              <w:pStyle w:val="ENoteTableText"/>
            </w:pPr>
          </w:p>
        </w:tc>
        <w:tc>
          <w:tcPr>
            <w:tcW w:w="1566" w:type="dxa"/>
            <w:tcBorders>
              <w:top w:val="nil"/>
              <w:bottom w:val="nil"/>
            </w:tcBorders>
            <w:shd w:val="clear" w:color="auto" w:fill="auto"/>
          </w:tcPr>
          <w:p w14:paraId="13CD4CD8" w14:textId="77777777" w:rsidR="00932292" w:rsidRPr="00CB13B0" w:rsidRDefault="00932292" w:rsidP="00F776F0">
            <w:pPr>
              <w:pStyle w:val="ENoteTableText"/>
            </w:pPr>
          </w:p>
        </w:tc>
      </w:tr>
      <w:tr w:rsidR="00932292" w:rsidRPr="00CB13B0" w14:paraId="0F0C028B" w14:textId="77777777" w:rsidTr="00F776F0">
        <w:trPr>
          <w:cantSplit/>
        </w:trPr>
        <w:tc>
          <w:tcPr>
            <w:tcW w:w="1695" w:type="dxa"/>
            <w:tcBorders>
              <w:top w:val="nil"/>
              <w:bottom w:val="single" w:sz="4" w:space="0" w:color="auto"/>
            </w:tcBorders>
            <w:shd w:val="clear" w:color="auto" w:fill="auto"/>
          </w:tcPr>
          <w:p w14:paraId="0042A1F9" w14:textId="77777777" w:rsidR="00932292" w:rsidRPr="00CB13B0" w:rsidRDefault="00932292" w:rsidP="00F776F0">
            <w:pPr>
              <w:pStyle w:val="ENoteTTi"/>
            </w:pPr>
            <w:r w:rsidRPr="00CB13B0">
              <w:t>Acts and Instruments (Framework Reform) (Consequential Provisions) Act 2015</w:t>
            </w:r>
          </w:p>
        </w:tc>
        <w:tc>
          <w:tcPr>
            <w:tcW w:w="992" w:type="dxa"/>
            <w:tcBorders>
              <w:top w:val="nil"/>
              <w:bottom w:val="single" w:sz="4" w:space="0" w:color="auto"/>
            </w:tcBorders>
            <w:shd w:val="clear" w:color="auto" w:fill="auto"/>
          </w:tcPr>
          <w:p w14:paraId="174C7E2A" w14:textId="77777777" w:rsidR="00932292" w:rsidRPr="00CB13B0" w:rsidRDefault="00932292" w:rsidP="00F776F0">
            <w:pPr>
              <w:pStyle w:val="ENoteTableText"/>
            </w:pPr>
            <w:r w:rsidRPr="00CB13B0">
              <w:t>126, 2015</w:t>
            </w:r>
          </w:p>
        </w:tc>
        <w:tc>
          <w:tcPr>
            <w:tcW w:w="992" w:type="dxa"/>
            <w:tcBorders>
              <w:top w:val="nil"/>
              <w:bottom w:val="single" w:sz="4" w:space="0" w:color="auto"/>
            </w:tcBorders>
            <w:shd w:val="clear" w:color="auto" w:fill="auto"/>
          </w:tcPr>
          <w:p w14:paraId="6C90C748" w14:textId="77777777" w:rsidR="00932292" w:rsidRPr="00CB13B0" w:rsidRDefault="00932292" w:rsidP="00F776F0">
            <w:pPr>
              <w:pStyle w:val="ENoteTableText"/>
            </w:pPr>
            <w:r w:rsidRPr="00CB13B0">
              <w:t>10 Sept 2015</w:t>
            </w:r>
          </w:p>
        </w:tc>
        <w:tc>
          <w:tcPr>
            <w:tcW w:w="1843" w:type="dxa"/>
            <w:tcBorders>
              <w:top w:val="nil"/>
              <w:bottom w:val="single" w:sz="4" w:space="0" w:color="auto"/>
            </w:tcBorders>
            <w:shd w:val="clear" w:color="auto" w:fill="auto"/>
          </w:tcPr>
          <w:p w14:paraId="0939FBF1" w14:textId="0A4B2656" w:rsidR="00932292" w:rsidRPr="00CB13B0" w:rsidRDefault="00932292" w:rsidP="00F776F0">
            <w:pPr>
              <w:pStyle w:val="ENoteTableText"/>
            </w:pPr>
            <w:r w:rsidRPr="00CB13B0">
              <w:t>Sch 1 (</w:t>
            </w:r>
            <w:r w:rsidR="00410FA5">
              <w:t>item 4</w:t>
            </w:r>
            <w:r w:rsidRPr="00CB13B0">
              <w:t xml:space="preserve">86): 5 Mar 2016 (s 2(1) </w:t>
            </w:r>
            <w:r w:rsidR="00410FA5">
              <w:t>item 2</w:t>
            </w:r>
            <w:r w:rsidRPr="00CB13B0">
              <w:t>)</w:t>
            </w:r>
          </w:p>
        </w:tc>
        <w:tc>
          <w:tcPr>
            <w:tcW w:w="1566" w:type="dxa"/>
            <w:tcBorders>
              <w:top w:val="nil"/>
              <w:bottom w:val="single" w:sz="4" w:space="0" w:color="auto"/>
            </w:tcBorders>
            <w:shd w:val="clear" w:color="auto" w:fill="auto"/>
          </w:tcPr>
          <w:p w14:paraId="10831010" w14:textId="77777777" w:rsidR="00932292" w:rsidRPr="00CB13B0" w:rsidRDefault="00932292" w:rsidP="00F776F0">
            <w:pPr>
              <w:pStyle w:val="ENoteTableText"/>
            </w:pPr>
            <w:r w:rsidRPr="00CB13B0">
              <w:t>—</w:t>
            </w:r>
          </w:p>
        </w:tc>
      </w:tr>
      <w:tr w:rsidR="00932292" w:rsidRPr="00CB13B0" w14:paraId="034BE487" w14:textId="77777777" w:rsidTr="00F776F0">
        <w:trPr>
          <w:cantSplit/>
        </w:trPr>
        <w:tc>
          <w:tcPr>
            <w:tcW w:w="1695" w:type="dxa"/>
            <w:tcBorders>
              <w:top w:val="single" w:sz="4" w:space="0" w:color="auto"/>
              <w:bottom w:val="single" w:sz="4" w:space="0" w:color="auto"/>
            </w:tcBorders>
            <w:shd w:val="clear" w:color="auto" w:fill="auto"/>
          </w:tcPr>
          <w:p w14:paraId="5ACA41F8" w14:textId="77777777" w:rsidR="00932292" w:rsidRPr="00CB13B0" w:rsidRDefault="00932292" w:rsidP="00F776F0">
            <w:pPr>
              <w:pStyle w:val="ENoteTableText"/>
              <w:rPr>
                <w:rFonts w:eastAsiaTheme="minorHAnsi" w:cstheme="minorBidi"/>
                <w:szCs w:val="16"/>
                <w:lang w:eastAsia="en-US"/>
              </w:rPr>
            </w:pPr>
            <w:r w:rsidRPr="00CB13B0">
              <w:rPr>
                <w:szCs w:val="16"/>
              </w:rPr>
              <w:t>Tax and Superannuation Laws Amendment (Norfolk Island Reforms) Act 2015</w:t>
            </w:r>
          </w:p>
        </w:tc>
        <w:tc>
          <w:tcPr>
            <w:tcW w:w="992" w:type="dxa"/>
            <w:tcBorders>
              <w:top w:val="single" w:sz="4" w:space="0" w:color="auto"/>
              <w:bottom w:val="single" w:sz="4" w:space="0" w:color="auto"/>
            </w:tcBorders>
            <w:shd w:val="clear" w:color="auto" w:fill="auto"/>
          </w:tcPr>
          <w:p w14:paraId="1C51BF22" w14:textId="77777777" w:rsidR="00932292" w:rsidRPr="00CB13B0" w:rsidRDefault="00932292" w:rsidP="00F776F0">
            <w:pPr>
              <w:pStyle w:val="ENoteTableText"/>
            </w:pPr>
            <w:r w:rsidRPr="00CB13B0">
              <w:t>53, 2015</w:t>
            </w:r>
          </w:p>
        </w:tc>
        <w:tc>
          <w:tcPr>
            <w:tcW w:w="992" w:type="dxa"/>
            <w:tcBorders>
              <w:top w:val="single" w:sz="4" w:space="0" w:color="auto"/>
              <w:bottom w:val="single" w:sz="4" w:space="0" w:color="auto"/>
            </w:tcBorders>
            <w:shd w:val="clear" w:color="auto" w:fill="auto"/>
          </w:tcPr>
          <w:p w14:paraId="071E2E62" w14:textId="77777777" w:rsidR="00932292" w:rsidRPr="00CB13B0" w:rsidRDefault="00932292" w:rsidP="00F776F0">
            <w:pPr>
              <w:pStyle w:val="ENoteTableText"/>
            </w:pPr>
            <w:r w:rsidRPr="00CB13B0">
              <w:t>26 May 2015</w:t>
            </w:r>
          </w:p>
        </w:tc>
        <w:tc>
          <w:tcPr>
            <w:tcW w:w="1843" w:type="dxa"/>
            <w:tcBorders>
              <w:top w:val="single" w:sz="4" w:space="0" w:color="auto"/>
              <w:bottom w:val="single" w:sz="4" w:space="0" w:color="auto"/>
            </w:tcBorders>
            <w:shd w:val="clear" w:color="auto" w:fill="auto"/>
          </w:tcPr>
          <w:p w14:paraId="2BE60D77" w14:textId="4522BE31" w:rsidR="00932292" w:rsidRPr="00CB13B0" w:rsidRDefault="00932292" w:rsidP="00F776F0">
            <w:pPr>
              <w:pStyle w:val="ENoteTableText"/>
            </w:pPr>
            <w:r w:rsidRPr="00CB13B0">
              <w:t>Sch 1 (</w:t>
            </w:r>
            <w:r w:rsidR="00081BC2" w:rsidRPr="00CB13B0">
              <w:t>items 9</w:t>
            </w:r>
            <w:r w:rsidRPr="00CB13B0">
              <w:t xml:space="preserve">–17, 19): </w:t>
            </w:r>
            <w:r w:rsidR="00410FA5">
              <w:t>1 July</w:t>
            </w:r>
            <w:r w:rsidRPr="00CB13B0">
              <w:t xml:space="preserve"> 2016 (s 2)</w:t>
            </w:r>
          </w:p>
        </w:tc>
        <w:tc>
          <w:tcPr>
            <w:tcW w:w="1566" w:type="dxa"/>
            <w:tcBorders>
              <w:top w:val="single" w:sz="4" w:space="0" w:color="auto"/>
              <w:bottom w:val="single" w:sz="4" w:space="0" w:color="auto"/>
            </w:tcBorders>
            <w:shd w:val="clear" w:color="auto" w:fill="auto"/>
          </w:tcPr>
          <w:p w14:paraId="339F59FC" w14:textId="4FA05179" w:rsidR="00932292" w:rsidRPr="00CB13B0" w:rsidRDefault="00932292" w:rsidP="00F776F0">
            <w:pPr>
              <w:pStyle w:val="ENoteTableText"/>
            </w:pPr>
            <w:r w:rsidRPr="00CB13B0">
              <w:t>Sch 1 (</w:t>
            </w:r>
            <w:r w:rsidR="00410FA5">
              <w:t>item 1</w:t>
            </w:r>
            <w:r w:rsidRPr="00CB13B0">
              <w:t>9)</w:t>
            </w:r>
          </w:p>
        </w:tc>
      </w:tr>
      <w:tr w:rsidR="00932292" w:rsidRPr="00CB13B0" w14:paraId="07227598" w14:textId="77777777" w:rsidTr="00F776F0">
        <w:trPr>
          <w:cantSplit/>
        </w:trPr>
        <w:tc>
          <w:tcPr>
            <w:tcW w:w="1695" w:type="dxa"/>
            <w:tcBorders>
              <w:top w:val="single" w:sz="4" w:space="0" w:color="auto"/>
              <w:bottom w:val="single" w:sz="4" w:space="0" w:color="auto"/>
            </w:tcBorders>
            <w:shd w:val="clear" w:color="auto" w:fill="auto"/>
          </w:tcPr>
          <w:p w14:paraId="118AC991" w14:textId="77777777" w:rsidR="00932292" w:rsidRPr="00CB13B0" w:rsidRDefault="00932292" w:rsidP="00F776F0">
            <w:pPr>
              <w:pStyle w:val="ENoteTableText"/>
              <w:rPr>
                <w:szCs w:val="16"/>
              </w:rPr>
            </w:pPr>
            <w:r w:rsidRPr="00CB13B0">
              <w:rPr>
                <w:szCs w:val="16"/>
              </w:rPr>
              <w:t>Tax Laws Amendment (Small Business Measures No. 1) Act 2015</w:t>
            </w:r>
          </w:p>
        </w:tc>
        <w:tc>
          <w:tcPr>
            <w:tcW w:w="992" w:type="dxa"/>
            <w:tcBorders>
              <w:top w:val="single" w:sz="4" w:space="0" w:color="auto"/>
              <w:bottom w:val="single" w:sz="4" w:space="0" w:color="auto"/>
            </w:tcBorders>
            <w:shd w:val="clear" w:color="auto" w:fill="auto"/>
          </w:tcPr>
          <w:p w14:paraId="14636DD6" w14:textId="77777777" w:rsidR="00932292" w:rsidRPr="00CB13B0" w:rsidRDefault="00932292" w:rsidP="00F776F0">
            <w:pPr>
              <w:pStyle w:val="ENoteTableText"/>
              <w:rPr>
                <w:szCs w:val="16"/>
              </w:rPr>
            </w:pPr>
            <w:r w:rsidRPr="00CB13B0">
              <w:rPr>
                <w:szCs w:val="16"/>
              </w:rPr>
              <w:t>66, 2015</w:t>
            </w:r>
          </w:p>
        </w:tc>
        <w:tc>
          <w:tcPr>
            <w:tcW w:w="992" w:type="dxa"/>
            <w:tcBorders>
              <w:top w:val="single" w:sz="4" w:space="0" w:color="auto"/>
              <w:bottom w:val="single" w:sz="4" w:space="0" w:color="auto"/>
            </w:tcBorders>
            <w:shd w:val="clear" w:color="auto" w:fill="auto"/>
          </w:tcPr>
          <w:p w14:paraId="45797106" w14:textId="77777777" w:rsidR="00932292" w:rsidRPr="00CB13B0" w:rsidRDefault="005F52A2" w:rsidP="00F776F0">
            <w:pPr>
              <w:pStyle w:val="ENoteTableText"/>
            </w:pPr>
            <w:r w:rsidRPr="00CB13B0">
              <w:t>22 June</w:t>
            </w:r>
            <w:r w:rsidR="00932292" w:rsidRPr="00CB13B0">
              <w:t xml:space="preserve"> 2015</w:t>
            </w:r>
          </w:p>
        </w:tc>
        <w:tc>
          <w:tcPr>
            <w:tcW w:w="1843" w:type="dxa"/>
            <w:tcBorders>
              <w:top w:val="single" w:sz="4" w:space="0" w:color="auto"/>
              <w:bottom w:val="single" w:sz="4" w:space="0" w:color="auto"/>
            </w:tcBorders>
            <w:shd w:val="clear" w:color="auto" w:fill="auto"/>
          </w:tcPr>
          <w:p w14:paraId="5EF1DB8E" w14:textId="388A1806" w:rsidR="00932292" w:rsidRPr="00CB13B0" w:rsidRDefault="00932292" w:rsidP="00F776F0">
            <w:pPr>
              <w:pStyle w:val="ENoteTableText"/>
            </w:pPr>
            <w:r w:rsidRPr="00CB13B0">
              <w:t>Sch 1 (</w:t>
            </w:r>
            <w:r w:rsidR="00410FA5">
              <w:t>items 6</w:t>
            </w:r>
            <w:r w:rsidRPr="00CB13B0">
              <w:t xml:space="preserve">–29, 32): </w:t>
            </w:r>
            <w:r w:rsidR="005F52A2" w:rsidRPr="00CB13B0">
              <w:t>22 June</w:t>
            </w:r>
            <w:r w:rsidRPr="00CB13B0">
              <w:t xml:space="preserve"> 2015 (s 2(1) </w:t>
            </w:r>
            <w:r w:rsidR="00410FA5">
              <w:t>items 3</w:t>
            </w:r>
            <w:r w:rsidRPr="00CB13B0">
              <w:t>, 5)</w:t>
            </w:r>
          </w:p>
        </w:tc>
        <w:tc>
          <w:tcPr>
            <w:tcW w:w="1566" w:type="dxa"/>
            <w:tcBorders>
              <w:top w:val="single" w:sz="4" w:space="0" w:color="auto"/>
              <w:bottom w:val="single" w:sz="4" w:space="0" w:color="auto"/>
            </w:tcBorders>
            <w:shd w:val="clear" w:color="auto" w:fill="auto"/>
          </w:tcPr>
          <w:p w14:paraId="7F80B165" w14:textId="0A27CFB4" w:rsidR="00932292" w:rsidRPr="00CB13B0" w:rsidRDefault="00932292" w:rsidP="00F776F0">
            <w:pPr>
              <w:pStyle w:val="ENoteTableText"/>
            </w:pPr>
            <w:r w:rsidRPr="00CB13B0">
              <w:t>Sch 1 (</w:t>
            </w:r>
            <w:r w:rsidR="00410FA5">
              <w:t>item 3</w:t>
            </w:r>
            <w:r w:rsidRPr="00CB13B0">
              <w:t>2)</w:t>
            </w:r>
          </w:p>
        </w:tc>
      </w:tr>
      <w:tr w:rsidR="00932292" w:rsidRPr="00CB13B0" w14:paraId="49A25441" w14:textId="77777777" w:rsidTr="00F776F0">
        <w:trPr>
          <w:cantSplit/>
        </w:trPr>
        <w:tc>
          <w:tcPr>
            <w:tcW w:w="1695" w:type="dxa"/>
            <w:tcBorders>
              <w:top w:val="single" w:sz="4" w:space="0" w:color="auto"/>
              <w:bottom w:val="nil"/>
            </w:tcBorders>
            <w:shd w:val="clear" w:color="auto" w:fill="auto"/>
          </w:tcPr>
          <w:p w14:paraId="5005EC1C" w14:textId="77777777" w:rsidR="00932292" w:rsidRPr="00CB13B0" w:rsidRDefault="00932292" w:rsidP="00F776F0">
            <w:pPr>
              <w:pStyle w:val="ENoteTableText"/>
              <w:rPr>
                <w:szCs w:val="16"/>
              </w:rPr>
            </w:pPr>
            <w:r w:rsidRPr="00CB13B0">
              <w:rPr>
                <w:szCs w:val="16"/>
              </w:rPr>
              <w:t>Tax Laws Amendment (Small Business Measures No. 2) Act 2015</w:t>
            </w:r>
          </w:p>
        </w:tc>
        <w:tc>
          <w:tcPr>
            <w:tcW w:w="992" w:type="dxa"/>
            <w:tcBorders>
              <w:top w:val="single" w:sz="4" w:space="0" w:color="auto"/>
              <w:bottom w:val="nil"/>
            </w:tcBorders>
            <w:shd w:val="clear" w:color="auto" w:fill="auto"/>
          </w:tcPr>
          <w:p w14:paraId="0E3FC83D" w14:textId="77777777" w:rsidR="00932292" w:rsidRPr="00CB13B0" w:rsidRDefault="00932292" w:rsidP="00F776F0">
            <w:pPr>
              <w:pStyle w:val="ENoteTableText"/>
            </w:pPr>
            <w:r w:rsidRPr="00CB13B0">
              <w:rPr>
                <w:szCs w:val="16"/>
              </w:rPr>
              <w:t>67, 2015</w:t>
            </w:r>
          </w:p>
        </w:tc>
        <w:tc>
          <w:tcPr>
            <w:tcW w:w="992" w:type="dxa"/>
            <w:tcBorders>
              <w:top w:val="single" w:sz="4" w:space="0" w:color="auto"/>
              <w:bottom w:val="nil"/>
            </w:tcBorders>
            <w:shd w:val="clear" w:color="auto" w:fill="auto"/>
          </w:tcPr>
          <w:p w14:paraId="3FF18C60" w14:textId="77777777" w:rsidR="00932292" w:rsidRPr="00CB13B0" w:rsidRDefault="005F52A2" w:rsidP="00F776F0">
            <w:pPr>
              <w:pStyle w:val="ENoteTableText"/>
            </w:pPr>
            <w:r w:rsidRPr="00CB13B0">
              <w:t>22 June</w:t>
            </w:r>
            <w:r w:rsidR="00932292" w:rsidRPr="00CB13B0">
              <w:t xml:space="preserve"> 2015</w:t>
            </w:r>
          </w:p>
        </w:tc>
        <w:tc>
          <w:tcPr>
            <w:tcW w:w="1843" w:type="dxa"/>
            <w:tcBorders>
              <w:top w:val="single" w:sz="4" w:space="0" w:color="auto"/>
              <w:bottom w:val="nil"/>
            </w:tcBorders>
            <w:shd w:val="clear" w:color="auto" w:fill="auto"/>
          </w:tcPr>
          <w:p w14:paraId="30A30BE7" w14:textId="399D0A65" w:rsidR="00932292" w:rsidRPr="00CB13B0" w:rsidRDefault="00932292" w:rsidP="00F776F0">
            <w:pPr>
              <w:pStyle w:val="ENoteTableText"/>
            </w:pPr>
            <w:r w:rsidRPr="00CB13B0">
              <w:t>Sch 1 (</w:t>
            </w:r>
            <w:r w:rsidR="00410FA5">
              <w:t>items 1</w:t>
            </w:r>
            <w:r w:rsidRPr="00CB13B0">
              <w:t xml:space="preserve">–8) and Sch 2: </w:t>
            </w:r>
            <w:r w:rsidR="005F52A2" w:rsidRPr="00CB13B0">
              <w:t>22 June</w:t>
            </w:r>
            <w:r w:rsidRPr="00CB13B0">
              <w:t xml:space="preserve"> 2015 (s 2(1) </w:t>
            </w:r>
            <w:r w:rsidR="00410FA5">
              <w:t>items 2</w:t>
            </w:r>
            <w:r w:rsidRPr="00CB13B0">
              <w:t>, 5)</w:t>
            </w:r>
            <w:r w:rsidRPr="00CB13B0">
              <w:br/>
              <w:t>Sch 1 (</w:t>
            </w:r>
            <w:r w:rsidR="00410FA5">
              <w:t>items 1</w:t>
            </w:r>
            <w:r w:rsidRPr="00CB13B0">
              <w:t xml:space="preserve">0–14): repealed before commencing (s 2(1) </w:t>
            </w:r>
            <w:r w:rsidR="00410FA5">
              <w:t>items 3</w:t>
            </w:r>
            <w:r w:rsidRPr="00CB13B0">
              <w:t>, 4)</w:t>
            </w:r>
          </w:p>
        </w:tc>
        <w:tc>
          <w:tcPr>
            <w:tcW w:w="1566" w:type="dxa"/>
            <w:tcBorders>
              <w:top w:val="single" w:sz="4" w:space="0" w:color="auto"/>
              <w:bottom w:val="nil"/>
            </w:tcBorders>
            <w:shd w:val="clear" w:color="auto" w:fill="auto"/>
          </w:tcPr>
          <w:p w14:paraId="7A0C6C44" w14:textId="7C10E8D8" w:rsidR="00932292" w:rsidRPr="00CB13B0" w:rsidRDefault="00932292" w:rsidP="00F776F0">
            <w:pPr>
              <w:pStyle w:val="ENoteTableText"/>
            </w:pPr>
            <w:r w:rsidRPr="00CB13B0">
              <w:t>Sch 2 (</w:t>
            </w:r>
            <w:r w:rsidR="00410FA5">
              <w:t>item 2</w:t>
            </w:r>
            <w:r w:rsidRPr="00CB13B0">
              <w:t>1)</w:t>
            </w:r>
          </w:p>
        </w:tc>
      </w:tr>
      <w:tr w:rsidR="00932292" w:rsidRPr="00CB13B0" w14:paraId="33741E0C" w14:textId="77777777" w:rsidTr="00F776F0">
        <w:trPr>
          <w:cantSplit/>
        </w:trPr>
        <w:tc>
          <w:tcPr>
            <w:tcW w:w="1695" w:type="dxa"/>
            <w:tcBorders>
              <w:top w:val="nil"/>
              <w:bottom w:val="nil"/>
            </w:tcBorders>
            <w:shd w:val="clear" w:color="auto" w:fill="auto"/>
          </w:tcPr>
          <w:p w14:paraId="73871CA6" w14:textId="77777777" w:rsidR="00932292" w:rsidRPr="00CB13B0" w:rsidRDefault="00932292" w:rsidP="00F776F0">
            <w:pPr>
              <w:pStyle w:val="ENoteTTIndentHeading"/>
            </w:pPr>
            <w:r w:rsidRPr="00CB13B0">
              <w:t>as amended by</w:t>
            </w:r>
          </w:p>
        </w:tc>
        <w:tc>
          <w:tcPr>
            <w:tcW w:w="992" w:type="dxa"/>
            <w:tcBorders>
              <w:top w:val="nil"/>
              <w:bottom w:val="nil"/>
            </w:tcBorders>
            <w:shd w:val="clear" w:color="auto" w:fill="auto"/>
          </w:tcPr>
          <w:p w14:paraId="216300BF" w14:textId="77777777" w:rsidR="00932292" w:rsidRPr="00CB13B0" w:rsidRDefault="00932292" w:rsidP="00F776F0">
            <w:pPr>
              <w:pStyle w:val="ENoteTableText"/>
              <w:keepNext/>
              <w:rPr>
                <w:szCs w:val="16"/>
              </w:rPr>
            </w:pPr>
          </w:p>
        </w:tc>
        <w:tc>
          <w:tcPr>
            <w:tcW w:w="992" w:type="dxa"/>
            <w:tcBorders>
              <w:top w:val="nil"/>
              <w:bottom w:val="nil"/>
            </w:tcBorders>
            <w:shd w:val="clear" w:color="auto" w:fill="auto"/>
          </w:tcPr>
          <w:p w14:paraId="6E205D5A" w14:textId="77777777" w:rsidR="00932292" w:rsidRPr="00CB13B0" w:rsidRDefault="00932292" w:rsidP="00F776F0">
            <w:pPr>
              <w:pStyle w:val="ENoteTableText"/>
              <w:keepNext/>
            </w:pPr>
          </w:p>
        </w:tc>
        <w:tc>
          <w:tcPr>
            <w:tcW w:w="1843" w:type="dxa"/>
            <w:tcBorders>
              <w:top w:val="nil"/>
              <w:bottom w:val="nil"/>
            </w:tcBorders>
            <w:shd w:val="clear" w:color="auto" w:fill="auto"/>
          </w:tcPr>
          <w:p w14:paraId="6AAA27D9" w14:textId="77777777" w:rsidR="00932292" w:rsidRPr="00CB13B0" w:rsidRDefault="00932292" w:rsidP="00F776F0">
            <w:pPr>
              <w:pStyle w:val="ENoteTableText"/>
              <w:keepNext/>
            </w:pPr>
          </w:p>
        </w:tc>
        <w:tc>
          <w:tcPr>
            <w:tcW w:w="1566" w:type="dxa"/>
            <w:tcBorders>
              <w:top w:val="nil"/>
              <w:bottom w:val="nil"/>
            </w:tcBorders>
            <w:shd w:val="clear" w:color="auto" w:fill="auto"/>
          </w:tcPr>
          <w:p w14:paraId="1CC7AE3D" w14:textId="77777777" w:rsidR="00932292" w:rsidRPr="00CB13B0" w:rsidRDefault="00932292" w:rsidP="00F776F0">
            <w:pPr>
              <w:pStyle w:val="ENoteTableText"/>
              <w:keepNext/>
            </w:pPr>
          </w:p>
        </w:tc>
      </w:tr>
      <w:tr w:rsidR="00932292" w:rsidRPr="00CB13B0" w14:paraId="41AC2EFD" w14:textId="77777777" w:rsidTr="00F776F0">
        <w:trPr>
          <w:cantSplit/>
        </w:trPr>
        <w:tc>
          <w:tcPr>
            <w:tcW w:w="1695" w:type="dxa"/>
            <w:tcBorders>
              <w:top w:val="nil"/>
              <w:bottom w:val="single" w:sz="4" w:space="0" w:color="auto"/>
            </w:tcBorders>
            <w:shd w:val="clear" w:color="auto" w:fill="auto"/>
          </w:tcPr>
          <w:p w14:paraId="08B17B91" w14:textId="77777777" w:rsidR="00932292" w:rsidRPr="00CB13B0" w:rsidRDefault="00932292" w:rsidP="00F776F0">
            <w:pPr>
              <w:pStyle w:val="ENoteTTi"/>
              <w:keepNext w:val="0"/>
            </w:pPr>
            <w:r w:rsidRPr="00CB13B0">
              <w:t>Treasury Laws Amendment (</w:t>
            </w:r>
            <w:r w:rsidRPr="00CB13B0">
              <w:rPr>
                <w:lang w:eastAsia="en-US"/>
              </w:rPr>
              <w:t>Accelerated</w:t>
            </w:r>
            <w:r w:rsidRPr="00CB13B0">
              <w:t xml:space="preserve"> Depreciation For Small Business Entities) Act 2017</w:t>
            </w:r>
          </w:p>
        </w:tc>
        <w:tc>
          <w:tcPr>
            <w:tcW w:w="992" w:type="dxa"/>
            <w:tcBorders>
              <w:top w:val="nil"/>
              <w:bottom w:val="single" w:sz="4" w:space="0" w:color="auto"/>
            </w:tcBorders>
            <w:shd w:val="clear" w:color="auto" w:fill="auto"/>
          </w:tcPr>
          <w:p w14:paraId="1BDE2EE9" w14:textId="77777777" w:rsidR="00932292" w:rsidRPr="00CB13B0" w:rsidRDefault="00932292" w:rsidP="00F776F0">
            <w:pPr>
              <w:pStyle w:val="ENoteTableText"/>
              <w:rPr>
                <w:szCs w:val="16"/>
              </w:rPr>
            </w:pPr>
            <w:r w:rsidRPr="00CB13B0">
              <w:rPr>
                <w:szCs w:val="16"/>
              </w:rPr>
              <w:t>56, 2017</w:t>
            </w:r>
          </w:p>
        </w:tc>
        <w:tc>
          <w:tcPr>
            <w:tcW w:w="992" w:type="dxa"/>
            <w:tcBorders>
              <w:top w:val="nil"/>
              <w:bottom w:val="single" w:sz="4" w:space="0" w:color="auto"/>
            </w:tcBorders>
            <w:shd w:val="clear" w:color="auto" w:fill="auto"/>
          </w:tcPr>
          <w:p w14:paraId="35BA7431" w14:textId="77777777" w:rsidR="00932292" w:rsidRPr="00CB13B0" w:rsidRDefault="005F52A2" w:rsidP="00F776F0">
            <w:pPr>
              <w:pStyle w:val="ENoteTableText"/>
            </w:pPr>
            <w:r w:rsidRPr="00CB13B0">
              <w:t>22 June</w:t>
            </w:r>
            <w:r w:rsidR="00932292" w:rsidRPr="00CB13B0">
              <w:t xml:space="preserve"> 2017</w:t>
            </w:r>
          </w:p>
        </w:tc>
        <w:tc>
          <w:tcPr>
            <w:tcW w:w="1843" w:type="dxa"/>
            <w:tcBorders>
              <w:top w:val="nil"/>
              <w:bottom w:val="single" w:sz="4" w:space="0" w:color="auto"/>
            </w:tcBorders>
            <w:shd w:val="clear" w:color="auto" w:fill="auto"/>
          </w:tcPr>
          <w:p w14:paraId="4D084395" w14:textId="252D56C0" w:rsidR="00932292" w:rsidRPr="00CB13B0" w:rsidRDefault="00932292" w:rsidP="00F776F0">
            <w:pPr>
              <w:pStyle w:val="ENoteTableText"/>
            </w:pPr>
            <w:r w:rsidRPr="00CB13B0">
              <w:t>Sch 1 (</w:t>
            </w:r>
            <w:r w:rsidR="00410FA5">
              <w:t>items 1</w:t>
            </w:r>
            <w:r w:rsidRPr="00CB13B0">
              <w:t xml:space="preserve">2, 13): </w:t>
            </w:r>
            <w:r w:rsidR="005F52A2" w:rsidRPr="00CB13B0">
              <w:t>22 June</w:t>
            </w:r>
            <w:r w:rsidRPr="00CB13B0">
              <w:t xml:space="preserve"> 2017 (s 2(1) </w:t>
            </w:r>
            <w:r w:rsidR="00410FA5">
              <w:t>item 3</w:t>
            </w:r>
            <w:r w:rsidRPr="00CB13B0">
              <w:t>)</w:t>
            </w:r>
          </w:p>
        </w:tc>
        <w:tc>
          <w:tcPr>
            <w:tcW w:w="1566" w:type="dxa"/>
            <w:tcBorders>
              <w:top w:val="nil"/>
              <w:bottom w:val="single" w:sz="4" w:space="0" w:color="auto"/>
            </w:tcBorders>
            <w:shd w:val="clear" w:color="auto" w:fill="auto"/>
          </w:tcPr>
          <w:p w14:paraId="5115856B" w14:textId="77777777" w:rsidR="00932292" w:rsidRPr="00CB13B0" w:rsidRDefault="00932292" w:rsidP="00F776F0">
            <w:pPr>
              <w:pStyle w:val="ENoteTableText"/>
            </w:pPr>
            <w:r w:rsidRPr="00CB13B0">
              <w:t>—</w:t>
            </w:r>
          </w:p>
        </w:tc>
      </w:tr>
      <w:tr w:rsidR="00932292" w:rsidRPr="00CB13B0" w14:paraId="1B1AAB4A" w14:textId="77777777" w:rsidTr="00F776F0">
        <w:trPr>
          <w:cantSplit/>
        </w:trPr>
        <w:tc>
          <w:tcPr>
            <w:tcW w:w="1695" w:type="dxa"/>
            <w:tcBorders>
              <w:top w:val="single" w:sz="4" w:space="0" w:color="auto"/>
              <w:bottom w:val="nil"/>
            </w:tcBorders>
            <w:shd w:val="clear" w:color="auto" w:fill="auto"/>
          </w:tcPr>
          <w:p w14:paraId="059386F1" w14:textId="77777777" w:rsidR="00932292" w:rsidRPr="00CB13B0" w:rsidRDefault="00932292" w:rsidP="00F776F0">
            <w:pPr>
              <w:pStyle w:val="ENoteTableText"/>
              <w:rPr>
                <w:szCs w:val="16"/>
              </w:rPr>
            </w:pPr>
            <w:r w:rsidRPr="00CB13B0">
              <w:rPr>
                <w:szCs w:val="16"/>
              </w:rPr>
              <w:lastRenderedPageBreak/>
              <w:t>Tax and Superannuation Laws Amendment (2015 Measures No. 1) Act 2015</w:t>
            </w:r>
          </w:p>
        </w:tc>
        <w:tc>
          <w:tcPr>
            <w:tcW w:w="992" w:type="dxa"/>
            <w:tcBorders>
              <w:top w:val="single" w:sz="4" w:space="0" w:color="auto"/>
              <w:bottom w:val="nil"/>
            </w:tcBorders>
            <w:shd w:val="clear" w:color="auto" w:fill="auto"/>
          </w:tcPr>
          <w:p w14:paraId="07AC75AA" w14:textId="77777777" w:rsidR="00932292" w:rsidRPr="00CB13B0" w:rsidRDefault="00932292" w:rsidP="00F776F0">
            <w:pPr>
              <w:pStyle w:val="ENoteTableText"/>
              <w:rPr>
                <w:szCs w:val="16"/>
              </w:rPr>
            </w:pPr>
            <w:r w:rsidRPr="00CB13B0">
              <w:rPr>
                <w:szCs w:val="16"/>
              </w:rPr>
              <w:t>70, 2015</w:t>
            </w:r>
          </w:p>
        </w:tc>
        <w:tc>
          <w:tcPr>
            <w:tcW w:w="992" w:type="dxa"/>
            <w:tcBorders>
              <w:top w:val="single" w:sz="4" w:space="0" w:color="auto"/>
              <w:bottom w:val="nil"/>
            </w:tcBorders>
            <w:shd w:val="clear" w:color="auto" w:fill="auto"/>
          </w:tcPr>
          <w:p w14:paraId="7E2AB161" w14:textId="77777777" w:rsidR="00932292" w:rsidRPr="00CB13B0" w:rsidRDefault="00932292" w:rsidP="00F776F0">
            <w:pPr>
              <w:pStyle w:val="ENoteTableText"/>
            </w:pPr>
            <w:r w:rsidRPr="00CB13B0">
              <w:t>25 June 2015</w:t>
            </w:r>
          </w:p>
        </w:tc>
        <w:tc>
          <w:tcPr>
            <w:tcW w:w="1843" w:type="dxa"/>
            <w:tcBorders>
              <w:top w:val="single" w:sz="4" w:space="0" w:color="auto"/>
              <w:bottom w:val="nil"/>
            </w:tcBorders>
            <w:shd w:val="clear" w:color="auto" w:fill="auto"/>
          </w:tcPr>
          <w:p w14:paraId="46E3C009" w14:textId="0ADB9497" w:rsidR="00932292" w:rsidRPr="00CB13B0" w:rsidRDefault="00932292" w:rsidP="00F776F0">
            <w:pPr>
              <w:pStyle w:val="ENoteTableText"/>
            </w:pPr>
            <w:r w:rsidRPr="00CB13B0">
              <w:t>Sch 1 (</w:t>
            </w:r>
            <w:r w:rsidR="00410FA5">
              <w:t>items 6</w:t>
            </w:r>
            <w:r w:rsidRPr="00CB13B0">
              <w:t xml:space="preserve">5–108, 188–192, 195–205): </w:t>
            </w:r>
            <w:r w:rsidR="00410FA5">
              <w:t>1 July</w:t>
            </w:r>
            <w:r w:rsidRPr="00CB13B0">
              <w:t xml:space="preserve"> 2015 (s 2(1) </w:t>
            </w:r>
            <w:r w:rsidR="00410FA5">
              <w:t>items 3</w:t>
            </w:r>
            <w:r w:rsidRPr="00CB13B0">
              <w:t>, 4, 6)</w:t>
            </w:r>
            <w:r w:rsidRPr="00CB13B0">
              <w:br/>
              <w:t>Sch 2 (</w:t>
            </w:r>
            <w:r w:rsidR="00410FA5">
              <w:t>items 1</w:t>
            </w:r>
            <w:r w:rsidRPr="00CB13B0">
              <w:t>7, 24–29, 34–39), Sch 6 (</w:t>
            </w:r>
            <w:r w:rsidR="00410FA5">
              <w:t>items 1</w:t>
            </w:r>
            <w:r w:rsidRPr="00CB13B0">
              <w:t>3–30, 32–38) and Sch 7 (</w:t>
            </w:r>
            <w:r w:rsidR="00410FA5">
              <w:t>items 1</w:t>
            </w:r>
            <w:r w:rsidRPr="00CB13B0">
              <w:t xml:space="preserve">, 5–11): 25 June 2015 (s 2(1) </w:t>
            </w:r>
            <w:r w:rsidR="007E553F" w:rsidRPr="00CB13B0">
              <w:t>items 7</w:t>
            </w:r>
            <w:r w:rsidRPr="00CB13B0">
              <w:t>, 11, 13, 20)</w:t>
            </w:r>
            <w:r w:rsidRPr="00CB13B0">
              <w:br/>
              <w:t>Sch 4 (</w:t>
            </w:r>
            <w:r w:rsidR="00410FA5">
              <w:t>items 1</w:t>
            </w:r>
            <w:r w:rsidRPr="00CB13B0">
              <w:t>, 2) and Sch 5 (</w:t>
            </w:r>
            <w:r w:rsidR="00410FA5">
              <w:t>item 1</w:t>
            </w:r>
            <w:r w:rsidRPr="00CB13B0">
              <w:t xml:space="preserve">): 26 June 2015 (s 2(1) </w:t>
            </w:r>
            <w:r w:rsidR="007E553F" w:rsidRPr="00CB13B0">
              <w:t>items 7</w:t>
            </w:r>
            <w:r w:rsidRPr="00CB13B0">
              <w:t>A, 8)</w:t>
            </w:r>
            <w:r w:rsidRPr="00CB13B0">
              <w:br/>
              <w:t>Sch 4 (</w:t>
            </w:r>
            <w:r w:rsidR="00410FA5">
              <w:t>items 3</w:t>
            </w:r>
            <w:r w:rsidRPr="00CB13B0">
              <w:t xml:space="preserve">, 4): </w:t>
            </w:r>
            <w:r w:rsidR="00410FA5">
              <w:t>1 July</w:t>
            </w:r>
            <w:r w:rsidRPr="00027E09">
              <w:t xml:space="preserve"> 2025 (s 2(1) </w:t>
            </w:r>
            <w:r w:rsidR="00A13A22" w:rsidRPr="00027E09">
              <w:t>item 7</w:t>
            </w:r>
            <w:r w:rsidRPr="00027E09">
              <w:t>B)</w:t>
            </w:r>
            <w:r w:rsidRPr="00CB13B0">
              <w:br/>
              <w:t>Sch 6 (</w:t>
            </w:r>
            <w:r w:rsidR="00410FA5">
              <w:t>item 3</w:t>
            </w:r>
            <w:r w:rsidRPr="00CB13B0">
              <w:t xml:space="preserve">1): </w:t>
            </w:r>
            <w:r w:rsidR="007E6237" w:rsidRPr="00CB13B0">
              <w:t>29 June</w:t>
            </w:r>
            <w:r w:rsidRPr="00CB13B0">
              <w:t xml:space="preserve"> 2013 (s 2(1) </w:t>
            </w:r>
            <w:r w:rsidR="00410FA5">
              <w:t>item 1</w:t>
            </w:r>
            <w:r w:rsidRPr="00CB13B0">
              <w:t>2)</w:t>
            </w:r>
            <w:r w:rsidRPr="00CB13B0">
              <w:br/>
              <w:t xml:space="preserve">The commencement date for amendments made by the </w:t>
            </w:r>
            <w:r w:rsidRPr="00CB13B0">
              <w:rPr>
                <w:i/>
                <w:szCs w:val="16"/>
              </w:rPr>
              <w:t>Tax and Superannuation Laws Amendment (2015 Measures No. 1) Act 2015</w:t>
            </w:r>
            <w:r w:rsidRPr="00CB13B0">
              <w:rPr>
                <w:szCs w:val="16"/>
              </w:rPr>
              <w:t xml:space="preserve"> Sch 4 (</w:t>
            </w:r>
            <w:r w:rsidR="00410FA5">
              <w:rPr>
                <w:szCs w:val="16"/>
              </w:rPr>
              <w:t>items 1</w:t>
            </w:r>
            <w:r w:rsidRPr="00CB13B0">
              <w:rPr>
                <w:szCs w:val="16"/>
              </w:rPr>
              <w:t>, 2) was retrospectively changed from 25 June 2015 to 26 June 2015</w:t>
            </w:r>
          </w:p>
        </w:tc>
        <w:tc>
          <w:tcPr>
            <w:tcW w:w="1566" w:type="dxa"/>
            <w:tcBorders>
              <w:top w:val="single" w:sz="4" w:space="0" w:color="auto"/>
              <w:bottom w:val="nil"/>
            </w:tcBorders>
            <w:shd w:val="clear" w:color="auto" w:fill="auto"/>
          </w:tcPr>
          <w:p w14:paraId="2A4B0565" w14:textId="7D7DD65A" w:rsidR="00932292" w:rsidRPr="00CB13B0" w:rsidRDefault="00932292" w:rsidP="00F776F0">
            <w:pPr>
              <w:pStyle w:val="ENoteTableText"/>
              <w:rPr>
                <w:u w:val="single"/>
              </w:rPr>
            </w:pPr>
            <w:r w:rsidRPr="00CB13B0">
              <w:t>Sch 1 (</w:t>
            </w:r>
            <w:r w:rsidR="00410FA5">
              <w:t>items 1</w:t>
            </w:r>
            <w:r w:rsidRPr="00CB13B0">
              <w:t>95–205), Sch 2 (</w:t>
            </w:r>
            <w:r w:rsidR="00410FA5">
              <w:t>items 3</w:t>
            </w:r>
            <w:r w:rsidRPr="00CB13B0">
              <w:t>8, 39), Sch 6 (</w:t>
            </w:r>
            <w:r w:rsidR="00410FA5">
              <w:t>item 2</w:t>
            </w:r>
            <w:r w:rsidRPr="00CB13B0">
              <w:t>8) and Sch 7 (</w:t>
            </w:r>
            <w:r w:rsidR="00410FA5">
              <w:t>item 1</w:t>
            </w:r>
            <w:r w:rsidRPr="00CB13B0">
              <w:t>1)</w:t>
            </w:r>
          </w:p>
        </w:tc>
      </w:tr>
      <w:tr w:rsidR="00932292" w:rsidRPr="00CB13B0" w14:paraId="080C93F2" w14:textId="77777777" w:rsidTr="00F776F0">
        <w:trPr>
          <w:cantSplit/>
        </w:trPr>
        <w:tc>
          <w:tcPr>
            <w:tcW w:w="1695" w:type="dxa"/>
            <w:tcBorders>
              <w:top w:val="nil"/>
              <w:bottom w:val="nil"/>
            </w:tcBorders>
            <w:shd w:val="clear" w:color="auto" w:fill="auto"/>
          </w:tcPr>
          <w:p w14:paraId="692A072E" w14:textId="77777777" w:rsidR="00932292" w:rsidRPr="00CB13B0" w:rsidRDefault="00932292" w:rsidP="00F776F0">
            <w:pPr>
              <w:pStyle w:val="ENoteTTIndentHeading"/>
            </w:pPr>
            <w:r w:rsidRPr="00CB13B0">
              <w:t>as amended by</w:t>
            </w:r>
          </w:p>
        </w:tc>
        <w:tc>
          <w:tcPr>
            <w:tcW w:w="992" w:type="dxa"/>
            <w:tcBorders>
              <w:top w:val="nil"/>
              <w:bottom w:val="nil"/>
            </w:tcBorders>
            <w:shd w:val="clear" w:color="auto" w:fill="auto"/>
          </w:tcPr>
          <w:p w14:paraId="0C624CA0" w14:textId="77777777" w:rsidR="00932292" w:rsidRPr="00CB13B0" w:rsidRDefault="00932292" w:rsidP="00F776F0">
            <w:pPr>
              <w:pStyle w:val="ENoteTableText"/>
              <w:keepNext/>
              <w:rPr>
                <w:szCs w:val="16"/>
              </w:rPr>
            </w:pPr>
          </w:p>
        </w:tc>
        <w:tc>
          <w:tcPr>
            <w:tcW w:w="992" w:type="dxa"/>
            <w:tcBorders>
              <w:top w:val="nil"/>
              <w:bottom w:val="nil"/>
            </w:tcBorders>
            <w:shd w:val="clear" w:color="auto" w:fill="auto"/>
          </w:tcPr>
          <w:p w14:paraId="32225298" w14:textId="77777777" w:rsidR="00932292" w:rsidRPr="00CB13B0" w:rsidRDefault="00932292" w:rsidP="00F776F0">
            <w:pPr>
              <w:pStyle w:val="ENoteTableText"/>
              <w:keepNext/>
            </w:pPr>
          </w:p>
        </w:tc>
        <w:tc>
          <w:tcPr>
            <w:tcW w:w="1843" w:type="dxa"/>
            <w:tcBorders>
              <w:top w:val="nil"/>
              <w:bottom w:val="nil"/>
            </w:tcBorders>
            <w:shd w:val="clear" w:color="auto" w:fill="auto"/>
          </w:tcPr>
          <w:p w14:paraId="69C75B19" w14:textId="77777777" w:rsidR="00932292" w:rsidRPr="00CB13B0" w:rsidRDefault="00932292" w:rsidP="00F776F0">
            <w:pPr>
              <w:pStyle w:val="ENoteTableText"/>
              <w:keepNext/>
            </w:pPr>
          </w:p>
        </w:tc>
        <w:tc>
          <w:tcPr>
            <w:tcW w:w="1566" w:type="dxa"/>
            <w:tcBorders>
              <w:top w:val="nil"/>
              <w:bottom w:val="nil"/>
            </w:tcBorders>
            <w:shd w:val="clear" w:color="auto" w:fill="auto"/>
          </w:tcPr>
          <w:p w14:paraId="1FFEABAB" w14:textId="77777777" w:rsidR="00932292" w:rsidRPr="00CB13B0" w:rsidRDefault="00932292" w:rsidP="00F776F0">
            <w:pPr>
              <w:pStyle w:val="ENoteTableText"/>
              <w:keepNext/>
            </w:pPr>
          </w:p>
        </w:tc>
      </w:tr>
      <w:tr w:rsidR="00932292" w:rsidRPr="00CB13B0" w14:paraId="7AB58DEB" w14:textId="77777777" w:rsidTr="00F776F0">
        <w:trPr>
          <w:cantSplit/>
        </w:trPr>
        <w:tc>
          <w:tcPr>
            <w:tcW w:w="1695" w:type="dxa"/>
            <w:tcBorders>
              <w:top w:val="nil"/>
              <w:bottom w:val="nil"/>
            </w:tcBorders>
            <w:shd w:val="clear" w:color="auto" w:fill="auto"/>
          </w:tcPr>
          <w:p w14:paraId="65944FB4" w14:textId="77777777" w:rsidR="00932292" w:rsidRPr="00CB13B0" w:rsidRDefault="00932292" w:rsidP="00F776F0">
            <w:pPr>
              <w:pStyle w:val="ENoteTTi"/>
              <w:keepNext w:val="0"/>
            </w:pPr>
            <w:r w:rsidRPr="00CB13B0">
              <w:t>Tax and Superannuation Laws Amendment (2016 Measures No. 2) Act 2017</w:t>
            </w:r>
          </w:p>
        </w:tc>
        <w:tc>
          <w:tcPr>
            <w:tcW w:w="992" w:type="dxa"/>
            <w:tcBorders>
              <w:top w:val="nil"/>
              <w:bottom w:val="nil"/>
            </w:tcBorders>
            <w:shd w:val="clear" w:color="auto" w:fill="auto"/>
          </w:tcPr>
          <w:p w14:paraId="05C28D5A" w14:textId="77777777" w:rsidR="00932292" w:rsidRPr="00CB13B0" w:rsidRDefault="00932292" w:rsidP="00F776F0">
            <w:pPr>
              <w:pStyle w:val="ENoteTableText"/>
              <w:rPr>
                <w:szCs w:val="16"/>
              </w:rPr>
            </w:pPr>
            <w:r w:rsidRPr="00CB13B0">
              <w:rPr>
                <w:szCs w:val="16"/>
              </w:rPr>
              <w:t>15, 2017</w:t>
            </w:r>
          </w:p>
        </w:tc>
        <w:tc>
          <w:tcPr>
            <w:tcW w:w="992" w:type="dxa"/>
            <w:tcBorders>
              <w:top w:val="nil"/>
              <w:bottom w:val="nil"/>
            </w:tcBorders>
            <w:shd w:val="clear" w:color="auto" w:fill="auto"/>
          </w:tcPr>
          <w:p w14:paraId="13B56AD3" w14:textId="77777777" w:rsidR="00932292" w:rsidRPr="00CB13B0" w:rsidRDefault="00932292" w:rsidP="00F776F0">
            <w:pPr>
              <w:pStyle w:val="ENoteTableText"/>
            </w:pPr>
            <w:r w:rsidRPr="00CB13B0">
              <w:t>28 Feb 2017</w:t>
            </w:r>
          </w:p>
        </w:tc>
        <w:tc>
          <w:tcPr>
            <w:tcW w:w="1843" w:type="dxa"/>
            <w:tcBorders>
              <w:top w:val="nil"/>
              <w:bottom w:val="nil"/>
            </w:tcBorders>
            <w:shd w:val="clear" w:color="auto" w:fill="auto"/>
          </w:tcPr>
          <w:p w14:paraId="31CFCBD0" w14:textId="2025CDD7" w:rsidR="00932292" w:rsidRPr="00CB13B0" w:rsidRDefault="00932292" w:rsidP="00F776F0">
            <w:pPr>
              <w:pStyle w:val="ENoteTableText"/>
            </w:pPr>
            <w:r w:rsidRPr="00CB13B0">
              <w:t>Sch 4 (</w:t>
            </w:r>
            <w:r w:rsidR="00222892" w:rsidRPr="00CB13B0">
              <w:t>item 9</w:t>
            </w:r>
            <w:r w:rsidRPr="00CB13B0">
              <w:t xml:space="preserve">6): 1 Apr 2017 (s 2(1) </w:t>
            </w:r>
            <w:r w:rsidR="00410FA5">
              <w:t>item 1</w:t>
            </w:r>
            <w:r w:rsidRPr="00CB13B0">
              <w:t>2)</w:t>
            </w:r>
          </w:p>
        </w:tc>
        <w:tc>
          <w:tcPr>
            <w:tcW w:w="1566" w:type="dxa"/>
            <w:tcBorders>
              <w:top w:val="nil"/>
              <w:bottom w:val="nil"/>
            </w:tcBorders>
            <w:shd w:val="clear" w:color="auto" w:fill="auto"/>
          </w:tcPr>
          <w:p w14:paraId="0BCAB605" w14:textId="77777777" w:rsidR="00932292" w:rsidRPr="00CB13B0" w:rsidRDefault="00932292" w:rsidP="00F776F0">
            <w:pPr>
              <w:pStyle w:val="ENoteTableText"/>
            </w:pPr>
            <w:r w:rsidRPr="00CB13B0">
              <w:t>—</w:t>
            </w:r>
          </w:p>
        </w:tc>
      </w:tr>
      <w:tr w:rsidR="00932292" w:rsidRPr="00CB13B0" w14:paraId="518D3923" w14:textId="77777777" w:rsidTr="00F776F0">
        <w:trPr>
          <w:cantSplit/>
        </w:trPr>
        <w:tc>
          <w:tcPr>
            <w:tcW w:w="1695" w:type="dxa"/>
            <w:tcBorders>
              <w:top w:val="nil"/>
              <w:bottom w:val="single" w:sz="4" w:space="0" w:color="auto"/>
            </w:tcBorders>
            <w:shd w:val="clear" w:color="auto" w:fill="auto"/>
          </w:tcPr>
          <w:p w14:paraId="221261BD" w14:textId="77777777" w:rsidR="00932292" w:rsidRPr="00CB13B0" w:rsidRDefault="00932292" w:rsidP="00F776F0">
            <w:pPr>
              <w:pStyle w:val="ENoteTTi"/>
            </w:pPr>
            <w:r w:rsidRPr="00CB13B0">
              <w:lastRenderedPageBreak/>
              <w:t>Treasury Laws Amendment (2019 Measures No. 1) Act 2019</w:t>
            </w:r>
          </w:p>
        </w:tc>
        <w:tc>
          <w:tcPr>
            <w:tcW w:w="992" w:type="dxa"/>
            <w:tcBorders>
              <w:top w:val="nil"/>
              <w:bottom w:val="single" w:sz="4" w:space="0" w:color="auto"/>
            </w:tcBorders>
            <w:shd w:val="clear" w:color="auto" w:fill="auto"/>
          </w:tcPr>
          <w:p w14:paraId="363C62C2" w14:textId="77777777" w:rsidR="00932292" w:rsidRPr="00CB13B0" w:rsidRDefault="00932292" w:rsidP="00F776F0">
            <w:pPr>
              <w:pStyle w:val="ENoteTableText"/>
              <w:rPr>
                <w:szCs w:val="16"/>
              </w:rPr>
            </w:pPr>
            <w:r w:rsidRPr="00CB13B0">
              <w:rPr>
                <w:szCs w:val="16"/>
              </w:rPr>
              <w:t>49, 2019</w:t>
            </w:r>
          </w:p>
        </w:tc>
        <w:tc>
          <w:tcPr>
            <w:tcW w:w="992" w:type="dxa"/>
            <w:tcBorders>
              <w:top w:val="nil"/>
              <w:bottom w:val="single" w:sz="4" w:space="0" w:color="auto"/>
            </w:tcBorders>
            <w:shd w:val="clear" w:color="auto" w:fill="auto"/>
          </w:tcPr>
          <w:p w14:paraId="45A570D0" w14:textId="77777777" w:rsidR="00932292" w:rsidRPr="00CB13B0" w:rsidRDefault="00932292" w:rsidP="00F776F0">
            <w:pPr>
              <w:pStyle w:val="ENoteTableText"/>
            </w:pPr>
            <w:r w:rsidRPr="00CB13B0">
              <w:t>5 Apr 2019</w:t>
            </w:r>
          </w:p>
        </w:tc>
        <w:tc>
          <w:tcPr>
            <w:tcW w:w="1843" w:type="dxa"/>
            <w:tcBorders>
              <w:top w:val="nil"/>
              <w:bottom w:val="single" w:sz="4" w:space="0" w:color="auto"/>
            </w:tcBorders>
            <w:shd w:val="clear" w:color="auto" w:fill="auto"/>
          </w:tcPr>
          <w:p w14:paraId="76E5A836" w14:textId="44AA9FB2" w:rsidR="00932292" w:rsidRPr="00CB13B0" w:rsidRDefault="00932292" w:rsidP="00F776F0">
            <w:pPr>
              <w:pStyle w:val="ENoteTableText"/>
              <w:rPr>
                <w:u w:val="single"/>
              </w:rPr>
            </w:pPr>
            <w:r w:rsidRPr="00CB13B0">
              <w:t>Sch 3 (</w:t>
            </w:r>
            <w:r w:rsidR="00410FA5">
              <w:t>item 2</w:t>
            </w:r>
            <w:r w:rsidRPr="00CB13B0">
              <w:t xml:space="preserve">): </w:t>
            </w:r>
            <w:r w:rsidR="00410FA5">
              <w:t>1 July</w:t>
            </w:r>
            <w:r w:rsidRPr="00CB13B0">
              <w:t xml:space="preserve"> 2019 (s 2(1) </w:t>
            </w:r>
            <w:r w:rsidR="00410FA5">
              <w:t>item 1</w:t>
            </w:r>
            <w:r w:rsidRPr="00CB13B0">
              <w:t>0)</w:t>
            </w:r>
          </w:p>
        </w:tc>
        <w:tc>
          <w:tcPr>
            <w:tcW w:w="1566" w:type="dxa"/>
            <w:tcBorders>
              <w:top w:val="nil"/>
              <w:bottom w:val="single" w:sz="4" w:space="0" w:color="auto"/>
            </w:tcBorders>
            <w:shd w:val="clear" w:color="auto" w:fill="auto"/>
          </w:tcPr>
          <w:p w14:paraId="637318D9" w14:textId="77777777" w:rsidR="00932292" w:rsidRPr="00CB13B0" w:rsidRDefault="00932292" w:rsidP="00F776F0">
            <w:pPr>
              <w:pStyle w:val="ENoteTableText"/>
            </w:pPr>
            <w:r w:rsidRPr="00CB13B0">
              <w:t>—</w:t>
            </w:r>
          </w:p>
        </w:tc>
      </w:tr>
      <w:tr w:rsidR="00932292" w:rsidRPr="00CB13B0" w14:paraId="45AB4618" w14:textId="77777777" w:rsidTr="00F776F0">
        <w:trPr>
          <w:cantSplit/>
        </w:trPr>
        <w:tc>
          <w:tcPr>
            <w:tcW w:w="1695" w:type="dxa"/>
            <w:tcBorders>
              <w:top w:val="single" w:sz="4" w:space="0" w:color="auto"/>
              <w:bottom w:val="single" w:sz="4" w:space="0" w:color="auto"/>
            </w:tcBorders>
            <w:shd w:val="clear" w:color="auto" w:fill="auto"/>
          </w:tcPr>
          <w:p w14:paraId="31D5DAAB" w14:textId="77777777" w:rsidR="00932292" w:rsidRPr="00CB13B0" w:rsidRDefault="00932292" w:rsidP="00F776F0">
            <w:pPr>
              <w:pStyle w:val="ENoteTableText"/>
              <w:rPr>
                <w:szCs w:val="16"/>
              </w:rPr>
            </w:pPr>
            <w:r w:rsidRPr="00CB13B0">
              <w:rPr>
                <w:szCs w:val="16"/>
              </w:rPr>
              <w:t>Private Health Insurance (Prudential Supervision) (Consequential Amendments and Transitional Provisions) Act 2015</w:t>
            </w:r>
          </w:p>
        </w:tc>
        <w:tc>
          <w:tcPr>
            <w:tcW w:w="992" w:type="dxa"/>
            <w:tcBorders>
              <w:top w:val="single" w:sz="4" w:space="0" w:color="auto"/>
              <w:bottom w:val="single" w:sz="4" w:space="0" w:color="auto"/>
            </w:tcBorders>
            <w:shd w:val="clear" w:color="auto" w:fill="auto"/>
          </w:tcPr>
          <w:p w14:paraId="74329B9F" w14:textId="77777777" w:rsidR="00932292" w:rsidRPr="00CB13B0" w:rsidRDefault="00932292" w:rsidP="00F776F0">
            <w:pPr>
              <w:pStyle w:val="ENoteTableText"/>
              <w:rPr>
                <w:szCs w:val="16"/>
              </w:rPr>
            </w:pPr>
            <w:r w:rsidRPr="00CB13B0">
              <w:rPr>
                <w:szCs w:val="16"/>
              </w:rPr>
              <w:t>87, 2015</w:t>
            </w:r>
          </w:p>
        </w:tc>
        <w:tc>
          <w:tcPr>
            <w:tcW w:w="992" w:type="dxa"/>
            <w:tcBorders>
              <w:top w:val="single" w:sz="4" w:space="0" w:color="auto"/>
              <w:bottom w:val="single" w:sz="4" w:space="0" w:color="auto"/>
            </w:tcBorders>
            <w:shd w:val="clear" w:color="auto" w:fill="auto"/>
          </w:tcPr>
          <w:p w14:paraId="54892A3B" w14:textId="77777777" w:rsidR="00932292" w:rsidRPr="00CB13B0" w:rsidRDefault="00932292" w:rsidP="00F776F0">
            <w:pPr>
              <w:pStyle w:val="ENoteTableText"/>
            </w:pPr>
            <w:r w:rsidRPr="00CB13B0">
              <w:t>26 June 2015</w:t>
            </w:r>
          </w:p>
        </w:tc>
        <w:tc>
          <w:tcPr>
            <w:tcW w:w="1843" w:type="dxa"/>
            <w:tcBorders>
              <w:top w:val="single" w:sz="4" w:space="0" w:color="auto"/>
              <w:bottom w:val="single" w:sz="4" w:space="0" w:color="auto"/>
            </w:tcBorders>
            <w:shd w:val="clear" w:color="auto" w:fill="auto"/>
          </w:tcPr>
          <w:p w14:paraId="2D2602DC" w14:textId="5A6BB801" w:rsidR="00932292" w:rsidRPr="00CB13B0" w:rsidRDefault="00932292" w:rsidP="00F776F0">
            <w:pPr>
              <w:pStyle w:val="ENoteTableText"/>
            </w:pPr>
            <w:r w:rsidRPr="00CB13B0">
              <w:t>Sch 1 (</w:t>
            </w:r>
            <w:r w:rsidR="00410FA5">
              <w:t>items 2</w:t>
            </w:r>
            <w:r w:rsidRPr="00CB13B0">
              <w:t xml:space="preserve">3–33): </w:t>
            </w:r>
            <w:r w:rsidR="00410FA5">
              <w:t>1 July</w:t>
            </w:r>
            <w:r w:rsidRPr="00CB13B0">
              <w:t xml:space="preserve"> 2015 (s 2(1) </w:t>
            </w:r>
            <w:r w:rsidR="00410FA5">
              <w:t>item 2</w:t>
            </w:r>
            <w:r w:rsidRPr="00CB13B0">
              <w:t>)</w:t>
            </w:r>
            <w:r w:rsidRPr="00CB13B0">
              <w:br/>
              <w:t xml:space="preserve">Sch 2: 27 June 2015 (s 2(1) </w:t>
            </w:r>
            <w:r w:rsidR="00222892" w:rsidRPr="00CB13B0">
              <w:t>item 9</w:t>
            </w:r>
            <w:r w:rsidRPr="00CB13B0">
              <w:t>)</w:t>
            </w:r>
          </w:p>
        </w:tc>
        <w:tc>
          <w:tcPr>
            <w:tcW w:w="1566" w:type="dxa"/>
            <w:tcBorders>
              <w:top w:val="single" w:sz="4" w:space="0" w:color="auto"/>
              <w:bottom w:val="single" w:sz="4" w:space="0" w:color="auto"/>
            </w:tcBorders>
            <w:shd w:val="clear" w:color="auto" w:fill="auto"/>
          </w:tcPr>
          <w:p w14:paraId="26487B34" w14:textId="77777777" w:rsidR="00932292" w:rsidRPr="00CB13B0" w:rsidRDefault="00932292" w:rsidP="00F776F0">
            <w:pPr>
              <w:pStyle w:val="ENoteTableText"/>
              <w:tabs>
                <w:tab w:val="right" w:pos="1213"/>
              </w:tabs>
              <w:ind w:left="1452" w:hanging="1452"/>
            </w:pPr>
            <w:r w:rsidRPr="00CB13B0">
              <w:t>Sch 2</w:t>
            </w:r>
          </w:p>
        </w:tc>
      </w:tr>
      <w:tr w:rsidR="00932292" w:rsidRPr="00CB13B0" w14:paraId="30FF6945" w14:textId="77777777" w:rsidTr="00F776F0">
        <w:trPr>
          <w:cantSplit/>
        </w:trPr>
        <w:tc>
          <w:tcPr>
            <w:tcW w:w="1695" w:type="dxa"/>
            <w:tcBorders>
              <w:top w:val="single" w:sz="4" w:space="0" w:color="auto"/>
              <w:bottom w:val="single" w:sz="4" w:space="0" w:color="auto"/>
            </w:tcBorders>
            <w:shd w:val="clear" w:color="auto" w:fill="auto"/>
          </w:tcPr>
          <w:p w14:paraId="56ACD624" w14:textId="77777777" w:rsidR="00932292" w:rsidRPr="00CB13B0" w:rsidRDefault="00932292" w:rsidP="00F776F0">
            <w:pPr>
              <w:pStyle w:val="ENoteTableText"/>
              <w:rPr>
                <w:szCs w:val="16"/>
              </w:rPr>
            </w:pPr>
            <w:r w:rsidRPr="00CB13B0">
              <w:rPr>
                <w:szCs w:val="16"/>
              </w:rPr>
              <w:t>Social Services and Other Legislation Amendment (Seniors Supplement Cessation) Act 2015</w:t>
            </w:r>
          </w:p>
        </w:tc>
        <w:tc>
          <w:tcPr>
            <w:tcW w:w="992" w:type="dxa"/>
            <w:tcBorders>
              <w:top w:val="single" w:sz="4" w:space="0" w:color="auto"/>
              <w:bottom w:val="single" w:sz="4" w:space="0" w:color="auto"/>
            </w:tcBorders>
            <w:shd w:val="clear" w:color="auto" w:fill="auto"/>
          </w:tcPr>
          <w:p w14:paraId="3FA01199" w14:textId="77777777" w:rsidR="00932292" w:rsidRPr="00CB13B0" w:rsidRDefault="00932292" w:rsidP="00F776F0">
            <w:pPr>
              <w:pStyle w:val="ENoteTableText"/>
              <w:rPr>
                <w:szCs w:val="16"/>
              </w:rPr>
            </w:pPr>
            <w:r w:rsidRPr="00CB13B0">
              <w:rPr>
                <w:szCs w:val="16"/>
              </w:rPr>
              <w:t>91, 2015</w:t>
            </w:r>
          </w:p>
        </w:tc>
        <w:tc>
          <w:tcPr>
            <w:tcW w:w="992" w:type="dxa"/>
            <w:tcBorders>
              <w:top w:val="single" w:sz="4" w:space="0" w:color="auto"/>
              <w:bottom w:val="single" w:sz="4" w:space="0" w:color="auto"/>
            </w:tcBorders>
            <w:shd w:val="clear" w:color="auto" w:fill="auto"/>
          </w:tcPr>
          <w:p w14:paraId="7ACFF159" w14:textId="77777777" w:rsidR="00932292" w:rsidRPr="00CB13B0" w:rsidRDefault="00932292" w:rsidP="00F776F0">
            <w:pPr>
              <w:pStyle w:val="ENoteTableText"/>
            </w:pPr>
            <w:r w:rsidRPr="00CB13B0">
              <w:t>26 June 2015</w:t>
            </w:r>
          </w:p>
        </w:tc>
        <w:tc>
          <w:tcPr>
            <w:tcW w:w="1843" w:type="dxa"/>
            <w:tcBorders>
              <w:top w:val="single" w:sz="4" w:space="0" w:color="auto"/>
              <w:bottom w:val="single" w:sz="4" w:space="0" w:color="auto"/>
            </w:tcBorders>
            <w:shd w:val="clear" w:color="auto" w:fill="auto"/>
          </w:tcPr>
          <w:p w14:paraId="166ACA36" w14:textId="17B6BD0D" w:rsidR="00932292" w:rsidRPr="00CB13B0" w:rsidRDefault="00932292" w:rsidP="00F776F0">
            <w:pPr>
              <w:pStyle w:val="ENoteTableText"/>
            </w:pPr>
            <w:r w:rsidRPr="00CB13B0">
              <w:t>Sch 1 (</w:t>
            </w:r>
            <w:r w:rsidR="00A13A22">
              <w:t>items 4</w:t>
            </w:r>
            <w:r w:rsidRPr="00CB13B0">
              <w:t xml:space="preserve">9–53, 56): 20 June 2015 (s 2(1) </w:t>
            </w:r>
            <w:r w:rsidR="00410FA5">
              <w:t>item 2</w:t>
            </w:r>
            <w:r w:rsidRPr="00CB13B0">
              <w:t>)</w:t>
            </w:r>
          </w:p>
        </w:tc>
        <w:tc>
          <w:tcPr>
            <w:tcW w:w="1566" w:type="dxa"/>
            <w:tcBorders>
              <w:top w:val="single" w:sz="4" w:space="0" w:color="auto"/>
              <w:bottom w:val="single" w:sz="4" w:space="0" w:color="auto"/>
            </w:tcBorders>
            <w:shd w:val="clear" w:color="auto" w:fill="auto"/>
          </w:tcPr>
          <w:p w14:paraId="19DC3C3B" w14:textId="6D85816F" w:rsidR="00932292" w:rsidRPr="00CB13B0" w:rsidRDefault="00932292" w:rsidP="00F776F0">
            <w:pPr>
              <w:pStyle w:val="ENoteTableText"/>
              <w:rPr>
                <w:u w:val="single"/>
              </w:rPr>
            </w:pPr>
            <w:r w:rsidRPr="00CB13B0">
              <w:t>Sch 1 (</w:t>
            </w:r>
            <w:r w:rsidR="00410FA5">
              <w:t>items 5</w:t>
            </w:r>
            <w:r w:rsidRPr="00CB13B0">
              <w:t>3, 56)</w:t>
            </w:r>
          </w:p>
        </w:tc>
      </w:tr>
      <w:tr w:rsidR="00932292" w:rsidRPr="00CB13B0" w14:paraId="0948BAD8" w14:textId="77777777" w:rsidTr="00F776F0">
        <w:trPr>
          <w:cantSplit/>
        </w:trPr>
        <w:tc>
          <w:tcPr>
            <w:tcW w:w="1695" w:type="dxa"/>
            <w:tcBorders>
              <w:top w:val="single" w:sz="4" w:space="0" w:color="auto"/>
              <w:bottom w:val="single" w:sz="4" w:space="0" w:color="auto"/>
            </w:tcBorders>
            <w:shd w:val="clear" w:color="auto" w:fill="auto"/>
          </w:tcPr>
          <w:p w14:paraId="51763AA1" w14:textId="77777777" w:rsidR="00932292" w:rsidRPr="00CB13B0" w:rsidRDefault="00932292" w:rsidP="00F776F0">
            <w:pPr>
              <w:pStyle w:val="ENoteTableText"/>
              <w:rPr>
                <w:szCs w:val="16"/>
              </w:rPr>
            </w:pPr>
            <w:r w:rsidRPr="00CB13B0">
              <w:rPr>
                <w:szCs w:val="16"/>
              </w:rPr>
              <w:t>Tax and Superannuation Laws Amendment (Employee Share Schemes) Act 2015</w:t>
            </w:r>
          </w:p>
        </w:tc>
        <w:tc>
          <w:tcPr>
            <w:tcW w:w="992" w:type="dxa"/>
            <w:tcBorders>
              <w:top w:val="single" w:sz="4" w:space="0" w:color="auto"/>
              <w:bottom w:val="single" w:sz="4" w:space="0" w:color="auto"/>
            </w:tcBorders>
            <w:shd w:val="clear" w:color="auto" w:fill="auto"/>
          </w:tcPr>
          <w:p w14:paraId="3FB42607" w14:textId="77777777" w:rsidR="00932292" w:rsidRPr="00CB13B0" w:rsidRDefault="00932292" w:rsidP="00F776F0">
            <w:pPr>
              <w:pStyle w:val="ENoteTableText"/>
              <w:rPr>
                <w:szCs w:val="16"/>
              </w:rPr>
            </w:pPr>
            <w:r w:rsidRPr="00CB13B0">
              <w:rPr>
                <w:szCs w:val="16"/>
              </w:rPr>
              <w:t>105, 2015</w:t>
            </w:r>
          </w:p>
        </w:tc>
        <w:tc>
          <w:tcPr>
            <w:tcW w:w="992" w:type="dxa"/>
            <w:tcBorders>
              <w:top w:val="single" w:sz="4" w:space="0" w:color="auto"/>
              <w:bottom w:val="single" w:sz="4" w:space="0" w:color="auto"/>
            </w:tcBorders>
            <w:shd w:val="clear" w:color="auto" w:fill="auto"/>
          </w:tcPr>
          <w:p w14:paraId="7D23B7D3" w14:textId="77777777" w:rsidR="00932292" w:rsidRPr="00CB13B0" w:rsidRDefault="0018140A" w:rsidP="00F776F0">
            <w:pPr>
              <w:pStyle w:val="ENoteTableText"/>
            </w:pPr>
            <w:r w:rsidRPr="00CB13B0">
              <w:t>30 June</w:t>
            </w:r>
            <w:r w:rsidR="00932292" w:rsidRPr="00CB13B0">
              <w:t xml:space="preserve"> 2015</w:t>
            </w:r>
          </w:p>
        </w:tc>
        <w:tc>
          <w:tcPr>
            <w:tcW w:w="1843" w:type="dxa"/>
            <w:tcBorders>
              <w:top w:val="single" w:sz="4" w:space="0" w:color="auto"/>
              <w:bottom w:val="single" w:sz="4" w:space="0" w:color="auto"/>
            </w:tcBorders>
            <w:shd w:val="clear" w:color="auto" w:fill="auto"/>
          </w:tcPr>
          <w:p w14:paraId="5E501F53" w14:textId="2EA2C1BD" w:rsidR="00932292" w:rsidRPr="00CB13B0" w:rsidRDefault="00932292" w:rsidP="00F776F0">
            <w:pPr>
              <w:pStyle w:val="ENoteTableText"/>
            </w:pPr>
            <w:r w:rsidRPr="00CB13B0">
              <w:t>Sch 1 (</w:t>
            </w:r>
            <w:r w:rsidR="00410FA5">
              <w:t>items 2</w:t>
            </w:r>
            <w:r w:rsidRPr="00CB13B0">
              <w:t xml:space="preserve">–41, 44–51): </w:t>
            </w:r>
            <w:r w:rsidR="00410FA5">
              <w:t>1 July</w:t>
            </w:r>
            <w:r w:rsidRPr="00CB13B0">
              <w:t xml:space="preserve"> 2015 (s 2)</w:t>
            </w:r>
          </w:p>
        </w:tc>
        <w:tc>
          <w:tcPr>
            <w:tcW w:w="1566" w:type="dxa"/>
            <w:tcBorders>
              <w:top w:val="single" w:sz="4" w:space="0" w:color="auto"/>
              <w:bottom w:val="single" w:sz="4" w:space="0" w:color="auto"/>
            </w:tcBorders>
            <w:shd w:val="clear" w:color="auto" w:fill="auto"/>
          </w:tcPr>
          <w:p w14:paraId="42CE8ECA" w14:textId="77777777" w:rsidR="00932292" w:rsidRPr="00CB13B0" w:rsidRDefault="00932292" w:rsidP="00F776F0">
            <w:pPr>
              <w:pStyle w:val="ENoteTableText"/>
            </w:pPr>
            <w:r w:rsidRPr="00CB13B0">
              <w:t>Sch 1 (</w:t>
            </w:r>
            <w:r w:rsidR="00A13A22">
              <w:t>items 4</w:t>
            </w:r>
            <w:r w:rsidRPr="00CB13B0">
              <w:t>4, 51)</w:t>
            </w:r>
          </w:p>
        </w:tc>
      </w:tr>
      <w:tr w:rsidR="00932292" w:rsidRPr="00CB13B0" w14:paraId="3722C04A" w14:textId="77777777" w:rsidTr="00F776F0">
        <w:trPr>
          <w:cantSplit/>
        </w:trPr>
        <w:tc>
          <w:tcPr>
            <w:tcW w:w="1695" w:type="dxa"/>
            <w:tcBorders>
              <w:top w:val="single" w:sz="4" w:space="0" w:color="auto"/>
              <w:bottom w:val="single" w:sz="4" w:space="0" w:color="auto"/>
            </w:tcBorders>
            <w:shd w:val="clear" w:color="auto" w:fill="auto"/>
          </w:tcPr>
          <w:p w14:paraId="4634B3AE" w14:textId="77777777" w:rsidR="00932292" w:rsidRPr="00CB13B0" w:rsidRDefault="00932292" w:rsidP="00F776F0">
            <w:pPr>
              <w:pStyle w:val="ENoteTableText"/>
              <w:rPr>
                <w:szCs w:val="16"/>
              </w:rPr>
            </w:pPr>
            <w:r w:rsidRPr="00CB13B0">
              <w:t>Tax Laws Amendment (Small Business Measures No. 3) Act 2015</w:t>
            </w:r>
          </w:p>
        </w:tc>
        <w:tc>
          <w:tcPr>
            <w:tcW w:w="992" w:type="dxa"/>
            <w:tcBorders>
              <w:top w:val="single" w:sz="4" w:space="0" w:color="auto"/>
              <w:bottom w:val="single" w:sz="4" w:space="0" w:color="auto"/>
            </w:tcBorders>
            <w:shd w:val="clear" w:color="auto" w:fill="auto"/>
          </w:tcPr>
          <w:p w14:paraId="6EDDF16D" w14:textId="77777777" w:rsidR="00932292" w:rsidRPr="00CB13B0" w:rsidRDefault="00932292" w:rsidP="00F776F0">
            <w:pPr>
              <w:pStyle w:val="ENoteTableText"/>
              <w:rPr>
                <w:szCs w:val="16"/>
              </w:rPr>
            </w:pPr>
            <w:r w:rsidRPr="00CB13B0">
              <w:rPr>
                <w:szCs w:val="16"/>
              </w:rPr>
              <w:t>114, 2015</w:t>
            </w:r>
          </w:p>
        </w:tc>
        <w:tc>
          <w:tcPr>
            <w:tcW w:w="992" w:type="dxa"/>
            <w:tcBorders>
              <w:top w:val="single" w:sz="4" w:space="0" w:color="auto"/>
              <w:bottom w:val="single" w:sz="4" w:space="0" w:color="auto"/>
            </w:tcBorders>
            <w:shd w:val="clear" w:color="auto" w:fill="auto"/>
          </w:tcPr>
          <w:p w14:paraId="5383CCEC" w14:textId="77777777" w:rsidR="00932292" w:rsidRPr="00CB13B0" w:rsidRDefault="00932292" w:rsidP="00F776F0">
            <w:pPr>
              <w:pStyle w:val="ENoteTableText"/>
            </w:pPr>
            <w:r w:rsidRPr="00CB13B0">
              <w:t>26 Aug 2015</w:t>
            </w:r>
          </w:p>
        </w:tc>
        <w:tc>
          <w:tcPr>
            <w:tcW w:w="1843" w:type="dxa"/>
            <w:tcBorders>
              <w:top w:val="single" w:sz="4" w:space="0" w:color="auto"/>
              <w:bottom w:val="single" w:sz="4" w:space="0" w:color="auto"/>
            </w:tcBorders>
            <w:shd w:val="clear" w:color="auto" w:fill="auto"/>
          </w:tcPr>
          <w:p w14:paraId="025949FD" w14:textId="09412F9A" w:rsidR="00932292" w:rsidRPr="00CB13B0" w:rsidRDefault="00932292" w:rsidP="00F776F0">
            <w:pPr>
              <w:pStyle w:val="ENoteTableText"/>
            </w:pPr>
            <w:r w:rsidRPr="00CB13B0">
              <w:t xml:space="preserve">Sch 1 and 2: 26 Aug 2015 (s 2(1) </w:t>
            </w:r>
            <w:r w:rsidR="00410FA5">
              <w:t>item 1</w:t>
            </w:r>
            <w:r w:rsidRPr="00CB13B0">
              <w:t>)</w:t>
            </w:r>
          </w:p>
        </w:tc>
        <w:tc>
          <w:tcPr>
            <w:tcW w:w="1566" w:type="dxa"/>
            <w:tcBorders>
              <w:top w:val="single" w:sz="4" w:space="0" w:color="auto"/>
              <w:bottom w:val="single" w:sz="4" w:space="0" w:color="auto"/>
            </w:tcBorders>
            <w:shd w:val="clear" w:color="auto" w:fill="auto"/>
          </w:tcPr>
          <w:p w14:paraId="367810A1" w14:textId="0E7A076C" w:rsidR="00932292" w:rsidRPr="00CB13B0" w:rsidRDefault="00932292" w:rsidP="00F776F0">
            <w:pPr>
              <w:pStyle w:val="ENoteTableText"/>
            </w:pPr>
            <w:r w:rsidRPr="00CB13B0">
              <w:t>Sch 1 (</w:t>
            </w:r>
            <w:r w:rsidR="00410FA5">
              <w:t>item 6</w:t>
            </w:r>
            <w:r w:rsidRPr="00CB13B0">
              <w:t>) and Sch 2 (</w:t>
            </w:r>
            <w:r w:rsidR="00410FA5">
              <w:t>item 5</w:t>
            </w:r>
            <w:r w:rsidRPr="00CB13B0">
              <w:t>)</w:t>
            </w:r>
          </w:p>
        </w:tc>
      </w:tr>
      <w:tr w:rsidR="00932292" w:rsidRPr="00CB13B0" w14:paraId="4606B21B" w14:textId="77777777" w:rsidTr="00F776F0">
        <w:trPr>
          <w:cantSplit/>
        </w:trPr>
        <w:tc>
          <w:tcPr>
            <w:tcW w:w="1695" w:type="dxa"/>
            <w:tcBorders>
              <w:top w:val="single" w:sz="4" w:space="0" w:color="auto"/>
              <w:bottom w:val="single" w:sz="4" w:space="0" w:color="auto"/>
            </w:tcBorders>
            <w:shd w:val="clear" w:color="auto" w:fill="auto"/>
          </w:tcPr>
          <w:p w14:paraId="4B37B285" w14:textId="77777777" w:rsidR="00932292" w:rsidRPr="00CB13B0" w:rsidRDefault="00932292" w:rsidP="00F776F0">
            <w:pPr>
              <w:pStyle w:val="ENoteTableText"/>
            </w:pPr>
            <w:r w:rsidRPr="00CB13B0">
              <w:t>Defence Legislation Amendment (Superannuation and ADF Cover) Act 2015</w:t>
            </w:r>
          </w:p>
        </w:tc>
        <w:tc>
          <w:tcPr>
            <w:tcW w:w="992" w:type="dxa"/>
            <w:tcBorders>
              <w:top w:val="single" w:sz="4" w:space="0" w:color="auto"/>
              <w:bottom w:val="single" w:sz="4" w:space="0" w:color="auto"/>
            </w:tcBorders>
            <w:shd w:val="clear" w:color="auto" w:fill="auto"/>
          </w:tcPr>
          <w:p w14:paraId="32C877C7" w14:textId="77777777" w:rsidR="00932292" w:rsidRPr="00CB13B0" w:rsidRDefault="00932292" w:rsidP="00F776F0">
            <w:pPr>
              <w:pStyle w:val="ENoteTableText"/>
              <w:rPr>
                <w:szCs w:val="16"/>
              </w:rPr>
            </w:pPr>
            <w:r w:rsidRPr="00CB13B0">
              <w:rPr>
                <w:szCs w:val="16"/>
              </w:rPr>
              <w:t>120, 2015</w:t>
            </w:r>
          </w:p>
        </w:tc>
        <w:tc>
          <w:tcPr>
            <w:tcW w:w="992" w:type="dxa"/>
            <w:tcBorders>
              <w:top w:val="single" w:sz="4" w:space="0" w:color="auto"/>
              <w:bottom w:val="single" w:sz="4" w:space="0" w:color="auto"/>
            </w:tcBorders>
            <w:shd w:val="clear" w:color="auto" w:fill="auto"/>
          </w:tcPr>
          <w:p w14:paraId="4FA7D081" w14:textId="77777777" w:rsidR="00932292" w:rsidRPr="00CB13B0" w:rsidRDefault="00932292" w:rsidP="00F776F0">
            <w:pPr>
              <w:pStyle w:val="ENoteTableText"/>
            </w:pPr>
            <w:r w:rsidRPr="00CB13B0">
              <w:t>10 Sept 2015</w:t>
            </w:r>
          </w:p>
        </w:tc>
        <w:tc>
          <w:tcPr>
            <w:tcW w:w="1843" w:type="dxa"/>
            <w:tcBorders>
              <w:top w:val="single" w:sz="4" w:space="0" w:color="auto"/>
              <w:bottom w:val="single" w:sz="4" w:space="0" w:color="auto"/>
            </w:tcBorders>
            <w:shd w:val="clear" w:color="auto" w:fill="auto"/>
          </w:tcPr>
          <w:p w14:paraId="73F6BC14" w14:textId="7A903BBF" w:rsidR="00932292" w:rsidRPr="00CB13B0" w:rsidRDefault="00932292" w:rsidP="00F776F0">
            <w:pPr>
              <w:pStyle w:val="ENoteTableText"/>
            </w:pPr>
            <w:r w:rsidRPr="00CB13B0">
              <w:t>Sch 1 (</w:t>
            </w:r>
            <w:r w:rsidR="00410FA5">
              <w:t>item 5</w:t>
            </w:r>
            <w:r w:rsidRPr="00CB13B0">
              <w:t xml:space="preserve">4): 11 Sept 2015 (s 2(1) </w:t>
            </w:r>
            <w:r w:rsidR="00410FA5">
              <w:t>item 2</w:t>
            </w:r>
            <w:r w:rsidRPr="00CB13B0">
              <w:t>)</w:t>
            </w:r>
          </w:p>
        </w:tc>
        <w:tc>
          <w:tcPr>
            <w:tcW w:w="1566" w:type="dxa"/>
            <w:tcBorders>
              <w:top w:val="single" w:sz="4" w:space="0" w:color="auto"/>
              <w:bottom w:val="single" w:sz="4" w:space="0" w:color="auto"/>
            </w:tcBorders>
            <w:shd w:val="clear" w:color="auto" w:fill="auto"/>
          </w:tcPr>
          <w:p w14:paraId="5B9A3596" w14:textId="77777777" w:rsidR="00932292" w:rsidRPr="00CB13B0" w:rsidRDefault="00932292" w:rsidP="00F776F0">
            <w:pPr>
              <w:pStyle w:val="ENoteTableText"/>
            </w:pPr>
            <w:r w:rsidRPr="00CB13B0">
              <w:t>—</w:t>
            </w:r>
          </w:p>
        </w:tc>
      </w:tr>
      <w:tr w:rsidR="00932292" w:rsidRPr="00CB13B0" w14:paraId="4C15E8DC" w14:textId="77777777" w:rsidTr="00F776F0">
        <w:trPr>
          <w:cantSplit/>
        </w:trPr>
        <w:tc>
          <w:tcPr>
            <w:tcW w:w="1695" w:type="dxa"/>
            <w:tcBorders>
              <w:top w:val="single" w:sz="4" w:space="0" w:color="auto"/>
              <w:bottom w:val="single" w:sz="4" w:space="0" w:color="auto"/>
            </w:tcBorders>
            <w:shd w:val="clear" w:color="auto" w:fill="auto"/>
          </w:tcPr>
          <w:p w14:paraId="09EB7DE5" w14:textId="77777777" w:rsidR="00932292" w:rsidRPr="00CB13B0" w:rsidRDefault="00932292" w:rsidP="00F776F0">
            <w:pPr>
              <w:pStyle w:val="ENoteTableText"/>
            </w:pPr>
            <w:r w:rsidRPr="00CB13B0">
              <w:t>Acts and Instruments (Framework Reform) (Consequential Provisions) Act 2015</w:t>
            </w:r>
          </w:p>
        </w:tc>
        <w:tc>
          <w:tcPr>
            <w:tcW w:w="992" w:type="dxa"/>
            <w:tcBorders>
              <w:top w:val="single" w:sz="4" w:space="0" w:color="auto"/>
              <w:bottom w:val="single" w:sz="4" w:space="0" w:color="auto"/>
            </w:tcBorders>
            <w:shd w:val="clear" w:color="auto" w:fill="auto"/>
          </w:tcPr>
          <w:p w14:paraId="2A4963A1" w14:textId="77777777" w:rsidR="00932292" w:rsidRPr="00CB13B0" w:rsidRDefault="00932292" w:rsidP="00F776F0">
            <w:pPr>
              <w:pStyle w:val="ENoteTableText"/>
              <w:rPr>
                <w:szCs w:val="16"/>
              </w:rPr>
            </w:pPr>
            <w:r w:rsidRPr="00CB13B0">
              <w:rPr>
                <w:szCs w:val="16"/>
              </w:rPr>
              <w:t>126, 2015</w:t>
            </w:r>
          </w:p>
        </w:tc>
        <w:tc>
          <w:tcPr>
            <w:tcW w:w="992" w:type="dxa"/>
            <w:tcBorders>
              <w:top w:val="single" w:sz="4" w:space="0" w:color="auto"/>
              <w:bottom w:val="single" w:sz="4" w:space="0" w:color="auto"/>
            </w:tcBorders>
            <w:shd w:val="clear" w:color="auto" w:fill="auto"/>
          </w:tcPr>
          <w:p w14:paraId="5C7FDC1F" w14:textId="77777777" w:rsidR="00932292" w:rsidRPr="00CB13B0" w:rsidRDefault="00932292" w:rsidP="00F776F0">
            <w:pPr>
              <w:pStyle w:val="ENoteTableText"/>
            </w:pPr>
            <w:r w:rsidRPr="00CB13B0">
              <w:t>10 Sept 2015</w:t>
            </w:r>
          </w:p>
        </w:tc>
        <w:tc>
          <w:tcPr>
            <w:tcW w:w="1843" w:type="dxa"/>
            <w:tcBorders>
              <w:top w:val="single" w:sz="4" w:space="0" w:color="auto"/>
              <w:bottom w:val="single" w:sz="4" w:space="0" w:color="auto"/>
            </w:tcBorders>
            <w:shd w:val="clear" w:color="auto" w:fill="auto"/>
          </w:tcPr>
          <w:p w14:paraId="302C79CA" w14:textId="27270735" w:rsidR="00932292" w:rsidRPr="00CB13B0" w:rsidRDefault="00932292" w:rsidP="00F776F0">
            <w:pPr>
              <w:pStyle w:val="ENoteTableText"/>
            </w:pPr>
            <w:r w:rsidRPr="00CB13B0">
              <w:t>Sch 1 (</w:t>
            </w:r>
            <w:r w:rsidR="00410FA5">
              <w:t>items 2</w:t>
            </w:r>
            <w:r w:rsidRPr="00CB13B0">
              <w:t xml:space="preserve">99–301): 5 Mar 2016 (s 2(1) </w:t>
            </w:r>
            <w:r w:rsidR="00410FA5">
              <w:t>item 2</w:t>
            </w:r>
            <w:r w:rsidRPr="00CB13B0">
              <w:t>)</w:t>
            </w:r>
          </w:p>
        </w:tc>
        <w:tc>
          <w:tcPr>
            <w:tcW w:w="1566" w:type="dxa"/>
            <w:tcBorders>
              <w:top w:val="single" w:sz="4" w:space="0" w:color="auto"/>
              <w:bottom w:val="single" w:sz="4" w:space="0" w:color="auto"/>
            </w:tcBorders>
            <w:shd w:val="clear" w:color="auto" w:fill="auto"/>
          </w:tcPr>
          <w:p w14:paraId="3548FCC5" w14:textId="77777777" w:rsidR="00932292" w:rsidRPr="00CB13B0" w:rsidRDefault="00932292" w:rsidP="00F776F0">
            <w:pPr>
              <w:pStyle w:val="ENoteTableText"/>
            </w:pPr>
            <w:r w:rsidRPr="00CB13B0">
              <w:t>—</w:t>
            </w:r>
          </w:p>
        </w:tc>
      </w:tr>
      <w:tr w:rsidR="00932292" w:rsidRPr="00CB13B0" w14:paraId="40CE505A" w14:textId="77777777" w:rsidTr="00F776F0">
        <w:trPr>
          <w:cantSplit/>
        </w:trPr>
        <w:tc>
          <w:tcPr>
            <w:tcW w:w="1695" w:type="dxa"/>
            <w:tcBorders>
              <w:top w:val="single" w:sz="4" w:space="0" w:color="auto"/>
              <w:bottom w:val="single" w:sz="4" w:space="0" w:color="auto"/>
            </w:tcBorders>
            <w:shd w:val="clear" w:color="auto" w:fill="auto"/>
          </w:tcPr>
          <w:p w14:paraId="7F930AD9" w14:textId="77777777" w:rsidR="00932292" w:rsidRPr="00CB13B0" w:rsidRDefault="00932292" w:rsidP="00F776F0">
            <w:pPr>
              <w:pStyle w:val="ENoteTableText"/>
            </w:pPr>
            <w:r w:rsidRPr="00CB13B0">
              <w:lastRenderedPageBreak/>
              <w:t>Social Services Legislation Amendment (No. 2) Act 2015</w:t>
            </w:r>
          </w:p>
        </w:tc>
        <w:tc>
          <w:tcPr>
            <w:tcW w:w="992" w:type="dxa"/>
            <w:tcBorders>
              <w:top w:val="single" w:sz="4" w:space="0" w:color="auto"/>
              <w:bottom w:val="single" w:sz="4" w:space="0" w:color="auto"/>
            </w:tcBorders>
            <w:shd w:val="clear" w:color="auto" w:fill="auto"/>
          </w:tcPr>
          <w:p w14:paraId="4714193F" w14:textId="77777777" w:rsidR="00932292" w:rsidRPr="00CB13B0" w:rsidRDefault="00932292" w:rsidP="00F776F0">
            <w:pPr>
              <w:pStyle w:val="ENoteTableText"/>
              <w:rPr>
                <w:szCs w:val="16"/>
              </w:rPr>
            </w:pPr>
            <w:r w:rsidRPr="00CB13B0">
              <w:rPr>
                <w:szCs w:val="16"/>
              </w:rPr>
              <w:t>128, 2015</w:t>
            </w:r>
          </w:p>
        </w:tc>
        <w:tc>
          <w:tcPr>
            <w:tcW w:w="992" w:type="dxa"/>
            <w:tcBorders>
              <w:top w:val="single" w:sz="4" w:space="0" w:color="auto"/>
              <w:bottom w:val="single" w:sz="4" w:space="0" w:color="auto"/>
            </w:tcBorders>
            <w:shd w:val="clear" w:color="auto" w:fill="auto"/>
          </w:tcPr>
          <w:p w14:paraId="69196DCF" w14:textId="77777777" w:rsidR="00932292" w:rsidRPr="00CB13B0" w:rsidRDefault="00932292" w:rsidP="00F776F0">
            <w:pPr>
              <w:pStyle w:val="ENoteTableText"/>
            </w:pPr>
            <w:r w:rsidRPr="00CB13B0">
              <w:t>16 Sept 2015</w:t>
            </w:r>
          </w:p>
        </w:tc>
        <w:tc>
          <w:tcPr>
            <w:tcW w:w="1843" w:type="dxa"/>
            <w:tcBorders>
              <w:top w:val="single" w:sz="4" w:space="0" w:color="auto"/>
              <w:bottom w:val="single" w:sz="4" w:space="0" w:color="auto"/>
            </w:tcBorders>
            <w:shd w:val="clear" w:color="auto" w:fill="auto"/>
          </w:tcPr>
          <w:p w14:paraId="0F969BEF" w14:textId="5996142C" w:rsidR="00932292" w:rsidRPr="00CB13B0" w:rsidRDefault="00932292" w:rsidP="00F776F0">
            <w:pPr>
              <w:pStyle w:val="ENoteTableText"/>
            </w:pPr>
            <w:r w:rsidRPr="00CB13B0">
              <w:t>Sch 1 (</w:t>
            </w:r>
            <w:r w:rsidR="00410FA5">
              <w:t>items 2</w:t>
            </w:r>
            <w:r w:rsidRPr="00CB13B0">
              <w:t xml:space="preserve">9–31): </w:t>
            </w:r>
            <w:r w:rsidR="00410FA5">
              <w:t>1 July</w:t>
            </w:r>
            <w:r w:rsidRPr="00CB13B0">
              <w:t xml:space="preserve"> 2017 (s 2(1) </w:t>
            </w:r>
            <w:r w:rsidR="00410FA5">
              <w:t>item 3</w:t>
            </w:r>
            <w:r w:rsidRPr="00CB13B0">
              <w:t>)</w:t>
            </w:r>
            <w:r w:rsidRPr="00CB13B0">
              <w:br/>
              <w:t>Sch 1 (</w:t>
            </w:r>
            <w:r w:rsidR="00410FA5">
              <w:t>items 3</w:t>
            </w:r>
            <w:r w:rsidRPr="00CB13B0">
              <w:t xml:space="preserve">2, 33): 17 Sept 2015 (s 2(1) </w:t>
            </w:r>
            <w:r w:rsidR="00410FA5">
              <w:t>item 4</w:t>
            </w:r>
            <w:r w:rsidRPr="00CB13B0">
              <w:t>)</w:t>
            </w:r>
          </w:p>
        </w:tc>
        <w:tc>
          <w:tcPr>
            <w:tcW w:w="1566" w:type="dxa"/>
            <w:tcBorders>
              <w:top w:val="single" w:sz="4" w:space="0" w:color="auto"/>
              <w:bottom w:val="single" w:sz="4" w:space="0" w:color="auto"/>
            </w:tcBorders>
            <w:shd w:val="clear" w:color="auto" w:fill="auto"/>
          </w:tcPr>
          <w:p w14:paraId="1FE8CB5C" w14:textId="02AC8E14" w:rsidR="00932292" w:rsidRPr="00CB13B0" w:rsidRDefault="00932292" w:rsidP="00F776F0">
            <w:pPr>
              <w:pStyle w:val="ENoteTableText"/>
            </w:pPr>
            <w:r w:rsidRPr="00CB13B0">
              <w:t>Sch 1 (</w:t>
            </w:r>
            <w:r w:rsidR="00410FA5">
              <w:t>items 3</w:t>
            </w:r>
            <w:r w:rsidRPr="00CB13B0">
              <w:t>2, 33)</w:t>
            </w:r>
          </w:p>
        </w:tc>
      </w:tr>
      <w:tr w:rsidR="00932292" w:rsidRPr="00CB13B0" w14:paraId="3840ABE0" w14:textId="77777777" w:rsidTr="00F776F0">
        <w:trPr>
          <w:cantSplit/>
        </w:trPr>
        <w:tc>
          <w:tcPr>
            <w:tcW w:w="1695" w:type="dxa"/>
            <w:tcBorders>
              <w:top w:val="single" w:sz="4" w:space="0" w:color="auto"/>
              <w:bottom w:val="single" w:sz="4" w:space="0" w:color="auto"/>
            </w:tcBorders>
            <w:shd w:val="clear" w:color="auto" w:fill="auto"/>
          </w:tcPr>
          <w:p w14:paraId="45ED74EC" w14:textId="77777777" w:rsidR="00932292" w:rsidRPr="00CB13B0" w:rsidRDefault="00932292" w:rsidP="00F776F0">
            <w:pPr>
              <w:pStyle w:val="ENoteTableText"/>
              <w:rPr>
                <w:rFonts w:eastAsiaTheme="minorHAnsi" w:cstheme="minorBidi"/>
                <w:lang w:eastAsia="en-US"/>
              </w:rPr>
            </w:pPr>
            <w:r w:rsidRPr="00CB13B0">
              <w:t>Tax and Superannuation Laws Amendment (2015 Measures No. 2) Act 2015</w:t>
            </w:r>
          </w:p>
        </w:tc>
        <w:tc>
          <w:tcPr>
            <w:tcW w:w="992" w:type="dxa"/>
            <w:tcBorders>
              <w:top w:val="single" w:sz="4" w:space="0" w:color="auto"/>
              <w:bottom w:val="single" w:sz="4" w:space="0" w:color="auto"/>
            </w:tcBorders>
            <w:shd w:val="clear" w:color="auto" w:fill="auto"/>
          </w:tcPr>
          <w:p w14:paraId="41AB4E9C" w14:textId="77777777" w:rsidR="00932292" w:rsidRPr="00CB13B0" w:rsidRDefault="00932292" w:rsidP="00F776F0">
            <w:pPr>
              <w:pStyle w:val="ENoteTableText"/>
              <w:rPr>
                <w:szCs w:val="16"/>
              </w:rPr>
            </w:pPr>
            <w:r w:rsidRPr="00CB13B0">
              <w:rPr>
                <w:szCs w:val="16"/>
              </w:rPr>
              <w:t>130, 2015</w:t>
            </w:r>
          </w:p>
        </w:tc>
        <w:tc>
          <w:tcPr>
            <w:tcW w:w="992" w:type="dxa"/>
            <w:tcBorders>
              <w:top w:val="single" w:sz="4" w:space="0" w:color="auto"/>
              <w:bottom w:val="single" w:sz="4" w:space="0" w:color="auto"/>
            </w:tcBorders>
            <w:shd w:val="clear" w:color="auto" w:fill="auto"/>
          </w:tcPr>
          <w:p w14:paraId="63F39E72" w14:textId="77777777" w:rsidR="00932292" w:rsidRPr="00CB13B0" w:rsidRDefault="00932292" w:rsidP="00F776F0">
            <w:pPr>
              <w:pStyle w:val="ENoteTableText"/>
            </w:pPr>
            <w:r w:rsidRPr="00CB13B0">
              <w:t>16 Sept 2015</w:t>
            </w:r>
          </w:p>
        </w:tc>
        <w:tc>
          <w:tcPr>
            <w:tcW w:w="1843" w:type="dxa"/>
            <w:tcBorders>
              <w:top w:val="single" w:sz="4" w:space="0" w:color="auto"/>
              <w:bottom w:val="single" w:sz="4" w:space="0" w:color="auto"/>
            </w:tcBorders>
            <w:shd w:val="clear" w:color="auto" w:fill="auto"/>
          </w:tcPr>
          <w:p w14:paraId="14126B36" w14:textId="66315394" w:rsidR="00932292" w:rsidRPr="00CB13B0" w:rsidRDefault="00932292" w:rsidP="00F776F0">
            <w:pPr>
              <w:pStyle w:val="ENoteTableText"/>
              <w:rPr>
                <w:rFonts w:eastAsiaTheme="minorHAnsi" w:cstheme="minorBidi"/>
                <w:lang w:eastAsia="en-US"/>
              </w:rPr>
            </w:pPr>
            <w:r w:rsidRPr="00CB13B0">
              <w:t>s 4, Sch 1 (</w:t>
            </w:r>
            <w:r w:rsidR="00410FA5">
              <w:t>items 1</w:t>
            </w:r>
            <w:r w:rsidRPr="00CB13B0">
              <w:t>–3, 5–21) and Sch 3 (</w:t>
            </w:r>
            <w:r w:rsidR="00410FA5">
              <w:t>items 1</w:t>
            </w:r>
            <w:r w:rsidRPr="00CB13B0">
              <w:t xml:space="preserve">–5): 16 Sept 2015 (s 2(1) </w:t>
            </w:r>
            <w:r w:rsidR="00410FA5">
              <w:t>items 1</w:t>
            </w:r>
            <w:r w:rsidRPr="00CB13B0">
              <w:t>, 2, 4)</w:t>
            </w:r>
            <w:r w:rsidRPr="00CB13B0">
              <w:br/>
              <w:t xml:space="preserve">Sch 2: </w:t>
            </w:r>
            <w:r w:rsidR="00410FA5">
              <w:t>1 July</w:t>
            </w:r>
            <w:r w:rsidRPr="00CB13B0">
              <w:t xml:space="preserve"> 2015 (s 2(1) </w:t>
            </w:r>
            <w:r w:rsidR="00410FA5">
              <w:t>item 3</w:t>
            </w:r>
            <w:r w:rsidRPr="00CB13B0">
              <w:t>)</w:t>
            </w:r>
            <w:r w:rsidRPr="00CB13B0">
              <w:br/>
              <w:t>Sch 4 (</w:t>
            </w:r>
            <w:r w:rsidR="00410FA5">
              <w:t>items 1</w:t>
            </w:r>
            <w:r w:rsidRPr="00CB13B0">
              <w:t xml:space="preserve">–52, 54–58): 17 Sept 2015 (s 2(1) </w:t>
            </w:r>
            <w:r w:rsidR="00410FA5">
              <w:t>item 5</w:t>
            </w:r>
            <w:r w:rsidRPr="00CB13B0">
              <w:t>)</w:t>
            </w:r>
          </w:p>
        </w:tc>
        <w:tc>
          <w:tcPr>
            <w:tcW w:w="1566" w:type="dxa"/>
            <w:tcBorders>
              <w:top w:val="single" w:sz="4" w:space="0" w:color="auto"/>
              <w:bottom w:val="single" w:sz="4" w:space="0" w:color="auto"/>
            </w:tcBorders>
            <w:shd w:val="clear" w:color="auto" w:fill="auto"/>
          </w:tcPr>
          <w:p w14:paraId="21A7AA65" w14:textId="6C68AE40" w:rsidR="00932292" w:rsidRPr="00CB13B0" w:rsidRDefault="00932292" w:rsidP="00F776F0">
            <w:pPr>
              <w:pStyle w:val="ENoteTableText"/>
            </w:pPr>
            <w:r w:rsidRPr="00CB13B0">
              <w:t>s 4, Sch 1 (</w:t>
            </w:r>
            <w:r w:rsidR="00410FA5">
              <w:t>items 5</w:t>
            </w:r>
            <w:r w:rsidRPr="00CB13B0">
              <w:t>, 19, 21), Sch 2 (</w:t>
            </w:r>
            <w:r w:rsidR="00410FA5">
              <w:t>item 3</w:t>
            </w:r>
            <w:r w:rsidRPr="00CB13B0">
              <w:t>) and Sch 4 (</w:t>
            </w:r>
            <w:r w:rsidR="00410FA5">
              <w:t>items 5</w:t>
            </w:r>
            <w:r w:rsidRPr="00CB13B0">
              <w:t>5, 57, 58)</w:t>
            </w:r>
          </w:p>
        </w:tc>
      </w:tr>
      <w:tr w:rsidR="00932292" w:rsidRPr="00CB13B0" w14:paraId="6A6D3D24" w14:textId="77777777" w:rsidTr="00F776F0">
        <w:trPr>
          <w:cantSplit/>
        </w:trPr>
        <w:tc>
          <w:tcPr>
            <w:tcW w:w="1695" w:type="dxa"/>
            <w:tcBorders>
              <w:top w:val="single" w:sz="4" w:space="0" w:color="auto"/>
              <w:bottom w:val="single" w:sz="4" w:space="0" w:color="auto"/>
            </w:tcBorders>
            <w:shd w:val="clear" w:color="auto" w:fill="auto"/>
          </w:tcPr>
          <w:p w14:paraId="240E7948" w14:textId="77777777" w:rsidR="00932292" w:rsidRPr="00CB13B0" w:rsidRDefault="00932292" w:rsidP="00F776F0">
            <w:pPr>
              <w:pStyle w:val="ENoteTableText"/>
            </w:pPr>
            <w:r w:rsidRPr="00CB13B0">
              <w:t>Tax and Superannuation Laws Amendment (2015 Measures No. 4) Act 2015</w:t>
            </w:r>
          </w:p>
        </w:tc>
        <w:tc>
          <w:tcPr>
            <w:tcW w:w="992" w:type="dxa"/>
            <w:tcBorders>
              <w:top w:val="single" w:sz="4" w:space="0" w:color="auto"/>
              <w:bottom w:val="single" w:sz="4" w:space="0" w:color="auto"/>
            </w:tcBorders>
            <w:shd w:val="clear" w:color="auto" w:fill="auto"/>
          </w:tcPr>
          <w:p w14:paraId="5A4F8EE1" w14:textId="77777777" w:rsidR="00932292" w:rsidRPr="00CB13B0" w:rsidRDefault="00932292" w:rsidP="00F776F0">
            <w:pPr>
              <w:pStyle w:val="ENoteTableText"/>
              <w:rPr>
                <w:szCs w:val="16"/>
              </w:rPr>
            </w:pPr>
            <w:r w:rsidRPr="00CB13B0">
              <w:rPr>
                <w:szCs w:val="16"/>
              </w:rPr>
              <w:t>135, 2015</w:t>
            </w:r>
          </w:p>
        </w:tc>
        <w:tc>
          <w:tcPr>
            <w:tcW w:w="992" w:type="dxa"/>
            <w:tcBorders>
              <w:top w:val="single" w:sz="4" w:space="0" w:color="auto"/>
              <w:bottom w:val="single" w:sz="4" w:space="0" w:color="auto"/>
            </w:tcBorders>
            <w:shd w:val="clear" w:color="auto" w:fill="auto"/>
          </w:tcPr>
          <w:p w14:paraId="392931C5" w14:textId="77777777" w:rsidR="00932292" w:rsidRPr="00CB13B0" w:rsidRDefault="00932292" w:rsidP="00F776F0">
            <w:pPr>
              <w:pStyle w:val="ENoteTableText"/>
            </w:pPr>
            <w:r w:rsidRPr="00CB13B0">
              <w:t>13 Oct 2015</w:t>
            </w:r>
          </w:p>
        </w:tc>
        <w:tc>
          <w:tcPr>
            <w:tcW w:w="1843" w:type="dxa"/>
            <w:tcBorders>
              <w:top w:val="single" w:sz="4" w:space="0" w:color="auto"/>
              <w:bottom w:val="single" w:sz="4" w:space="0" w:color="auto"/>
            </w:tcBorders>
            <w:shd w:val="clear" w:color="auto" w:fill="auto"/>
          </w:tcPr>
          <w:p w14:paraId="7C6718D9" w14:textId="424149F6" w:rsidR="00932292" w:rsidRPr="00CB13B0" w:rsidRDefault="00932292" w:rsidP="00F776F0">
            <w:pPr>
              <w:pStyle w:val="ENoteTableText"/>
            </w:pPr>
            <w:r w:rsidRPr="00CB13B0">
              <w:t xml:space="preserve">Sch 1: 13 Oct 2015 (s 2(1) </w:t>
            </w:r>
            <w:r w:rsidR="00410FA5">
              <w:t>item 2</w:t>
            </w:r>
            <w:r w:rsidRPr="00CB13B0">
              <w:t>)</w:t>
            </w:r>
          </w:p>
        </w:tc>
        <w:tc>
          <w:tcPr>
            <w:tcW w:w="1566" w:type="dxa"/>
            <w:tcBorders>
              <w:top w:val="single" w:sz="4" w:space="0" w:color="auto"/>
              <w:bottom w:val="single" w:sz="4" w:space="0" w:color="auto"/>
            </w:tcBorders>
            <w:shd w:val="clear" w:color="auto" w:fill="auto"/>
          </w:tcPr>
          <w:p w14:paraId="1A312536" w14:textId="3C05AD37" w:rsidR="00932292" w:rsidRPr="00CB13B0" w:rsidRDefault="00932292" w:rsidP="00F776F0">
            <w:pPr>
              <w:pStyle w:val="ENoteTableText"/>
            </w:pPr>
            <w:r w:rsidRPr="00CB13B0">
              <w:t>Sch 1 (</w:t>
            </w:r>
            <w:r w:rsidR="00410FA5">
              <w:t>item 1</w:t>
            </w:r>
            <w:r w:rsidRPr="00CB13B0">
              <w:t>5)</w:t>
            </w:r>
          </w:p>
        </w:tc>
      </w:tr>
      <w:tr w:rsidR="00932292" w:rsidRPr="00CB13B0" w14:paraId="683838F4" w14:textId="77777777" w:rsidTr="00F776F0">
        <w:trPr>
          <w:cantSplit/>
        </w:trPr>
        <w:tc>
          <w:tcPr>
            <w:tcW w:w="1695" w:type="dxa"/>
            <w:tcBorders>
              <w:top w:val="single" w:sz="4" w:space="0" w:color="auto"/>
              <w:bottom w:val="single" w:sz="4" w:space="0" w:color="auto"/>
            </w:tcBorders>
            <w:shd w:val="clear" w:color="auto" w:fill="auto"/>
          </w:tcPr>
          <w:p w14:paraId="7BCF7494" w14:textId="77777777" w:rsidR="00932292" w:rsidRPr="00CB13B0" w:rsidRDefault="00932292" w:rsidP="00F776F0">
            <w:pPr>
              <w:pStyle w:val="ENoteTableText"/>
              <w:rPr>
                <w:szCs w:val="16"/>
              </w:rPr>
            </w:pPr>
            <w:r w:rsidRPr="00CB13B0">
              <w:rPr>
                <w:szCs w:val="16"/>
              </w:rPr>
              <w:t>Statute Law Revision Act (No. 2) 2015</w:t>
            </w:r>
          </w:p>
        </w:tc>
        <w:tc>
          <w:tcPr>
            <w:tcW w:w="992" w:type="dxa"/>
            <w:tcBorders>
              <w:top w:val="single" w:sz="4" w:space="0" w:color="auto"/>
              <w:bottom w:val="single" w:sz="4" w:space="0" w:color="auto"/>
            </w:tcBorders>
            <w:shd w:val="clear" w:color="auto" w:fill="auto"/>
          </w:tcPr>
          <w:p w14:paraId="60B83E2F" w14:textId="77777777" w:rsidR="00932292" w:rsidRPr="00CB13B0" w:rsidRDefault="00932292" w:rsidP="00F776F0">
            <w:pPr>
              <w:pStyle w:val="ENoteTableText"/>
              <w:rPr>
                <w:szCs w:val="16"/>
              </w:rPr>
            </w:pPr>
            <w:r w:rsidRPr="00CB13B0">
              <w:rPr>
                <w:szCs w:val="16"/>
              </w:rPr>
              <w:t>145, 2015</w:t>
            </w:r>
          </w:p>
        </w:tc>
        <w:tc>
          <w:tcPr>
            <w:tcW w:w="992" w:type="dxa"/>
            <w:tcBorders>
              <w:top w:val="single" w:sz="4" w:space="0" w:color="auto"/>
              <w:bottom w:val="single" w:sz="4" w:space="0" w:color="auto"/>
            </w:tcBorders>
            <w:shd w:val="clear" w:color="auto" w:fill="auto"/>
          </w:tcPr>
          <w:p w14:paraId="17368AFC" w14:textId="77777777" w:rsidR="00932292" w:rsidRPr="00CB13B0" w:rsidRDefault="00932292" w:rsidP="00F776F0">
            <w:pPr>
              <w:pStyle w:val="ENoteTableText"/>
              <w:rPr>
                <w:szCs w:val="16"/>
              </w:rPr>
            </w:pPr>
            <w:r w:rsidRPr="00CB13B0">
              <w:rPr>
                <w:szCs w:val="16"/>
              </w:rPr>
              <w:t>12 Nov 2015</w:t>
            </w:r>
          </w:p>
        </w:tc>
        <w:tc>
          <w:tcPr>
            <w:tcW w:w="1843" w:type="dxa"/>
            <w:tcBorders>
              <w:top w:val="single" w:sz="4" w:space="0" w:color="auto"/>
              <w:bottom w:val="single" w:sz="4" w:space="0" w:color="auto"/>
            </w:tcBorders>
            <w:shd w:val="clear" w:color="auto" w:fill="auto"/>
          </w:tcPr>
          <w:p w14:paraId="227EAD55" w14:textId="4CB0CC19" w:rsidR="00932292" w:rsidRPr="00CB13B0" w:rsidRDefault="00932292" w:rsidP="00F776F0">
            <w:pPr>
              <w:pStyle w:val="ENoteTableText"/>
              <w:rPr>
                <w:szCs w:val="16"/>
              </w:rPr>
            </w:pPr>
            <w:r w:rsidRPr="00CB13B0">
              <w:rPr>
                <w:szCs w:val="16"/>
              </w:rPr>
              <w:t>Sch 4 (</w:t>
            </w:r>
            <w:r w:rsidR="00410FA5">
              <w:rPr>
                <w:szCs w:val="16"/>
              </w:rPr>
              <w:t>items 2</w:t>
            </w:r>
            <w:r w:rsidRPr="00CB13B0">
              <w:rPr>
                <w:szCs w:val="16"/>
              </w:rPr>
              <w:t xml:space="preserve">1, 22): 10 Dec 2015 (s 2(1) </w:t>
            </w:r>
            <w:r w:rsidR="00A13A22">
              <w:rPr>
                <w:szCs w:val="16"/>
              </w:rPr>
              <w:t>item 7</w:t>
            </w:r>
            <w:r w:rsidRPr="00CB13B0">
              <w:rPr>
                <w:szCs w:val="16"/>
              </w:rPr>
              <w:t>)</w:t>
            </w:r>
          </w:p>
        </w:tc>
        <w:tc>
          <w:tcPr>
            <w:tcW w:w="1566" w:type="dxa"/>
            <w:tcBorders>
              <w:top w:val="single" w:sz="4" w:space="0" w:color="auto"/>
              <w:bottom w:val="single" w:sz="4" w:space="0" w:color="auto"/>
            </w:tcBorders>
            <w:shd w:val="clear" w:color="auto" w:fill="auto"/>
          </w:tcPr>
          <w:p w14:paraId="70CC49CD" w14:textId="77777777" w:rsidR="00932292" w:rsidRPr="00CB13B0" w:rsidRDefault="00932292" w:rsidP="00F776F0">
            <w:pPr>
              <w:pStyle w:val="ENoteTableText"/>
              <w:rPr>
                <w:szCs w:val="16"/>
              </w:rPr>
            </w:pPr>
            <w:r w:rsidRPr="00CB13B0">
              <w:rPr>
                <w:szCs w:val="16"/>
              </w:rPr>
              <w:t>—</w:t>
            </w:r>
          </w:p>
        </w:tc>
      </w:tr>
      <w:tr w:rsidR="00932292" w:rsidRPr="00CB13B0" w14:paraId="167C9E40" w14:textId="77777777" w:rsidTr="00F776F0">
        <w:trPr>
          <w:cantSplit/>
        </w:trPr>
        <w:tc>
          <w:tcPr>
            <w:tcW w:w="1695" w:type="dxa"/>
            <w:tcBorders>
              <w:top w:val="single" w:sz="4" w:space="0" w:color="auto"/>
              <w:bottom w:val="single" w:sz="4" w:space="0" w:color="auto"/>
            </w:tcBorders>
            <w:shd w:val="clear" w:color="auto" w:fill="auto"/>
          </w:tcPr>
          <w:p w14:paraId="4FEDCFAB" w14:textId="77777777" w:rsidR="00932292" w:rsidRPr="00CB13B0" w:rsidRDefault="00932292" w:rsidP="00F776F0">
            <w:pPr>
              <w:pStyle w:val="ENoteTableText"/>
            </w:pPr>
            <w:r w:rsidRPr="00CB13B0">
              <w:t>Foreign Acquisitions and Takeovers Legislation Amendment Act 2015</w:t>
            </w:r>
          </w:p>
        </w:tc>
        <w:tc>
          <w:tcPr>
            <w:tcW w:w="992" w:type="dxa"/>
            <w:tcBorders>
              <w:top w:val="single" w:sz="4" w:space="0" w:color="auto"/>
              <w:bottom w:val="single" w:sz="4" w:space="0" w:color="auto"/>
            </w:tcBorders>
            <w:shd w:val="clear" w:color="auto" w:fill="auto"/>
          </w:tcPr>
          <w:p w14:paraId="7144A397" w14:textId="77777777" w:rsidR="00932292" w:rsidRPr="00CB13B0" w:rsidRDefault="00932292" w:rsidP="00F776F0">
            <w:pPr>
              <w:pStyle w:val="ENoteTableText"/>
              <w:rPr>
                <w:szCs w:val="16"/>
              </w:rPr>
            </w:pPr>
            <w:r w:rsidRPr="00CB13B0">
              <w:rPr>
                <w:szCs w:val="16"/>
              </w:rPr>
              <w:t>150, 2015</w:t>
            </w:r>
          </w:p>
        </w:tc>
        <w:tc>
          <w:tcPr>
            <w:tcW w:w="992" w:type="dxa"/>
            <w:tcBorders>
              <w:top w:val="single" w:sz="4" w:space="0" w:color="auto"/>
              <w:bottom w:val="single" w:sz="4" w:space="0" w:color="auto"/>
            </w:tcBorders>
            <w:shd w:val="clear" w:color="auto" w:fill="auto"/>
          </w:tcPr>
          <w:p w14:paraId="7144DB34" w14:textId="77777777" w:rsidR="00932292" w:rsidRPr="00CB13B0" w:rsidRDefault="00932292" w:rsidP="00F776F0">
            <w:pPr>
              <w:pStyle w:val="ENoteTableText"/>
            </w:pPr>
            <w:r w:rsidRPr="00CB13B0">
              <w:t>25 Nov 2015</w:t>
            </w:r>
          </w:p>
        </w:tc>
        <w:tc>
          <w:tcPr>
            <w:tcW w:w="1843" w:type="dxa"/>
            <w:tcBorders>
              <w:top w:val="single" w:sz="4" w:space="0" w:color="auto"/>
              <w:bottom w:val="single" w:sz="4" w:space="0" w:color="auto"/>
            </w:tcBorders>
            <w:shd w:val="clear" w:color="auto" w:fill="auto"/>
          </w:tcPr>
          <w:p w14:paraId="799A43C3" w14:textId="568FE649" w:rsidR="00932292" w:rsidRPr="00CB13B0" w:rsidRDefault="00932292" w:rsidP="00F776F0">
            <w:pPr>
              <w:pStyle w:val="ENoteTableText"/>
            </w:pPr>
            <w:r w:rsidRPr="00CB13B0">
              <w:t>Sch 4 (</w:t>
            </w:r>
            <w:r w:rsidR="00410FA5">
              <w:t>items 2</w:t>
            </w:r>
            <w:r w:rsidRPr="00CB13B0">
              <w:t xml:space="preserve">, 12): 1 Dec 2015 (s 2(1) </w:t>
            </w:r>
            <w:r w:rsidR="00410FA5">
              <w:t>item 4</w:t>
            </w:r>
            <w:r w:rsidRPr="00CB13B0">
              <w:t>)</w:t>
            </w:r>
          </w:p>
        </w:tc>
        <w:tc>
          <w:tcPr>
            <w:tcW w:w="1566" w:type="dxa"/>
            <w:tcBorders>
              <w:top w:val="single" w:sz="4" w:space="0" w:color="auto"/>
              <w:bottom w:val="single" w:sz="4" w:space="0" w:color="auto"/>
            </w:tcBorders>
            <w:shd w:val="clear" w:color="auto" w:fill="auto"/>
          </w:tcPr>
          <w:p w14:paraId="2E268302" w14:textId="78EEA8A1" w:rsidR="00932292" w:rsidRPr="00CB13B0" w:rsidRDefault="00932292" w:rsidP="00F776F0">
            <w:pPr>
              <w:pStyle w:val="ENoteTableText"/>
            </w:pPr>
            <w:r w:rsidRPr="00CB13B0">
              <w:t>Sch 4 (</w:t>
            </w:r>
            <w:r w:rsidR="00410FA5">
              <w:t>item 1</w:t>
            </w:r>
            <w:r w:rsidRPr="00CB13B0">
              <w:t>2)</w:t>
            </w:r>
          </w:p>
        </w:tc>
      </w:tr>
      <w:tr w:rsidR="00932292" w:rsidRPr="00CB13B0" w14:paraId="487A9AD8" w14:textId="77777777" w:rsidTr="00F776F0">
        <w:trPr>
          <w:cantSplit/>
        </w:trPr>
        <w:tc>
          <w:tcPr>
            <w:tcW w:w="1695" w:type="dxa"/>
            <w:tcBorders>
              <w:top w:val="single" w:sz="4" w:space="0" w:color="auto"/>
              <w:bottom w:val="single" w:sz="4" w:space="0" w:color="auto"/>
            </w:tcBorders>
            <w:shd w:val="clear" w:color="auto" w:fill="auto"/>
          </w:tcPr>
          <w:p w14:paraId="45CFAB68" w14:textId="77777777" w:rsidR="00932292" w:rsidRPr="00CB13B0" w:rsidRDefault="00932292" w:rsidP="00F776F0">
            <w:pPr>
              <w:pStyle w:val="ENoteTableText"/>
            </w:pPr>
            <w:r w:rsidRPr="00CB13B0">
              <w:t>Education Legislation Amendment (Overseas Debt Recovery) Act 2015</w:t>
            </w:r>
          </w:p>
        </w:tc>
        <w:tc>
          <w:tcPr>
            <w:tcW w:w="992" w:type="dxa"/>
            <w:tcBorders>
              <w:top w:val="single" w:sz="4" w:space="0" w:color="auto"/>
              <w:bottom w:val="single" w:sz="4" w:space="0" w:color="auto"/>
            </w:tcBorders>
            <w:shd w:val="clear" w:color="auto" w:fill="auto"/>
          </w:tcPr>
          <w:p w14:paraId="4AEF8A6D" w14:textId="77777777" w:rsidR="00932292" w:rsidRPr="00CB13B0" w:rsidRDefault="00932292" w:rsidP="00F776F0">
            <w:pPr>
              <w:pStyle w:val="ENoteTableText"/>
              <w:rPr>
                <w:szCs w:val="16"/>
              </w:rPr>
            </w:pPr>
            <w:r w:rsidRPr="00CB13B0">
              <w:rPr>
                <w:szCs w:val="16"/>
              </w:rPr>
              <w:t>154, 2015</w:t>
            </w:r>
          </w:p>
        </w:tc>
        <w:tc>
          <w:tcPr>
            <w:tcW w:w="992" w:type="dxa"/>
            <w:tcBorders>
              <w:top w:val="single" w:sz="4" w:space="0" w:color="auto"/>
              <w:bottom w:val="single" w:sz="4" w:space="0" w:color="auto"/>
            </w:tcBorders>
            <w:shd w:val="clear" w:color="auto" w:fill="auto"/>
          </w:tcPr>
          <w:p w14:paraId="629E42AD" w14:textId="77777777" w:rsidR="00932292" w:rsidRPr="00CB13B0" w:rsidRDefault="00932292" w:rsidP="00F776F0">
            <w:pPr>
              <w:pStyle w:val="ENoteTableText"/>
            </w:pPr>
            <w:r w:rsidRPr="00CB13B0">
              <w:t>26 Nov 2015</w:t>
            </w:r>
          </w:p>
        </w:tc>
        <w:tc>
          <w:tcPr>
            <w:tcW w:w="1843" w:type="dxa"/>
            <w:tcBorders>
              <w:top w:val="single" w:sz="4" w:space="0" w:color="auto"/>
              <w:bottom w:val="single" w:sz="4" w:space="0" w:color="auto"/>
            </w:tcBorders>
            <w:shd w:val="clear" w:color="auto" w:fill="auto"/>
          </w:tcPr>
          <w:p w14:paraId="6C70C0D6" w14:textId="4C61669B" w:rsidR="00932292" w:rsidRPr="00CB13B0" w:rsidRDefault="00932292" w:rsidP="00F776F0">
            <w:pPr>
              <w:pStyle w:val="ENoteTableText"/>
            </w:pPr>
            <w:r w:rsidRPr="00CB13B0">
              <w:t>Sch 5 (</w:t>
            </w:r>
            <w:r w:rsidR="00410FA5">
              <w:t>items 2</w:t>
            </w:r>
            <w:r w:rsidRPr="00CB13B0">
              <w:t xml:space="preserve">–4): 1 Jan 2016 (s 2(1) </w:t>
            </w:r>
            <w:r w:rsidR="00222892" w:rsidRPr="00CB13B0">
              <w:t>item 9</w:t>
            </w:r>
            <w:r w:rsidRPr="00CB13B0">
              <w:t>)</w:t>
            </w:r>
          </w:p>
        </w:tc>
        <w:tc>
          <w:tcPr>
            <w:tcW w:w="1566" w:type="dxa"/>
            <w:tcBorders>
              <w:top w:val="single" w:sz="4" w:space="0" w:color="auto"/>
              <w:bottom w:val="single" w:sz="4" w:space="0" w:color="auto"/>
            </w:tcBorders>
            <w:shd w:val="clear" w:color="auto" w:fill="auto"/>
          </w:tcPr>
          <w:p w14:paraId="3CA2B15A" w14:textId="77777777" w:rsidR="00932292" w:rsidRPr="00CB13B0" w:rsidRDefault="00932292" w:rsidP="00F776F0">
            <w:pPr>
              <w:pStyle w:val="ENoteTableText"/>
            </w:pPr>
            <w:r w:rsidRPr="00CB13B0">
              <w:t>—</w:t>
            </w:r>
          </w:p>
        </w:tc>
      </w:tr>
      <w:tr w:rsidR="00932292" w:rsidRPr="00CB13B0" w14:paraId="432A0AEC" w14:textId="77777777" w:rsidTr="00F776F0">
        <w:trPr>
          <w:cantSplit/>
        </w:trPr>
        <w:tc>
          <w:tcPr>
            <w:tcW w:w="1695" w:type="dxa"/>
            <w:tcBorders>
              <w:top w:val="single" w:sz="4" w:space="0" w:color="auto"/>
              <w:bottom w:val="single" w:sz="4" w:space="0" w:color="auto"/>
            </w:tcBorders>
            <w:shd w:val="clear" w:color="auto" w:fill="auto"/>
          </w:tcPr>
          <w:p w14:paraId="22931F72" w14:textId="77777777" w:rsidR="00932292" w:rsidRPr="00CB13B0" w:rsidRDefault="00932292" w:rsidP="00F776F0">
            <w:pPr>
              <w:pStyle w:val="ENoteTableText"/>
            </w:pPr>
            <w:r w:rsidRPr="00CB13B0">
              <w:t>Tax and Superannuation Laws Amendment (2015 Measures No. 5) Act 2015</w:t>
            </w:r>
          </w:p>
        </w:tc>
        <w:tc>
          <w:tcPr>
            <w:tcW w:w="992" w:type="dxa"/>
            <w:tcBorders>
              <w:top w:val="single" w:sz="4" w:space="0" w:color="auto"/>
              <w:bottom w:val="single" w:sz="4" w:space="0" w:color="auto"/>
            </w:tcBorders>
            <w:shd w:val="clear" w:color="auto" w:fill="auto"/>
          </w:tcPr>
          <w:p w14:paraId="012A1D21" w14:textId="77777777" w:rsidR="00932292" w:rsidRPr="00CB13B0" w:rsidRDefault="00932292" w:rsidP="00F776F0">
            <w:pPr>
              <w:pStyle w:val="ENoteTableText"/>
              <w:rPr>
                <w:szCs w:val="16"/>
              </w:rPr>
            </w:pPr>
            <w:r w:rsidRPr="00CB13B0">
              <w:rPr>
                <w:szCs w:val="16"/>
              </w:rPr>
              <w:t>162, 2015</w:t>
            </w:r>
          </w:p>
        </w:tc>
        <w:tc>
          <w:tcPr>
            <w:tcW w:w="992" w:type="dxa"/>
            <w:tcBorders>
              <w:top w:val="single" w:sz="4" w:space="0" w:color="auto"/>
              <w:bottom w:val="single" w:sz="4" w:space="0" w:color="auto"/>
            </w:tcBorders>
            <w:shd w:val="clear" w:color="auto" w:fill="auto"/>
          </w:tcPr>
          <w:p w14:paraId="47AC1DC1" w14:textId="77777777" w:rsidR="00932292" w:rsidRPr="00CB13B0" w:rsidRDefault="00932292" w:rsidP="00F776F0">
            <w:pPr>
              <w:pStyle w:val="ENoteTableText"/>
            </w:pPr>
            <w:r w:rsidRPr="00CB13B0">
              <w:t>30 Nov 2015</w:t>
            </w:r>
          </w:p>
        </w:tc>
        <w:tc>
          <w:tcPr>
            <w:tcW w:w="1843" w:type="dxa"/>
            <w:tcBorders>
              <w:top w:val="single" w:sz="4" w:space="0" w:color="auto"/>
              <w:bottom w:val="single" w:sz="4" w:space="0" w:color="auto"/>
            </w:tcBorders>
            <w:shd w:val="clear" w:color="auto" w:fill="auto"/>
          </w:tcPr>
          <w:p w14:paraId="30FE59BF" w14:textId="44701D38" w:rsidR="00932292" w:rsidRPr="00CB13B0" w:rsidRDefault="00932292" w:rsidP="00F776F0">
            <w:pPr>
              <w:pStyle w:val="ENoteTableText"/>
            </w:pPr>
            <w:r w:rsidRPr="00CB13B0">
              <w:t>Sch 1 (</w:t>
            </w:r>
            <w:r w:rsidR="00410FA5">
              <w:t>items 1</w:t>
            </w:r>
            <w:r w:rsidRPr="00CB13B0">
              <w:t>–3, 21–46) and Sch 4 (</w:t>
            </w:r>
            <w:r w:rsidR="00410FA5">
              <w:t>items 2</w:t>
            </w:r>
            <w:r w:rsidRPr="00CB13B0">
              <w:t xml:space="preserve">, 27): 30 Nov 2015 (s 2(1) </w:t>
            </w:r>
            <w:r w:rsidR="00410FA5">
              <w:t>items 2</w:t>
            </w:r>
            <w:r w:rsidRPr="00CB13B0">
              <w:t>, 3, 6)</w:t>
            </w:r>
          </w:p>
        </w:tc>
        <w:tc>
          <w:tcPr>
            <w:tcW w:w="1566" w:type="dxa"/>
            <w:tcBorders>
              <w:top w:val="single" w:sz="4" w:space="0" w:color="auto"/>
              <w:bottom w:val="single" w:sz="4" w:space="0" w:color="auto"/>
            </w:tcBorders>
            <w:shd w:val="clear" w:color="auto" w:fill="auto"/>
          </w:tcPr>
          <w:p w14:paraId="28C5B128" w14:textId="0AD7A18D" w:rsidR="00932292" w:rsidRPr="00CB13B0" w:rsidRDefault="00932292" w:rsidP="00F776F0">
            <w:pPr>
              <w:pStyle w:val="ENoteTableText"/>
            </w:pPr>
            <w:r w:rsidRPr="00CB13B0">
              <w:t>Sch 1 (</w:t>
            </w:r>
            <w:r w:rsidR="00A13A22">
              <w:t>items 4</w:t>
            </w:r>
            <w:r w:rsidRPr="00CB13B0">
              <w:t>5, 46) and Sch 4 (</w:t>
            </w:r>
            <w:r w:rsidR="00410FA5">
              <w:t>item 2</w:t>
            </w:r>
            <w:r w:rsidRPr="00CB13B0">
              <w:t>7)</w:t>
            </w:r>
          </w:p>
        </w:tc>
      </w:tr>
      <w:tr w:rsidR="00932292" w:rsidRPr="00CB13B0" w14:paraId="600BE7FF" w14:textId="77777777" w:rsidTr="00F776F0">
        <w:trPr>
          <w:cantSplit/>
        </w:trPr>
        <w:tc>
          <w:tcPr>
            <w:tcW w:w="1695" w:type="dxa"/>
            <w:tcBorders>
              <w:top w:val="single" w:sz="4" w:space="0" w:color="auto"/>
              <w:bottom w:val="single" w:sz="4" w:space="0" w:color="auto"/>
            </w:tcBorders>
            <w:shd w:val="clear" w:color="auto" w:fill="auto"/>
          </w:tcPr>
          <w:p w14:paraId="3EF1CCD6" w14:textId="0F1CED40" w:rsidR="00932292" w:rsidRPr="00CB13B0" w:rsidRDefault="00932292" w:rsidP="00F776F0">
            <w:pPr>
              <w:pStyle w:val="ENoteTableText"/>
            </w:pPr>
            <w:r w:rsidRPr="00CB13B0">
              <w:lastRenderedPageBreak/>
              <w:t>Labor 2013</w:t>
            </w:r>
            <w:r w:rsidR="00410FA5">
              <w:noBreakHyphen/>
            </w:r>
            <w:r w:rsidRPr="00CB13B0">
              <w:t>14 Budget Savings (Measures No. 2) Act 2015</w:t>
            </w:r>
          </w:p>
        </w:tc>
        <w:tc>
          <w:tcPr>
            <w:tcW w:w="992" w:type="dxa"/>
            <w:tcBorders>
              <w:top w:val="single" w:sz="4" w:space="0" w:color="auto"/>
              <w:bottom w:val="single" w:sz="4" w:space="0" w:color="auto"/>
            </w:tcBorders>
            <w:shd w:val="clear" w:color="auto" w:fill="auto"/>
          </w:tcPr>
          <w:p w14:paraId="5D4C040F" w14:textId="77777777" w:rsidR="00932292" w:rsidRPr="00CB13B0" w:rsidRDefault="00932292" w:rsidP="00F776F0">
            <w:pPr>
              <w:pStyle w:val="ENoteTableText"/>
              <w:rPr>
                <w:szCs w:val="16"/>
              </w:rPr>
            </w:pPr>
            <w:r w:rsidRPr="00CB13B0">
              <w:rPr>
                <w:szCs w:val="16"/>
              </w:rPr>
              <w:t>169, 2015</w:t>
            </w:r>
          </w:p>
        </w:tc>
        <w:tc>
          <w:tcPr>
            <w:tcW w:w="992" w:type="dxa"/>
            <w:tcBorders>
              <w:top w:val="single" w:sz="4" w:space="0" w:color="auto"/>
              <w:bottom w:val="single" w:sz="4" w:space="0" w:color="auto"/>
            </w:tcBorders>
            <w:shd w:val="clear" w:color="auto" w:fill="auto"/>
          </w:tcPr>
          <w:p w14:paraId="484496E1" w14:textId="77777777" w:rsidR="00932292" w:rsidRPr="00CB13B0" w:rsidRDefault="00932292" w:rsidP="00F776F0">
            <w:pPr>
              <w:pStyle w:val="ENoteTableText"/>
            </w:pPr>
            <w:r w:rsidRPr="00CB13B0">
              <w:t>11 Dec 2015</w:t>
            </w:r>
          </w:p>
        </w:tc>
        <w:tc>
          <w:tcPr>
            <w:tcW w:w="1843" w:type="dxa"/>
            <w:tcBorders>
              <w:top w:val="single" w:sz="4" w:space="0" w:color="auto"/>
              <w:bottom w:val="single" w:sz="4" w:space="0" w:color="auto"/>
            </w:tcBorders>
            <w:shd w:val="clear" w:color="auto" w:fill="auto"/>
          </w:tcPr>
          <w:p w14:paraId="0A5D1101" w14:textId="20294943" w:rsidR="00932292" w:rsidRPr="00CB13B0" w:rsidRDefault="00932292" w:rsidP="00F776F0">
            <w:pPr>
              <w:pStyle w:val="ENoteTableText"/>
            </w:pPr>
            <w:r w:rsidRPr="00CB13B0">
              <w:t>Sch 1 (</w:t>
            </w:r>
            <w:r w:rsidR="00410FA5">
              <w:t>items 6</w:t>
            </w:r>
            <w:r w:rsidRPr="00CB13B0">
              <w:t xml:space="preserve">–10, 111): 1 Jan 2016 (s 2(1) </w:t>
            </w:r>
            <w:r w:rsidR="00410FA5">
              <w:t>item 2</w:t>
            </w:r>
            <w:r w:rsidRPr="00CB13B0">
              <w:t>)</w:t>
            </w:r>
          </w:p>
        </w:tc>
        <w:tc>
          <w:tcPr>
            <w:tcW w:w="1566" w:type="dxa"/>
            <w:tcBorders>
              <w:top w:val="single" w:sz="4" w:space="0" w:color="auto"/>
              <w:bottom w:val="single" w:sz="4" w:space="0" w:color="auto"/>
            </w:tcBorders>
            <w:shd w:val="clear" w:color="auto" w:fill="auto"/>
          </w:tcPr>
          <w:p w14:paraId="2F620FFB" w14:textId="7577FAF2" w:rsidR="00932292" w:rsidRPr="00CB13B0" w:rsidRDefault="00932292" w:rsidP="00F776F0">
            <w:pPr>
              <w:pStyle w:val="ENoteTableText"/>
            </w:pPr>
            <w:r w:rsidRPr="00CB13B0">
              <w:t>Sch 1 (</w:t>
            </w:r>
            <w:r w:rsidR="00410FA5">
              <w:t>item 1</w:t>
            </w:r>
            <w:r w:rsidRPr="00CB13B0">
              <w:t>11)</w:t>
            </w:r>
          </w:p>
        </w:tc>
      </w:tr>
      <w:tr w:rsidR="00932292" w:rsidRPr="00CB13B0" w14:paraId="1D0F7EBD" w14:textId="77777777" w:rsidTr="00F776F0">
        <w:trPr>
          <w:cantSplit/>
        </w:trPr>
        <w:tc>
          <w:tcPr>
            <w:tcW w:w="1695" w:type="dxa"/>
            <w:tcBorders>
              <w:top w:val="single" w:sz="4" w:space="0" w:color="auto"/>
              <w:bottom w:val="single" w:sz="4" w:space="0" w:color="auto"/>
            </w:tcBorders>
            <w:shd w:val="clear" w:color="auto" w:fill="auto"/>
          </w:tcPr>
          <w:p w14:paraId="43D01D58" w14:textId="77777777" w:rsidR="00932292" w:rsidRPr="00CB13B0" w:rsidRDefault="00932292" w:rsidP="00F776F0">
            <w:pPr>
              <w:pStyle w:val="ENoteTableText"/>
            </w:pPr>
            <w:r w:rsidRPr="00CB13B0">
              <w:t>Tax Laws Amendment (Combating Multinational Tax Avoidance) Act 2015</w:t>
            </w:r>
          </w:p>
        </w:tc>
        <w:tc>
          <w:tcPr>
            <w:tcW w:w="992" w:type="dxa"/>
            <w:tcBorders>
              <w:top w:val="single" w:sz="4" w:space="0" w:color="auto"/>
              <w:bottom w:val="single" w:sz="4" w:space="0" w:color="auto"/>
            </w:tcBorders>
            <w:shd w:val="clear" w:color="auto" w:fill="auto"/>
          </w:tcPr>
          <w:p w14:paraId="22028E8A" w14:textId="77777777" w:rsidR="00932292" w:rsidRPr="00CB13B0" w:rsidRDefault="00932292" w:rsidP="00F776F0">
            <w:pPr>
              <w:pStyle w:val="ENoteTableText"/>
              <w:rPr>
                <w:szCs w:val="16"/>
              </w:rPr>
            </w:pPr>
            <w:r w:rsidRPr="00CB13B0">
              <w:rPr>
                <w:szCs w:val="16"/>
              </w:rPr>
              <w:t>170, 2015</w:t>
            </w:r>
          </w:p>
        </w:tc>
        <w:tc>
          <w:tcPr>
            <w:tcW w:w="992" w:type="dxa"/>
            <w:tcBorders>
              <w:top w:val="single" w:sz="4" w:space="0" w:color="auto"/>
              <w:bottom w:val="single" w:sz="4" w:space="0" w:color="auto"/>
            </w:tcBorders>
            <w:shd w:val="clear" w:color="auto" w:fill="auto"/>
          </w:tcPr>
          <w:p w14:paraId="5723083E" w14:textId="77777777" w:rsidR="00932292" w:rsidRPr="00CB13B0" w:rsidRDefault="00932292" w:rsidP="00F776F0">
            <w:pPr>
              <w:pStyle w:val="ENoteTableText"/>
            </w:pPr>
            <w:r w:rsidRPr="00CB13B0">
              <w:t>11 Dec 2015</w:t>
            </w:r>
          </w:p>
        </w:tc>
        <w:tc>
          <w:tcPr>
            <w:tcW w:w="1843" w:type="dxa"/>
            <w:tcBorders>
              <w:top w:val="single" w:sz="4" w:space="0" w:color="auto"/>
              <w:bottom w:val="single" w:sz="4" w:space="0" w:color="auto"/>
            </w:tcBorders>
            <w:shd w:val="clear" w:color="auto" w:fill="auto"/>
          </w:tcPr>
          <w:p w14:paraId="760010A1" w14:textId="3AF9A412" w:rsidR="00932292" w:rsidRPr="00CB13B0" w:rsidRDefault="00932292" w:rsidP="00F776F0">
            <w:pPr>
              <w:pStyle w:val="ENoteTableText"/>
            </w:pPr>
            <w:r w:rsidRPr="00CB13B0">
              <w:t>Sch 1 (</w:t>
            </w:r>
            <w:r w:rsidR="00410FA5">
              <w:t>items 1</w:t>
            </w:r>
            <w:r w:rsidRPr="00CB13B0">
              <w:t xml:space="preserve">–4) and Sch 4: 11 Dec 2015 (s 2(1) </w:t>
            </w:r>
            <w:r w:rsidR="00410FA5">
              <w:t>item 1</w:t>
            </w:r>
            <w:r w:rsidRPr="00CB13B0">
              <w:t>)</w:t>
            </w:r>
          </w:p>
        </w:tc>
        <w:tc>
          <w:tcPr>
            <w:tcW w:w="1566" w:type="dxa"/>
            <w:tcBorders>
              <w:top w:val="single" w:sz="4" w:space="0" w:color="auto"/>
              <w:bottom w:val="single" w:sz="4" w:space="0" w:color="auto"/>
            </w:tcBorders>
            <w:shd w:val="clear" w:color="auto" w:fill="auto"/>
          </w:tcPr>
          <w:p w14:paraId="7B8AF615" w14:textId="3F1DFB8B" w:rsidR="00932292" w:rsidRPr="00CB13B0" w:rsidRDefault="00932292" w:rsidP="00F776F0">
            <w:pPr>
              <w:pStyle w:val="ENoteTableText"/>
            </w:pPr>
            <w:r w:rsidRPr="00CB13B0">
              <w:t>Sch 4 (</w:t>
            </w:r>
            <w:r w:rsidR="00410FA5">
              <w:t>item 2</w:t>
            </w:r>
            <w:r w:rsidRPr="00CB13B0">
              <w:t>)</w:t>
            </w:r>
          </w:p>
        </w:tc>
      </w:tr>
      <w:tr w:rsidR="00932292" w:rsidRPr="00CB13B0" w14:paraId="7498D0DA" w14:textId="77777777" w:rsidTr="00F776F0">
        <w:trPr>
          <w:cantSplit/>
        </w:trPr>
        <w:tc>
          <w:tcPr>
            <w:tcW w:w="1695" w:type="dxa"/>
            <w:tcBorders>
              <w:top w:val="single" w:sz="4" w:space="0" w:color="auto"/>
              <w:bottom w:val="single" w:sz="4" w:space="0" w:color="auto"/>
            </w:tcBorders>
            <w:shd w:val="clear" w:color="auto" w:fill="auto"/>
          </w:tcPr>
          <w:p w14:paraId="767DDCEB" w14:textId="77777777" w:rsidR="00932292" w:rsidRPr="00CB13B0" w:rsidRDefault="00932292" w:rsidP="00F776F0">
            <w:pPr>
              <w:pStyle w:val="ENoteTableText"/>
            </w:pPr>
            <w:r w:rsidRPr="00CB13B0">
              <w:t>Tax Laws Amendment (Gifts) Act 2015</w:t>
            </w:r>
          </w:p>
        </w:tc>
        <w:tc>
          <w:tcPr>
            <w:tcW w:w="992" w:type="dxa"/>
            <w:tcBorders>
              <w:top w:val="single" w:sz="4" w:space="0" w:color="auto"/>
              <w:bottom w:val="single" w:sz="4" w:space="0" w:color="auto"/>
            </w:tcBorders>
            <w:shd w:val="clear" w:color="auto" w:fill="auto"/>
          </w:tcPr>
          <w:p w14:paraId="55910F6B" w14:textId="77777777" w:rsidR="00932292" w:rsidRPr="00CB13B0" w:rsidRDefault="00932292" w:rsidP="00F776F0">
            <w:pPr>
              <w:pStyle w:val="ENoteTableText"/>
              <w:rPr>
                <w:szCs w:val="16"/>
              </w:rPr>
            </w:pPr>
            <w:r w:rsidRPr="00CB13B0">
              <w:rPr>
                <w:szCs w:val="16"/>
              </w:rPr>
              <w:t>177, 2015</w:t>
            </w:r>
          </w:p>
        </w:tc>
        <w:tc>
          <w:tcPr>
            <w:tcW w:w="992" w:type="dxa"/>
            <w:tcBorders>
              <w:top w:val="single" w:sz="4" w:space="0" w:color="auto"/>
              <w:bottom w:val="single" w:sz="4" w:space="0" w:color="auto"/>
            </w:tcBorders>
            <w:shd w:val="clear" w:color="auto" w:fill="auto"/>
          </w:tcPr>
          <w:p w14:paraId="39095303" w14:textId="77777777" w:rsidR="00932292" w:rsidRPr="00CB13B0" w:rsidRDefault="00932292" w:rsidP="00F776F0">
            <w:pPr>
              <w:pStyle w:val="ENoteTableText"/>
            </w:pPr>
            <w:r w:rsidRPr="00CB13B0">
              <w:t>11 Dec 2015</w:t>
            </w:r>
          </w:p>
        </w:tc>
        <w:tc>
          <w:tcPr>
            <w:tcW w:w="1843" w:type="dxa"/>
            <w:tcBorders>
              <w:top w:val="single" w:sz="4" w:space="0" w:color="auto"/>
              <w:bottom w:val="single" w:sz="4" w:space="0" w:color="auto"/>
            </w:tcBorders>
            <w:shd w:val="clear" w:color="auto" w:fill="auto"/>
          </w:tcPr>
          <w:p w14:paraId="35C27D72" w14:textId="10F6D1CB" w:rsidR="00932292" w:rsidRPr="00CB13B0" w:rsidRDefault="00932292" w:rsidP="00F776F0">
            <w:pPr>
              <w:pStyle w:val="ENoteTableText"/>
            </w:pPr>
            <w:r w:rsidRPr="00CB13B0">
              <w:t xml:space="preserve">11 Dec 2015 (s 2(1) </w:t>
            </w:r>
            <w:r w:rsidR="00410FA5">
              <w:t>item 1</w:t>
            </w:r>
            <w:r w:rsidRPr="00CB13B0">
              <w:t>)</w:t>
            </w:r>
          </w:p>
        </w:tc>
        <w:tc>
          <w:tcPr>
            <w:tcW w:w="1566" w:type="dxa"/>
            <w:tcBorders>
              <w:top w:val="single" w:sz="4" w:space="0" w:color="auto"/>
              <w:bottom w:val="single" w:sz="4" w:space="0" w:color="auto"/>
            </w:tcBorders>
            <w:shd w:val="clear" w:color="auto" w:fill="auto"/>
          </w:tcPr>
          <w:p w14:paraId="015352B6" w14:textId="77777777" w:rsidR="00932292" w:rsidRPr="00CB13B0" w:rsidRDefault="00932292" w:rsidP="00F776F0">
            <w:pPr>
              <w:pStyle w:val="ENoteTableText"/>
            </w:pPr>
            <w:r w:rsidRPr="00CB13B0">
              <w:t>—</w:t>
            </w:r>
          </w:p>
        </w:tc>
      </w:tr>
      <w:tr w:rsidR="00932292" w:rsidRPr="00CB13B0" w14:paraId="085CE3A0" w14:textId="77777777" w:rsidTr="00F776F0">
        <w:trPr>
          <w:cantSplit/>
        </w:trPr>
        <w:tc>
          <w:tcPr>
            <w:tcW w:w="1695" w:type="dxa"/>
            <w:tcBorders>
              <w:top w:val="single" w:sz="4" w:space="0" w:color="auto"/>
              <w:bottom w:val="single" w:sz="4" w:space="0" w:color="auto"/>
            </w:tcBorders>
            <w:shd w:val="clear" w:color="auto" w:fill="auto"/>
          </w:tcPr>
          <w:p w14:paraId="25913901" w14:textId="77777777" w:rsidR="00932292" w:rsidRPr="00CB13B0" w:rsidRDefault="00932292" w:rsidP="00F776F0">
            <w:pPr>
              <w:pStyle w:val="ENoteTableText"/>
            </w:pPr>
            <w:r w:rsidRPr="00CB13B0">
              <w:t>Tax and Superannuation Laws Amendment (2015 Measures No. 6) Act 2016</w:t>
            </w:r>
          </w:p>
        </w:tc>
        <w:tc>
          <w:tcPr>
            <w:tcW w:w="992" w:type="dxa"/>
            <w:tcBorders>
              <w:top w:val="single" w:sz="4" w:space="0" w:color="auto"/>
              <w:bottom w:val="single" w:sz="4" w:space="0" w:color="auto"/>
            </w:tcBorders>
            <w:shd w:val="clear" w:color="auto" w:fill="auto"/>
          </w:tcPr>
          <w:p w14:paraId="4F44997A" w14:textId="77777777" w:rsidR="00932292" w:rsidRPr="00CB13B0" w:rsidRDefault="00932292" w:rsidP="00F776F0">
            <w:pPr>
              <w:pStyle w:val="ENoteTableText"/>
              <w:rPr>
                <w:szCs w:val="16"/>
              </w:rPr>
            </w:pPr>
            <w:r w:rsidRPr="00CB13B0">
              <w:rPr>
                <w:szCs w:val="16"/>
              </w:rPr>
              <w:t>10, 2016</w:t>
            </w:r>
          </w:p>
        </w:tc>
        <w:tc>
          <w:tcPr>
            <w:tcW w:w="992" w:type="dxa"/>
            <w:tcBorders>
              <w:top w:val="single" w:sz="4" w:space="0" w:color="auto"/>
              <w:bottom w:val="single" w:sz="4" w:space="0" w:color="auto"/>
            </w:tcBorders>
            <w:shd w:val="clear" w:color="auto" w:fill="auto"/>
          </w:tcPr>
          <w:p w14:paraId="15C0CD6A" w14:textId="77777777" w:rsidR="00932292" w:rsidRPr="00CB13B0" w:rsidRDefault="00932292" w:rsidP="00F776F0">
            <w:pPr>
              <w:pStyle w:val="ENoteTableText"/>
            </w:pPr>
            <w:r w:rsidRPr="00CB13B0">
              <w:t>25 Feb 2016</w:t>
            </w:r>
          </w:p>
        </w:tc>
        <w:tc>
          <w:tcPr>
            <w:tcW w:w="1843" w:type="dxa"/>
            <w:tcBorders>
              <w:top w:val="single" w:sz="4" w:space="0" w:color="auto"/>
              <w:bottom w:val="single" w:sz="4" w:space="0" w:color="auto"/>
            </w:tcBorders>
            <w:shd w:val="clear" w:color="auto" w:fill="auto"/>
          </w:tcPr>
          <w:p w14:paraId="20952B29" w14:textId="31C3336B" w:rsidR="00932292" w:rsidRPr="00CB13B0" w:rsidRDefault="00932292" w:rsidP="00F776F0">
            <w:pPr>
              <w:pStyle w:val="ENoteTableText"/>
            </w:pPr>
            <w:r w:rsidRPr="00CB13B0">
              <w:t>Sch 1 (</w:t>
            </w:r>
            <w:r w:rsidR="00410FA5">
              <w:t>items 1</w:t>
            </w:r>
            <w:r w:rsidRPr="00CB13B0">
              <w:t>–32, 38, 39) and Sch 2 (</w:t>
            </w:r>
            <w:r w:rsidR="00410FA5">
              <w:t>items 3</w:t>
            </w:r>
            <w:r w:rsidRPr="00CB13B0">
              <w:t xml:space="preserve">–9, 30): 26 Feb 2016 (s 2(1) </w:t>
            </w:r>
            <w:r w:rsidR="00410FA5">
              <w:t>items 2</w:t>
            </w:r>
            <w:r w:rsidRPr="00CB13B0">
              <w:t>, 4)</w:t>
            </w:r>
          </w:p>
        </w:tc>
        <w:tc>
          <w:tcPr>
            <w:tcW w:w="1566" w:type="dxa"/>
            <w:tcBorders>
              <w:top w:val="single" w:sz="4" w:space="0" w:color="auto"/>
              <w:bottom w:val="single" w:sz="4" w:space="0" w:color="auto"/>
            </w:tcBorders>
            <w:shd w:val="clear" w:color="auto" w:fill="auto"/>
          </w:tcPr>
          <w:p w14:paraId="15A57A98" w14:textId="78C34C4E" w:rsidR="00932292" w:rsidRPr="00CB13B0" w:rsidRDefault="00932292" w:rsidP="00F776F0">
            <w:pPr>
              <w:pStyle w:val="ENoteTableText"/>
            </w:pPr>
            <w:r w:rsidRPr="00CB13B0">
              <w:t>Sch 1 (</w:t>
            </w:r>
            <w:r w:rsidR="00410FA5">
              <w:t>items 3</w:t>
            </w:r>
            <w:r w:rsidRPr="00CB13B0">
              <w:t>8, 39) and Sch 2 (</w:t>
            </w:r>
            <w:r w:rsidR="00410FA5">
              <w:t>item 3</w:t>
            </w:r>
            <w:r w:rsidRPr="00CB13B0">
              <w:t>0)</w:t>
            </w:r>
          </w:p>
        </w:tc>
      </w:tr>
      <w:tr w:rsidR="00932292" w:rsidRPr="00CB13B0" w14:paraId="2410EEDC" w14:textId="77777777" w:rsidTr="00F776F0">
        <w:trPr>
          <w:cantSplit/>
        </w:trPr>
        <w:tc>
          <w:tcPr>
            <w:tcW w:w="1695" w:type="dxa"/>
            <w:tcBorders>
              <w:top w:val="single" w:sz="4" w:space="0" w:color="auto"/>
              <w:bottom w:val="single" w:sz="4" w:space="0" w:color="auto"/>
            </w:tcBorders>
            <w:shd w:val="clear" w:color="auto" w:fill="auto"/>
          </w:tcPr>
          <w:p w14:paraId="6E9532C2" w14:textId="77777777" w:rsidR="00932292" w:rsidRPr="00CB13B0" w:rsidRDefault="00932292" w:rsidP="00F776F0">
            <w:pPr>
              <w:pStyle w:val="ENoteTableText"/>
            </w:pPr>
            <w:r w:rsidRPr="00CB13B0">
              <w:t>Insolvency Law Reform Act 2016</w:t>
            </w:r>
          </w:p>
        </w:tc>
        <w:tc>
          <w:tcPr>
            <w:tcW w:w="992" w:type="dxa"/>
            <w:tcBorders>
              <w:top w:val="single" w:sz="4" w:space="0" w:color="auto"/>
              <w:bottom w:val="single" w:sz="4" w:space="0" w:color="auto"/>
            </w:tcBorders>
            <w:shd w:val="clear" w:color="auto" w:fill="auto"/>
          </w:tcPr>
          <w:p w14:paraId="6CC9412C" w14:textId="77777777" w:rsidR="00932292" w:rsidRPr="00CB13B0" w:rsidRDefault="00932292" w:rsidP="00F776F0">
            <w:pPr>
              <w:pStyle w:val="ENoteTableText"/>
              <w:rPr>
                <w:szCs w:val="16"/>
              </w:rPr>
            </w:pPr>
            <w:r w:rsidRPr="00CB13B0">
              <w:rPr>
                <w:szCs w:val="16"/>
              </w:rPr>
              <w:t>11, 2016</w:t>
            </w:r>
          </w:p>
        </w:tc>
        <w:tc>
          <w:tcPr>
            <w:tcW w:w="992" w:type="dxa"/>
            <w:tcBorders>
              <w:top w:val="single" w:sz="4" w:space="0" w:color="auto"/>
              <w:bottom w:val="single" w:sz="4" w:space="0" w:color="auto"/>
            </w:tcBorders>
            <w:shd w:val="clear" w:color="auto" w:fill="auto"/>
          </w:tcPr>
          <w:p w14:paraId="7FD62932" w14:textId="77777777" w:rsidR="00932292" w:rsidRPr="00CB13B0" w:rsidRDefault="00932292" w:rsidP="00F776F0">
            <w:pPr>
              <w:pStyle w:val="ENoteTableText"/>
            </w:pPr>
            <w:r w:rsidRPr="00CB13B0">
              <w:t>29 Feb 2016</w:t>
            </w:r>
          </w:p>
        </w:tc>
        <w:tc>
          <w:tcPr>
            <w:tcW w:w="1843" w:type="dxa"/>
            <w:tcBorders>
              <w:top w:val="single" w:sz="4" w:space="0" w:color="auto"/>
              <w:bottom w:val="single" w:sz="4" w:space="0" w:color="auto"/>
            </w:tcBorders>
            <w:shd w:val="clear" w:color="auto" w:fill="auto"/>
          </w:tcPr>
          <w:p w14:paraId="55F758E0" w14:textId="486AC74F" w:rsidR="00932292" w:rsidRPr="00CB13B0" w:rsidRDefault="00932292" w:rsidP="00F776F0">
            <w:pPr>
              <w:pStyle w:val="ENoteTableText"/>
              <w:rPr>
                <w:u w:val="single"/>
              </w:rPr>
            </w:pPr>
            <w:r w:rsidRPr="00CB13B0">
              <w:t>Sch 2 (</w:t>
            </w:r>
            <w:r w:rsidR="00410FA5">
              <w:t>items 2</w:t>
            </w:r>
            <w:r w:rsidRPr="00CB13B0">
              <w:t xml:space="preserve">74–277): 1 Mar 2017 (s 2(1) </w:t>
            </w:r>
            <w:r w:rsidR="00410FA5">
              <w:t>item 5</w:t>
            </w:r>
            <w:r w:rsidRPr="00CB13B0">
              <w:t>)</w:t>
            </w:r>
          </w:p>
        </w:tc>
        <w:tc>
          <w:tcPr>
            <w:tcW w:w="1566" w:type="dxa"/>
            <w:tcBorders>
              <w:top w:val="single" w:sz="4" w:space="0" w:color="auto"/>
              <w:bottom w:val="single" w:sz="4" w:space="0" w:color="auto"/>
            </w:tcBorders>
            <w:shd w:val="clear" w:color="auto" w:fill="auto"/>
          </w:tcPr>
          <w:p w14:paraId="0D197101" w14:textId="77777777" w:rsidR="00932292" w:rsidRPr="00CB13B0" w:rsidRDefault="00932292" w:rsidP="00F776F0">
            <w:pPr>
              <w:pStyle w:val="ENoteTableText"/>
            </w:pPr>
            <w:r w:rsidRPr="00CB13B0">
              <w:t>—</w:t>
            </w:r>
          </w:p>
        </w:tc>
      </w:tr>
      <w:tr w:rsidR="00932292" w:rsidRPr="00CB13B0" w14:paraId="206D5383" w14:textId="77777777" w:rsidTr="00F776F0">
        <w:trPr>
          <w:cantSplit/>
        </w:trPr>
        <w:tc>
          <w:tcPr>
            <w:tcW w:w="1695" w:type="dxa"/>
            <w:tcBorders>
              <w:top w:val="single" w:sz="4" w:space="0" w:color="auto"/>
              <w:bottom w:val="single" w:sz="4" w:space="0" w:color="auto"/>
            </w:tcBorders>
            <w:shd w:val="clear" w:color="auto" w:fill="auto"/>
          </w:tcPr>
          <w:p w14:paraId="38A829F1" w14:textId="4B37BBE6" w:rsidR="00932292" w:rsidRPr="00CB13B0" w:rsidRDefault="00932292" w:rsidP="00F776F0">
            <w:pPr>
              <w:pStyle w:val="ENoteTableText"/>
            </w:pPr>
            <w:r w:rsidRPr="00CB13B0">
              <w:t>Tax Laws Amendment (Small Business Restructure Roll</w:t>
            </w:r>
            <w:r w:rsidR="00410FA5">
              <w:noBreakHyphen/>
            </w:r>
            <w:r w:rsidRPr="00CB13B0">
              <w:t>over) Act 2016</w:t>
            </w:r>
          </w:p>
        </w:tc>
        <w:tc>
          <w:tcPr>
            <w:tcW w:w="992" w:type="dxa"/>
            <w:tcBorders>
              <w:top w:val="single" w:sz="4" w:space="0" w:color="auto"/>
              <w:bottom w:val="single" w:sz="4" w:space="0" w:color="auto"/>
            </w:tcBorders>
            <w:shd w:val="clear" w:color="auto" w:fill="auto"/>
          </w:tcPr>
          <w:p w14:paraId="265DC8FC" w14:textId="77777777" w:rsidR="00932292" w:rsidRPr="00CB13B0" w:rsidRDefault="00932292" w:rsidP="00F776F0">
            <w:pPr>
              <w:pStyle w:val="ENoteTableText"/>
              <w:rPr>
                <w:szCs w:val="16"/>
              </w:rPr>
            </w:pPr>
            <w:r w:rsidRPr="00CB13B0">
              <w:rPr>
                <w:szCs w:val="16"/>
              </w:rPr>
              <w:t>18, 2016</w:t>
            </w:r>
          </w:p>
        </w:tc>
        <w:tc>
          <w:tcPr>
            <w:tcW w:w="992" w:type="dxa"/>
            <w:tcBorders>
              <w:top w:val="single" w:sz="4" w:space="0" w:color="auto"/>
              <w:bottom w:val="single" w:sz="4" w:space="0" w:color="auto"/>
            </w:tcBorders>
            <w:shd w:val="clear" w:color="auto" w:fill="auto"/>
          </w:tcPr>
          <w:p w14:paraId="76F43B7E" w14:textId="77777777" w:rsidR="00932292" w:rsidRPr="00CB13B0" w:rsidRDefault="00932292" w:rsidP="00F776F0">
            <w:pPr>
              <w:pStyle w:val="ENoteTableText"/>
            </w:pPr>
            <w:r w:rsidRPr="00CB13B0">
              <w:t>8 Mar 2016</w:t>
            </w:r>
          </w:p>
        </w:tc>
        <w:tc>
          <w:tcPr>
            <w:tcW w:w="1843" w:type="dxa"/>
            <w:tcBorders>
              <w:top w:val="single" w:sz="4" w:space="0" w:color="auto"/>
              <w:bottom w:val="single" w:sz="4" w:space="0" w:color="auto"/>
            </w:tcBorders>
            <w:shd w:val="clear" w:color="auto" w:fill="auto"/>
          </w:tcPr>
          <w:p w14:paraId="129B49B6" w14:textId="5BC97D59" w:rsidR="00932292" w:rsidRPr="00CB13B0" w:rsidRDefault="00932292" w:rsidP="00F776F0">
            <w:pPr>
              <w:pStyle w:val="ENoteTableText"/>
            </w:pPr>
            <w:r w:rsidRPr="00CB13B0">
              <w:t xml:space="preserve">1 Apr 2016 (s 2(1) </w:t>
            </w:r>
            <w:r w:rsidR="00410FA5">
              <w:t>item 1</w:t>
            </w:r>
            <w:r w:rsidRPr="00CB13B0">
              <w:t>)</w:t>
            </w:r>
          </w:p>
        </w:tc>
        <w:tc>
          <w:tcPr>
            <w:tcW w:w="1566" w:type="dxa"/>
            <w:tcBorders>
              <w:top w:val="single" w:sz="4" w:space="0" w:color="auto"/>
              <w:bottom w:val="single" w:sz="4" w:space="0" w:color="auto"/>
            </w:tcBorders>
            <w:shd w:val="clear" w:color="auto" w:fill="auto"/>
          </w:tcPr>
          <w:p w14:paraId="6A67852F" w14:textId="28DEDAEB" w:rsidR="00932292" w:rsidRPr="00CB13B0" w:rsidRDefault="00932292" w:rsidP="00F776F0">
            <w:pPr>
              <w:pStyle w:val="ENoteTableText"/>
            </w:pPr>
            <w:r w:rsidRPr="00CB13B0">
              <w:t>Sch 1 (</w:t>
            </w:r>
            <w:r w:rsidR="00410FA5">
              <w:t>item 8</w:t>
            </w:r>
            <w:r w:rsidRPr="00CB13B0">
              <w:t>)</w:t>
            </w:r>
          </w:p>
        </w:tc>
      </w:tr>
      <w:tr w:rsidR="00932292" w:rsidRPr="00CB13B0" w14:paraId="75E1E91B" w14:textId="77777777" w:rsidTr="00F776F0">
        <w:trPr>
          <w:cantSplit/>
        </w:trPr>
        <w:tc>
          <w:tcPr>
            <w:tcW w:w="1695" w:type="dxa"/>
            <w:tcBorders>
              <w:top w:val="single" w:sz="4" w:space="0" w:color="auto"/>
              <w:bottom w:val="single" w:sz="4" w:space="0" w:color="auto"/>
            </w:tcBorders>
            <w:shd w:val="clear" w:color="auto" w:fill="auto"/>
          </w:tcPr>
          <w:p w14:paraId="1D299099" w14:textId="77777777" w:rsidR="00932292" w:rsidRPr="00CB13B0" w:rsidRDefault="00932292" w:rsidP="00F776F0">
            <w:pPr>
              <w:pStyle w:val="ENoteTableText"/>
            </w:pPr>
            <w:r w:rsidRPr="00CB13B0">
              <w:t>Tax Laws Amendment (Norfolk Island CGT Exemption) Act 2016</w:t>
            </w:r>
          </w:p>
        </w:tc>
        <w:tc>
          <w:tcPr>
            <w:tcW w:w="992" w:type="dxa"/>
            <w:tcBorders>
              <w:top w:val="single" w:sz="4" w:space="0" w:color="auto"/>
              <w:bottom w:val="single" w:sz="4" w:space="0" w:color="auto"/>
            </w:tcBorders>
            <w:shd w:val="clear" w:color="auto" w:fill="auto"/>
          </w:tcPr>
          <w:p w14:paraId="5E9D0669" w14:textId="77777777" w:rsidR="00932292" w:rsidRPr="00CB13B0" w:rsidRDefault="00932292" w:rsidP="00F776F0">
            <w:pPr>
              <w:pStyle w:val="ENoteTableText"/>
              <w:rPr>
                <w:szCs w:val="16"/>
              </w:rPr>
            </w:pPr>
            <w:r w:rsidRPr="00CB13B0">
              <w:rPr>
                <w:szCs w:val="16"/>
              </w:rPr>
              <w:t>20, 2016</w:t>
            </w:r>
          </w:p>
        </w:tc>
        <w:tc>
          <w:tcPr>
            <w:tcW w:w="992" w:type="dxa"/>
            <w:tcBorders>
              <w:top w:val="single" w:sz="4" w:space="0" w:color="auto"/>
              <w:bottom w:val="single" w:sz="4" w:space="0" w:color="auto"/>
            </w:tcBorders>
            <w:shd w:val="clear" w:color="auto" w:fill="auto"/>
          </w:tcPr>
          <w:p w14:paraId="490BD943" w14:textId="77777777" w:rsidR="00932292" w:rsidRPr="00CB13B0" w:rsidRDefault="00932292" w:rsidP="00F776F0">
            <w:pPr>
              <w:pStyle w:val="ENoteTableText"/>
            </w:pPr>
            <w:r w:rsidRPr="00CB13B0">
              <w:t>18 Mar 2016</w:t>
            </w:r>
          </w:p>
        </w:tc>
        <w:tc>
          <w:tcPr>
            <w:tcW w:w="1843" w:type="dxa"/>
            <w:tcBorders>
              <w:top w:val="single" w:sz="4" w:space="0" w:color="auto"/>
              <w:bottom w:val="single" w:sz="4" w:space="0" w:color="auto"/>
            </w:tcBorders>
            <w:shd w:val="clear" w:color="auto" w:fill="auto"/>
          </w:tcPr>
          <w:p w14:paraId="669AC77D" w14:textId="3F86AF5C" w:rsidR="00932292" w:rsidRPr="00CB13B0" w:rsidRDefault="00932292" w:rsidP="00F776F0">
            <w:pPr>
              <w:pStyle w:val="ENoteTableText"/>
              <w:rPr>
                <w:u w:val="single"/>
              </w:rPr>
            </w:pPr>
            <w:r w:rsidRPr="00CB13B0">
              <w:t>Sch 1 (</w:t>
            </w:r>
            <w:r w:rsidR="00410FA5">
              <w:t>items 1</w:t>
            </w:r>
            <w:r w:rsidRPr="00CB13B0">
              <w:t xml:space="preserve">, 2): </w:t>
            </w:r>
            <w:r w:rsidR="00410FA5">
              <w:t>1 July</w:t>
            </w:r>
            <w:r w:rsidRPr="00CB13B0">
              <w:t xml:space="preserve"> 2016 (s 2(1) </w:t>
            </w:r>
            <w:r w:rsidR="00410FA5">
              <w:t>item 2</w:t>
            </w:r>
            <w:r w:rsidRPr="00CB13B0">
              <w:t>)</w:t>
            </w:r>
          </w:p>
        </w:tc>
        <w:tc>
          <w:tcPr>
            <w:tcW w:w="1566" w:type="dxa"/>
            <w:tcBorders>
              <w:top w:val="single" w:sz="4" w:space="0" w:color="auto"/>
              <w:bottom w:val="single" w:sz="4" w:space="0" w:color="auto"/>
            </w:tcBorders>
            <w:shd w:val="clear" w:color="auto" w:fill="auto"/>
          </w:tcPr>
          <w:p w14:paraId="5AE3F2AE" w14:textId="77777777" w:rsidR="00932292" w:rsidRPr="00CB13B0" w:rsidRDefault="00932292" w:rsidP="00F776F0">
            <w:pPr>
              <w:pStyle w:val="ENoteTableText"/>
            </w:pPr>
            <w:r w:rsidRPr="00CB13B0">
              <w:t>—</w:t>
            </w:r>
          </w:p>
        </w:tc>
      </w:tr>
      <w:tr w:rsidR="00932292" w:rsidRPr="00CB13B0" w14:paraId="2BD2A550" w14:textId="77777777" w:rsidTr="00F776F0">
        <w:trPr>
          <w:cantSplit/>
        </w:trPr>
        <w:tc>
          <w:tcPr>
            <w:tcW w:w="1695" w:type="dxa"/>
            <w:tcBorders>
              <w:top w:val="single" w:sz="4" w:space="0" w:color="auto"/>
              <w:bottom w:val="nil"/>
            </w:tcBorders>
            <w:shd w:val="clear" w:color="auto" w:fill="auto"/>
          </w:tcPr>
          <w:p w14:paraId="76B8A039" w14:textId="77777777" w:rsidR="00932292" w:rsidRPr="00CB13B0" w:rsidRDefault="00932292" w:rsidP="00F776F0">
            <w:pPr>
              <w:pStyle w:val="ENoteTableText"/>
            </w:pPr>
            <w:r w:rsidRPr="00CB13B0">
              <w:t>Tax Laws Amendment (Implementation of the Common Reporting Standard) Act 2016</w:t>
            </w:r>
          </w:p>
        </w:tc>
        <w:tc>
          <w:tcPr>
            <w:tcW w:w="992" w:type="dxa"/>
            <w:tcBorders>
              <w:top w:val="single" w:sz="4" w:space="0" w:color="auto"/>
              <w:bottom w:val="nil"/>
            </w:tcBorders>
            <w:shd w:val="clear" w:color="auto" w:fill="auto"/>
          </w:tcPr>
          <w:p w14:paraId="23E7AECF" w14:textId="77777777" w:rsidR="00932292" w:rsidRPr="00CB13B0" w:rsidRDefault="00932292" w:rsidP="00F776F0">
            <w:pPr>
              <w:pStyle w:val="ENoteTableText"/>
              <w:rPr>
                <w:szCs w:val="16"/>
              </w:rPr>
            </w:pPr>
            <w:r w:rsidRPr="00CB13B0">
              <w:rPr>
                <w:szCs w:val="16"/>
              </w:rPr>
              <w:t>23, 2016</w:t>
            </w:r>
          </w:p>
        </w:tc>
        <w:tc>
          <w:tcPr>
            <w:tcW w:w="992" w:type="dxa"/>
            <w:tcBorders>
              <w:top w:val="single" w:sz="4" w:space="0" w:color="auto"/>
              <w:bottom w:val="nil"/>
            </w:tcBorders>
            <w:shd w:val="clear" w:color="auto" w:fill="auto"/>
          </w:tcPr>
          <w:p w14:paraId="0A29F7AC" w14:textId="77777777" w:rsidR="00932292" w:rsidRPr="00CB13B0" w:rsidRDefault="00932292" w:rsidP="00F776F0">
            <w:pPr>
              <w:pStyle w:val="ENoteTableText"/>
            </w:pPr>
            <w:r w:rsidRPr="00CB13B0">
              <w:t>18 Mar 2016</w:t>
            </w:r>
          </w:p>
        </w:tc>
        <w:tc>
          <w:tcPr>
            <w:tcW w:w="1843" w:type="dxa"/>
            <w:tcBorders>
              <w:top w:val="single" w:sz="4" w:space="0" w:color="auto"/>
              <w:bottom w:val="nil"/>
            </w:tcBorders>
            <w:shd w:val="clear" w:color="auto" w:fill="auto"/>
          </w:tcPr>
          <w:p w14:paraId="070F2501" w14:textId="40F0171A" w:rsidR="00932292" w:rsidRPr="00CB13B0" w:rsidRDefault="00932292" w:rsidP="00F776F0">
            <w:pPr>
              <w:pStyle w:val="ENoteTableText"/>
            </w:pPr>
            <w:r w:rsidRPr="00CB13B0">
              <w:t>Sch 1 (</w:t>
            </w:r>
            <w:r w:rsidR="00410FA5">
              <w:t>items 1</w:t>
            </w:r>
            <w:r w:rsidRPr="00CB13B0">
              <w:t xml:space="preserve">, 14, 15): 19 Mar 2016 (s 2(1) </w:t>
            </w:r>
            <w:r w:rsidR="00410FA5">
              <w:t>items 2</w:t>
            </w:r>
            <w:r w:rsidRPr="00CB13B0">
              <w:t>, 6)</w:t>
            </w:r>
          </w:p>
        </w:tc>
        <w:tc>
          <w:tcPr>
            <w:tcW w:w="1566" w:type="dxa"/>
            <w:tcBorders>
              <w:top w:val="single" w:sz="4" w:space="0" w:color="auto"/>
              <w:bottom w:val="nil"/>
            </w:tcBorders>
            <w:shd w:val="clear" w:color="auto" w:fill="auto"/>
          </w:tcPr>
          <w:p w14:paraId="6B0B4E95" w14:textId="53299282" w:rsidR="00932292" w:rsidRPr="00CB13B0" w:rsidRDefault="00932292" w:rsidP="00F776F0">
            <w:pPr>
              <w:pStyle w:val="ENoteTableText"/>
            </w:pPr>
            <w:r w:rsidRPr="00CB13B0">
              <w:t>Sch 1 (</w:t>
            </w:r>
            <w:r w:rsidR="00410FA5">
              <w:t>items 1</w:t>
            </w:r>
            <w:r w:rsidRPr="00CB13B0">
              <w:t>4, 15)</w:t>
            </w:r>
          </w:p>
        </w:tc>
      </w:tr>
      <w:tr w:rsidR="00932292" w:rsidRPr="00CB13B0" w14:paraId="21857033" w14:textId="77777777" w:rsidTr="00F776F0">
        <w:trPr>
          <w:cantSplit/>
        </w:trPr>
        <w:tc>
          <w:tcPr>
            <w:tcW w:w="1695" w:type="dxa"/>
            <w:tcBorders>
              <w:top w:val="nil"/>
              <w:bottom w:val="nil"/>
            </w:tcBorders>
            <w:shd w:val="clear" w:color="auto" w:fill="auto"/>
          </w:tcPr>
          <w:p w14:paraId="4B1CB937" w14:textId="77777777" w:rsidR="00932292" w:rsidRPr="00CB13B0" w:rsidRDefault="00932292" w:rsidP="004A010C">
            <w:pPr>
              <w:pStyle w:val="ENoteTTIndentHeading"/>
            </w:pPr>
            <w:r w:rsidRPr="00CB13B0">
              <w:t>as amended by</w:t>
            </w:r>
          </w:p>
        </w:tc>
        <w:tc>
          <w:tcPr>
            <w:tcW w:w="992" w:type="dxa"/>
            <w:tcBorders>
              <w:top w:val="nil"/>
              <w:bottom w:val="nil"/>
            </w:tcBorders>
            <w:shd w:val="clear" w:color="auto" w:fill="auto"/>
          </w:tcPr>
          <w:p w14:paraId="27FA53F1" w14:textId="77777777" w:rsidR="00932292" w:rsidRPr="00CB13B0" w:rsidRDefault="00932292" w:rsidP="00F776F0">
            <w:pPr>
              <w:pStyle w:val="ENoteTableText"/>
              <w:rPr>
                <w:szCs w:val="16"/>
              </w:rPr>
            </w:pPr>
          </w:p>
        </w:tc>
        <w:tc>
          <w:tcPr>
            <w:tcW w:w="992" w:type="dxa"/>
            <w:tcBorders>
              <w:top w:val="nil"/>
              <w:bottom w:val="nil"/>
            </w:tcBorders>
            <w:shd w:val="clear" w:color="auto" w:fill="auto"/>
          </w:tcPr>
          <w:p w14:paraId="4972F9AD" w14:textId="77777777" w:rsidR="00932292" w:rsidRPr="00CB13B0" w:rsidRDefault="00932292" w:rsidP="00F776F0">
            <w:pPr>
              <w:pStyle w:val="ENoteTableText"/>
            </w:pPr>
          </w:p>
        </w:tc>
        <w:tc>
          <w:tcPr>
            <w:tcW w:w="1843" w:type="dxa"/>
            <w:tcBorders>
              <w:top w:val="nil"/>
              <w:bottom w:val="nil"/>
            </w:tcBorders>
            <w:shd w:val="clear" w:color="auto" w:fill="auto"/>
          </w:tcPr>
          <w:p w14:paraId="5AE1335E" w14:textId="77777777" w:rsidR="00932292" w:rsidRPr="00CB13B0" w:rsidRDefault="00932292" w:rsidP="00F776F0">
            <w:pPr>
              <w:pStyle w:val="ENoteTableText"/>
            </w:pPr>
          </w:p>
        </w:tc>
        <w:tc>
          <w:tcPr>
            <w:tcW w:w="1566" w:type="dxa"/>
            <w:tcBorders>
              <w:top w:val="nil"/>
              <w:bottom w:val="nil"/>
            </w:tcBorders>
            <w:shd w:val="clear" w:color="auto" w:fill="auto"/>
          </w:tcPr>
          <w:p w14:paraId="0C7C8EF8" w14:textId="77777777" w:rsidR="00932292" w:rsidRPr="00CB13B0" w:rsidRDefault="00932292" w:rsidP="00F776F0">
            <w:pPr>
              <w:pStyle w:val="ENoteTableText"/>
            </w:pPr>
          </w:p>
        </w:tc>
      </w:tr>
      <w:tr w:rsidR="00932292" w:rsidRPr="00CB13B0" w14:paraId="1FF62AA1" w14:textId="77777777" w:rsidTr="00F776F0">
        <w:trPr>
          <w:cantSplit/>
        </w:trPr>
        <w:tc>
          <w:tcPr>
            <w:tcW w:w="1695" w:type="dxa"/>
            <w:tcBorders>
              <w:top w:val="nil"/>
              <w:bottom w:val="single" w:sz="4" w:space="0" w:color="auto"/>
            </w:tcBorders>
            <w:shd w:val="clear" w:color="auto" w:fill="auto"/>
          </w:tcPr>
          <w:p w14:paraId="172E1F89" w14:textId="77777777" w:rsidR="00932292" w:rsidRPr="00CB13B0" w:rsidRDefault="00932292" w:rsidP="00F776F0">
            <w:pPr>
              <w:pStyle w:val="ENoteTTi"/>
              <w:keepNext w:val="0"/>
            </w:pPr>
            <w:r w:rsidRPr="00CB13B0">
              <w:t>Treasury Laws Amendment (2018 Measures No. 4) Act 2019</w:t>
            </w:r>
          </w:p>
        </w:tc>
        <w:tc>
          <w:tcPr>
            <w:tcW w:w="992" w:type="dxa"/>
            <w:tcBorders>
              <w:top w:val="nil"/>
              <w:bottom w:val="single" w:sz="4" w:space="0" w:color="auto"/>
            </w:tcBorders>
            <w:shd w:val="clear" w:color="auto" w:fill="auto"/>
          </w:tcPr>
          <w:p w14:paraId="5F7C776D" w14:textId="77777777" w:rsidR="00932292" w:rsidRPr="00CB13B0" w:rsidRDefault="00932292" w:rsidP="00F776F0">
            <w:pPr>
              <w:pStyle w:val="ENoteTableText"/>
              <w:rPr>
                <w:szCs w:val="16"/>
              </w:rPr>
            </w:pPr>
            <w:r w:rsidRPr="00CB13B0">
              <w:t>8, 2019</w:t>
            </w:r>
          </w:p>
        </w:tc>
        <w:tc>
          <w:tcPr>
            <w:tcW w:w="992" w:type="dxa"/>
            <w:tcBorders>
              <w:top w:val="nil"/>
              <w:bottom w:val="single" w:sz="4" w:space="0" w:color="auto"/>
            </w:tcBorders>
            <w:shd w:val="clear" w:color="auto" w:fill="auto"/>
          </w:tcPr>
          <w:p w14:paraId="44FE7454" w14:textId="77777777" w:rsidR="00932292" w:rsidRPr="00CB13B0" w:rsidRDefault="00932292" w:rsidP="00F776F0">
            <w:pPr>
              <w:pStyle w:val="ENoteTableText"/>
            </w:pPr>
            <w:r w:rsidRPr="00CB13B0">
              <w:t>1 Mar 2019</w:t>
            </w:r>
          </w:p>
        </w:tc>
        <w:tc>
          <w:tcPr>
            <w:tcW w:w="1843" w:type="dxa"/>
            <w:tcBorders>
              <w:top w:val="nil"/>
              <w:bottom w:val="single" w:sz="4" w:space="0" w:color="auto"/>
            </w:tcBorders>
            <w:shd w:val="clear" w:color="auto" w:fill="auto"/>
          </w:tcPr>
          <w:p w14:paraId="70C18B49" w14:textId="66408E51" w:rsidR="00932292" w:rsidRPr="00CB13B0" w:rsidRDefault="00932292" w:rsidP="00F776F0">
            <w:pPr>
              <w:pStyle w:val="ENoteTableText"/>
            </w:pPr>
            <w:r w:rsidRPr="00CB13B0">
              <w:t>Sch 8 (</w:t>
            </w:r>
            <w:r w:rsidR="00410FA5">
              <w:t>item 2</w:t>
            </w:r>
            <w:r w:rsidRPr="00CB13B0">
              <w:t xml:space="preserve">): 1 Jan 2018 (s 2(1) </w:t>
            </w:r>
            <w:r w:rsidR="00222892" w:rsidRPr="00CB13B0">
              <w:t>item 9</w:t>
            </w:r>
            <w:r w:rsidRPr="00CB13B0">
              <w:t>)</w:t>
            </w:r>
          </w:p>
        </w:tc>
        <w:tc>
          <w:tcPr>
            <w:tcW w:w="1566" w:type="dxa"/>
            <w:tcBorders>
              <w:top w:val="nil"/>
              <w:bottom w:val="single" w:sz="4" w:space="0" w:color="auto"/>
            </w:tcBorders>
            <w:shd w:val="clear" w:color="auto" w:fill="auto"/>
          </w:tcPr>
          <w:p w14:paraId="4C096861" w14:textId="77777777" w:rsidR="00932292" w:rsidRPr="00CB13B0" w:rsidRDefault="00932292" w:rsidP="00F776F0">
            <w:pPr>
              <w:pStyle w:val="ENoteTableText"/>
            </w:pPr>
            <w:r w:rsidRPr="00CB13B0">
              <w:t>—</w:t>
            </w:r>
          </w:p>
        </w:tc>
      </w:tr>
      <w:tr w:rsidR="00932292" w:rsidRPr="00CB13B0" w14:paraId="3CC4FC46" w14:textId="77777777" w:rsidTr="00F776F0">
        <w:trPr>
          <w:cantSplit/>
        </w:trPr>
        <w:tc>
          <w:tcPr>
            <w:tcW w:w="1695" w:type="dxa"/>
            <w:tcBorders>
              <w:top w:val="single" w:sz="4" w:space="0" w:color="auto"/>
              <w:bottom w:val="single" w:sz="4" w:space="0" w:color="auto"/>
            </w:tcBorders>
            <w:shd w:val="clear" w:color="auto" w:fill="auto"/>
          </w:tcPr>
          <w:p w14:paraId="41CE30B7" w14:textId="77777777" w:rsidR="00932292" w:rsidRPr="00CB13B0" w:rsidRDefault="00932292" w:rsidP="00F776F0">
            <w:pPr>
              <w:pStyle w:val="ENoteTableText"/>
            </w:pPr>
            <w:r w:rsidRPr="00CB13B0">
              <w:lastRenderedPageBreak/>
              <w:t>Omnibus Repeal Day (Autumn 2015) Act 2016</w:t>
            </w:r>
          </w:p>
        </w:tc>
        <w:tc>
          <w:tcPr>
            <w:tcW w:w="992" w:type="dxa"/>
            <w:tcBorders>
              <w:top w:val="single" w:sz="4" w:space="0" w:color="auto"/>
              <w:bottom w:val="single" w:sz="4" w:space="0" w:color="auto"/>
            </w:tcBorders>
            <w:shd w:val="clear" w:color="auto" w:fill="auto"/>
          </w:tcPr>
          <w:p w14:paraId="1E2FA83C" w14:textId="77777777" w:rsidR="00932292" w:rsidRPr="00CB13B0" w:rsidRDefault="00932292" w:rsidP="00F776F0">
            <w:pPr>
              <w:pStyle w:val="ENoteTableText"/>
              <w:rPr>
                <w:szCs w:val="16"/>
              </w:rPr>
            </w:pPr>
            <w:r w:rsidRPr="00CB13B0">
              <w:rPr>
                <w:szCs w:val="16"/>
              </w:rPr>
              <w:t>47, 2016</w:t>
            </w:r>
          </w:p>
        </w:tc>
        <w:tc>
          <w:tcPr>
            <w:tcW w:w="992" w:type="dxa"/>
            <w:tcBorders>
              <w:top w:val="single" w:sz="4" w:space="0" w:color="auto"/>
              <w:bottom w:val="single" w:sz="4" w:space="0" w:color="auto"/>
            </w:tcBorders>
            <w:shd w:val="clear" w:color="auto" w:fill="auto"/>
          </w:tcPr>
          <w:p w14:paraId="2555D1C7" w14:textId="77777777" w:rsidR="00932292" w:rsidRPr="00CB13B0" w:rsidRDefault="00932292" w:rsidP="00F776F0">
            <w:pPr>
              <w:pStyle w:val="ENoteTableText"/>
            </w:pPr>
            <w:r w:rsidRPr="00CB13B0">
              <w:t>5 May 2016</w:t>
            </w:r>
          </w:p>
        </w:tc>
        <w:tc>
          <w:tcPr>
            <w:tcW w:w="1843" w:type="dxa"/>
            <w:tcBorders>
              <w:top w:val="single" w:sz="4" w:space="0" w:color="auto"/>
              <w:bottom w:val="single" w:sz="4" w:space="0" w:color="auto"/>
            </w:tcBorders>
            <w:shd w:val="clear" w:color="auto" w:fill="auto"/>
          </w:tcPr>
          <w:p w14:paraId="685D79CF" w14:textId="5E89C7FE" w:rsidR="00932292" w:rsidRPr="00CB13B0" w:rsidRDefault="00932292" w:rsidP="00F776F0">
            <w:pPr>
              <w:pStyle w:val="ENoteTableText"/>
            </w:pPr>
            <w:r w:rsidRPr="00CB13B0">
              <w:t>Sch 6 (</w:t>
            </w:r>
            <w:r w:rsidR="00410FA5">
              <w:t>items 1</w:t>
            </w:r>
            <w:r w:rsidRPr="00CB13B0">
              <w:t xml:space="preserve">6–25): 6 May 2016 (s 2(1) </w:t>
            </w:r>
            <w:r w:rsidR="00410FA5">
              <w:t>item 8</w:t>
            </w:r>
            <w:r w:rsidRPr="00CB13B0">
              <w:t>)</w:t>
            </w:r>
          </w:p>
        </w:tc>
        <w:tc>
          <w:tcPr>
            <w:tcW w:w="1566" w:type="dxa"/>
            <w:tcBorders>
              <w:top w:val="single" w:sz="4" w:space="0" w:color="auto"/>
              <w:bottom w:val="single" w:sz="4" w:space="0" w:color="auto"/>
            </w:tcBorders>
            <w:shd w:val="clear" w:color="auto" w:fill="auto"/>
          </w:tcPr>
          <w:p w14:paraId="6516F514" w14:textId="4F4B2C3E" w:rsidR="00932292" w:rsidRPr="00CB13B0" w:rsidRDefault="00932292" w:rsidP="00F776F0">
            <w:pPr>
              <w:pStyle w:val="ENoteTableText"/>
            </w:pPr>
            <w:r w:rsidRPr="00CB13B0">
              <w:t>Sch 6 (</w:t>
            </w:r>
            <w:r w:rsidR="00410FA5">
              <w:t>items 1</w:t>
            </w:r>
            <w:r w:rsidRPr="00CB13B0">
              <w:t>9–25)</w:t>
            </w:r>
          </w:p>
        </w:tc>
      </w:tr>
      <w:tr w:rsidR="00932292" w:rsidRPr="00CB13B0" w14:paraId="208BDB85" w14:textId="77777777" w:rsidTr="00F776F0">
        <w:trPr>
          <w:cantSplit/>
        </w:trPr>
        <w:tc>
          <w:tcPr>
            <w:tcW w:w="1695" w:type="dxa"/>
            <w:tcBorders>
              <w:top w:val="single" w:sz="4" w:space="0" w:color="auto"/>
              <w:bottom w:val="single" w:sz="4" w:space="0" w:color="auto"/>
            </w:tcBorders>
            <w:shd w:val="clear" w:color="auto" w:fill="auto"/>
          </w:tcPr>
          <w:p w14:paraId="6C0ED481" w14:textId="77777777" w:rsidR="00932292" w:rsidRPr="00CB13B0" w:rsidRDefault="00932292" w:rsidP="00F776F0">
            <w:pPr>
              <w:pStyle w:val="ENoteTableText"/>
            </w:pPr>
            <w:r w:rsidRPr="00CB13B0">
              <w:t>Tax and Superannuation Laws Amendment (2016 Measures No. 1) Act 2016</w:t>
            </w:r>
          </w:p>
        </w:tc>
        <w:tc>
          <w:tcPr>
            <w:tcW w:w="992" w:type="dxa"/>
            <w:tcBorders>
              <w:top w:val="single" w:sz="4" w:space="0" w:color="auto"/>
              <w:bottom w:val="single" w:sz="4" w:space="0" w:color="auto"/>
            </w:tcBorders>
            <w:shd w:val="clear" w:color="auto" w:fill="auto"/>
          </w:tcPr>
          <w:p w14:paraId="0FFB5938" w14:textId="77777777" w:rsidR="00932292" w:rsidRPr="00CB13B0" w:rsidRDefault="00932292" w:rsidP="00F776F0">
            <w:pPr>
              <w:pStyle w:val="ENoteTableText"/>
              <w:rPr>
                <w:szCs w:val="16"/>
              </w:rPr>
            </w:pPr>
            <w:r w:rsidRPr="00CB13B0">
              <w:rPr>
                <w:szCs w:val="16"/>
              </w:rPr>
              <w:t>52, 2016</w:t>
            </w:r>
          </w:p>
        </w:tc>
        <w:tc>
          <w:tcPr>
            <w:tcW w:w="992" w:type="dxa"/>
            <w:tcBorders>
              <w:top w:val="single" w:sz="4" w:space="0" w:color="auto"/>
              <w:bottom w:val="single" w:sz="4" w:space="0" w:color="auto"/>
            </w:tcBorders>
            <w:shd w:val="clear" w:color="auto" w:fill="auto"/>
          </w:tcPr>
          <w:p w14:paraId="389A72AA" w14:textId="77777777" w:rsidR="00932292" w:rsidRPr="00CB13B0" w:rsidRDefault="00932292" w:rsidP="00F776F0">
            <w:pPr>
              <w:pStyle w:val="ENoteTableText"/>
            </w:pPr>
            <w:r w:rsidRPr="00CB13B0">
              <w:t>5 May 2016</w:t>
            </w:r>
          </w:p>
        </w:tc>
        <w:tc>
          <w:tcPr>
            <w:tcW w:w="1843" w:type="dxa"/>
            <w:tcBorders>
              <w:top w:val="single" w:sz="4" w:space="0" w:color="auto"/>
              <w:bottom w:val="single" w:sz="4" w:space="0" w:color="auto"/>
            </w:tcBorders>
            <w:shd w:val="clear" w:color="auto" w:fill="auto"/>
          </w:tcPr>
          <w:p w14:paraId="182DBBE0" w14:textId="462559D3" w:rsidR="00932292" w:rsidRPr="00CB13B0" w:rsidRDefault="00932292" w:rsidP="00F776F0">
            <w:pPr>
              <w:pStyle w:val="ENoteTableText"/>
            </w:pPr>
            <w:r w:rsidRPr="00CB13B0">
              <w:t>Sch 3 (</w:t>
            </w:r>
            <w:r w:rsidR="00410FA5">
              <w:t>items 1</w:t>
            </w:r>
            <w:r w:rsidRPr="00CB13B0">
              <w:t xml:space="preserve">–13, 15–22): </w:t>
            </w:r>
            <w:r w:rsidR="00410FA5">
              <w:t>1 July</w:t>
            </w:r>
            <w:r w:rsidRPr="00CB13B0">
              <w:t xml:space="preserve"> 2016 (s 2(1) </w:t>
            </w:r>
            <w:r w:rsidR="00410FA5">
              <w:t>item 1</w:t>
            </w:r>
            <w:r w:rsidRPr="00CB13B0">
              <w:t>)</w:t>
            </w:r>
          </w:p>
        </w:tc>
        <w:tc>
          <w:tcPr>
            <w:tcW w:w="1566" w:type="dxa"/>
            <w:tcBorders>
              <w:top w:val="single" w:sz="4" w:space="0" w:color="auto"/>
              <w:bottom w:val="single" w:sz="4" w:space="0" w:color="auto"/>
            </w:tcBorders>
            <w:shd w:val="clear" w:color="auto" w:fill="auto"/>
          </w:tcPr>
          <w:p w14:paraId="2D8D4B3B" w14:textId="11A02769" w:rsidR="00932292" w:rsidRPr="00CB13B0" w:rsidRDefault="00932292" w:rsidP="00F776F0">
            <w:pPr>
              <w:pStyle w:val="ENoteTableText"/>
            </w:pPr>
            <w:r w:rsidRPr="00CB13B0">
              <w:t>Sch 3 (</w:t>
            </w:r>
            <w:r w:rsidR="00410FA5">
              <w:t>items 1</w:t>
            </w:r>
            <w:r w:rsidRPr="00CB13B0">
              <w:t>5, 22)</w:t>
            </w:r>
          </w:p>
        </w:tc>
      </w:tr>
      <w:tr w:rsidR="00932292" w:rsidRPr="00CB13B0" w14:paraId="7BA0744B" w14:textId="77777777" w:rsidTr="00F776F0">
        <w:trPr>
          <w:cantSplit/>
        </w:trPr>
        <w:tc>
          <w:tcPr>
            <w:tcW w:w="1695" w:type="dxa"/>
            <w:tcBorders>
              <w:top w:val="single" w:sz="4" w:space="0" w:color="auto"/>
              <w:bottom w:val="nil"/>
            </w:tcBorders>
            <w:shd w:val="clear" w:color="auto" w:fill="auto"/>
          </w:tcPr>
          <w:p w14:paraId="307142ED" w14:textId="77777777" w:rsidR="00932292" w:rsidRPr="00CB13B0" w:rsidRDefault="00932292" w:rsidP="00F776F0">
            <w:pPr>
              <w:pStyle w:val="ENoteTableText"/>
            </w:pPr>
            <w:r w:rsidRPr="00CB13B0">
              <w:t>Tax Laws Amendment (New Tax System for Managed Investment Trusts) Act 2016</w:t>
            </w:r>
          </w:p>
        </w:tc>
        <w:tc>
          <w:tcPr>
            <w:tcW w:w="992" w:type="dxa"/>
            <w:tcBorders>
              <w:top w:val="single" w:sz="4" w:space="0" w:color="auto"/>
              <w:bottom w:val="nil"/>
            </w:tcBorders>
            <w:shd w:val="clear" w:color="auto" w:fill="auto"/>
          </w:tcPr>
          <w:p w14:paraId="04214E20" w14:textId="77777777" w:rsidR="00932292" w:rsidRPr="00CB13B0" w:rsidRDefault="00932292" w:rsidP="00F776F0">
            <w:pPr>
              <w:pStyle w:val="ENoteTableText"/>
              <w:rPr>
                <w:szCs w:val="16"/>
              </w:rPr>
            </w:pPr>
            <w:r w:rsidRPr="00CB13B0">
              <w:rPr>
                <w:szCs w:val="16"/>
              </w:rPr>
              <w:t>53, 2016</w:t>
            </w:r>
          </w:p>
        </w:tc>
        <w:tc>
          <w:tcPr>
            <w:tcW w:w="992" w:type="dxa"/>
            <w:tcBorders>
              <w:top w:val="single" w:sz="4" w:space="0" w:color="auto"/>
              <w:bottom w:val="nil"/>
            </w:tcBorders>
            <w:shd w:val="clear" w:color="auto" w:fill="auto"/>
          </w:tcPr>
          <w:p w14:paraId="0CBED4CE" w14:textId="77777777" w:rsidR="00932292" w:rsidRPr="00CB13B0" w:rsidRDefault="00932292" w:rsidP="00F776F0">
            <w:pPr>
              <w:pStyle w:val="ENoteTableText"/>
            </w:pPr>
            <w:r w:rsidRPr="00CB13B0">
              <w:t>5 May 2016</w:t>
            </w:r>
          </w:p>
        </w:tc>
        <w:tc>
          <w:tcPr>
            <w:tcW w:w="1843" w:type="dxa"/>
            <w:tcBorders>
              <w:top w:val="single" w:sz="4" w:space="0" w:color="auto"/>
              <w:bottom w:val="nil"/>
            </w:tcBorders>
            <w:shd w:val="clear" w:color="auto" w:fill="auto"/>
          </w:tcPr>
          <w:p w14:paraId="0FF698A3" w14:textId="5ABE88F3" w:rsidR="00932292" w:rsidRPr="00CB13B0" w:rsidRDefault="00932292" w:rsidP="00F776F0">
            <w:pPr>
              <w:pStyle w:val="ENoteTableText"/>
            </w:pPr>
            <w:r w:rsidRPr="00CB13B0">
              <w:t>Sch 1 (</w:t>
            </w:r>
            <w:r w:rsidR="00410FA5">
              <w:t>item 1</w:t>
            </w:r>
            <w:r w:rsidRPr="00CB13B0">
              <w:t>), Sch 2, Sch 3 (</w:t>
            </w:r>
            <w:r w:rsidR="00410FA5">
              <w:t>items 2</w:t>
            </w:r>
            <w:r w:rsidRPr="00CB13B0">
              <w:t>–4), Sch 4 (</w:t>
            </w:r>
            <w:r w:rsidR="00410FA5">
              <w:t>items 1</w:t>
            </w:r>
            <w:r w:rsidRPr="00CB13B0">
              <w:t>–5), Sch 5 (</w:t>
            </w:r>
            <w:r w:rsidR="00410FA5">
              <w:t>items 2</w:t>
            </w:r>
            <w:r w:rsidRPr="00CB13B0">
              <w:t>, 29–67, 75), Sch 6 (</w:t>
            </w:r>
            <w:r w:rsidR="00410FA5">
              <w:t>items 2</w:t>
            </w:r>
            <w:r w:rsidRPr="00CB13B0">
              <w:t>1–34), Sch 8 (</w:t>
            </w:r>
            <w:r w:rsidR="00410FA5">
              <w:t>item 1</w:t>
            </w:r>
            <w:r w:rsidRPr="00CB13B0">
              <w:t xml:space="preserve">) and Sch 9: 5 May 2016 (s 2(1) </w:t>
            </w:r>
            <w:r w:rsidR="00410FA5">
              <w:t>items 2</w:t>
            </w:r>
            <w:r w:rsidRPr="00CB13B0">
              <w:t>, 4)</w:t>
            </w:r>
          </w:p>
        </w:tc>
        <w:tc>
          <w:tcPr>
            <w:tcW w:w="1566" w:type="dxa"/>
            <w:tcBorders>
              <w:top w:val="single" w:sz="4" w:space="0" w:color="auto"/>
              <w:bottom w:val="nil"/>
            </w:tcBorders>
            <w:shd w:val="clear" w:color="auto" w:fill="auto"/>
          </w:tcPr>
          <w:p w14:paraId="024A68BB" w14:textId="1F466426" w:rsidR="00932292" w:rsidRPr="00CB13B0" w:rsidRDefault="00932292" w:rsidP="00F776F0">
            <w:pPr>
              <w:pStyle w:val="ENoteTableText"/>
            </w:pPr>
            <w:r w:rsidRPr="00CB13B0">
              <w:t>Sch 5 (</w:t>
            </w:r>
            <w:r w:rsidR="00A13A22">
              <w:t>item 7</w:t>
            </w:r>
            <w:r w:rsidRPr="00CB13B0">
              <w:t>5) and Sch 8 (</w:t>
            </w:r>
            <w:r w:rsidR="00410FA5">
              <w:t>item 1</w:t>
            </w:r>
            <w:r w:rsidRPr="00CB13B0">
              <w:t>)</w:t>
            </w:r>
          </w:p>
        </w:tc>
      </w:tr>
      <w:tr w:rsidR="00932292" w:rsidRPr="00CB13B0" w14:paraId="5EE7C69F" w14:textId="77777777" w:rsidTr="00F776F0">
        <w:trPr>
          <w:cantSplit/>
        </w:trPr>
        <w:tc>
          <w:tcPr>
            <w:tcW w:w="1695" w:type="dxa"/>
            <w:tcBorders>
              <w:top w:val="nil"/>
              <w:bottom w:val="nil"/>
            </w:tcBorders>
            <w:shd w:val="clear" w:color="auto" w:fill="auto"/>
          </w:tcPr>
          <w:p w14:paraId="559A6173" w14:textId="77777777" w:rsidR="00932292" w:rsidRPr="00CB13B0" w:rsidRDefault="00932292" w:rsidP="00F776F0">
            <w:pPr>
              <w:pStyle w:val="ENoteTTIndentHeading"/>
            </w:pPr>
            <w:r w:rsidRPr="00CB13B0">
              <w:t>as amended by</w:t>
            </w:r>
          </w:p>
        </w:tc>
        <w:tc>
          <w:tcPr>
            <w:tcW w:w="992" w:type="dxa"/>
            <w:tcBorders>
              <w:top w:val="nil"/>
              <w:bottom w:val="nil"/>
            </w:tcBorders>
            <w:shd w:val="clear" w:color="auto" w:fill="auto"/>
          </w:tcPr>
          <w:p w14:paraId="1E996174" w14:textId="77777777" w:rsidR="00932292" w:rsidRPr="00CB13B0" w:rsidRDefault="00932292" w:rsidP="00F776F0">
            <w:pPr>
              <w:pStyle w:val="ENoteTableText"/>
              <w:rPr>
                <w:szCs w:val="16"/>
              </w:rPr>
            </w:pPr>
          </w:p>
        </w:tc>
        <w:tc>
          <w:tcPr>
            <w:tcW w:w="992" w:type="dxa"/>
            <w:tcBorders>
              <w:top w:val="nil"/>
              <w:bottom w:val="nil"/>
            </w:tcBorders>
            <w:shd w:val="clear" w:color="auto" w:fill="auto"/>
          </w:tcPr>
          <w:p w14:paraId="7D3C6F76" w14:textId="77777777" w:rsidR="00932292" w:rsidRPr="00CB13B0" w:rsidRDefault="00932292" w:rsidP="00F776F0">
            <w:pPr>
              <w:pStyle w:val="ENoteTableText"/>
            </w:pPr>
          </w:p>
        </w:tc>
        <w:tc>
          <w:tcPr>
            <w:tcW w:w="1843" w:type="dxa"/>
            <w:tcBorders>
              <w:top w:val="nil"/>
              <w:bottom w:val="nil"/>
            </w:tcBorders>
            <w:shd w:val="clear" w:color="auto" w:fill="auto"/>
          </w:tcPr>
          <w:p w14:paraId="128CF748" w14:textId="77777777" w:rsidR="00932292" w:rsidRPr="00CB13B0" w:rsidRDefault="00932292" w:rsidP="00F776F0">
            <w:pPr>
              <w:pStyle w:val="ENoteTableText"/>
            </w:pPr>
          </w:p>
        </w:tc>
        <w:tc>
          <w:tcPr>
            <w:tcW w:w="1566" w:type="dxa"/>
            <w:tcBorders>
              <w:top w:val="nil"/>
              <w:bottom w:val="nil"/>
            </w:tcBorders>
            <w:shd w:val="clear" w:color="auto" w:fill="auto"/>
          </w:tcPr>
          <w:p w14:paraId="44F750E9" w14:textId="77777777" w:rsidR="00932292" w:rsidRPr="00CB13B0" w:rsidRDefault="00932292" w:rsidP="00F776F0">
            <w:pPr>
              <w:pStyle w:val="ENoteTableText"/>
            </w:pPr>
          </w:p>
        </w:tc>
      </w:tr>
      <w:tr w:rsidR="00932292" w:rsidRPr="00CB13B0" w14:paraId="0F88ABC9" w14:textId="77777777" w:rsidTr="00F776F0">
        <w:trPr>
          <w:cantSplit/>
        </w:trPr>
        <w:tc>
          <w:tcPr>
            <w:tcW w:w="1695" w:type="dxa"/>
            <w:tcBorders>
              <w:top w:val="nil"/>
              <w:bottom w:val="single" w:sz="4" w:space="0" w:color="auto"/>
            </w:tcBorders>
            <w:shd w:val="clear" w:color="auto" w:fill="auto"/>
          </w:tcPr>
          <w:p w14:paraId="7CBBA2A4" w14:textId="77777777" w:rsidR="00932292" w:rsidRPr="00CB13B0" w:rsidRDefault="00932292" w:rsidP="00F776F0">
            <w:pPr>
              <w:pStyle w:val="ENoteTTi"/>
            </w:pPr>
            <w:r w:rsidRPr="00CB13B0">
              <w:t>Treasury Laws Amendment (2018 Measures No. 5) Act 2019</w:t>
            </w:r>
          </w:p>
        </w:tc>
        <w:tc>
          <w:tcPr>
            <w:tcW w:w="992" w:type="dxa"/>
            <w:tcBorders>
              <w:top w:val="nil"/>
              <w:bottom w:val="single" w:sz="4" w:space="0" w:color="auto"/>
            </w:tcBorders>
            <w:shd w:val="clear" w:color="auto" w:fill="auto"/>
          </w:tcPr>
          <w:p w14:paraId="455B6876" w14:textId="77777777" w:rsidR="00932292" w:rsidRPr="00CB13B0" w:rsidRDefault="00932292" w:rsidP="00F776F0">
            <w:pPr>
              <w:pStyle w:val="ENoteTableText"/>
              <w:rPr>
                <w:szCs w:val="16"/>
              </w:rPr>
            </w:pPr>
            <w:r w:rsidRPr="00CB13B0">
              <w:rPr>
                <w:szCs w:val="16"/>
              </w:rPr>
              <w:t>15, 2019</w:t>
            </w:r>
          </w:p>
        </w:tc>
        <w:tc>
          <w:tcPr>
            <w:tcW w:w="992" w:type="dxa"/>
            <w:tcBorders>
              <w:top w:val="nil"/>
              <w:bottom w:val="single" w:sz="4" w:space="0" w:color="auto"/>
            </w:tcBorders>
            <w:shd w:val="clear" w:color="auto" w:fill="auto"/>
          </w:tcPr>
          <w:p w14:paraId="5EC34C82" w14:textId="77777777" w:rsidR="00932292" w:rsidRPr="00CB13B0" w:rsidRDefault="00932292" w:rsidP="00F776F0">
            <w:pPr>
              <w:pStyle w:val="ENoteTableText"/>
            </w:pPr>
            <w:r w:rsidRPr="00CB13B0">
              <w:t>12 Mar 2019</w:t>
            </w:r>
          </w:p>
        </w:tc>
        <w:tc>
          <w:tcPr>
            <w:tcW w:w="1843" w:type="dxa"/>
            <w:tcBorders>
              <w:top w:val="nil"/>
              <w:bottom w:val="single" w:sz="4" w:space="0" w:color="auto"/>
            </w:tcBorders>
            <w:shd w:val="clear" w:color="auto" w:fill="auto"/>
          </w:tcPr>
          <w:p w14:paraId="055B08AC" w14:textId="50F9E3E6" w:rsidR="00932292" w:rsidRPr="00CB13B0" w:rsidRDefault="00932292" w:rsidP="00F776F0">
            <w:pPr>
              <w:pStyle w:val="ENoteTableText"/>
            </w:pPr>
            <w:r w:rsidRPr="00CB13B0">
              <w:t>Sch 1 (</w:t>
            </w:r>
            <w:r w:rsidR="00410FA5">
              <w:t>items 3</w:t>
            </w:r>
            <w:r w:rsidRPr="00CB13B0">
              <w:t xml:space="preserve">4–46): 1 Apr 2019 (s 2(1) </w:t>
            </w:r>
            <w:r w:rsidR="00410FA5">
              <w:t>item 2</w:t>
            </w:r>
            <w:r w:rsidRPr="00CB13B0">
              <w:t>)</w:t>
            </w:r>
          </w:p>
        </w:tc>
        <w:tc>
          <w:tcPr>
            <w:tcW w:w="1566" w:type="dxa"/>
            <w:tcBorders>
              <w:top w:val="nil"/>
              <w:bottom w:val="single" w:sz="4" w:space="0" w:color="auto"/>
            </w:tcBorders>
            <w:shd w:val="clear" w:color="auto" w:fill="auto"/>
          </w:tcPr>
          <w:p w14:paraId="1068621D" w14:textId="56532090" w:rsidR="00932292" w:rsidRPr="00CB13B0" w:rsidRDefault="00932292" w:rsidP="00F776F0">
            <w:pPr>
              <w:pStyle w:val="ENoteTableText"/>
            </w:pPr>
            <w:r w:rsidRPr="00CB13B0">
              <w:t>Sch 1 (</w:t>
            </w:r>
            <w:r w:rsidR="00410FA5">
              <w:t>item 4</w:t>
            </w:r>
            <w:r w:rsidRPr="00CB13B0">
              <w:t>6)</w:t>
            </w:r>
          </w:p>
        </w:tc>
      </w:tr>
      <w:tr w:rsidR="00932292" w:rsidRPr="00CB13B0" w14:paraId="619246A5" w14:textId="77777777" w:rsidTr="00F776F0">
        <w:trPr>
          <w:cantSplit/>
        </w:trPr>
        <w:tc>
          <w:tcPr>
            <w:tcW w:w="1695" w:type="dxa"/>
            <w:tcBorders>
              <w:top w:val="single" w:sz="4" w:space="0" w:color="auto"/>
              <w:bottom w:val="single" w:sz="4" w:space="0" w:color="auto"/>
            </w:tcBorders>
            <w:shd w:val="clear" w:color="auto" w:fill="auto"/>
          </w:tcPr>
          <w:p w14:paraId="0932E8CF" w14:textId="77777777" w:rsidR="00932292" w:rsidRPr="00CB13B0" w:rsidRDefault="00932292" w:rsidP="00F776F0">
            <w:pPr>
              <w:pStyle w:val="ENoteTableText"/>
            </w:pPr>
            <w:r w:rsidRPr="00CB13B0">
              <w:t>Tax Laws Amendment (Tax Incentives for Innovation) Act 2016</w:t>
            </w:r>
          </w:p>
        </w:tc>
        <w:tc>
          <w:tcPr>
            <w:tcW w:w="992" w:type="dxa"/>
            <w:tcBorders>
              <w:top w:val="single" w:sz="4" w:space="0" w:color="auto"/>
              <w:bottom w:val="single" w:sz="4" w:space="0" w:color="auto"/>
            </w:tcBorders>
            <w:shd w:val="clear" w:color="auto" w:fill="auto"/>
          </w:tcPr>
          <w:p w14:paraId="0119F5D1" w14:textId="77777777" w:rsidR="00932292" w:rsidRPr="00CB13B0" w:rsidRDefault="00932292" w:rsidP="00F776F0">
            <w:pPr>
              <w:pStyle w:val="ENoteTableText"/>
              <w:rPr>
                <w:szCs w:val="16"/>
              </w:rPr>
            </w:pPr>
            <w:r w:rsidRPr="00CB13B0">
              <w:rPr>
                <w:szCs w:val="16"/>
              </w:rPr>
              <w:t>54, 2016</w:t>
            </w:r>
          </w:p>
        </w:tc>
        <w:tc>
          <w:tcPr>
            <w:tcW w:w="992" w:type="dxa"/>
            <w:tcBorders>
              <w:top w:val="single" w:sz="4" w:space="0" w:color="auto"/>
              <w:bottom w:val="single" w:sz="4" w:space="0" w:color="auto"/>
            </w:tcBorders>
            <w:shd w:val="clear" w:color="auto" w:fill="auto"/>
          </w:tcPr>
          <w:p w14:paraId="5BF7F145" w14:textId="77777777" w:rsidR="00932292" w:rsidRPr="00CB13B0" w:rsidRDefault="00932292" w:rsidP="00F776F0">
            <w:pPr>
              <w:pStyle w:val="ENoteTableText"/>
            </w:pPr>
            <w:r w:rsidRPr="00CB13B0">
              <w:t>5 May 2016</w:t>
            </w:r>
          </w:p>
        </w:tc>
        <w:tc>
          <w:tcPr>
            <w:tcW w:w="1843" w:type="dxa"/>
            <w:tcBorders>
              <w:top w:val="single" w:sz="4" w:space="0" w:color="auto"/>
              <w:bottom w:val="single" w:sz="4" w:space="0" w:color="auto"/>
            </w:tcBorders>
            <w:shd w:val="clear" w:color="auto" w:fill="auto"/>
          </w:tcPr>
          <w:p w14:paraId="51EFD38F" w14:textId="23809108" w:rsidR="00932292" w:rsidRPr="00CB13B0" w:rsidRDefault="00932292" w:rsidP="00F776F0">
            <w:pPr>
              <w:pStyle w:val="ENoteTableText"/>
            </w:pPr>
            <w:r w:rsidRPr="00CB13B0">
              <w:t>Sch 1 (</w:t>
            </w:r>
            <w:r w:rsidR="00410FA5">
              <w:t>items 1</w:t>
            </w:r>
            <w:r w:rsidRPr="00CB13B0">
              <w:t>, 12–14, 19) and Sch 2 (</w:t>
            </w:r>
            <w:r w:rsidR="00410FA5">
              <w:t>items 1</w:t>
            </w:r>
            <w:r w:rsidRPr="00CB13B0">
              <w:t xml:space="preserve">–5, 8–14, 20–34, 44–51, 53–56, 63–74, 76): </w:t>
            </w:r>
            <w:r w:rsidR="00410FA5">
              <w:t>1 July</w:t>
            </w:r>
            <w:r w:rsidRPr="00CB13B0">
              <w:t xml:space="preserve"> 2016 (s 2(1) </w:t>
            </w:r>
            <w:r w:rsidR="00410FA5">
              <w:t>items 2</w:t>
            </w:r>
            <w:r w:rsidRPr="00CB13B0">
              <w:t>–5, 7)</w:t>
            </w:r>
          </w:p>
        </w:tc>
        <w:tc>
          <w:tcPr>
            <w:tcW w:w="1566" w:type="dxa"/>
            <w:tcBorders>
              <w:top w:val="single" w:sz="4" w:space="0" w:color="auto"/>
              <w:bottom w:val="single" w:sz="4" w:space="0" w:color="auto"/>
            </w:tcBorders>
            <w:shd w:val="clear" w:color="auto" w:fill="auto"/>
          </w:tcPr>
          <w:p w14:paraId="7894050A" w14:textId="507A92B2" w:rsidR="00932292" w:rsidRPr="00CB13B0" w:rsidRDefault="00932292" w:rsidP="00F776F0">
            <w:pPr>
              <w:pStyle w:val="ENoteTableText"/>
            </w:pPr>
            <w:r w:rsidRPr="00CB13B0">
              <w:t>Sch 1 (</w:t>
            </w:r>
            <w:r w:rsidR="00410FA5">
              <w:t>item 1</w:t>
            </w:r>
            <w:r w:rsidRPr="00CB13B0">
              <w:t>9) and Sch 2 (</w:t>
            </w:r>
            <w:r w:rsidR="00A13A22">
              <w:t>items 4</w:t>
            </w:r>
            <w:r w:rsidRPr="00CB13B0">
              <w:t>, 5, 20, 23, 44, 45, 53, 63, 72, 76)</w:t>
            </w:r>
          </w:p>
        </w:tc>
      </w:tr>
      <w:tr w:rsidR="00932292" w:rsidRPr="00CB13B0" w14:paraId="0158FB0C" w14:textId="77777777" w:rsidTr="00F776F0">
        <w:trPr>
          <w:cantSplit/>
        </w:trPr>
        <w:tc>
          <w:tcPr>
            <w:tcW w:w="1695" w:type="dxa"/>
            <w:tcBorders>
              <w:top w:val="single" w:sz="4" w:space="0" w:color="auto"/>
              <w:bottom w:val="single" w:sz="4" w:space="0" w:color="auto"/>
            </w:tcBorders>
            <w:shd w:val="clear" w:color="auto" w:fill="auto"/>
          </w:tcPr>
          <w:p w14:paraId="43AD0514" w14:textId="77777777" w:rsidR="00932292" w:rsidRPr="00CB13B0" w:rsidRDefault="00932292" w:rsidP="00F776F0">
            <w:pPr>
              <w:pStyle w:val="ENoteTableText"/>
            </w:pPr>
            <w:r w:rsidRPr="00CB13B0">
              <w:lastRenderedPageBreak/>
              <w:t>Budget Savings (Omnibus) Act 2016</w:t>
            </w:r>
          </w:p>
        </w:tc>
        <w:tc>
          <w:tcPr>
            <w:tcW w:w="992" w:type="dxa"/>
            <w:tcBorders>
              <w:top w:val="single" w:sz="4" w:space="0" w:color="auto"/>
              <w:bottom w:val="single" w:sz="4" w:space="0" w:color="auto"/>
            </w:tcBorders>
            <w:shd w:val="clear" w:color="auto" w:fill="auto"/>
          </w:tcPr>
          <w:p w14:paraId="5FA8A1A3" w14:textId="77777777" w:rsidR="00932292" w:rsidRPr="00CB13B0" w:rsidRDefault="00932292" w:rsidP="00F776F0">
            <w:pPr>
              <w:pStyle w:val="ENoteTableText"/>
              <w:rPr>
                <w:szCs w:val="16"/>
              </w:rPr>
            </w:pPr>
            <w:r w:rsidRPr="00CB13B0">
              <w:rPr>
                <w:szCs w:val="16"/>
              </w:rPr>
              <w:t>55, 2016</w:t>
            </w:r>
          </w:p>
        </w:tc>
        <w:tc>
          <w:tcPr>
            <w:tcW w:w="992" w:type="dxa"/>
            <w:tcBorders>
              <w:top w:val="single" w:sz="4" w:space="0" w:color="auto"/>
              <w:bottom w:val="single" w:sz="4" w:space="0" w:color="auto"/>
            </w:tcBorders>
            <w:shd w:val="clear" w:color="auto" w:fill="auto"/>
          </w:tcPr>
          <w:p w14:paraId="634DCE18" w14:textId="77777777" w:rsidR="00932292" w:rsidRPr="00CB13B0" w:rsidRDefault="00932292" w:rsidP="00F776F0">
            <w:pPr>
              <w:pStyle w:val="ENoteTableText"/>
            </w:pPr>
            <w:r w:rsidRPr="00CB13B0">
              <w:t>16 Sept 2016</w:t>
            </w:r>
          </w:p>
        </w:tc>
        <w:tc>
          <w:tcPr>
            <w:tcW w:w="1843" w:type="dxa"/>
            <w:tcBorders>
              <w:top w:val="single" w:sz="4" w:space="0" w:color="auto"/>
              <w:bottom w:val="single" w:sz="4" w:space="0" w:color="auto"/>
            </w:tcBorders>
            <w:shd w:val="clear" w:color="auto" w:fill="auto"/>
          </w:tcPr>
          <w:p w14:paraId="3AE84D6E" w14:textId="7A871A0B" w:rsidR="00932292" w:rsidRPr="00CB13B0" w:rsidRDefault="00932292" w:rsidP="00F776F0">
            <w:pPr>
              <w:pStyle w:val="ENoteTableText"/>
            </w:pPr>
            <w:r w:rsidRPr="00CB13B0">
              <w:t>Sch 3 (</w:t>
            </w:r>
            <w:r w:rsidR="00410FA5">
              <w:t>items 1</w:t>
            </w:r>
            <w:r w:rsidRPr="00CB13B0">
              <w:t xml:space="preserve">6–19): </w:t>
            </w:r>
            <w:r w:rsidR="00410FA5">
              <w:t>1 July</w:t>
            </w:r>
            <w:r w:rsidRPr="00CB13B0">
              <w:t xml:space="preserve"> 2017 (s 2(1) </w:t>
            </w:r>
            <w:r w:rsidR="00410FA5">
              <w:t>item 4</w:t>
            </w:r>
            <w:r w:rsidRPr="00CB13B0">
              <w:t>)</w:t>
            </w:r>
            <w:r w:rsidRPr="00CB13B0">
              <w:br/>
              <w:t>Sch 4 (</w:t>
            </w:r>
            <w:r w:rsidR="00081BC2" w:rsidRPr="00CB13B0">
              <w:t>items 9</w:t>
            </w:r>
            <w:r w:rsidRPr="00CB13B0">
              <w:t xml:space="preserve">–13): 1 Jan 2017 (s 2(1) </w:t>
            </w:r>
            <w:r w:rsidR="00410FA5">
              <w:t>item 5</w:t>
            </w:r>
            <w:r w:rsidRPr="00CB13B0">
              <w:t>)</w:t>
            </w:r>
            <w:r w:rsidRPr="00CB13B0">
              <w:br/>
              <w:t>Sch 22 and Sch 23 (</w:t>
            </w:r>
            <w:r w:rsidR="00410FA5">
              <w:t>items 2</w:t>
            </w:r>
            <w:r w:rsidRPr="00CB13B0">
              <w:t xml:space="preserve">, 3, 22–24): 1 Oct 2016 (s 2(1) </w:t>
            </w:r>
            <w:r w:rsidR="00410FA5">
              <w:t>item 2</w:t>
            </w:r>
            <w:r w:rsidRPr="00CB13B0">
              <w:t>5)</w:t>
            </w:r>
          </w:p>
        </w:tc>
        <w:tc>
          <w:tcPr>
            <w:tcW w:w="1566" w:type="dxa"/>
            <w:tcBorders>
              <w:top w:val="single" w:sz="4" w:space="0" w:color="auto"/>
              <w:bottom w:val="single" w:sz="4" w:space="0" w:color="auto"/>
            </w:tcBorders>
            <w:shd w:val="clear" w:color="auto" w:fill="auto"/>
          </w:tcPr>
          <w:p w14:paraId="7CEF3F36" w14:textId="14871D10" w:rsidR="00932292" w:rsidRPr="00CB13B0" w:rsidRDefault="00932292" w:rsidP="00F776F0">
            <w:pPr>
              <w:pStyle w:val="ENoteTableText"/>
            </w:pPr>
            <w:r w:rsidRPr="00CB13B0">
              <w:t>Sch 3 (</w:t>
            </w:r>
            <w:r w:rsidR="00410FA5">
              <w:t>item 1</w:t>
            </w:r>
            <w:r w:rsidRPr="00CB13B0">
              <w:t>9), Sch 4 (</w:t>
            </w:r>
            <w:r w:rsidR="00410FA5">
              <w:t>item 1</w:t>
            </w:r>
            <w:r w:rsidRPr="00CB13B0">
              <w:t>3), Sch 22 (</w:t>
            </w:r>
            <w:r w:rsidR="00410FA5">
              <w:t>item 5</w:t>
            </w:r>
            <w:r w:rsidRPr="00CB13B0">
              <w:t>) and Sch 23 (</w:t>
            </w:r>
            <w:r w:rsidR="00410FA5">
              <w:t>items 2</w:t>
            </w:r>
            <w:r w:rsidRPr="00CB13B0">
              <w:t>2–24)</w:t>
            </w:r>
          </w:p>
        </w:tc>
      </w:tr>
      <w:tr w:rsidR="00932292" w:rsidRPr="00CB13B0" w14:paraId="3B0EDC0E" w14:textId="77777777" w:rsidTr="00F776F0">
        <w:trPr>
          <w:cantSplit/>
        </w:trPr>
        <w:tc>
          <w:tcPr>
            <w:tcW w:w="1695" w:type="dxa"/>
            <w:tcBorders>
              <w:top w:val="single" w:sz="4" w:space="0" w:color="auto"/>
              <w:bottom w:val="single" w:sz="4" w:space="0" w:color="auto"/>
            </w:tcBorders>
            <w:shd w:val="clear" w:color="auto" w:fill="auto"/>
          </w:tcPr>
          <w:p w14:paraId="4DA3BBB9" w14:textId="77777777" w:rsidR="00932292" w:rsidRPr="00CB13B0" w:rsidRDefault="00932292" w:rsidP="00F776F0">
            <w:pPr>
              <w:pStyle w:val="ENoteTableText"/>
            </w:pPr>
            <w:r w:rsidRPr="00CB13B0">
              <w:t>Industry Research and Development Amendment (Innovation and Science Australia) Act 2016</w:t>
            </w:r>
          </w:p>
        </w:tc>
        <w:tc>
          <w:tcPr>
            <w:tcW w:w="992" w:type="dxa"/>
            <w:tcBorders>
              <w:top w:val="single" w:sz="4" w:space="0" w:color="auto"/>
              <w:bottom w:val="single" w:sz="4" w:space="0" w:color="auto"/>
            </w:tcBorders>
            <w:shd w:val="clear" w:color="auto" w:fill="auto"/>
          </w:tcPr>
          <w:p w14:paraId="1D65832C" w14:textId="77777777" w:rsidR="00932292" w:rsidRPr="00CB13B0" w:rsidRDefault="00932292" w:rsidP="00F776F0">
            <w:pPr>
              <w:pStyle w:val="ENoteTableText"/>
              <w:rPr>
                <w:szCs w:val="16"/>
              </w:rPr>
            </w:pPr>
            <w:r w:rsidRPr="00CB13B0">
              <w:rPr>
                <w:szCs w:val="16"/>
              </w:rPr>
              <w:t>63, 2016</w:t>
            </w:r>
          </w:p>
        </w:tc>
        <w:tc>
          <w:tcPr>
            <w:tcW w:w="992" w:type="dxa"/>
            <w:tcBorders>
              <w:top w:val="single" w:sz="4" w:space="0" w:color="auto"/>
              <w:bottom w:val="single" w:sz="4" w:space="0" w:color="auto"/>
            </w:tcBorders>
            <w:shd w:val="clear" w:color="auto" w:fill="auto"/>
          </w:tcPr>
          <w:p w14:paraId="5A66018E" w14:textId="77777777" w:rsidR="00932292" w:rsidRPr="00CB13B0" w:rsidRDefault="00932292" w:rsidP="00F776F0">
            <w:pPr>
              <w:pStyle w:val="ENoteTableText"/>
            </w:pPr>
            <w:r w:rsidRPr="00CB13B0">
              <w:t>20 Oct 2016</w:t>
            </w:r>
          </w:p>
        </w:tc>
        <w:tc>
          <w:tcPr>
            <w:tcW w:w="1843" w:type="dxa"/>
            <w:tcBorders>
              <w:top w:val="single" w:sz="4" w:space="0" w:color="auto"/>
              <w:bottom w:val="single" w:sz="4" w:space="0" w:color="auto"/>
            </w:tcBorders>
            <w:shd w:val="clear" w:color="auto" w:fill="auto"/>
          </w:tcPr>
          <w:p w14:paraId="165684DF" w14:textId="7EA2757E" w:rsidR="00932292" w:rsidRPr="00CB13B0" w:rsidRDefault="00932292" w:rsidP="00F776F0">
            <w:pPr>
              <w:pStyle w:val="ENoteTableText"/>
            </w:pPr>
            <w:r w:rsidRPr="00CB13B0">
              <w:t>Sch 1 (</w:t>
            </w:r>
            <w:r w:rsidR="00410FA5">
              <w:t>item 4</w:t>
            </w:r>
            <w:r w:rsidRPr="00CB13B0">
              <w:t xml:space="preserve">0): 20 Oct 2016 (s 2(1) </w:t>
            </w:r>
            <w:r w:rsidR="00410FA5">
              <w:t>item 1</w:t>
            </w:r>
            <w:r w:rsidRPr="00CB13B0">
              <w:t>)</w:t>
            </w:r>
          </w:p>
        </w:tc>
        <w:tc>
          <w:tcPr>
            <w:tcW w:w="1566" w:type="dxa"/>
            <w:tcBorders>
              <w:top w:val="single" w:sz="4" w:space="0" w:color="auto"/>
              <w:bottom w:val="single" w:sz="4" w:space="0" w:color="auto"/>
            </w:tcBorders>
            <w:shd w:val="clear" w:color="auto" w:fill="auto"/>
          </w:tcPr>
          <w:p w14:paraId="10342227" w14:textId="77777777" w:rsidR="00932292" w:rsidRPr="00CB13B0" w:rsidRDefault="00932292" w:rsidP="00F776F0">
            <w:pPr>
              <w:pStyle w:val="ENoteTableText"/>
              <w:rPr>
                <w:u w:val="single"/>
              </w:rPr>
            </w:pPr>
            <w:r w:rsidRPr="00CB13B0">
              <w:t>—</w:t>
            </w:r>
          </w:p>
        </w:tc>
      </w:tr>
      <w:tr w:rsidR="00932292" w:rsidRPr="00CB13B0" w14:paraId="4B395175" w14:textId="77777777" w:rsidTr="00F776F0">
        <w:trPr>
          <w:cantSplit/>
        </w:trPr>
        <w:tc>
          <w:tcPr>
            <w:tcW w:w="1695" w:type="dxa"/>
            <w:tcBorders>
              <w:top w:val="single" w:sz="4" w:space="0" w:color="auto"/>
              <w:bottom w:val="nil"/>
            </w:tcBorders>
            <w:shd w:val="clear" w:color="auto" w:fill="auto"/>
          </w:tcPr>
          <w:p w14:paraId="441CCD2B" w14:textId="77777777" w:rsidR="00932292" w:rsidRPr="00CB13B0" w:rsidRDefault="00932292" w:rsidP="00F776F0">
            <w:pPr>
              <w:pStyle w:val="ENoteTableText"/>
            </w:pPr>
            <w:r w:rsidRPr="00CB13B0">
              <w:t>Treasury Laws Amendment (Fair and Sustainable Superannuation) Act 2016</w:t>
            </w:r>
          </w:p>
        </w:tc>
        <w:tc>
          <w:tcPr>
            <w:tcW w:w="992" w:type="dxa"/>
            <w:tcBorders>
              <w:top w:val="single" w:sz="4" w:space="0" w:color="auto"/>
              <w:bottom w:val="nil"/>
            </w:tcBorders>
            <w:shd w:val="clear" w:color="auto" w:fill="auto"/>
          </w:tcPr>
          <w:p w14:paraId="1FF7BA6C" w14:textId="77777777" w:rsidR="00932292" w:rsidRPr="00CB13B0" w:rsidRDefault="00932292" w:rsidP="00F776F0">
            <w:pPr>
              <w:pStyle w:val="ENoteTableText"/>
              <w:rPr>
                <w:szCs w:val="16"/>
              </w:rPr>
            </w:pPr>
            <w:r w:rsidRPr="00CB13B0">
              <w:rPr>
                <w:szCs w:val="16"/>
              </w:rPr>
              <w:t>81, 2016</w:t>
            </w:r>
          </w:p>
        </w:tc>
        <w:tc>
          <w:tcPr>
            <w:tcW w:w="992" w:type="dxa"/>
            <w:tcBorders>
              <w:top w:val="single" w:sz="4" w:space="0" w:color="auto"/>
              <w:bottom w:val="nil"/>
            </w:tcBorders>
            <w:shd w:val="clear" w:color="auto" w:fill="auto"/>
          </w:tcPr>
          <w:p w14:paraId="7DB785DE" w14:textId="77777777" w:rsidR="00932292" w:rsidRPr="00CB13B0" w:rsidRDefault="00932292" w:rsidP="00F776F0">
            <w:pPr>
              <w:pStyle w:val="ENoteTableText"/>
            </w:pPr>
            <w:r w:rsidRPr="00CB13B0">
              <w:t>29 Nov 2016</w:t>
            </w:r>
          </w:p>
        </w:tc>
        <w:tc>
          <w:tcPr>
            <w:tcW w:w="1843" w:type="dxa"/>
            <w:tcBorders>
              <w:top w:val="single" w:sz="4" w:space="0" w:color="auto"/>
              <w:bottom w:val="nil"/>
            </w:tcBorders>
            <w:shd w:val="clear" w:color="auto" w:fill="auto"/>
          </w:tcPr>
          <w:p w14:paraId="04977E2D" w14:textId="754D22E4" w:rsidR="00932292" w:rsidRPr="00CB13B0" w:rsidRDefault="00932292" w:rsidP="00F776F0">
            <w:pPr>
              <w:pStyle w:val="ENoteTableText"/>
            </w:pPr>
            <w:r w:rsidRPr="00CB13B0">
              <w:t>Sch 1 (</w:t>
            </w:r>
            <w:r w:rsidR="00410FA5">
              <w:t>items 2</w:t>
            </w:r>
            <w:r w:rsidRPr="00CB13B0">
              <w:t>–6, 26–32, 36), Sch 2 (</w:t>
            </w:r>
            <w:r w:rsidR="00410FA5">
              <w:t>items 1</w:t>
            </w:r>
            <w:r w:rsidRPr="00CB13B0">
              <w:t>–8, 13–18, 20), Sch 3 (</w:t>
            </w:r>
            <w:r w:rsidR="00410FA5">
              <w:t>items 1</w:t>
            </w:r>
            <w:r w:rsidRPr="00CB13B0">
              <w:t>–5, 9), Sch 5–8, Sch 9 (</w:t>
            </w:r>
            <w:r w:rsidR="00410FA5">
              <w:t>items 1</w:t>
            </w:r>
            <w:r w:rsidRPr="00CB13B0">
              <w:t>–3, 5), Sch 10 (</w:t>
            </w:r>
            <w:r w:rsidR="007E553F" w:rsidRPr="00CB13B0">
              <w:t>items 7</w:t>
            </w:r>
            <w:r w:rsidRPr="00CB13B0">
              <w:t xml:space="preserve">2–80, 93) and Sch 11: 1 Jan 2017 (s 2(1) </w:t>
            </w:r>
            <w:r w:rsidR="00410FA5">
              <w:t>items 2</w:t>
            </w:r>
            <w:r w:rsidRPr="00CB13B0">
              <w:t>, 4, 6, 9)</w:t>
            </w:r>
            <w:r w:rsidRPr="00CB13B0">
              <w:br/>
              <w:t>Sch 10 (</w:t>
            </w:r>
            <w:r w:rsidR="00410FA5">
              <w:t>items 2</w:t>
            </w:r>
            <w:r w:rsidRPr="00CB13B0">
              <w:t xml:space="preserve">–27, 49–54): </w:t>
            </w:r>
            <w:r w:rsidR="00410FA5">
              <w:t>1 July</w:t>
            </w:r>
            <w:r w:rsidRPr="00CB13B0">
              <w:t xml:space="preserve"> 2018 (s 2(1) </w:t>
            </w:r>
            <w:r w:rsidR="00410FA5">
              <w:t>item 5</w:t>
            </w:r>
            <w:r w:rsidRPr="00CB13B0">
              <w:t>)</w:t>
            </w:r>
          </w:p>
        </w:tc>
        <w:tc>
          <w:tcPr>
            <w:tcW w:w="1566" w:type="dxa"/>
            <w:tcBorders>
              <w:top w:val="single" w:sz="4" w:space="0" w:color="auto"/>
              <w:bottom w:val="nil"/>
            </w:tcBorders>
            <w:shd w:val="clear" w:color="auto" w:fill="auto"/>
          </w:tcPr>
          <w:p w14:paraId="42D046CF" w14:textId="2A106353" w:rsidR="00932292" w:rsidRPr="00CB13B0" w:rsidRDefault="00932292" w:rsidP="00F776F0">
            <w:pPr>
              <w:pStyle w:val="ENoteTableText"/>
              <w:rPr>
                <w:u w:val="single"/>
              </w:rPr>
            </w:pPr>
            <w:r w:rsidRPr="00CB13B0">
              <w:t>Sch 1 (</w:t>
            </w:r>
            <w:r w:rsidR="00410FA5">
              <w:t>item 3</w:t>
            </w:r>
            <w:r w:rsidRPr="00CB13B0">
              <w:t>6), Sch 2 (</w:t>
            </w:r>
            <w:r w:rsidR="00410FA5">
              <w:t>items 1</w:t>
            </w:r>
            <w:r w:rsidRPr="00CB13B0">
              <w:t>3, 20), Sch 3 (</w:t>
            </w:r>
            <w:r w:rsidR="00222892" w:rsidRPr="00CB13B0">
              <w:t>item 9</w:t>
            </w:r>
            <w:r w:rsidRPr="00CB13B0">
              <w:t>), Sch 5 (</w:t>
            </w:r>
            <w:r w:rsidR="00A13A22">
              <w:t>item 7</w:t>
            </w:r>
            <w:r w:rsidRPr="00CB13B0">
              <w:t>), Sch 6 (</w:t>
            </w:r>
            <w:r w:rsidR="00410FA5">
              <w:t>item 5</w:t>
            </w:r>
            <w:r w:rsidRPr="00CB13B0">
              <w:t>), Sch 7 (</w:t>
            </w:r>
            <w:r w:rsidR="00410FA5">
              <w:t>item 4</w:t>
            </w:r>
            <w:r w:rsidRPr="00CB13B0">
              <w:t>), Sch 8 (</w:t>
            </w:r>
            <w:r w:rsidR="00410FA5">
              <w:t>item 2</w:t>
            </w:r>
            <w:r w:rsidRPr="00CB13B0">
              <w:t>8), Sch 9 (</w:t>
            </w:r>
            <w:r w:rsidR="00410FA5">
              <w:t>item 5</w:t>
            </w:r>
            <w:r w:rsidRPr="00CB13B0">
              <w:t>), Sch 10 (</w:t>
            </w:r>
            <w:r w:rsidR="00A13A22">
              <w:t>items 4</w:t>
            </w:r>
            <w:r w:rsidRPr="00CB13B0">
              <w:t>9–54), Sch 10 (</w:t>
            </w:r>
            <w:r w:rsidR="00222892" w:rsidRPr="00CB13B0">
              <w:t>item 9</w:t>
            </w:r>
            <w:r w:rsidRPr="00CB13B0">
              <w:t>3) and Sch 11 (</w:t>
            </w:r>
            <w:r w:rsidR="00410FA5">
              <w:t>item 1</w:t>
            </w:r>
            <w:r w:rsidRPr="00CB13B0">
              <w:t>1)</w:t>
            </w:r>
          </w:p>
        </w:tc>
      </w:tr>
      <w:tr w:rsidR="00932292" w:rsidRPr="00CB13B0" w14:paraId="6EFDF755" w14:textId="77777777" w:rsidTr="00F776F0">
        <w:trPr>
          <w:cantSplit/>
        </w:trPr>
        <w:tc>
          <w:tcPr>
            <w:tcW w:w="1695" w:type="dxa"/>
            <w:tcBorders>
              <w:top w:val="nil"/>
              <w:bottom w:val="nil"/>
            </w:tcBorders>
            <w:shd w:val="clear" w:color="auto" w:fill="auto"/>
          </w:tcPr>
          <w:p w14:paraId="70F6E2AC" w14:textId="77777777" w:rsidR="00932292" w:rsidRPr="00CB13B0" w:rsidRDefault="00932292" w:rsidP="004A010C">
            <w:pPr>
              <w:pStyle w:val="ENoteTTIndentHeading"/>
            </w:pPr>
            <w:r w:rsidRPr="00CB13B0">
              <w:t>as amended by</w:t>
            </w:r>
          </w:p>
        </w:tc>
        <w:tc>
          <w:tcPr>
            <w:tcW w:w="992" w:type="dxa"/>
            <w:tcBorders>
              <w:top w:val="nil"/>
              <w:bottom w:val="nil"/>
            </w:tcBorders>
            <w:shd w:val="clear" w:color="auto" w:fill="auto"/>
          </w:tcPr>
          <w:p w14:paraId="4A62D346" w14:textId="77777777" w:rsidR="00932292" w:rsidRPr="00CB13B0" w:rsidRDefault="00932292" w:rsidP="00F776F0">
            <w:pPr>
              <w:pStyle w:val="ENoteTableText"/>
              <w:rPr>
                <w:szCs w:val="16"/>
              </w:rPr>
            </w:pPr>
          </w:p>
        </w:tc>
        <w:tc>
          <w:tcPr>
            <w:tcW w:w="992" w:type="dxa"/>
            <w:tcBorders>
              <w:top w:val="nil"/>
              <w:bottom w:val="nil"/>
            </w:tcBorders>
            <w:shd w:val="clear" w:color="auto" w:fill="auto"/>
          </w:tcPr>
          <w:p w14:paraId="4C5008C2" w14:textId="77777777" w:rsidR="00932292" w:rsidRPr="00CB13B0" w:rsidRDefault="00932292" w:rsidP="00F776F0">
            <w:pPr>
              <w:pStyle w:val="ENoteTableText"/>
            </w:pPr>
          </w:p>
        </w:tc>
        <w:tc>
          <w:tcPr>
            <w:tcW w:w="1843" w:type="dxa"/>
            <w:tcBorders>
              <w:top w:val="nil"/>
              <w:bottom w:val="nil"/>
            </w:tcBorders>
            <w:shd w:val="clear" w:color="auto" w:fill="auto"/>
          </w:tcPr>
          <w:p w14:paraId="356CDCA2" w14:textId="77777777" w:rsidR="00932292" w:rsidRPr="00CB13B0" w:rsidRDefault="00932292" w:rsidP="00F776F0">
            <w:pPr>
              <w:pStyle w:val="ENoteTableText"/>
            </w:pPr>
          </w:p>
        </w:tc>
        <w:tc>
          <w:tcPr>
            <w:tcW w:w="1566" w:type="dxa"/>
            <w:tcBorders>
              <w:top w:val="nil"/>
              <w:bottom w:val="nil"/>
            </w:tcBorders>
            <w:shd w:val="clear" w:color="auto" w:fill="auto"/>
          </w:tcPr>
          <w:p w14:paraId="2C590ABE" w14:textId="77777777" w:rsidR="00932292" w:rsidRPr="00CB13B0" w:rsidRDefault="00932292" w:rsidP="00F776F0">
            <w:pPr>
              <w:pStyle w:val="ENoteTableText"/>
            </w:pPr>
          </w:p>
        </w:tc>
      </w:tr>
      <w:tr w:rsidR="00932292" w:rsidRPr="00CB13B0" w14:paraId="10B21E4C" w14:textId="77777777" w:rsidTr="00F776F0">
        <w:trPr>
          <w:cantSplit/>
        </w:trPr>
        <w:tc>
          <w:tcPr>
            <w:tcW w:w="1695" w:type="dxa"/>
            <w:tcBorders>
              <w:top w:val="nil"/>
              <w:bottom w:val="single" w:sz="4" w:space="0" w:color="auto"/>
            </w:tcBorders>
            <w:shd w:val="clear" w:color="auto" w:fill="auto"/>
          </w:tcPr>
          <w:p w14:paraId="20066FB1" w14:textId="77777777" w:rsidR="00932292" w:rsidRPr="00CB13B0" w:rsidRDefault="00932292" w:rsidP="00F776F0">
            <w:pPr>
              <w:pStyle w:val="ENoteTTi"/>
              <w:keepNext w:val="0"/>
            </w:pPr>
            <w:r w:rsidRPr="00CB13B0">
              <w:t>Treasury Laws Amendment (2017 Measures No. 2) Act 2017</w:t>
            </w:r>
          </w:p>
        </w:tc>
        <w:tc>
          <w:tcPr>
            <w:tcW w:w="992" w:type="dxa"/>
            <w:tcBorders>
              <w:top w:val="nil"/>
              <w:bottom w:val="single" w:sz="4" w:space="0" w:color="auto"/>
            </w:tcBorders>
            <w:shd w:val="clear" w:color="auto" w:fill="auto"/>
          </w:tcPr>
          <w:p w14:paraId="31F79DDD" w14:textId="77777777" w:rsidR="00932292" w:rsidRPr="00CB13B0" w:rsidRDefault="00932292" w:rsidP="00F776F0">
            <w:pPr>
              <w:pStyle w:val="ENoteTableText"/>
              <w:rPr>
                <w:szCs w:val="16"/>
              </w:rPr>
            </w:pPr>
            <w:r w:rsidRPr="00CB13B0">
              <w:rPr>
                <w:szCs w:val="16"/>
              </w:rPr>
              <w:t>55, 2017</w:t>
            </w:r>
          </w:p>
        </w:tc>
        <w:tc>
          <w:tcPr>
            <w:tcW w:w="992" w:type="dxa"/>
            <w:tcBorders>
              <w:top w:val="nil"/>
              <w:bottom w:val="single" w:sz="4" w:space="0" w:color="auto"/>
            </w:tcBorders>
            <w:shd w:val="clear" w:color="auto" w:fill="auto"/>
          </w:tcPr>
          <w:p w14:paraId="036FE27C" w14:textId="77777777" w:rsidR="00932292" w:rsidRPr="00CB13B0" w:rsidRDefault="005F52A2" w:rsidP="00F776F0">
            <w:pPr>
              <w:pStyle w:val="ENoteTableText"/>
            </w:pPr>
            <w:r w:rsidRPr="00CB13B0">
              <w:t>22 June</w:t>
            </w:r>
            <w:r w:rsidR="00932292" w:rsidRPr="00CB13B0">
              <w:t xml:space="preserve"> 2017</w:t>
            </w:r>
          </w:p>
        </w:tc>
        <w:tc>
          <w:tcPr>
            <w:tcW w:w="1843" w:type="dxa"/>
            <w:tcBorders>
              <w:top w:val="nil"/>
              <w:bottom w:val="single" w:sz="4" w:space="0" w:color="auto"/>
            </w:tcBorders>
            <w:shd w:val="clear" w:color="auto" w:fill="auto"/>
          </w:tcPr>
          <w:p w14:paraId="76504F30" w14:textId="3DEF0579" w:rsidR="00932292" w:rsidRPr="00CB13B0" w:rsidRDefault="00932292" w:rsidP="00F776F0">
            <w:pPr>
              <w:pStyle w:val="ENoteTableText"/>
            </w:pPr>
            <w:r w:rsidRPr="00CB13B0">
              <w:t>Sch 1 (</w:t>
            </w:r>
            <w:r w:rsidR="00410FA5">
              <w:t>items 2</w:t>
            </w:r>
            <w:r w:rsidRPr="00CB13B0">
              <w:t xml:space="preserve">5–28): 1 Jan 2017 (s 2(1) </w:t>
            </w:r>
            <w:r w:rsidR="00410FA5">
              <w:t>item 6</w:t>
            </w:r>
            <w:r w:rsidRPr="00CB13B0">
              <w:t>)</w:t>
            </w:r>
          </w:p>
        </w:tc>
        <w:tc>
          <w:tcPr>
            <w:tcW w:w="1566" w:type="dxa"/>
            <w:tcBorders>
              <w:top w:val="nil"/>
              <w:bottom w:val="single" w:sz="4" w:space="0" w:color="auto"/>
            </w:tcBorders>
            <w:shd w:val="clear" w:color="auto" w:fill="auto"/>
          </w:tcPr>
          <w:p w14:paraId="01FAE1B9" w14:textId="77777777" w:rsidR="00932292" w:rsidRPr="00CB13B0" w:rsidRDefault="00932292" w:rsidP="00F776F0">
            <w:pPr>
              <w:pStyle w:val="ENoteTableText"/>
            </w:pPr>
            <w:r w:rsidRPr="00CB13B0">
              <w:t>—</w:t>
            </w:r>
          </w:p>
        </w:tc>
      </w:tr>
      <w:tr w:rsidR="00932292" w:rsidRPr="00CB13B0" w14:paraId="099838E2" w14:textId="77777777" w:rsidTr="00F776F0">
        <w:trPr>
          <w:cantSplit/>
        </w:trPr>
        <w:tc>
          <w:tcPr>
            <w:tcW w:w="1695" w:type="dxa"/>
            <w:tcBorders>
              <w:top w:val="single" w:sz="4" w:space="0" w:color="auto"/>
              <w:bottom w:val="single" w:sz="4" w:space="0" w:color="auto"/>
            </w:tcBorders>
            <w:shd w:val="clear" w:color="auto" w:fill="auto"/>
          </w:tcPr>
          <w:p w14:paraId="1C4103E9" w14:textId="77777777" w:rsidR="00932292" w:rsidRPr="00CB13B0" w:rsidRDefault="00932292" w:rsidP="00F776F0">
            <w:pPr>
              <w:pStyle w:val="ENoteTableText"/>
            </w:pPr>
            <w:r w:rsidRPr="00CB13B0">
              <w:lastRenderedPageBreak/>
              <w:t>Treasury Laws Amendment (Working Holiday Maker Reform) Act 2016</w:t>
            </w:r>
          </w:p>
        </w:tc>
        <w:tc>
          <w:tcPr>
            <w:tcW w:w="992" w:type="dxa"/>
            <w:tcBorders>
              <w:top w:val="single" w:sz="4" w:space="0" w:color="auto"/>
              <w:bottom w:val="single" w:sz="4" w:space="0" w:color="auto"/>
            </w:tcBorders>
            <w:shd w:val="clear" w:color="auto" w:fill="auto"/>
          </w:tcPr>
          <w:p w14:paraId="053FB1E7" w14:textId="77777777" w:rsidR="00932292" w:rsidRPr="00CB13B0" w:rsidRDefault="00932292" w:rsidP="00F776F0">
            <w:pPr>
              <w:pStyle w:val="ENoteTableText"/>
              <w:rPr>
                <w:szCs w:val="16"/>
              </w:rPr>
            </w:pPr>
            <w:r w:rsidRPr="00CB13B0">
              <w:rPr>
                <w:szCs w:val="16"/>
              </w:rPr>
              <w:t>89, 2016</w:t>
            </w:r>
          </w:p>
        </w:tc>
        <w:tc>
          <w:tcPr>
            <w:tcW w:w="992" w:type="dxa"/>
            <w:tcBorders>
              <w:top w:val="single" w:sz="4" w:space="0" w:color="auto"/>
              <w:bottom w:val="single" w:sz="4" w:space="0" w:color="auto"/>
            </w:tcBorders>
            <w:shd w:val="clear" w:color="auto" w:fill="auto"/>
          </w:tcPr>
          <w:p w14:paraId="77989D7E" w14:textId="77777777" w:rsidR="00932292" w:rsidRPr="00CB13B0" w:rsidRDefault="00932292" w:rsidP="00F776F0">
            <w:pPr>
              <w:pStyle w:val="ENoteTableText"/>
            </w:pPr>
            <w:r w:rsidRPr="00CB13B0">
              <w:t>2 Dec 2016</w:t>
            </w:r>
          </w:p>
        </w:tc>
        <w:tc>
          <w:tcPr>
            <w:tcW w:w="1843" w:type="dxa"/>
            <w:tcBorders>
              <w:top w:val="single" w:sz="4" w:space="0" w:color="auto"/>
              <w:bottom w:val="single" w:sz="4" w:space="0" w:color="auto"/>
            </w:tcBorders>
            <w:shd w:val="clear" w:color="auto" w:fill="auto"/>
          </w:tcPr>
          <w:p w14:paraId="34DEDBEB" w14:textId="61E21614" w:rsidR="00932292" w:rsidRPr="00CB13B0" w:rsidRDefault="00932292" w:rsidP="00F776F0">
            <w:pPr>
              <w:pStyle w:val="ENoteTableText"/>
            </w:pPr>
            <w:r w:rsidRPr="00CB13B0">
              <w:t>Sch 2 (</w:t>
            </w:r>
            <w:r w:rsidR="00410FA5">
              <w:t>items 2</w:t>
            </w:r>
            <w:r w:rsidRPr="00CB13B0">
              <w:t xml:space="preserve">, 6): 2 Dec 2016 (s 2(1) </w:t>
            </w:r>
            <w:r w:rsidR="00410FA5">
              <w:t>item 3</w:t>
            </w:r>
            <w:r w:rsidRPr="00CB13B0">
              <w:t>)</w:t>
            </w:r>
          </w:p>
        </w:tc>
        <w:tc>
          <w:tcPr>
            <w:tcW w:w="1566" w:type="dxa"/>
            <w:tcBorders>
              <w:top w:val="single" w:sz="4" w:space="0" w:color="auto"/>
              <w:bottom w:val="single" w:sz="4" w:space="0" w:color="auto"/>
            </w:tcBorders>
            <w:shd w:val="clear" w:color="auto" w:fill="auto"/>
          </w:tcPr>
          <w:p w14:paraId="64A784A2" w14:textId="209DC04E" w:rsidR="00932292" w:rsidRPr="00CB13B0" w:rsidRDefault="00932292" w:rsidP="00F776F0">
            <w:pPr>
              <w:pStyle w:val="ENoteTableText"/>
            </w:pPr>
            <w:r w:rsidRPr="00CB13B0">
              <w:t>Sch 2 (</w:t>
            </w:r>
            <w:r w:rsidR="00410FA5">
              <w:t>item 6</w:t>
            </w:r>
            <w:r w:rsidRPr="00CB13B0">
              <w:t>)</w:t>
            </w:r>
          </w:p>
        </w:tc>
      </w:tr>
      <w:tr w:rsidR="00932292" w:rsidRPr="00CB13B0" w14:paraId="30986822" w14:textId="77777777" w:rsidTr="00F776F0">
        <w:trPr>
          <w:cantSplit/>
        </w:trPr>
        <w:tc>
          <w:tcPr>
            <w:tcW w:w="1695" w:type="dxa"/>
            <w:tcBorders>
              <w:top w:val="single" w:sz="4" w:space="0" w:color="auto"/>
              <w:bottom w:val="single" w:sz="4" w:space="0" w:color="auto"/>
            </w:tcBorders>
            <w:shd w:val="clear" w:color="auto" w:fill="auto"/>
          </w:tcPr>
          <w:p w14:paraId="2FCAFD82" w14:textId="77777777" w:rsidR="00932292" w:rsidRPr="00CB13B0" w:rsidRDefault="00932292" w:rsidP="00F776F0">
            <w:pPr>
              <w:pStyle w:val="ENoteTableText"/>
            </w:pPr>
            <w:r w:rsidRPr="00CB13B0">
              <w:t>Treasury Laws Amendment (Bourke Street Fund) Act 2017</w:t>
            </w:r>
          </w:p>
        </w:tc>
        <w:tc>
          <w:tcPr>
            <w:tcW w:w="992" w:type="dxa"/>
            <w:tcBorders>
              <w:top w:val="single" w:sz="4" w:space="0" w:color="auto"/>
              <w:bottom w:val="single" w:sz="4" w:space="0" w:color="auto"/>
            </w:tcBorders>
            <w:shd w:val="clear" w:color="auto" w:fill="auto"/>
          </w:tcPr>
          <w:p w14:paraId="196C420A" w14:textId="77777777" w:rsidR="00932292" w:rsidRPr="00CB13B0" w:rsidRDefault="00932292" w:rsidP="00F776F0">
            <w:pPr>
              <w:pStyle w:val="ENoteTableText"/>
              <w:rPr>
                <w:szCs w:val="16"/>
              </w:rPr>
            </w:pPr>
            <w:r w:rsidRPr="00CB13B0">
              <w:rPr>
                <w:szCs w:val="16"/>
              </w:rPr>
              <w:t>14, 2017</w:t>
            </w:r>
          </w:p>
        </w:tc>
        <w:tc>
          <w:tcPr>
            <w:tcW w:w="992" w:type="dxa"/>
            <w:tcBorders>
              <w:top w:val="single" w:sz="4" w:space="0" w:color="auto"/>
              <w:bottom w:val="single" w:sz="4" w:space="0" w:color="auto"/>
            </w:tcBorders>
            <w:shd w:val="clear" w:color="auto" w:fill="auto"/>
          </w:tcPr>
          <w:p w14:paraId="692E3CFE" w14:textId="77777777" w:rsidR="00932292" w:rsidRPr="00CB13B0" w:rsidRDefault="00932292" w:rsidP="00F776F0">
            <w:pPr>
              <w:pStyle w:val="ENoteTableText"/>
            </w:pPr>
            <w:r w:rsidRPr="00CB13B0">
              <w:t>28 Feb 2017</w:t>
            </w:r>
          </w:p>
        </w:tc>
        <w:tc>
          <w:tcPr>
            <w:tcW w:w="1843" w:type="dxa"/>
            <w:tcBorders>
              <w:top w:val="single" w:sz="4" w:space="0" w:color="auto"/>
              <w:bottom w:val="single" w:sz="4" w:space="0" w:color="auto"/>
            </w:tcBorders>
            <w:shd w:val="clear" w:color="auto" w:fill="auto"/>
          </w:tcPr>
          <w:p w14:paraId="2DE6C16E" w14:textId="6369958D" w:rsidR="00932292" w:rsidRPr="00CB13B0" w:rsidRDefault="00932292" w:rsidP="00F776F0">
            <w:pPr>
              <w:pStyle w:val="ENoteTableText"/>
            </w:pPr>
            <w:r w:rsidRPr="00CB13B0">
              <w:t xml:space="preserve">1 Apr 2017 (s 2(1) </w:t>
            </w:r>
            <w:r w:rsidR="00410FA5">
              <w:t>item 1</w:t>
            </w:r>
            <w:r w:rsidRPr="00CB13B0">
              <w:t>)</w:t>
            </w:r>
          </w:p>
        </w:tc>
        <w:tc>
          <w:tcPr>
            <w:tcW w:w="1566" w:type="dxa"/>
            <w:tcBorders>
              <w:top w:val="single" w:sz="4" w:space="0" w:color="auto"/>
              <w:bottom w:val="single" w:sz="4" w:space="0" w:color="auto"/>
            </w:tcBorders>
            <w:shd w:val="clear" w:color="auto" w:fill="auto"/>
          </w:tcPr>
          <w:p w14:paraId="089754AF" w14:textId="77777777" w:rsidR="00932292" w:rsidRPr="00CB13B0" w:rsidRDefault="00932292" w:rsidP="00F776F0">
            <w:pPr>
              <w:pStyle w:val="ENoteTableText"/>
            </w:pPr>
            <w:r w:rsidRPr="00CB13B0">
              <w:t>—</w:t>
            </w:r>
          </w:p>
        </w:tc>
      </w:tr>
      <w:tr w:rsidR="00932292" w:rsidRPr="00CB13B0" w14:paraId="27AC5036" w14:textId="77777777" w:rsidTr="00F776F0">
        <w:trPr>
          <w:cantSplit/>
        </w:trPr>
        <w:tc>
          <w:tcPr>
            <w:tcW w:w="1695" w:type="dxa"/>
            <w:tcBorders>
              <w:top w:val="single" w:sz="4" w:space="0" w:color="auto"/>
              <w:bottom w:val="single" w:sz="4" w:space="0" w:color="auto"/>
            </w:tcBorders>
            <w:shd w:val="clear" w:color="auto" w:fill="auto"/>
          </w:tcPr>
          <w:p w14:paraId="61DFC0C8" w14:textId="77777777" w:rsidR="00932292" w:rsidRPr="00CB13B0" w:rsidRDefault="00932292" w:rsidP="00F776F0">
            <w:pPr>
              <w:pStyle w:val="ENoteTableText"/>
            </w:pPr>
            <w:r w:rsidRPr="00CB13B0">
              <w:t>Tax and Superannuation Laws Amendment (2016 Measures No. 2) Act 2017</w:t>
            </w:r>
          </w:p>
        </w:tc>
        <w:tc>
          <w:tcPr>
            <w:tcW w:w="992" w:type="dxa"/>
            <w:tcBorders>
              <w:top w:val="single" w:sz="4" w:space="0" w:color="auto"/>
              <w:bottom w:val="single" w:sz="4" w:space="0" w:color="auto"/>
            </w:tcBorders>
            <w:shd w:val="clear" w:color="auto" w:fill="auto"/>
          </w:tcPr>
          <w:p w14:paraId="5FF3B017" w14:textId="77777777" w:rsidR="00932292" w:rsidRPr="00CB13B0" w:rsidRDefault="00932292" w:rsidP="00F776F0">
            <w:pPr>
              <w:pStyle w:val="ENoteTableText"/>
              <w:rPr>
                <w:szCs w:val="16"/>
              </w:rPr>
            </w:pPr>
            <w:r w:rsidRPr="00CB13B0">
              <w:rPr>
                <w:szCs w:val="16"/>
              </w:rPr>
              <w:t>15, 2017</w:t>
            </w:r>
          </w:p>
        </w:tc>
        <w:tc>
          <w:tcPr>
            <w:tcW w:w="992" w:type="dxa"/>
            <w:tcBorders>
              <w:top w:val="single" w:sz="4" w:space="0" w:color="auto"/>
              <w:bottom w:val="single" w:sz="4" w:space="0" w:color="auto"/>
            </w:tcBorders>
            <w:shd w:val="clear" w:color="auto" w:fill="auto"/>
          </w:tcPr>
          <w:p w14:paraId="22B750BA" w14:textId="77777777" w:rsidR="00932292" w:rsidRPr="00CB13B0" w:rsidRDefault="00932292" w:rsidP="00F776F0">
            <w:pPr>
              <w:pStyle w:val="ENoteTableText"/>
            </w:pPr>
            <w:r w:rsidRPr="00CB13B0">
              <w:t>28 Feb 2017</w:t>
            </w:r>
          </w:p>
        </w:tc>
        <w:tc>
          <w:tcPr>
            <w:tcW w:w="1843" w:type="dxa"/>
            <w:tcBorders>
              <w:top w:val="single" w:sz="4" w:space="0" w:color="auto"/>
              <w:bottom w:val="single" w:sz="4" w:space="0" w:color="auto"/>
            </w:tcBorders>
            <w:shd w:val="clear" w:color="auto" w:fill="auto"/>
          </w:tcPr>
          <w:p w14:paraId="6DA0B866" w14:textId="6E25677C" w:rsidR="00932292" w:rsidRPr="00CB13B0" w:rsidRDefault="00932292" w:rsidP="00F776F0">
            <w:pPr>
              <w:pStyle w:val="ENoteTableText"/>
            </w:pPr>
            <w:r w:rsidRPr="00CB13B0">
              <w:t>Sch 1 (</w:t>
            </w:r>
            <w:r w:rsidR="00410FA5">
              <w:t>item 1</w:t>
            </w:r>
            <w:r w:rsidRPr="00CB13B0">
              <w:t xml:space="preserve">): 1 Mar 2017 (s 2(1) </w:t>
            </w:r>
            <w:r w:rsidR="00410FA5">
              <w:t>item 2</w:t>
            </w:r>
            <w:r w:rsidRPr="00CB13B0">
              <w:t>)</w:t>
            </w:r>
            <w:r w:rsidRPr="00CB13B0">
              <w:br/>
              <w:t>Sch 2 and Sch 4 (</w:t>
            </w:r>
            <w:r w:rsidR="00410FA5">
              <w:t>items 2</w:t>
            </w:r>
            <w:r w:rsidRPr="00CB13B0">
              <w:t xml:space="preserve">6–69, 71–83): 1 Apr 2017 (s 2(1) </w:t>
            </w:r>
            <w:r w:rsidR="00410FA5">
              <w:t>items 3</w:t>
            </w:r>
            <w:r w:rsidRPr="00CB13B0">
              <w:t>, 8, 10)</w:t>
            </w:r>
            <w:r w:rsidRPr="00CB13B0">
              <w:br/>
              <w:t>Sch 4 (</w:t>
            </w:r>
            <w:r w:rsidR="00A13A22">
              <w:t>item 7</w:t>
            </w:r>
            <w:r w:rsidRPr="00CB13B0">
              <w:t xml:space="preserve">0): 19 Mar 2015 (s 2(1) </w:t>
            </w:r>
            <w:r w:rsidR="00222892" w:rsidRPr="00CB13B0">
              <w:t>item 9</w:t>
            </w:r>
            <w:r w:rsidRPr="00CB13B0">
              <w:t>)</w:t>
            </w:r>
          </w:p>
        </w:tc>
        <w:tc>
          <w:tcPr>
            <w:tcW w:w="1566" w:type="dxa"/>
            <w:tcBorders>
              <w:top w:val="single" w:sz="4" w:space="0" w:color="auto"/>
              <w:bottom w:val="single" w:sz="4" w:space="0" w:color="auto"/>
            </w:tcBorders>
            <w:shd w:val="clear" w:color="auto" w:fill="auto"/>
          </w:tcPr>
          <w:p w14:paraId="49CF102C" w14:textId="12A41C37" w:rsidR="00932292" w:rsidRPr="00CB13B0" w:rsidRDefault="00932292" w:rsidP="00F776F0">
            <w:pPr>
              <w:pStyle w:val="ENoteTableText"/>
            </w:pPr>
            <w:r w:rsidRPr="00CB13B0">
              <w:t>Sch 2 (</w:t>
            </w:r>
            <w:r w:rsidR="00410FA5">
              <w:t>item 5</w:t>
            </w:r>
            <w:r w:rsidRPr="00CB13B0">
              <w:t>) and Sch 4 (</w:t>
            </w:r>
            <w:r w:rsidR="00410FA5">
              <w:t>items 3</w:t>
            </w:r>
            <w:r w:rsidRPr="00CB13B0">
              <w:t>2, 34, 36)</w:t>
            </w:r>
          </w:p>
        </w:tc>
      </w:tr>
      <w:tr w:rsidR="00932292" w:rsidRPr="00CB13B0" w14:paraId="27500382" w14:textId="77777777" w:rsidTr="00F776F0">
        <w:trPr>
          <w:cantSplit/>
        </w:trPr>
        <w:tc>
          <w:tcPr>
            <w:tcW w:w="1695" w:type="dxa"/>
            <w:tcBorders>
              <w:top w:val="single" w:sz="4" w:space="0" w:color="auto"/>
              <w:bottom w:val="single" w:sz="4" w:space="0" w:color="auto"/>
            </w:tcBorders>
            <w:shd w:val="clear" w:color="auto" w:fill="auto"/>
          </w:tcPr>
          <w:p w14:paraId="188DF47F" w14:textId="77777777" w:rsidR="00932292" w:rsidRPr="00CB13B0" w:rsidRDefault="00932292" w:rsidP="00F776F0">
            <w:pPr>
              <w:pStyle w:val="ENoteTableText"/>
            </w:pPr>
            <w:r w:rsidRPr="00CB13B0">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14:paraId="18E96D8D" w14:textId="77777777" w:rsidR="00932292" w:rsidRPr="00CB13B0" w:rsidRDefault="00932292" w:rsidP="00F776F0">
            <w:pPr>
              <w:pStyle w:val="ENoteTableText"/>
              <w:rPr>
                <w:szCs w:val="16"/>
              </w:rPr>
            </w:pPr>
            <w:r w:rsidRPr="00CB13B0">
              <w:rPr>
                <w:szCs w:val="16"/>
              </w:rPr>
              <w:t>22, 2017</w:t>
            </w:r>
          </w:p>
        </w:tc>
        <w:tc>
          <w:tcPr>
            <w:tcW w:w="992" w:type="dxa"/>
            <w:tcBorders>
              <w:top w:val="single" w:sz="4" w:space="0" w:color="auto"/>
              <w:bottom w:val="single" w:sz="4" w:space="0" w:color="auto"/>
            </w:tcBorders>
            <w:shd w:val="clear" w:color="auto" w:fill="auto"/>
          </w:tcPr>
          <w:p w14:paraId="4E1C83A7" w14:textId="77777777" w:rsidR="00932292" w:rsidRPr="00CB13B0" w:rsidRDefault="00932292" w:rsidP="00F776F0">
            <w:pPr>
              <w:pStyle w:val="ENoteTableText"/>
            </w:pPr>
            <w:r w:rsidRPr="00CB13B0">
              <w:t>4 Apr 2017</w:t>
            </w:r>
          </w:p>
        </w:tc>
        <w:tc>
          <w:tcPr>
            <w:tcW w:w="1843" w:type="dxa"/>
            <w:tcBorders>
              <w:top w:val="single" w:sz="4" w:space="0" w:color="auto"/>
              <w:bottom w:val="single" w:sz="4" w:space="0" w:color="auto"/>
            </w:tcBorders>
            <w:shd w:val="clear" w:color="auto" w:fill="auto"/>
          </w:tcPr>
          <w:p w14:paraId="36F377CF" w14:textId="07BD3BB8" w:rsidR="00932292" w:rsidRPr="00CB13B0" w:rsidRDefault="00932292" w:rsidP="00F776F0">
            <w:pPr>
              <w:pStyle w:val="ENoteTableText"/>
            </w:pPr>
            <w:r w:rsidRPr="00CB13B0">
              <w:t>Sch 2 (</w:t>
            </w:r>
            <w:r w:rsidR="00410FA5">
              <w:t>items 6</w:t>
            </w:r>
            <w:r w:rsidRPr="00CB13B0">
              <w:t xml:space="preserve">–8): 2 July 2018 (s 2(1) </w:t>
            </w:r>
            <w:r w:rsidR="00410FA5">
              <w:t>item 2</w:t>
            </w:r>
            <w:r w:rsidRPr="00CB13B0">
              <w:t>)</w:t>
            </w:r>
            <w:r w:rsidRPr="00CB13B0">
              <w:br/>
              <w:t xml:space="preserve">Sch 4: 5 Apr 2017 (s 2(1) </w:t>
            </w:r>
            <w:r w:rsidR="00410FA5">
              <w:t>item 5</w:t>
            </w:r>
            <w:r w:rsidRPr="00CB13B0">
              <w:t>)</w:t>
            </w:r>
          </w:p>
        </w:tc>
        <w:tc>
          <w:tcPr>
            <w:tcW w:w="1566" w:type="dxa"/>
            <w:tcBorders>
              <w:top w:val="single" w:sz="4" w:space="0" w:color="auto"/>
              <w:bottom w:val="single" w:sz="4" w:space="0" w:color="auto"/>
            </w:tcBorders>
            <w:shd w:val="clear" w:color="auto" w:fill="auto"/>
          </w:tcPr>
          <w:p w14:paraId="35480762" w14:textId="77777777" w:rsidR="00932292" w:rsidRPr="00CB13B0" w:rsidRDefault="00932292" w:rsidP="00F776F0">
            <w:pPr>
              <w:pStyle w:val="ENoteTableText"/>
            </w:pPr>
            <w:r w:rsidRPr="00CB13B0">
              <w:t>Sch 4</w:t>
            </w:r>
          </w:p>
        </w:tc>
      </w:tr>
      <w:tr w:rsidR="00932292" w:rsidRPr="00CB13B0" w14:paraId="7231084D" w14:textId="77777777" w:rsidTr="00F776F0">
        <w:trPr>
          <w:cantSplit/>
        </w:trPr>
        <w:tc>
          <w:tcPr>
            <w:tcW w:w="1695" w:type="dxa"/>
            <w:tcBorders>
              <w:top w:val="single" w:sz="4" w:space="0" w:color="auto"/>
              <w:bottom w:val="single" w:sz="4" w:space="0" w:color="auto"/>
            </w:tcBorders>
            <w:shd w:val="clear" w:color="auto" w:fill="auto"/>
          </w:tcPr>
          <w:p w14:paraId="43A361F3" w14:textId="77777777" w:rsidR="00932292" w:rsidRPr="00CB13B0" w:rsidRDefault="00932292" w:rsidP="00F776F0">
            <w:pPr>
              <w:pStyle w:val="ENoteTableText"/>
            </w:pPr>
            <w:r w:rsidRPr="00CB13B0">
              <w:t>Treasury Laws Amendment (2016 Measures No. 1) Act 2017</w:t>
            </w:r>
          </w:p>
        </w:tc>
        <w:tc>
          <w:tcPr>
            <w:tcW w:w="992" w:type="dxa"/>
            <w:tcBorders>
              <w:top w:val="single" w:sz="4" w:space="0" w:color="auto"/>
              <w:bottom w:val="single" w:sz="4" w:space="0" w:color="auto"/>
            </w:tcBorders>
            <w:shd w:val="clear" w:color="auto" w:fill="auto"/>
          </w:tcPr>
          <w:p w14:paraId="6DF18B4E" w14:textId="77777777" w:rsidR="00932292" w:rsidRPr="00CB13B0" w:rsidRDefault="00932292" w:rsidP="00F776F0">
            <w:pPr>
              <w:pStyle w:val="ENoteTableText"/>
              <w:rPr>
                <w:szCs w:val="16"/>
              </w:rPr>
            </w:pPr>
            <w:r w:rsidRPr="00CB13B0">
              <w:rPr>
                <w:szCs w:val="16"/>
              </w:rPr>
              <w:t>25, 2017</w:t>
            </w:r>
          </w:p>
        </w:tc>
        <w:tc>
          <w:tcPr>
            <w:tcW w:w="992" w:type="dxa"/>
            <w:tcBorders>
              <w:top w:val="single" w:sz="4" w:space="0" w:color="auto"/>
              <w:bottom w:val="single" w:sz="4" w:space="0" w:color="auto"/>
            </w:tcBorders>
            <w:shd w:val="clear" w:color="auto" w:fill="auto"/>
          </w:tcPr>
          <w:p w14:paraId="667A1BFB" w14:textId="77777777" w:rsidR="00932292" w:rsidRPr="00CB13B0" w:rsidRDefault="00932292" w:rsidP="00F776F0">
            <w:pPr>
              <w:pStyle w:val="ENoteTableText"/>
            </w:pPr>
            <w:r w:rsidRPr="00CB13B0">
              <w:t>4 Apr 2017</w:t>
            </w:r>
          </w:p>
        </w:tc>
        <w:tc>
          <w:tcPr>
            <w:tcW w:w="1843" w:type="dxa"/>
            <w:tcBorders>
              <w:top w:val="single" w:sz="4" w:space="0" w:color="auto"/>
              <w:bottom w:val="single" w:sz="4" w:space="0" w:color="auto"/>
            </w:tcBorders>
            <w:shd w:val="clear" w:color="auto" w:fill="auto"/>
          </w:tcPr>
          <w:p w14:paraId="759054B5" w14:textId="3B599672" w:rsidR="00932292" w:rsidRPr="00CB13B0" w:rsidRDefault="00932292" w:rsidP="00F776F0">
            <w:pPr>
              <w:pStyle w:val="ENoteTableText"/>
              <w:rPr>
                <w:u w:val="single"/>
              </w:rPr>
            </w:pPr>
            <w:r w:rsidRPr="00CB13B0">
              <w:t>Sch 3 (</w:t>
            </w:r>
            <w:r w:rsidR="00410FA5">
              <w:t>items 1</w:t>
            </w:r>
            <w:r w:rsidRPr="00CB13B0">
              <w:t>–11) and Sch 4 (</w:t>
            </w:r>
            <w:r w:rsidR="00410FA5">
              <w:t>items 3</w:t>
            </w:r>
            <w:r w:rsidRPr="00CB13B0">
              <w:t xml:space="preserve">–5): 5 Apr 2017 (s 2(1) </w:t>
            </w:r>
            <w:r w:rsidR="00A13A22">
              <w:t>items 4</w:t>
            </w:r>
            <w:r w:rsidRPr="00CB13B0">
              <w:t>, 6)</w:t>
            </w:r>
            <w:r w:rsidRPr="00CB13B0">
              <w:br/>
              <w:t>Sch 3 (</w:t>
            </w:r>
            <w:r w:rsidR="00410FA5">
              <w:t>items 1</w:t>
            </w:r>
            <w:r w:rsidRPr="00CB13B0">
              <w:t xml:space="preserve">2–14): 1 Sept 2017 (s 2(1) </w:t>
            </w:r>
            <w:r w:rsidR="00410FA5">
              <w:t>item 5</w:t>
            </w:r>
            <w:r w:rsidRPr="00CB13B0">
              <w:t>)</w:t>
            </w:r>
          </w:p>
        </w:tc>
        <w:tc>
          <w:tcPr>
            <w:tcW w:w="1566" w:type="dxa"/>
            <w:tcBorders>
              <w:top w:val="single" w:sz="4" w:space="0" w:color="auto"/>
              <w:bottom w:val="single" w:sz="4" w:space="0" w:color="auto"/>
            </w:tcBorders>
            <w:shd w:val="clear" w:color="auto" w:fill="auto"/>
          </w:tcPr>
          <w:p w14:paraId="3D0E8C81" w14:textId="4386C01B" w:rsidR="00932292" w:rsidRPr="00CB13B0" w:rsidRDefault="00932292" w:rsidP="00F776F0">
            <w:pPr>
              <w:pStyle w:val="ENoteTableText"/>
              <w:rPr>
                <w:u w:val="single"/>
              </w:rPr>
            </w:pPr>
            <w:r w:rsidRPr="00CB13B0">
              <w:t>Sch 3 (</w:t>
            </w:r>
            <w:r w:rsidR="00410FA5">
              <w:t>items 1</w:t>
            </w:r>
            <w:r w:rsidRPr="00CB13B0">
              <w:t>1, 14)</w:t>
            </w:r>
          </w:p>
        </w:tc>
      </w:tr>
      <w:tr w:rsidR="00932292" w:rsidRPr="00CB13B0" w14:paraId="557CFD9E" w14:textId="77777777" w:rsidTr="00F776F0">
        <w:trPr>
          <w:cantSplit/>
        </w:trPr>
        <w:tc>
          <w:tcPr>
            <w:tcW w:w="1695" w:type="dxa"/>
            <w:tcBorders>
              <w:top w:val="single" w:sz="4" w:space="0" w:color="auto"/>
              <w:bottom w:val="single" w:sz="4" w:space="0" w:color="auto"/>
            </w:tcBorders>
            <w:shd w:val="clear" w:color="auto" w:fill="auto"/>
          </w:tcPr>
          <w:p w14:paraId="5E187133" w14:textId="77777777" w:rsidR="00932292" w:rsidRPr="00CB13B0" w:rsidRDefault="00932292" w:rsidP="00F776F0">
            <w:pPr>
              <w:pStyle w:val="ENoteTableText"/>
            </w:pPr>
            <w:r w:rsidRPr="00CB13B0">
              <w:t>Treasury Laws Amendment (2017 Measures No. 1) Act 2017</w:t>
            </w:r>
          </w:p>
        </w:tc>
        <w:tc>
          <w:tcPr>
            <w:tcW w:w="992" w:type="dxa"/>
            <w:tcBorders>
              <w:top w:val="single" w:sz="4" w:space="0" w:color="auto"/>
              <w:bottom w:val="single" w:sz="4" w:space="0" w:color="auto"/>
            </w:tcBorders>
            <w:shd w:val="clear" w:color="auto" w:fill="auto"/>
          </w:tcPr>
          <w:p w14:paraId="6ABB9BD9" w14:textId="77777777" w:rsidR="00932292" w:rsidRPr="00CB13B0" w:rsidRDefault="00932292" w:rsidP="00F776F0">
            <w:pPr>
              <w:pStyle w:val="ENoteTableText"/>
              <w:rPr>
                <w:szCs w:val="16"/>
              </w:rPr>
            </w:pPr>
            <w:r w:rsidRPr="00CB13B0">
              <w:rPr>
                <w:szCs w:val="16"/>
              </w:rPr>
              <w:t>26, 2017</w:t>
            </w:r>
          </w:p>
        </w:tc>
        <w:tc>
          <w:tcPr>
            <w:tcW w:w="992" w:type="dxa"/>
            <w:tcBorders>
              <w:top w:val="single" w:sz="4" w:space="0" w:color="auto"/>
              <w:bottom w:val="single" w:sz="4" w:space="0" w:color="auto"/>
            </w:tcBorders>
            <w:shd w:val="clear" w:color="auto" w:fill="auto"/>
          </w:tcPr>
          <w:p w14:paraId="3A56CA5F" w14:textId="77777777" w:rsidR="00932292" w:rsidRPr="00CB13B0" w:rsidRDefault="00932292" w:rsidP="00F776F0">
            <w:pPr>
              <w:pStyle w:val="ENoteTableText"/>
            </w:pPr>
            <w:r w:rsidRPr="00CB13B0">
              <w:t>4 Apr 2017</w:t>
            </w:r>
          </w:p>
        </w:tc>
        <w:tc>
          <w:tcPr>
            <w:tcW w:w="1843" w:type="dxa"/>
            <w:tcBorders>
              <w:top w:val="single" w:sz="4" w:space="0" w:color="auto"/>
              <w:bottom w:val="single" w:sz="4" w:space="0" w:color="auto"/>
            </w:tcBorders>
            <w:shd w:val="clear" w:color="auto" w:fill="auto"/>
          </w:tcPr>
          <w:p w14:paraId="2E9E5FA0" w14:textId="639B887A" w:rsidR="00932292" w:rsidRPr="00CB13B0" w:rsidRDefault="00932292" w:rsidP="00F776F0">
            <w:pPr>
              <w:pStyle w:val="ENoteTableText"/>
            </w:pPr>
            <w:r w:rsidRPr="00CB13B0">
              <w:t xml:space="preserve">Sch 1: </w:t>
            </w:r>
            <w:r w:rsidR="00410FA5">
              <w:t>1 July</w:t>
            </w:r>
            <w:r w:rsidRPr="00CB13B0">
              <w:t xml:space="preserve"> 2017 (s 2(1) </w:t>
            </w:r>
            <w:r w:rsidR="00410FA5">
              <w:t>item 2</w:t>
            </w:r>
            <w:r w:rsidRPr="00CB13B0">
              <w:t>)</w:t>
            </w:r>
          </w:p>
        </w:tc>
        <w:tc>
          <w:tcPr>
            <w:tcW w:w="1566" w:type="dxa"/>
            <w:tcBorders>
              <w:top w:val="single" w:sz="4" w:space="0" w:color="auto"/>
              <w:bottom w:val="single" w:sz="4" w:space="0" w:color="auto"/>
            </w:tcBorders>
            <w:shd w:val="clear" w:color="auto" w:fill="auto"/>
          </w:tcPr>
          <w:p w14:paraId="0CC7510C" w14:textId="1C0948CC" w:rsidR="00932292" w:rsidRPr="00CB13B0" w:rsidRDefault="00932292" w:rsidP="00F776F0">
            <w:pPr>
              <w:pStyle w:val="ENoteTableText"/>
            </w:pPr>
            <w:r w:rsidRPr="00CB13B0">
              <w:t>Sch 1 (</w:t>
            </w:r>
            <w:r w:rsidR="00410FA5">
              <w:t>item 5</w:t>
            </w:r>
            <w:r w:rsidRPr="00CB13B0">
              <w:t>)</w:t>
            </w:r>
          </w:p>
        </w:tc>
      </w:tr>
      <w:tr w:rsidR="00932292" w:rsidRPr="00CB13B0" w14:paraId="4ACA2BBE" w14:textId="77777777" w:rsidTr="00F776F0">
        <w:trPr>
          <w:cantSplit/>
        </w:trPr>
        <w:tc>
          <w:tcPr>
            <w:tcW w:w="1695" w:type="dxa"/>
            <w:tcBorders>
              <w:top w:val="single" w:sz="4" w:space="0" w:color="auto"/>
              <w:bottom w:val="single" w:sz="4" w:space="0" w:color="auto"/>
            </w:tcBorders>
            <w:shd w:val="clear" w:color="auto" w:fill="auto"/>
          </w:tcPr>
          <w:p w14:paraId="371A8272" w14:textId="77777777" w:rsidR="00932292" w:rsidRPr="00CB13B0" w:rsidRDefault="00932292" w:rsidP="00F776F0">
            <w:pPr>
              <w:pStyle w:val="ENoteTableText"/>
            </w:pPr>
            <w:r w:rsidRPr="00CB13B0">
              <w:t>Treasury Laws Amendment (Combating Multinational Tax Avoidance) Act 2017</w:t>
            </w:r>
          </w:p>
        </w:tc>
        <w:tc>
          <w:tcPr>
            <w:tcW w:w="992" w:type="dxa"/>
            <w:tcBorders>
              <w:top w:val="single" w:sz="4" w:space="0" w:color="auto"/>
              <w:bottom w:val="single" w:sz="4" w:space="0" w:color="auto"/>
            </w:tcBorders>
            <w:shd w:val="clear" w:color="auto" w:fill="auto"/>
          </w:tcPr>
          <w:p w14:paraId="0F0B2669" w14:textId="77777777" w:rsidR="00932292" w:rsidRPr="00CB13B0" w:rsidRDefault="00932292" w:rsidP="00F776F0">
            <w:pPr>
              <w:pStyle w:val="ENoteTableText"/>
              <w:rPr>
                <w:szCs w:val="16"/>
              </w:rPr>
            </w:pPr>
            <w:r w:rsidRPr="00CB13B0">
              <w:t>27, 2017</w:t>
            </w:r>
          </w:p>
        </w:tc>
        <w:tc>
          <w:tcPr>
            <w:tcW w:w="992" w:type="dxa"/>
            <w:tcBorders>
              <w:top w:val="single" w:sz="4" w:space="0" w:color="auto"/>
              <w:bottom w:val="single" w:sz="4" w:space="0" w:color="auto"/>
            </w:tcBorders>
            <w:shd w:val="clear" w:color="auto" w:fill="auto"/>
          </w:tcPr>
          <w:p w14:paraId="39CD3933" w14:textId="77777777" w:rsidR="00932292" w:rsidRPr="00CB13B0" w:rsidRDefault="00932292" w:rsidP="00F776F0">
            <w:pPr>
              <w:pStyle w:val="ENoteTableText"/>
            </w:pPr>
            <w:r w:rsidRPr="00CB13B0">
              <w:t>4 Apr 2017</w:t>
            </w:r>
          </w:p>
        </w:tc>
        <w:tc>
          <w:tcPr>
            <w:tcW w:w="1843" w:type="dxa"/>
            <w:tcBorders>
              <w:top w:val="single" w:sz="4" w:space="0" w:color="auto"/>
              <w:bottom w:val="single" w:sz="4" w:space="0" w:color="auto"/>
            </w:tcBorders>
            <w:shd w:val="clear" w:color="auto" w:fill="auto"/>
          </w:tcPr>
          <w:p w14:paraId="11183611" w14:textId="1A497B24" w:rsidR="00932292" w:rsidRPr="00CB13B0" w:rsidRDefault="00932292" w:rsidP="00F776F0">
            <w:pPr>
              <w:pStyle w:val="ENoteTableText"/>
            </w:pPr>
            <w:r w:rsidRPr="00CB13B0">
              <w:t>Sch 1 (</w:t>
            </w:r>
            <w:r w:rsidR="00410FA5">
              <w:t>items 1</w:t>
            </w:r>
            <w:r w:rsidRPr="00CB13B0">
              <w:t xml:space="preserve">4–43, 52) and Sch 3: </w:t>
            </w:r>
            <w:r w:rsidR="00410FA5">
              <w:t>1 July</w:t>
            </w:r>
            <w:r w:rsidRPr="00CB13B0">
              <w:t xml:space="preserve"> 2017 (s 2(1) </w:t>
            </w:r>
            <w:r w:rsidR="00A13A22">
              <w:t>items 4</w:t>
            </w:r>
            <w:r w:rsidRPr="00CB13B0">
              <w:t>, 5)</w:t>
            </w:r>
          </w:p>
        </w:tc>
        <w:tc>
          <w:tcPr>
            <w:tcW w:w="1566" w:type="dxa"/>
            <w:tcBorders>
              <w:top w:val="single" w:sz="4" w:space="0" w:color="auto"/>
              <w:bottom w:val="single" w:sz="4" w:space="0" w:color="auto"/>
            </w:tcBorders>
            <w:shd w:val="clear" w:color="auto" w:fill="auto"/>
          </w:tcPr>
          <w:p w14:paraId="68DEEA2A" w14:textId="78569357" w:rsidR="00932292" w:rsidRPr="00CB13B0" w:rsidRDefault="00932292" w:rsidP="00F776F0">
            <w:pPr>
              <w:pStyle w:val="ENoteTableText"/>
            </w:pPr>
            <w:r w:rsidRPr="00CB13B0">
              <w:t>Sch 1 (</w:t>
            </w:r>
            <w:r w:rsidR="00410FA5">
              <w:t>item 5</w:t>
            </w:r>
            <w:r w:rsidRPr="00CB13B0">
              <w:t>2) and Sch 3 (</w:t>
            </w:r>
            <w:r w:rsidR="00410FA5">
              <w:t>item 4</w:t>
            </w:r>
            <w:r w:rsidRPr="00CB13B0">
              <w:t>)</w:t>
            </w:r>
          </w:p>
        </w:tc>
      </w:tr>
      <w:tr w:rsidR="00932292" w:rsidRPr="00CB13B0" w14:paraId="445B9322" w14:textId="77777777" w:rsidTr="00F776F0">
        <w:trPr>
          <w:cantSplit/>
        </w:trPr>
        <w:tc>
          <w:tcPr>
            <w:tcW w:w="1695" w:type="dxa"/>
            <w:tcBorders>
              <w:top w:val="single" w:sz="4" w:space="0" w:color="auto"/>
              <w:bottom w:val="nil"/>
            </w:tcBorders>
            <w:shd w:val="clear" w:color="auto" w:fill="auto"/>
          </w:tcPr>
          <w:p w14:paraId="48FCF3BC" w14:textId="77777777" w:rsidR="00932292" w:rsidRPr="00CB13B0" w:rsidRDefault="00932292" w:rsidP="00F776F0">
            <w:pPr>
              <w:pStyle w:val="ENoteTableText"/>
            </w:pPr>
            <w:r w:rsidRPr="00CB13B0">
              <w:lastRenderedPageBreak/>
              <w:t>Treasury Laws Amendment (Enterprise Tax Plan) Act 2017</w:t>
            </w:r>
          </w:p>
        </w:tc>
        <w:tc>
          <w:tcPr>
            <w:tcW w:w="992" w:type="dxa"/>
            <w:tcBorders>
              <w:top w:val="single" w:sz="4" w:space="0" w:color="auto"/>
              <w:bottom w:val="nil"/>
            </w:tcBorders>
            <w:shd w:val="clear" w:color="auto" w:fill="auto"/>
          </w:tcPr>
          <w:p w14:paraId="2B1F59BA" w14:textId="77777777" w:rsidR="00932292" w:rsidRPr="00CB13B0" w:rsidRDefault="00932292" w:rsidP="00F776F0">
            <w:pPr>
              <w:pStyle w:val="ENoteTableText"/>
            </w:pPr>
            <w:r w:rsidRPr="00CB13B0">
              <w:t>41, 2017</w:t>
            </w:r>
          </w:p>
        </w:tc>
        <w:tc>
          <w:tcPr>
            <w:tcW w:w="992" w:type="dxa"/>
            <w:tcBorders>
              <w:top w:val="single" w:sz="4" w:space="0" w:color="auto"/>
              <w:bottom w:val="nil"/>
            </w:tcBorders>
            <w:shd w:val="clear" w:color="auto" w:fill="auto"/>
          </w:tcPr>
          <w:p w14:paraId="6CC1F3A8" w14:textId="77777777" w:rsidR="00932292" w:rsidRPr="00CB13B0" w:rsidRDefault="00932292" w:rsidP="00F776F0">
            <w:pPr>
              <w:pStyle w:val="ENoteTableText"/>
            </w:pPr>
            <w:r w:rsidRPr="00CB13B0">
              <w:t>19 May 2017</w:t>
            </w:r>
          </w:p>
        </w:tc>
        <w:tc>
          <w:tcPr>
            <w:tcW w:w="1843" w:type="dxa"/>
            <w:tcBorders>
              <w:top w:val="single" w:sz="4" w:space="0" w:color="auto"/>
              <w:bottom w:val="nil"/>
            </w:tcBorders>
            <w:shd w:val="clear" w:color="auto" w:fill="auto"/>
          </w:tcPr>
          <w:p w14:paraId="67AD71FC" w14:textId="65D48883" w:rsidR="00932292" w:rsidRPr="00CB13B0" w:rsidRDefault="00932292" w:rsidP="00F776F0">
            <w:pPr>
              <w:pStyle w:val="ENoteTableText"/>
              <w:rPr>
                <w:u w:val="single"/>
              </w:rPr>
            </w:pPr>
            <w:r w:rsidRPr="00CB13B0">
              <w:t>Sch 2 (</w:t>
            </w:r>
            <w:r w:rsidR="00410FA5">
              <w:t>item 1</w:t>
            </w:r>
            <w:r w:rsidRPr="00CB13B0">
              <w:t>), Sch 3 (</w:t>
            </w:r>
            <w:r w:rsidR="00410FA5">
              <w:t>items 1</w:t>
            </w:r>
            <w:r w:rsidRPr="00CB13B0">
              <w:t>–21), Sch 4 (</w:t>
            </w:r>
            <w:r w:rsidR="00410FA5">
              <w:t>items 1</w:t>
            </w:r>
            <w:r w:rsidRPr="00CB13B0">
              <w:t>–29) and Sch 5 (</w:t>
            </w:r>
            <w:r w:rsidR="00410FA5">
              <w:t>items 1</w:t>
            </w:r>
            <w:r w:rsidRPr="00CB13B0">
              <w:t xml:space="preserve">, 2): </w:t>
            </w:r>
            <w:r w:rsidR="00410FA5">
              <w:t>1 July</w:t>
            </w:r>
            <w:r w:rsidRPr="00CB13B0">
              <w:t xml:space="preserve"> 2016 (s 2(1) </w:t>
            </w:r>
            <w:r w:rsidR="00081BC2" w:rsidRPr="00CB13B0">
              <w:t>items 9</w:t>
            </w:r>
            <w:r w:rsidRPr="00CB13B0">
              <w:t>, 14, 16, 18)</w:t>
            </w:r>
            <w:r w:rsidRPr="00CB13B0">
              <w:br/>
              <w:t>Sch 2 (</w:t>
            </w:r>
            <w:r w:rsidR="00410FA5">
              <w:t>item 2</w:t>
            </w:r>
            <w:r w:rsidRPr="00CB13B0">
              <w:t>) and Sch 5 (</w:t>
            </w:r>
            <w:r w:rsidR="00410FA5">
              <w:t>items 1</w:t>
            </w:r>
            <w:r w:rsidRPr="00CB13B0">
              <w:t xml:space="preserve">7, 18): repealed before commencing (s 2(1) </w:t>
            </w:r>
            <w:r w:rsidR="00410FA5">
              <w:t>items 1</w:t>
            </w:r>
            <w:r w:rsidRPr="00CB13B0">
              <w:t>0, 20)</w:t>
            </w:r>
            <w:r w:rsidRPr="00CB13B0">
              <w:br/>
              <w:t>Sch 2 (</w:t>
            </w:r>
            <w:r w:rsidR="00410FA5">
              <w:t>item 3</w:t>
            </w:r>
            <w:r w:rsidRPr="00CB13B0">
              <w:t>) and Sch 5 (</w:t>
            </w:r>
            <w:r w:rsidR="00410FA5">
              <w:t>items 1</w:t>
            </w:r>
            <w:r w:rsidRPr="00CB13B0">
              <w:t xml:space="preserve">9, 20): </w:t>
            </w:r>
            <w:r w:rsidR="00410FA5">
              <w:t>1 July</w:t>
            </w:r>
            <w:r w:rsidRPr="00CB13B0">
              <w:t xml:space="preserve"> 2020 (s 2(1) </w:t>
            </w:r>
            <w:r w:rsidR="00410FA5">
              <w:t>items 1</w:t>
            </w:r>
            <w:r w:rsidRPr="00CB13B0">
              <w:t>1, 21)</w:t>
            </w:r>
            <w:r w:rsidRPr="00CB13B0">
              <w:br/>
              <w:t>Sch 2 (</w:t>
            </w:r>
            <w:r w:rsidR="00410FA5">
              <w:t>item 4</w:t>
            </w:r>
            <w:r w:rsidRPr="00CB13B0">
              <w:t>) and Sch 5 (</w:t>
            </w:r>
            <w:r w:rsidR="00410FA5">
              <w:t>items 2</w:t>
            </w:r>
            <w:r w:rsidRPr="00CB13B0">
              <w:t xml:space="preserve">1, 22): </w:t>
            </w:r>
            <w:r w:rsidR="00410FA5">
              <w:t>1 July</w:t>
            </w:r>
            <w:r w:rsidRPr="00CB13B0">
              <w:t xml:space="preserve"> 2021 (s 2(1) </w:t>
            </w:r>
            <w:r w:rsidR="00410FA5">
              <w:t>items 1</w:t>
            </w:r>
            <w:r w:rsidRPr="00CB13B0">
              <w:t>2, 22)</w:t>
            </w:r>
            <w:r w:rsidRPr="00CB13B0">
              <w:br/>
              <w:t>Sch 2 (</w:t>
            </w:r>
            <w:r w:rsidR="00410FA5">
              <w:t>item 5</w:t>
            </w:r>
            <w:r w:rsidRPr="00CB13B0">
              <w:t>), Sch 3 (</w:t>
            </w:r>
            <w:r w:rsidR="00410FA5">
              <w:t>item 2</w:t>
            </w:r>
            <w:r w:rsidRPr="00CB13B0">
              <w:t>2) and Sch 4 (</w:t>
            </w:r>
            <w:r w:rsidR="00410FA5">
              <w:t>item 5</w:t>
            </w:r>
            <w:r w:rsidRPr="00CB13B0">
              <w:t xml:space="preserve">8): 19 May 2017 (s 2(1) </w:t>
            </w:r>
            <w:r w:rsidR="00410FA5">
              <w:t>items 1</w:t>
            </w:r>
            <w:r w:rsidRPr="00CB13B0">
              <w:t>3, 15, 17)</w:t>
            </w:r>
            <w:r w:rsidRPr="00CB13B0">
              <w:br/>
              <w:t>Sch 5 (</w:t>
            </w:r>
            <w:r w:rsidR="00410FA5">
              <w:t>items 3</w:t>
            </w:r>
            <w:r w:rsidRPr="00CB13B0">
              <w:t xml:space="preserve">–8): </w:t>
            </w:r>
            <w:r w:rsidR="00410FA5">
              <w:t>1 July</w:t>
            </w:r>
            <w:r w:rsidRPr="00CB13B0">
              <w:t xml:space="preserve"> 2017 (s 2(1) </w:t>
            </w:r>
            <w:r w:rsidR="00410FA5">
              <w:t>item 1</w:t>
            </w:r>
            <w:r w:rsidRPr="00CB13B0">
              <w:t>9)</w:t>
            </w:r>
          </w:p>
        </w:tc>
        <w:tc>
          <w:tcPr>
            <w:tcW w:w="1566" w:type="dxa"/>
            <w:tcBorders>
              <w:top w:val="single" w:sz="4" w:space="0" w:color="auto"/>
              <w:bottom w:val="nil"/>
            </w:tcBorders>
            <w:shd w:val="clear" w:color="auto" w:fill="auto"/>
          </w:tcPr>
          <w:p w14:paraId="03FAB76D" w14:textId="609C0AE0" w:rsidR="00932292" w:rsidRPr="00CB13B0" w:rsidRDefault="00932292" w:rsidP="00F776F0">
            <w:pPr>
              <w:pStyle w:val="ENoteTableText"/>
            </w:pPr>
            <w:r w:rsidRPr="00CB13B0">
              <w:t>Sch 2 (</w:t>
            </w:r>
            <w:r w:rsidR="00410FA5">
              <w:t>item 5</w:t>
            </w:r>
            <w:r w:rsidRPr="00CB13B0">
              <w:t>), Sch 3 (</w:t>
            </w:r>
            <w:r w:rsidR="00410FA5">
              <w:t>item 2</w:t>
            </w:r>
            <w:r w:rsidRPr="00CB13B0">
              <w:t>2) and Sch 4 (</w:t>
            </w:r>
            <w:r w:rsidR="00410FA5">
              <w:t>item 5</w:t>
            </w:r>
            <w:r w:rsidRPr="00CB13B0">
              <w:t>8)</w:t>
            </w:r>
          </w:p>
        </w:tc>
      </w:tr>
      <w:tr w:rsidR="00932292" w:rsidRPr="00CB13B0" w14:paraId="193C5427" w14:textId="77777777" w:rsidTr="00F776F0">
        <w:trPr>
          <w:cantSplit/>
        </w:trPr>
        <w:tc>
          <w:tcPr>
            <w:tcW w:w="1695" w:type="dxa"/>
            <w:tcBorders>
              <w:top w:val="nil"/>
              <w:bottom w:val="nil"/>
            </w:tcBorders>
            <w:shd w:val="clear" w:color="auto" w:fill="auto"/>
          </w:tcPr>
          <w:p w14:paraId="08286495" w14:textId="77777777" w:rsidR="00932292" w:rsidRPr="00CB13B0" w:rsidRDefault="00932292" w:rsidP="00F776F0">
            <w:pPr>
              <w:pStyle w:val="ENoteTTIndentHeading"/>
            </w:pPr>
            <w:r w:rsidRPr="00CB13B0">
              <w:t>as amended by</w:t>
            </w:r>
          </w:p>
        </w:tc>
        <w:tc>
          <w:tcPr>
            <w:tcW w:w="992" w:type="dxa"/>
            <w:tcBorders>
              <w:top w:val="nil"/>
              <w:bottom w:val="nil"/>
            </w:tcBorders>
            <w:shd w:val="clear" w:color="auto" w:fill="auto"/>
          </w:tcPr>
          <w:p w14:paraId="10A76AD1" w14:textId="77777777" w:rsidR="00932292" w:rsidRPr="00CB13B0" w:rsidRDefault="00932292" w:rsidP="00F776F0">
            <w:pPr>
              <w:pStyle w:val="ENoteTableText"/>
            </w:pPr>
          </w:p>
        </w:tc>
        <w:tc>
          <w:tcPr>
            <w:tcW w:w="992" w:type="dxa"/>
            <w:tcBorders>
              <w:top w:val="nil"/>
              <w:bottom w:val="nil"/>
            </w:tcBorders>
            <w:shd w:val="clear" w:color="auto" w:fill="auto"/>
          </w:tcPr>
          <w:p w14:paraId="01B9A0BB" w14:textId="77777777" w:rsidR="00932292" w:rsidRPr="00CB13B0" w:rsidRDefault="00932292" w:rsidP="00F776F0">
            <w:pPr>
              <w:pStyle w:val="ENoteTableText"/>
            </w:pPr>
          </w:p>
        </w:tc>
        <w:tc>
          <w:tcPr>
            <w:tcW w:w="1843" w:type="dxa"/>
            <w:tcBorders>
              <w:top w:val="nil"/>
              <w:bottom w:val="nil"/>
            </w:tcBorders>
            <w:shd w:val="clear" w:color="auto" w:fill="auto"/>
          </w:tcPr>
          <w:p w14:paraId="4957E061" w14:textId="77777777" w:rsidR="00932292" w:rsidRPr="00CB13B0" w:rsidRDefault="00932292" w:rsidP="00F776F0">
            <w:pPr>
              <w:pStyle w:val="ENoteTableText"/>
            </w:pPr>
          </w:p>
        </w:tc>
        <w:tc>
          <w:tcPr>
            <w:tcW w:w="1566" w:type="dxa"/>
            <w:tcBorders>
              <w:top w:val="nil"/>
              <w:bottom w:val="nil"/>
            </w:tcBorders>
            <w:shd w:val="clear" w:color="auto" w:fill="auto"/>
          </w:tcPr>
          <w:p w14:paraId="4B47B6CB" w14:textId="77777777" w:rsidR="00932292" w:rsidRPr="00CB13B0" w:rsidRDefault="00932292" w:rsidP="00F776F0">
            <w:pPr>
              <w:pStyle w:val="ENoteTableText"/>
            </w:pPr>
          </w:p>
        </w:tc>
      </w:tr>
      <w:tr w:rsidR="00932292" w:rsidRPr="00CB13B0" w14:paraId="6DE0E205" w14:textId="77777777" w:rsidTr="00F776F0">
        <w:trPr>
          <w:cantSplit/>
        </w:trPr>
        <w:tc>
          <w:tcPr>
            <w:tcW w:w="1695" w:type="dxa"/>
            <w:tcBorders>
              <w:top w:val="nil"/>
              <w:bottom w:val="single" w:sz="4" w:space="0" w:color="auto"/>
            </w:tcBorders>
            <w:shd w:val="clear" w:color="auto" w:fill="auto"/>
          </w:tcPr>
          <w:p w14:paraId="3A751DCE" w14:textId="77777777" w:rsidR="00932292" w:rsidRPr="00CB13B0" w:rsidRDefault="00932292" w:rsidP="00F776F0">
            <w:pPr>
              <w:pStyle w:val="ENoteTTi"/>
              <w:keepNext w:val="0"/>
            </w:pPr>
            <w:r w:rsidRPr="00CB13B0">
              <w:t>Treasury Laws Amendment (Lower Taxes for Small and Medium Businesses) Act 2018</w:t>
            </w:r>
          </w:p>
        </w:tc>
        <w:tc>
          <w:tcPr>
            <w:tcW w:w="992" w:type="dxa"/>
            <w:tcBorders>
              <w:top w:val="nil"/>
              <w:bottom w:val="single" w:sz="4" w:space="0" w:color="auto"/>
            </w:tcBorders>
            <w:shd w:val="clear" w:color="auto" w:fill="auto"/>
          </w:tcPr>
          <w:p w14:paraId="3A05462C" w14:textId="77777777" w:rsidR="00932292" w:rsidRPr="00CB13B0" w:rsidRDefault="00932292" w:rsidP="00F776F0">
            <w:pPr>
              <w:pStyle w:val="ENoteTableText"/>
            </w:pPr>
            <w:r w:rsidRPr="00CB13B0">
              <w:t>134, 2018</w:t>
            </w:r>
          </w:p>
        </w:tc>
        <w:tc>
          <w:tcPr>
            <w:tcW w:w="992" w:type="dxa"/>
            <w:tcBorders>
              <w:top w:val="nil"/>
              <w:bottom w:val="single" w:sz="4" w:space="0" w:color="auto"/>
            </w:tcBorders>
            <w:shd w:val="clear" w:color="auto" w:fill="auto"/>
          </w:tcPr>
          <w:p w14:paraId="7761D3C2" w14:textId="77777777" w:rsidR="00932292" w:rsidRPr="00CB13B0" w:rsidRDefault="00932292" w:rsidP="00F776F0">
            <w:pPr>
              <w:pStyle w:val="ENoteTableText"/>
            </w:pPr>
            <w:r w:rsidRPr="00CB13B0">
              <w:t>25 Oct 2018</w:t>
            </w:r>
          </w:p>
        </w:tc>
        <w:tc>
          <w:tcPr>
            <w:tcW w:w="1843" w:type="dxa"/>
            <w:tcBorders>
              <w:top w:val="nil"/>
              <w:bottom w:val="single" w:sz="4" w:space="0" w:color="auto"/>
            </w:tcBorders>
            <w:shd w:val="clear" w:color="auto" w:fill="auto"/>
          </w:tcPr>
          <w:p w14:paraId="7F05A824" w14:textId="6BE04B06" w:rsidR="00932292" w:rsidRPr="00CB13B0" w:rsidRDefault="00932292" w:rsidP="00F776F0">
            <w:pPr>
              <w:pStyle w:val="ENoteTableText"/>
            </w:pPr>
            <w:r w:rsidRPr="00CB13B0">
              <w:t>Sch 1 (</w:t>
            </w:r>
            <w:r w:rsidR="00410FA5">
              <w:t>items 2</w:t>
            </w:r>
            <w:r w:rsidRPr="00CB13B0">
              <w:t xml:space="preserve">, 5, 6) and Sch 2: 1 Jan 2019 (s 2(1) </w:t>
            </w:r>
            <w:r w:rsidR="00410FA5">
              <w:t>item 1</w:t>
            </w:r>
            <w:r w:rsidRPr="00CB13B0">
              <w:t>)</w:t>
            </w:r>
          </w:p>
        </w:tc>
        <w:tc>
          <w:tcPr>
            <w:tcW w:w="1566" w:type="dxa"/>
            <w:tcBorders>
              <w:top w:val="nil"/>
              <w:bottom w:val="single" w:sz="4" w:space="0" w:color="auto"/>
            </w:tcBorders>
            <w:shd w:val="clear" w:color="auto" w:fill="auto"/>
          </w:tcPr>
          <w:p w14:paraId="17107839" w14:textId="77777777" w:rsidR="00932292" w:rsidRPr="00CB13B0" w:rsidRDefault="00932292" w:rsidP="00F776F0">
            <w:pPr>
              <w:pStyle w:val="ENoteTableText"/>
            </w:pPr>
            <w:r w:rsidRPr="00CB13B0">
              <w:t>—</w:t>
            </w:r>
          </w:p>
        </w:tc>
      </w:tr>
      <w:tr w:rsidR="00932292" w:rsidRPr="00CB13B0" w14:paraId="4607BB3D" w14:textId="77777777" w:rsidTr="00F776F0">
        <w:trPr>
          <w:cantSplit/>
        </w:trPr>
        <w:tc>
          <w:tcPr>
            <w:tcW w:w="1695" w:type="dxa"/>
            <w:tcBorders>
              <w:top w:val="single" w:sz="4" w:space="0" w:color="auto"/>
              <w:bottom w:val="single" w:sz="4" w:space="0" w:color="auto"/>
            </w:tcBorders>
            <w:shd w:val="clear" w:color="auto" w:fill="auto"/>
          </w:tcPr>
          <w:p w14:paraId="674BC64F" w14:textId="77777777" w:rsidR="00932292" w:rsidRPr="00CB13B0" w:rsidRDefault="00932292" w:rsidP="00F776F0">
            <w:pPr>
              <w:pStyle w:val="ENoteTableText"/>
            </w:pPr>
            <w:r w:rsidRPr="00CB13B0">
              <w:lastRenderedPageBreak/>
              <w:t>Social Services Legislation Amendment (Energy Assistance Payment and Pensioner Concession Card) Act 2017</w:t>
            </w:r>
          </w:p>
        </w:tc>
        <w:tc>
          <w:tcPr>
            <w:tcW w:w="992" w:type="dxa"/>
            <w:tcBorders>
              <w:top w:val="single" w:sz="4" w:space="0" w:color="auto"/>
              <w:bottom w:val="single" w:sz="4" w:space="0" w:color="auto"/>
            </w:tcBorders>
            <w:shd w:val="clear" w:color="auto" w:fill="auto"/>
          </w:tcPr>
          <w:p w14:paraId="6103C580" w14:textId="77777777" w:rsidR="00932292" w:rsidRPr="00CB13B0" w:rsidRDefault="00932292" w:rsidP="00F776F0">
            <w:pPr>
              <w:pStyle w:val="ENoteTableText"/>
            </w:pPr>
            <w:r w:rsidRPr="00CB13B0">
              <w:t>46, 2017</w:t>
            </w:r>
          </w:p>
        </w:tc>
        <w:tc>
          <w:tcPr>
            <w:tcW w:w="992" w:type="dxa"/>
            <w:tcBorders>
              <w:top w:val="single" w:sz="4" w:space="0" w:color="auto"/>
              <w:bottom w:val="single" w:sz="4" w:space="0" w:color="auto"/>
            </w:tcBorders>
            <w:shd w:val="clear" w:color="auto" w:fill="auto"/>
          </w:tcPr>
          <w:p w14:paraId="68BCA28E" w14:textId="77777777" w:rsidR="00932292" w:rsidRPr="00CB13B0" w:rsidRDefault="00932292" w:rsidP="00F776F0">
            <w:pPr>
              <w:pStyle w:val="ENoteTableText"/>
            </w:pPr>
            <w:r w:rsidRPr="00CB13B0">
              <w:t>19 June 2017</w:t>
            </w:r>
          </w:p>
        </w:tc>
        <w:tc>
          <w:tcPr>
            <w:tcW w:w="1843" w:type="dxa"/>
            <w:tcBorders>
              <w:top w:val="single" w:sz="4" w:space="0" w:color="auto"/>
              <w:bottom w:val="single" w:sz="4" w:space="0" w:color="auto"/>
            </w:tcBorders>
            <w:shd w:val="clear" w:color="auto" w:fill="auto"/>
          </w:tcPr>
          <w:p w14:paraId="27B5005F" w14:textId="540930AB" w:rsidR="00932292" w:rsidRPr="00CB13B0" w:rsidRDefault="00932292" w:rsidP="00F776F0">
            <w:pPr>
              <w:pStyle w:val="ENoteTableText"/>
            </w:pPr>
            <w:r w:rsidRPr="00CB13B0">
              <w:t>Sch 1 (</w:t>
            </w:r>
            <w:r w:rsidR="00410FA5">
              <w:t>items 1</w:t>
            </w:r>
            <w:r w:rsidRPr="00CB13B0">
              <w:t xml:space="preserve">0–16): 19 June 2017 (s 2(1) </w:t>
            </w:r>
            <w:r w:rsidR="00410FA5">
              <w:t>item 2</w:t>
            </w:r>
            <w:r w:rsidRPr="00CB13B0">
              <w:t>)</w:t>
            </w:r>
          </w:p>
        </w:tc>
        <w:tc>
          <w:tcPr>
            <w:tcW w:w="1566" w:type="dxa"/>
            <w:tcBorders>
              <w:top w:val="single" w:sz="4" w:space="0" w:color="auto"/>
              <w:bottom w:val="single" w:sz="4" w:space="0" w:color="auto"/>
            </w:tcBorders>
            <w:shd w:val="clear" w:color="auto" w:fill="auto"/>
          </w:tcPr>
          <w:p w14:paraId="65DC0DBB" w14:textId="77777777" w:rsidR="00932292" w:rsidRPr="00CB13B0" w:rsidRDefault="00932292" w:rsidP="00F776F0">
            <w:pPr>
              <w:pStyle w:val="ENoteTableText"/>
            </w:pPr>
            <w:r w:rsidRPr="00CB13B0">
              <w:t>—</w:t>
            </w:r>
          </w:p>
        </w:tc>
      </w:tr>
      <w:tr w:rsidR="00932292" w:rsidRPr="00CB13B0" w14:paraId="7ED91AA1" w14:textId="77777777" w:rsidTr="00F776F0">
        <w:trPr>
          <w:cantSplit/>
        </w:trPr>
        <w:tc>
          <w:tcPr>
            <w:tcW w:w="1695" w:type="dxa"/>
            <w:tcBorders>
              <w:top w:val="single" w:sz="4" w:space="0" w:color="auto"/>
              <w:bottom w:val="single" w:sz="4" w:space="0" w:color="auto"/>
            </w:tcBorders>
            <w:shd w:val="clear" w:color="auto" w:fill="auto"/>
          </w:tcPr>
          <w:p w14:paraId="31A6FA1D" w14:textId="77777777" w:rsidR="00932292" w:rsidRPr="00CB13B0" w:rsidRDefault="00932292" w:rsidP="00F776F0">
            <w:pPr>
              <w:pStyle w:val="ENoteTableText"/>
            </w:pPr>
            <w:r w:rsidRPr="00CB13B0">
              <w:t>Treasury Laws Amendment (2017 Measures No. 2) Act 2017</w:t>
            </w:r>
          </w:p>
        </w:tc>
        <w:tc>
          <w:tcPr>
            <w:tcW w:w="992" w:type="dxa"/>
            <w:tcBorders>
              <w:top w:val="single" w:sz="4" w:space="0" w:color="auto"/>
              <w:bottom w:val="single" w:sz="4" w:space="0" w:color="auto"/>
            </w:tcBorders>
            <w:shd w:val="clear" w:color="auto" w:fill="auto"/>
          </w:tcPr>
          <w:p w14:paraId="6DD5F40A" w14:textId="77777777" w:rsidR="00932292" w:rsidRPr="00CB13B0" w:rsidRDefault="00932292" w:rsidP="00F776F0">
            <w:pPr>
              <w:pStyle w:val="ENoteTableText"/>
            </w:pPr>
            <w:r w:rsidRPr="00CB13B0">
              <w:t>55, 2017</w:t>
            </w:r>
          </w:p>
        </w:tc>
        <w:tc>
          <w:tcPr>
            <w:tcW w:w="992" w:type="dxa"/>
            <w:tcBorders>
              <w:top w:val="single" w:sz="4" w:space="0" w:color="auto"/>
              <w:bottom w:val="single" w:sz="4" w:space="0" w:color="auto"/>
            </w:tcBorders>
            <w:shd w:val="clear" w:color="auto" w:fill="auto"/>
          </w:tcPr>
          <w:p w14:paraId="440004BD" w14:textId="77777777" w:rsidR="00932292" w:rsidRPr="00CB13B0" w:rsidRDefault="005F52A2" w:rsidP="00F776F0">
            <w:pPr>
              <w:pStyle w:val="ENoteTableText"/>
            </w:pPr>
            <w:r w:rsidRPr="00CB13B0">
              <w:t>22 June</w:t>
            </w:r>
            <w:r w:rsidR="00932292" w:rsidRPr="00CB13B0">
              <w:t xml:space="preserve"> 2017</w:t>
            </w:r>
          </w:p>
        </w:tc>
        <w:tc>
          <w:tcPr>
            <w:tcW w:w="1843" w:type="dxa"/>
            <w:tcBorders>
              <w:top w:val="single" w:sz="4" w:space="0" w:color="auto"/>
              <w:bottom w:val="single" w:sz="4" w:space="0" w:color="auto"/>
            </w:tcBorders>
            <w:shd w:val="clear" w:color="auto" w:fill="auto"/>
          </w:tcPr>
          <w:p w14:paraId="4FC2B015" w14:textId="21B6E7FB" w:rsidR="00932292" w:rsidRPr="00CB13B0" w:rsidRDefault="00932292" w:rsidP="00F776F0">
            <w:pPr>
              <w:pStyle w:val="ENoteTableText"/>
              <w:rPr>
                <w:u w:val="single"/>
              </w:rPr>
            </w:pPr>
            <w:r w:rsidRPr="00CB13B0">
              <w:t>Sch 1 (</w:t>
            </w:r>
            <w:r w:rsidR="00410FA5">
              <w:t>items 1</w:t>
            </w:r>
            <w:r w:rsidRPr="00CB13B0">
              <w:t xml:space="preserve">–15, 32): </w:t>
            </w:r>
            <w:r w:rsidR="00410FA5">
              <w:t>1 July</w:t>
            </w:r>
            <w:r w:rsidRPr="00CB13B0">
              <w:t xml:space="preserve"> 2017 (s 2(1) </w:t>
            </w:r>
            <w:r w:rsidR="00410FA5">
              <w:t>items 2</w:t>
            </w:r>
            <w:r w:rsidRPr="00CB13B0">
              <w:t>, 7)</w:t>
            </w:r>
          </w:p>
        </w:tc>
        <w:tc>
          <w:tcPr>
            <w:tcW w:w="1566" w:type="dxa"/>
            <w:tcBorders>
              <w:top w:val="single" w:sz="4" w:space="0" w:color="auto"/>
              <w:bottom w:val="single" w:sz="4" w:space="0" w:color="auto"/>
            </w:tcBorders>
            <w:shd w:val="clear" w:color="auto" w:fill="auto"/>
          </w:tcPr>
          <w:p w14:paraId="7AEA0545" w14:textId="020C763F" w:rsidR="00932292" w:rsidRPr="00CB13B0" w:rsidRDefault="00932292" w:rsidP="00F776F0">
            <w:pPr>
              <w:pStyle w:val="ENoteTableText"/>
            </w:pPr>
            <w:r w:rsidRPr="00CB13B0">
              <w:t>Sch 1 (</w:t>
            </w:r>
            <w:r w:rsidR="00410FA5">
              <w:t>item 3</w:t>
            </w:r>
            <w:r w:rsidRPr="00CB13B0">
              <w:t>2)</w:t>
            </w:r>
          </w:p>
        </w:tc>
      </w:tr>
      <w:tr w:rsidR="00932292" w:rsidRPr="00CB13B0" w14:paraId="35E26518" w14:textId="77777777" w:rsidTr="00F776F0">
        <w:trPr>
          <w:cantSplit/>
        </w:trPr>
        <w:tc>
          <w:tcPr>
            <w:tcW w:w="1695" w:type="dxa"/>
            <w:tcBorders>
              <w:top w:val="single" w:sz="4" w:space="0" w:color="auto"/>
              <w:bottom w:val="single" w:sz="4" w:space="0" w:color="auto"/>
            </w:tcBorders>
            <w:shd w:val="clear" w:color="auto" w:fill="auto"/>
          </w:tcPr>
          <w:p w14:paraId="69DF8859" w14:textId="77777777" w:rsidR="00932292" w:rsidRPr="00CB13B0" w:rsidRDefault="00932292" w:rsidP="00F776F0">
            <w:pPr>
              <w:pStyle w:val="ENoteTableText"/>
            </w:pPr>
            <w:r w:rsidRPr="00CB13B0">
              <w:t>Treasury Laws Amendment (Accelerated Depreciation For Small Business Entities) Act 2017</w:t>
            </w:r>
          </w:p>
        </w:tc>
        <w:tc>
          <w:tcPr>
            <w:tcW w:w="992" w:type="dxa"/>
            <w:tcBorders>
              <w:top w:val="single" w:sz="4" w:space="0" w:color="auto"/>
              <w:bottom w:val="single" w:sz="4" w:space="0" w:color="auto"/>
            </w:tcBorders>
            <w:shd w:val="clear" w:color="auto" w:fill="auto"/>
          </w:tcPr>
          <w:p w14:paraId="3F7EB3E5" w14:textId="77777777" w:rsidR="00932292" w:rsidRPr="00CB13B0" w:rsidRDefault="00932292" w:rsidP="00F776F0">
            <w:pPr>
              <w:pStyle w:val="ENoteTableText"/>
            </w:pPr>
            <w:r w:rsidRPr="00CB13B0">
              <w:t>56, 2017</w:t>
            </w:r>
          </w:p>
        </w:tc>
        <w:tc>
          <w:tcPr>
            <w:tcW w:w="992" w:type="dxa"/>
            <w:tcBorders>
              <w:top w:val="single" w:sz="4" w:space="0" w:color="auto"/>
              <w:bottom w:val="single" w:sz="4" w:space="0" w:color="auto"/>
            </w:tcBorders>
            <w:shd w:val="clear" w:color="auto" w:fill="auto"/>
          </w:tcPr>
          <w:p w14:paraId="7AC831CD" w14:textId="77777777" w:rsidR="00932292" w:rsidRPr="00CB13B0" w:rsidRDefault="005F52A2" w:rsidP="00F776F0">
            <w:pPr>
              <w:pStyle w:val="ENoteTableText"/>
            </w:pPr>
            <w:r w:rsidRPr="00CB13B0">
              <w:t>22 June</w:t>
            </w:r>
            <w:r w:rsidR="00932292" w:rsidRPr="00CB13B0">
              <w:t xml:space="preserve"> 2017</w:t>
            </w:r>
          </w:p>
        </w:tc>
        <w:tc>
          <w:tcPr>
            <w:tcW w:w="1843" w:type="dxa"/>
            <w:tcBorders>
              <w:top w:val="single" w:sz="4" w:space="0" w:color="auto"/>
              <w:bottom w:val="single" w:sz="4" w:space="0" w:color="auto"/>
            </w:tcBorders>
            <w:shd w:val="clear" w:color="auto" w:fill="auto"/>
          </w:tcPr>
          <w:p w14:paraId="6D2B8EF7" w14:textId="51F18BD8" w:rsidR="00932292" w:rsidRPr="00CB13B0" w:rsidRDefault="00932292" w:rsidP="00F776F0">
            <w:pPr>
              <w:pStyle w:val="ENoteTableText"/>
            </w:pPr>
            <w:r w:rsidRPr="00CB13B0">
              <w:t>Sch 1 (</w:t>
            </w:r>
            <w:r w:rsidR="00410FA5">
              <w:t>items 1</w:t>
            </w:r>
            <w:r w:rsidRPr="00CB13B0">
              <w:t xml:space="preserve">–7): </w:t>
            </w:r>
            <w:r w:rsidR="00410FA5">
              <w:t>1 July</w:t>
            </w:r>
            <w:r w:rsidRPr="00CB13B0">
              <w:t xml:space="preserve"> 2017 (s 2(1) </w:t>
            </w:r>
            <w:r w:rsidR="00410FA5">
              <w:t>item 2</w:t>
            </w:r>
            <w:r w:rsidRPr="00CB13B0">
              <w:t>)</w:t>
            </w:r>
          </w:p>
        </w:tc>
        <w:tc>
          <w:tcPr>
            <w:tcW w:w="1566" w:type="dxa"/>
            <w:tcBorders>
              <w:top w:val="single" w:sz="4" w:space="0" w:color="auto"/>
              <w:bottom w:val="single" w:sz="4" w:space="0" w:color="auto"/>
            </w:tcBorders>
            <w:shd w:val="clear" w:color="auto" w:fill="auto"/>
          </w:tcPr>
          <w:p w14:paraId="3B187F8F" w14:textId="77777777" w:rsidR="00932292" w:rsidRPr="00CB13B0" w:rsidRDefault="00932292" w:rsidP="00F776F0">
            <w:pPr>
              <w:pStyle w:val="ENoteTableText"/>
            </w:pPr>
            <w:r w:rsidRPr="00CB13B0">
              <w:t>—</w:t>
            </w:r>
          </w:p>
        </w:tc>
      </w:tr>
      <w:tr w:rsidR="00932292" w:rsidRPr="00CB13B0" w14:paraId="4E7C8A62" w14:textId="77777777" w:rsidTr="00F776F0">
        <w:trPr>
          <w:cantSplit/>
        </w:trPr>
        <w:tc>
          <w:tcPr>
            <w:tcW w:w="1695" w:type="dxa"/>
            <w:tcBorders>
              <w:top w:val="single" w:sz="4" w:space="0" w:color="auto"/>
              <w:bottom w:val="single" w:sz="4" w:space="0" w:color="auto"/>
            </w:tcBorders>
            <w:shd w:val="clear" w:color="auto" w:fill="auto"/>
          </w:tcPr>
          <w:p w14:paraId="494D22E2" w14:textId="77777777" w:rsidR="00932292" w:rsidRPr="00CB13B0" w:rsidRDefault="00932292" w:rsidP="00F776F0">
            <w:pPr>
              <w:pStyle w:val="ENoteTableText"/>
            </w:pPr>
            <w:r w:rsidRPr="00CB13B0">
              <w:t>Veterans’ Affairs Legislation Amendment (Budget Measures) Act 2017</w:t>
            </w:r>
          </w:p>
        </w:tc>
        <w:tc>
          <w:tcPr>
            <w:tcW w:w="992" w:type="dxa"/>
            <w:tcBorders>
              <w:top w:val="single" w:sz="4" w:space="0" w:color="auto"/>
              <w:bottom w:val="single" w:sz="4" w:space="0" w:color="auto"/>
            </w:tcBorders>
            <w:shd w:val="clear" w:color="auto" w:fill="auto"/>
          </w:tcPr>
          <w:p w14:paraId="2F4017C9" w14:textId="77777777" w:rsidR="00932292" w:rsidRPr="00CB13B0" w:rsidRDefault="00932292" w:rsidP="00F776F0">
            <w:pPr>
              <w:pStyle w:val="ENoteTableText"/>
            </w:pPr>
            <w:r w:rsidRPr="00CB13B0">
              <w:t>59, 2017</w:t>
            </w:r>
          </w:p>
        </w:tc>
        <w:tc>
          <w:tcPr>
            <w:tcW w:w="992" w:type="dxa"/>
            <w:tcBorders>
              <w:top w:val="single" w:sz="4" w:space="0" w:color="auto"/>
              <w:bottom w:val="single" w:sz="4" w:space="0" w:color="auto"/>
            </w:tcBorders>
            <w:shd w:val="clear" w:color="auto" w:fill="auto"/>
          </w:tcPr>
          <w:p w14:paraId="48DD5223" w14:textId="77777777" w:rsidR="00932292" w:rsidRPr="00CB13B0" w:rsidRDefault="005F52A2" w:rsidP="00F776F0">
            <w:pPr>
              <w:pStyle w:val="ENoteTableText"/>
            </w:pPr>
            <w:r w:rsidRPr="00CB13B0">
              <w:t>22 June</w:t>
            </w:r>
            <w:r w:rsidR="00932292" w:rsidRPr="00CB13B0">
              <w:t xml:space="preserve"> 2017</w:t>
            </w:r>
          </w:p>
        </w:tc>
        <w:tc>
          <w:tcPr>
            <w:tcW w:w="1843" w:type="dxa"/>
            <w:tcBorders>
              <w:top w:val="single" w:sz="4" w:space="0" w:color="auto"/>
              <w:bottom w:val="single" w:sz="4" w:space="0" w:color="auto"/>
            </w:tcBorders>
            <w:shd w:val="clear" w:color="auto" w:fill="auto"/>
          </w:tcPr>
          <w:p w14:paraId="6DA4D391" w14:textId="1370E86E" w:rsidR="00932292" w:rsidRPr="00CB13B0" w:rsidRDefault="00932292" w:rsidP="00F776F0">
            <w:pPr>
              <w:pStyle w:val="ENoteTableText"/>
              <w:rPr>
                <w:u w:val="single"/>
              </w:rPr>
            </w:pPr>
            <w:r w:rsidRPr="00CB13B0">
              <w:t>Sch 1 (</w:t>
            </w:r>
            <w:r w:rsidR="00410FA5">
              <w:t>items 2</w:t>
            </w:r>
            <w:r w:rsidRPr="00CB13B0">
              <w:t xml:space="preserve">6–33): </w:t>
            </w:r>
            <w:r w:rsidR="00410FA5">
              <w:t>1 July</w:t>
            </w:r>
            <w:r w:rsidRPr="00CB13B0">
              <w:t xml:space="preserve"> 2017 (s 2(1) </w:t>
            </w:r>
            <w:r w:rsidR="00410FA5">
              <w:t>item 4</w:t>
            </w:r>
            <w:r w:rsidRPr="00CB13B0">
              <w:t>)</w:t>
            </w:r>
          </w:p>
        </w:tc>
        <w:tc>
          <w:tcPr>
            <w:tcW w:w="1566" w:type="dxa"/>
            <w:tcBorders>
              <w:top w:val="single" w:sz="4" w:space="0" w:color="auto"/>
              <w:bottom w:val="single" w:sz="4" w:space="0" w:color="auto"/>
            </w:tcBorders>
            <w:shd w:val="clear" w:color="auto" w:fill="auto"/>
          </w:tcPr>
          <w:p w14:paraId="67554D1F" w14:textId="77777777" w:rsidR="00932292" w:rsidRPr="00CB13B0" w:rsidRDefault="00932292" w:rsidP="00F776F0">
            <w:pPr>
              <w:pStyle w:val="ENoteTableText"/>
            </w:pPr>
            <w:r w:rsidRPr="00CB13B0">
              <w:t>—</w:t>
            </w:r>
          </w:p>
        </w:tc>
      </w:tr>
      <w:tr w:rsidR="00932292" w:rsidRPr="00CB13B0" w14:paraId="64DBE857" w14:textId="77777777" w:rsidTr="00F776F0">
        <w:trPr>
          <w:cantSplit/>
        </w:trPr>
        <w:tc>
          <w:tcPr>
            <w:tcW w:w="1695" w:type="dxa"/>
            <w:tcBorders>
              <w:top w:val="single" w:sz="4" w:space="0" w:color="auto"/>
              <w:bottom w:val="single" w:sz="4" w:space="0" w:color="auto"/>
            </w:tcBorders>
            <w:shd w:val="clear" w:color="auto" w:fill="auto"/>
          </w:tcPr>
          <w:p w14:paraId="1AD5AF90" w14:textId="77777777" w:rsidR="00932292" w:rsidRPr="00CB13B0" w:rsidRDefault="00932292" w:rsidP="00F776F0">
            <w:pPr>
              <w:pStyle w:val="ENoteTableText"/>
            </w:pPr>
            <w:r w:rsidRPr="00CB13B0">
              <w:t>Treasury Laws Amendment (Major Bank Levy) Act 2017</w:t>
            </w:r>
          </w:p>
        </w:tc>
        <w:tc>
          <w:tcPr>
            <w:tcW w:w="992" w:type="dxa"/>
            <w:tcBorders>
              <w:top w:val="single" w:sz="4" w:space="0" w:color="auto"/>
              <w:bottom w:val="single" w:sz="4" w:space="0" w:color="auto"/>
            </w:tcBorders>
            <w:shd w:val="clear" w:color="auto" w:fill="auto"/>
          </w:tcPr>
          <w:p w14:paraId="12BCF89D" w14:textId="77777777" w:rsidR="00932292" w:rsidRPr="00CB13B0" w:rsidRDefault="00932292" w:rsidP="00F776F0">
            <w:pPr>
              <w:pStyle w:val="ENoteTableText"/>
            </w:pPr>
            <w:r w:rsidRPr="00CB13B0">
              <w:t>64, 2017</w:t>
            </w:r>
          </w:p>
        </w:tc>
        <w:tc>
          <w:tcPr>
            <w:tcW w:w="992" w:type="dxa"/>
            <w:tcBorders>
              <w:top w:val="single" w:sz="4" w:space="0" w:color="auto"/>
              <w:bottom w:val="single" w:sz="4" w:space="0" w:color="auto"/>
            </w:tcBorders>
            <w:shd w:val="clear" w:color="auto" w:fill="auto"/>
          </w:tcPr>
          <w:p w14:paraId="769A5594" w14:textId="77777777" w:rsidR="00932292" w:rsidRPr="00CB13B0" w:rsidRDefault="00A175B9" w:rsidP="00F776F0">
            <w:pPr>
              <w:pStyle w:val="ENoteTableText"/>
            </w:pPr>
            <w:r w:rsidRPr="00CB13B0">
              <w:t>23 June</w:t>
            </w:r>
            <w:r w:rsidR="00932292" w:rsidRPr="00CB13B0">
              <w:t xml:space="preserve"> 2017</w:t>
            </w:r>
          </w:p>
        </w:tc>
        <w:tc>
          <w:tcPr>
            <w:tcW w:w="1843" w:type="dxa"/>
            <w:tcBorders>
              <w:top w:val="single" w:sz="4" w:space="0" w:color="auto"/>
              <w:bottom w:val="single" w:sz="4" w:space="0" w:color="auto"/>
            </w:tcBorders>
            <w:shd w:val="clear" w:color="auto" w:fill="auto"/>
          </w:tcPr>
          <w:p w14:paraId="19D217F6" w14:textId="27954615" w:rsidR="00932292" w:rsidRPr="00CB13B0" w:rsidRDefault="00932292" w:rsidP="00F776F0">
            <w:pPr>
              <w:pStyle w:val="ENoteTableText"/>
            </w:pPr>
            <w:r w:rsidRPr="00CB13B0">
              <w:t>Sch 1 (</w:t>
            </w:r>
            <w:r w:rsidR="00A13A22">
              <w:t>items 4</w:t>
            </w:r>
            <w:r w:rsidRPr="00CB13B0">
              <w:t xml:space="preserve">–13, 23): </w:t>
            </w:r>
            <w:r w:rsidR="00A175B9" w:rsidRPr="00CB13B0">
              <w:t>24 June</w:t>
            </w:r>
            <w:r w:rsidRPr="00CB13B0">
              <w:t xml:space="preserve"> 2017 (s 2(1) </w:t>
            </w:r>
            <w:r w:rsidR="00410FA5">
              <w:t>item 2</w:t>
            </w:r>
            <w:r w:rsidRPr="00CB13B0">
              <w:t>)</w:t>
            </w:r>
          </w:p>
        </w:tc>
        <w:tc>
          <w:tcPr>
            <w:tcW w:w="1566" w:type="dxa"/>
            <w:tcBorders>
              <w:top w:val="single" w:sz="4" w:space="0" w:color="auto"/>
              <w:bottom w:val="single" w:sz="4" w:space="0" w:color="auto"/>
            </w:tcBorders>
            <w:shd w:val="clear" w:color="auto" w:fill="auto"/>
          </w:tcPr>
          <w:p w14:paraId="2BEE0253" w14:textId="4E4398F6" w:rsidR="00932292" w:rsidRPr="00CB13B0" w:rsidRDefault="00932292" w:rsidP="00F776F0">
            <w:pPr>
              <w:pStyle w:val="ENoteTableText"/>
            </w:pPr>
            <w:r w:rsidRPr="00CB13B0">
              <w:t>Sch 1 (</w:t>
            </w:r>
            <w:r w:rsidR="00410FA5">
              <w:t>item 2</w:t>
            </w:r>
            <w:r w:rsidRPr="00CB13B0">
              <w:t>3)</w:t>
            </w:r>
          </w:p>
        </w:tc>
      </w:tr>
      <w:tr w:rsidR="00932292" w:rsidRPr="00CB13B0" w14:paraId="48E13CF2" w14:textId="77777777" w:rsidTr="00F776F0">
        <w:trPr>
          <w:cantSplit/>
        </w:trPr>
        <w:tc>
          <w:tcPr>
            <w:tcW w:w="1695" w:type="dxa"/>
            <w:tcBorders>
              <w:top w:val="single" w:sz="4" w:space="0" w:color="auto"/>
              <w:bottom w:val="single" w:sz="4" w:space="0" w:color="auto"/>
            </w:tcBorders>
            <w:shd w:val="clear" w:color="auto" w:fill="auto"/>
          </w:tcPr>
          <w:p w14:paraId="636D48AA" w14:textId="77777777" w:rsidR="00932292" w:rsidRPr="00CB13B0" w:rsidRDefault="00932292" w:rsidP="00F776F0">
            <w:pPr>
              <w:pStyle w:val="ENoteTableText"/>
            </w:pPr>
            <w:r w:rsidRPr="00CB13B0">
              <w:t>Statute Update (Winter 2017) Act 2017</w:t>
            </w:r>
          </w:p>
        </w:tc>
        <w:tc>
          <w:tcPr>
            <w:tcW w:w="992" w:type="dxa"/>
            <w:tcBorders>
              <w:top w:val="single" w:sz="4" w:space="0" w:color="auto"/>
              <w:bottom w:val="single" w:sz="4" w:space="0" w:color="auto"/>
            </w:tcBorders>
            <w:shd w:val="clear" w:color="auto" w:fill="auto"/>
          </w:tcPr>
          <w:p w14:paraId="728993A5" w14:textId="77777777" w:rsidR="00932292" w:rsidRPr="00CB13B0" w:rsidRDefault="00932292" w:rsidP="00F776F0">
            <w:pPr>
              <w:pStyle w:val="ENoteTableText"/>
            </w:pPr>
            <w:r w:rsidRPr="00CB13B0">
              <w:t>93, 2017</w:t>
            </w:r>
          </w:p>
        </w:tc>
        <w:tc>
          <w:tcPr>
            <w:tcW w:w="992" w:type="dxa"/>
            <w:tcBorders>
              <w:top w:val="single" w:sz="4" w:space="0" w:color="auto"/>
              <w:bottom w:val="single" w:sz="4" w:space="0" w:color="auto"/>
            </w:tcBorders>
            <w:shd w:val="clear" w:color="auto" w:fill="auto"/>
          </w:tcPr>
          <w:p w14:paraId="22F224BE" w14:textId="77777777" w:rsidR="00932292" w:rsidRPr="00CB13B0" w:rsidRDefault="00932292" w:rsidP="00F776F0">
            <w:pPr>
              <w:pStyle w:val="ENoteTableText"/>
            </w:pPr>
            <w:r w:rsidRPr="00CB13B0">
              <w:t>23 Aug 2017</w:t>
            </w:r>
          </w:p>
        </w:tc>
        <w:tc>
          <w:tcPr>
            <w:tcW w:w="1843" w:type="dxa"/>
            <w:tcBorders>
              <w:top w:val="single" w:sz="4" w:space="0" w:color="auto"/>
              <w:bottom w:val="single" w:sz="4" w:space="0" w:color="auto"/>
            </w:tcBorders>
            <w:shd w:val="clear" w:color="auto" w:fill="auto"/>
          </w:tcPr>
          <w:p w14:paraId="3E7853FB" w14:textId="2A6D2789" w:rsidR="00932292" w:rsidRPr="00CB13B0" w:rsidRDefault="00932292" w:rsidP="00F776F0">
            <w:pPr>
              <w:pStyle w:val="ENoteTableText"/>
            </w:pPr>
            <w:r w:rsidRPr="00CB13B0">
              <w:t>Sch 2 (</w:t>
            </w:r>
            <w:r w:rsidR="00410FA5">
              <w:t>items 1</w:t>
            </w:r>
            <w:r w:rsidRPr="00CB13B0">
              <w:t xml:space="preserve">0–12): 20 Sept 2017 (s 2(1) </w:t>
            </w:r>
            <w:r w:rsidR="00410FA5">
              <w:t>item 4</w:t>
            </w:r>
            <w:r w:rsidRPr="00CB13B0">
              <w:t>)</w:t>
            </w:r>
          </w:p>
        </w:tc>
        <w:tc>
          <w:tcPr>
            <w:tcW w:w="1566" w:type="dxa"/>
            <w:tcBorders>
              <w:top w:val="single" w:sz="4" w:space="0" w:color="auto"/>
              <w:bottom w:val="single" w:sz="4" w:space="0" w:color="auto"/>
            </w:tcBorders>
            <w:shd w:val="clear" w:color="auto" w:fill="auto"/>
          </w:tcPr>
          <w:p w14:paraId="293A9E8D" w14:textId="77777777" w:rsidR="00932292" w:rsidRPr="00CB13B0" w:rsidRDefault="00932292" w:rsidP="00F776F0">
            <w:pPr>
              <w:pStyle w:val="ENoteTableText"/>
            </w:pPr>
            <w:r w:rsidRPr="00CB13B0">
              <w:t>—</w:t>
            </w:r>
          </w:p>
        </w:tc>
      </w:tr>
      <w:tr w:rsidR="00932292" w:rsidRPr="00CB13B0" w14:paraId="58F0B85C" w14:textId="77777777" w:rsidTr="00F776F0">
        <w:trPr>
          <w:cantSplit/>
        </w:trPr>
        <w:tc>
          <w:tcPr>
            <w:tcW w:w="1695" w:type="dxa"/>
            <w:tcBorders>
              <w:top w:val="single" w:sz="4" w:space="0" w:color="auto"/>
              <w:bottom w:val="single" w:sz="4" w:space="0" w:color="auto"/>
            </w:tcBorders>
            <w:shd w:val="clear" w:color="auto" w:fill="auto"/>
          </w:tcPr>
          <w:p w14:paraId="03EBF2D3" w14:textId="77777777" w:rsidR="00932292" w:rsidRPr="00CB13B0" w:rsidRDefault="00932292" w:rsidP="00F776F0">
            <w:pPr>
              <w:pStyle w:val="ENoteTableText"/>
            </w:pPr>
            <w:r w:rsidRPr="00CB13B0">
              <w:t>Treasury Laws Amendment (2017 Measures No. 4) Act 2017</w:t>
            </w:r>
          </w:p>
        </w:tc>
        <w:tc>
          <w:tcPr>
            <w:tcW w:w="992" w:type="dxa"/>
            <w:tcBorders>
              <w:top w:val="single" w:sz="4" w:space="0" w:color="auto"/>
              <w:bottom w:val="single" w:sz="4" w:space="0" w:color="auto"/>
            </w:tcBorders>
            <w:shd w:val="clear" w:color="auto" w:fill="auto"/>
          </w:tcPr>
          <w:p w14:paraId="0DCF3324" w14:textId="77777777" w:rsidR="00932292" w:rsidRPr="00CB13B0" w:rsidRDefault="00932292" w:rsidP="00F776F0">
            <w:pPr>
              <w:pStyle w:val="ENoteTableText"/>
            </w:pPr>
            <w:r w:rsidRPr="00CB13B0">
              <w:t>94, 2017</w:t>
            </w:r>
          </w:p>
        </w:tc>
        <w:tc>
          <w:tcPr>
            <w:tcW w:w="992" w:type="dxa"/>
            <w:tcBorders>
              <w:top w:val="single" w:sz="4" w:space="0" w:color="auto"/>
              <w:bottom w:val="single" w:sz="4" w:space="0" w:color="auto"/>
            </w:tcBorders>
            <w:shd w:val="clear" w:color="auto" w:fill="auto"/>
          </w:tcPr>
          <w:p w14:paraId="60E99F2D" w14:textId="77777777" w:rsidR="00932292" w:rsidRPr="00CB13B0" w:rsidRDefault="00932292" w:rsidP="00F776F0">
            <w:pPr>
              <w:pStyle w:val="ENoteTableText"/>
            </w:pPr>
            <w:r w:rsidRPr="00CB13B0">
              <w:t>23 Aug 2017</w:t>
            </w:r>
          </w:p>
        </w:tc>
        <w:tc>
          <w:tcPr>
            <w:tcW w:w="1843" w:type="dxa"/>
            <w:tcBorders>
              <w:top w:val="single" w:sz="4" w:space="0" w:color="auto"/>
              <w:bottom w:val="single" w:sz="4" w:space="0" w:color="auto"/>
            </w:tcBorders>
            <w:shd w:val="clear" w:color="auto" w:fill="auto"/>
          </w:tcPr>
          <w:p w14:paraId="7D8C7CE7" w14:textId="20284F76" w:rsidR="00932292" w:rsidRPr="00CB13B0" w:rsidRDefault="00932292" w:rsidP="00F776F0">
            <w:pPr>
              <w:pStyle w:val="ENoteTableText"/>
            </w:pPr>
            <w:r w:rsidRPr="00CB13B0">
              <w:t xml:space="preserve">Sch 2: 1 Oct 2017 (s 2(1) </w:t>
            </w:r>
            <w:r w:rsidR="00410FA5">
              <w:t>item 2</w:t>
            </w:r>
            <w:r w:rsidRPr="00CB13B0">
              <w:t>)</w:t>
            </w:r>
          </w:p>
        </w:tc>
        <w:tc>
          <w:tcPr>
            <w:tcW w:w="1566" w:type="dxa"/>
            <w:tcBorders>
              <w:top w:val="single" w:sz="4" w:space="0" w:color="auto"/>
              <w:bottom w:val="single" w:sz="4" w:space="0" w:color="auto"/>
            </w:tcBorders>
            <w:shd w:val="clear" w:color="auto" w:fill="auto"/>
          </w:tcPr>
          <w:p w14:paraId="11A097EA" w14:textId="6E34F9C5" w:rsidR="00932292" w:rsidRPr="00CB13B0" w:rsidRDefault="00932292" w:rsidP="00F776F0">
            <w:pPr>
              <w:pStyle w:val="ENoteTableText"/>
            </w:pPr>
            <w:r w:rsidRPr="00CB13B0">
              <w:t>Sch 2 (</w:t>
            </w:r>
            <w:r w:rsidR="00410FA5">
              <w:t>item 2</w:t>
            </w:r>
            <w:r w:rsidRPr="00CB13B0">
              <w:t>0)</w:t>
            </w:r>
          </w:p>
        </w:tc>
      </w:tr>
      <w:tr w:rsidR="00932292" w:rsidRPr="00CB13B0" w14:paraId="273C8EC9" w14:textId="77777777" w:rsidTr="00F776F0">
        <w:trPr>
          <w:cantSplit/>
        </w:trPr>
        <w:tc>
          <w:tcPr>
            <w:tcW w:w="1695" w:type="dxa"/>
            <w:tcBorders>
              <w:top w:val="single" w:sz="4" w:space="0" w:color="auto"/>
              <w:bottom w:val="single" w:sz="4" w:space="0" w:color="auto"/>
            </w:tcBorders>
            <w:shd w:val="clear" w:color="auto" w:fill="auto"/>
          </w:tcPr>
          <w:p w14:paraId="25DD7EC9" w14:textId="77777777" w:rsidR="00932292" w:rsidRPr="00CB13B0" w:rsidRDefault="00932292" w:rsidP="00F776F0">
            <w:pPr>
              <w:pStyle w:val="ENoteTableText"/>
            </w:pPr>
            <w:r w:rsidRPr="00CB13B0">
              <w:lastRenderedPageBreak/>
              <w:t>Safety, Rehabilitation and Compensation Legislation Amendment (Defence Force) Act 2017</w:t>
            </w:r>
          </w:p>
        </w:tc>
        <w:tc>
          <w:tcPr>
            <w:tcW w:w="992" w:type="dxa"/>
            <w:tcBorders>
              <w:top w:val="single" w:sz="4" w:space="0" w:color="auto"/>
              <w:bottom w:val="single" w:sz="4" w:space="0" w:color="auto"/>
            </w:tcBorders>
            <w:shd w:val="clear" w:color="auto" w:fill="auto"/>
          </w:tcPr>
          <w:p w14:paraId="3D55A4EF" w14:textId="77777777" w:rsidR="00932292" w:rsidRPr="00CB13B0" w:rsidRDefault="00932292" w:rsidP="00F776F0">
            <w:pPr>
              <w:pStyle w:val="ENoteTableText"/>
            </w:pPr>
            <w:r w:rsidRPr="00CB13B0">
              <w:t>108, 2017</w:t>
            </w:r>
          </w:p>
        </w:tc>
        <w:tc>
          <w:tcPr>
            <w:tcW w:w="992" w:type="dxa"/>
            <w:tcBorders>
              <w:top w:val="single" w:sz="4" w:space="0" w:color="auto"/>
              <w:bottom w:val="single" w:sz="4" w:space="0" w:color="auto"/>
            </w:tcBorders>
            <w:shd w:val="clear" w:color="auto" w:fill="auto"/>
          </w:tcPr>
          <w:p w14:paraId="19A53C58" w14:textId="77777777" w:rsidR="00932292" w:rsidRPr="00CB13B0" w:rsidRDefault="00932292" w:rsidP="00F776F0">
            <w:pPr>
              <w:pStyle w:val="ENoteTableText"/>
            </w:pPr>
            <w:r w:rsidRPr="00CB13B0">
              <w:t>14 Sept 2017</w:t>
            </w:r>
          </w:p>
        </w:tc>
        <w:tc>
          <w:tcPr>
            <w:tcW w:w="1843" w:type="dxa"/>
            <w:tcBorders>
              <w:top w:val="single" w:sz="4" w:space="0" w:color="auto"/>
              <w:bottom w:val="single" w:sz="4" w:space="0" w:color="auto"/>
            </w:tcBorders>
            <w:shd w:val="clear" w:color="auto" w:fill="auto"/>
          </w:tcPr>
          <w:p w14:paraId="7308B570" w14:textId="63CADC5D" w:rsidR="00932292" w:rsidRPr="00CB13B0" w:rsidRDefault="00932292" w:rsidP="00F776F0">
            <w:pPr>
              <w:pStyle w:val="ENoteTableText"/>
            </w:pPr>
            <w:r w:rsidRPr="00CB13B0">
              <w:t>Sch 3 (</w:t>
            </w:r>
            <w:r w:rsidR="00410FA5">
              <w:t>item 1</w:t>
            </w:r>
            <w:r w:rsidRPr="00CB13B0">
              <w:t xml:space="preserve">2): 12 Oct 2017 (s 2(1) </w:t>
            </w:r>
            <w:r w:rsidR="00410FA5">
              <w:t>item 5</w:t>
            </w:r>
            <w:r w:rsidRPr="00CB13B0">
              <w:t>)</w:t>
            </w:r>
          </w:p>
        </w:tc>
        <w:tc>
          <w:tcPr>
            <w:tcW w:w="1566" w:type="dxa"/>
            <w:tcBorders>
              <w:top w:val="single" w:sz="4" w:space="0" w:color="auto"/>
              <w:bottom w:val="single" w:sz="4" w:space="0" w:color="auto"/>
            </w:tcBorders>
            <w:shd w:val="clear" w:color="auto" w:fill="auto"/>
          </w:tcPr>
          <w:p w14:paraId="30256FBE" w14:textId="77777777" w:rsidR="00932292" w:rsidRPr="00CB13B0" w:rsidRDefault="00932292" w:rsidP="00F776F0">
            <w:pPr>
              <w:pStyle w:val="ENoteTableText"/>
            </w:pPr>
            <w:r w:rsidRPr="00CB13B0">
              <w:t>—</w:t>
            </w:r>
          </w:p>
        </w:tc>
      </w:tr>
      <w:tr w:rsidR="00932292" w:rsidRPr="00CB13B0" w14:paraId="7A5C9B67" w14:textId="77777777" w:rsidTr="00F776F0">
        <w:trPr>
          <w:cantSplit/>
        </w:trPr>
        <w:tc>
          <w:tcPr>
            <w:tcW w:w="1695" w:type="dxa"/>
            <w:tcBorders>
              <w:top w:val="single" w:sz="4" w:space="0" w:color="auto"/>
              <w:bottom w:val="single" w:sz="4" w:space="0" w:color="auto"/>
            </w:tcBorders>
            <w:shd w:val="clear" w:color="auto" w:fill="auto"/>
          </w:tcPr>
          <w:p w14:paraId="593E88CA" w14:textId="77777777" w:rsidR="00932292" w:rsidRPr="00CB13B0" w:rsidRDefault="00932292" w:rsidP="00F776F0">
            <w:pPr>
              <w:pStyle w:val="ENoteTableText"/>
            </w:pPr>
            <w:r w:rsidRPr="00CB13B0">
              <w:t>Treasury Laws Amendment (2017 Measures No. 6) Act 2017</w:t>
            </w:r>
          </w:p>
        </w:tc>
        <w:tc>
          <w:tcPr>
            <w:tcW w:w="992" w:type="dxa"/>
            <w:tcBorders>
              <w:top w:val="single" w:sz="4" w:space="0" w:color="auto"/>
              <w:bottom w:val="single" w:sz="4" w:space="0" w:color="auto"/>
            </w:tcBorders>
            <w:shd w:val="clear" w:color="auto" w:fill="auto"/>
          </w:tcPr>
          <w:p w14:paraId="4F128A12" w14:textId="77777777" w:rsidR="00932292" w:rsidRPr="00CB13B0" w:rsidRDefault="00932292" w:rsidP="00F776F0">
            <w:pPr>
              <w:pStyle w:val="ENoteTableText"/>
            </w:pPr>
            <w:r w:rsidRPr="00CB13B0">
              <w:t>118, 2017</w:t>
            </w:r>
          </w:p>
        </w:tc>
        <w:tc>
          <w:tcPr>
            <w:tcW w:w="992" w:type="dxa"/>
            <w:tcBorders>
              <w:top w:val="single" w:sz="4" w:space="0" w:color="auto"/>
              <w:bottom w:val="single" w:sz="4" w:space="0" w:color="auto"/>
            </w:tcBorders>
            <w:shd w:val="clear" w:color="auto" w:fill="auto"/>
          </w:tcPr>
          <w:p w14:paraId="1547A278" w14:textId="77777777" w:rsidR="00932292" w:rsidRPr="00CB13B0" w:rsidRDefault="00932292" w:rsidP="00F776F0">
            <w:pPr>
              <w:pStyle w:val="ENoteTableText"/>
            </w:pPr>
            <w:r w:rsidRPr="00CB13B0">
              <w:t>30 Oct 2017</w:t>
            </w:r>
          </w:p>
        </w:tc>
        <w:tc>
          <w:tcPr>
            <w:tcW w:w="1843" w:type="dxa"/>
            <w:tcBorders>
              <w:top w:val="single" w:sz="4" w:space="0" w:color="auto"/>
              <w:bottom w:val="single" w:sz="4" w:space="0" w:color="auto"/>
            </w:tcBorders>
            <w:shd w:val="clear" w:color="auto" w:fill="auto"/>
          </w:tcPr>
          <w:p w14:paraId="78308578" w14:textId="14111F36" w:rsidR="00932292" w:rsidRPr="00CB13B0" w:rsidRDefault="00932292" w:rsidP="00F776F0">
            <w:pPr>
              <w:pStyle w:val="ENoteTableText"/>
            </w:pPr>
            <w:r w:rsidRPr="00CB13B0">
              <w:t xml:space="preserve">Sch 2: 1 Jan 2018 (s 2(1) </w:t>
            </w:r>
            <w:r w:rsidR="00410FA5">
              <w:t>item 3</w:t>
            </w:r>
            <w:r w:rsidRPr="00CB13B0">
              <w:t>)</w:t>
            </w:r>
          </w:p>
        </w:tc>
        <w:tc>
          <w:tcPr>
            <w:tcW w:w="1566" w:type="dxa"/>
            <w:tcBorders>
              <w:top w:val="single" w:sz="4" w:space="0" w:color="auto"/>
              <w:bottom w:val="single" w:sz="4" w:space="0" w:color="auto"/>
            </w:tcBorders>
            <w:shd w:val="clear" w:color="auto" w:fill="auto"/>
          </w:tcPr>
          <w:p w14:paraId="787D4F6A" w14:textId="77777777" w:rsidR="00932292" w:rsidRPr="00CB13B0" w:rsidRDefault="00932292" w:rsidP="00F776F0">
            <w:pPr>
              <w:pStyle w:val="ENoteTableText"/>
            </w:pPr>
            <w:r w:rsidRPr="00CB13B0">
              <w:t>—</w:t>
            </w:r>
          </w:p>
        </w:tc>
      </w:tr>
      <w:tr w:rsidR="00932292" w:rsidRPr="00CB13B0" w14:paraId="013FAD0A" w14:textId="77777777" w:rsidTr="00F776F0">
        <w:trPr>
          <w:cantSplit/>
        </w:trPr>
        <w:tc>
          <w:tcPr>
            <w:tcW w:w="1695" w:type="dxa"/>
            <w:tcBorders>
              <w:top w:val="single" w:sz="4" w:space="0" w:color="auto"/>
              <w:bottom w:val="single" w:sz="4" w:space="0" w:color="auto"/>
            </w:tcBorders>
            <w:shd w:val="clear" w:color="auto" w:fill="auto"/>
          </w:tcPr>
          <w:p w14:paraId="4DC2AF09" w14:textId="77777777" w:rsidR="00932292" w:rsidRPr="00CB13B0" w:rsidRDefault="00932292" w:rsidP="00F776F0">
            <w:pPr>
              <w:pStyle w:val="ENoteTableText"/>
            </w:pPr>
            <w:r w:rsidRPr="00CB13B0">
              <w:t>Treasury Laws Amendment (Housing Tax Integrity) Act 2017</w:t>
            </w:r>
          </w:p>
        </w:tc>
        <w:tc>
          <w:tcPr>
            <w:tcW w:w="992" w:type="dxa"/>
            <w:tcBorders>
              <w:top w:val="single" w:sz="4" w:space="0" w:color="auto"/>
              <w:bottom w:val="single" w:sz="4" w:space="0" w:color="auto"/>
            </w:tcBorders>
            <w:shd w:val="clear" w:color="auto" w:fill="auto"/>
          </w:tcPr>
          <w:p w14:paraId="40C1C669" w14:textId="77777777" w:rsidR="00932292" w:rsidRPr="00CB13B0" w:rsidRDefault="00932292" w:rsidP="00F776F0">
            <w:pPr>
              <w:pStyle w:val="ENoteTableText"/>
            </w:pPr>
            <w:r w:rsidRPr="00CB13B0">
              <w:t>126, 2017</w:t>
            </w:r>
          </w:p>
        </w:tc>
        <w:tc>
          <w:tcPr>
            <w:tcW w:w="992" w:type="dxa"/>
            <w:tcBorders>
              <w:top w:val="single" w:sz="4" w:space="0" w:color="auto"/>
              <w:bottom w:val="single" w:sz="4" w:space="0" w:color="auto"/>
            </w:tcBorders>
            <w:shd w:val="clear" w:color="auto" w:fill="auto"/>
          </w:tcPr>
          <w:p w14:paraId="64E57153" w14:textId="77777777" w:rsidR="00932292" w:rsidRPr="00CB13B0" w:rsidRDefault="00932292" w:rsidP="00F776F0">
            <w:pPr>
              <w:pStyle w:val="ENoteTableText"/>
            </w:pPr>
            <w:r w:rsidRPr="00CB13B0">
              <w:t>30 Nov 2017</w:t>
            </w:r>
          </w:p>
        </w:tc>
        <w:tc>
          <w:tcPr>
            <w:tcW w:w="1843" w:type="dxa"/>
            <w:tcBorders>
              <w:top w:val="single" w:sz="4" w:space="0" w:color="auto"/>
              <w:bottom w:val="single" w:sz="4" w:space="0" w:color="auto"/>
            </w:tcBorders>
            <w:shd w:val="clear" w:color="auto" w:fill="auto"/>
          </w:tcPr>
          <w:p w14:paraId="51396C6C" w14:textId="34066678" w:rsidR="00932292" w:rsidRPr="00CB13B0" w:rsidRDefault="00932292" w:rsidP="00F776F0">
            <w:pPr>
              <w:pStyle w:val="ENoteTableText"/>
            </w:pPr>
            <w:r w:rsidRPr="00CB13B0">
              <w:t xml:space="preserve">Sch 1 and 2: 1 Jan 2018 (s 2(1) </w:t>
            </w:r>
            <w:r w:rsidR="00410FA5">
              <w:t>item 2</w:t>
            </w:r>
            <w:r w:rsidRPr="00CB13B0">
              <w:t>)</w:t>
            </w:r>
          </w:p>
        </w:tc>
        <w:tc>
          <w:tcPr>
            <w:tcW w:w="1566" w:type="dxa"/>
            <w:tcBorders>
              <w:top w:val="single" w:sz="4" w:space="0" w:color="auto"/>
              <w:bottom w:val="single" w:sz="4" w:space="0" w:color="auto"/>
            </w:tcBorders>
            <w:shd w:val="clear" w:color="auto" w:fill="auto"/>
          </w:tcPr>
          <w:p w14:paraId="23013AF6" w14:textId="34E938F0" w:rsidR="00932292" w:rsidRPr="00CB13B0" w:rsidRDefault="00932292" w:rsidP="00F776F0">
            <w:pPr>
              <w:pStyle w:val="ENoteTableText"/>
            </w:pPr>
            <w:r w:rsidRPr="00CB13B0">
              <w:t>Sch 1 (</w:t>
            </w:r>
            <w:r w:rsidR="00410FA5">
              <w:t>item 5</w:t>
            </w:r>
            <w:r w:rsidRPr="00CB13B0">
              <w:t>) and Sch 2 (</w:t>
            </w:r>
            <w:r w:rsidR="00410FA5">
              <w:t>item 1</w:t>
            </w:r>
            <w:r w:rsidRPr="00CB13B0">
              <w:t>3)</w:t>
            </w:r>
          </w:p>
        </w:tc>
      </w:tr>
      <w:tr w:rsidR="00932292" w:rsidRPr="00CB13B0" w14:paraId="18689F14" w14:textId="77777777" w:rsidTr="00F776F0">
        <w:trPr>
          <w:cantSplit/>
        </w:trPr>
        <w:tc>
          <w:tcPr>
            <w:tcW w:w="1695" w:type="dxa"/>
            <w:tcBorders>
              <w:top w:val="single" w:sz="4" w:space="0" w:color="auto"/>
              <w:bottom w:val="single" w:sz="4" w:space="0" w:color="auto"/>
            </w:tcBorders>
            <w:shd w:val="clear" w:color="auto" w:fill="auto"/>
          </w:tcPr>
          <w:p w14:paraId="02DDF88E" w14:textId="77777777" w:rsidR="00932292" w:rsidRPr="00CB13B0" w:rsidRDefault="00932292" w:rsidP="00F776F0">
            <w:pPr>
              <w:pStyle w:val="ENoteTableText"/>
            </w:pPr>
            <w:r w:rsidRPr="00CB13B0">
              <w:t>Veterans’ Affairs Legislation Amendment (Omnibus) Act 2017</w:t>
            </w:r>
          </w:p>
        </w:tc>
        <w:tc>
          <w:tcPr>
            <w:tcW w:w="992" w:type="dxa"/>
            <w:tcBorders>
              <w:top w:val="single" w:sz="4" w:space="0" w:color="auto"/>
              <w:bottom w:val="single" w:sz="4" w:space="0" w:color="auto"/>
            </w:tcBorders>
            <w:shd w:val="clear" w:color="auto" w:fill="auto"/>
          </w:tcPr>
          <w:p w14:paraId="1895219A" w14:textId="77777777" w:rsidR="00932292" w:rsidRPr="00CB13B0" w:rsidRDefault="00932292" w:rsidP="00F776F0">
            <w:pPr>
              <w:pStyle w:val="ENoteTableText"/>
            </w:pPr>
            <w:r w:rsidRPr="00CB13B0">
              <w:t>128, 2017</w:t>
            </w:r>
          </w:p>
        </w:tc>
        <w:tc>
          <w:tcPr>
            <w:tcW w:w="992" w:type="dxa"/>
            <w:tcBorders>
              <w:top w:val="single" w:sz="4" w:space="0" w:color="auto"/>
              <w:bottom w:val="single" w:sz="4" w:space="0" w:color="auto"/>
            </w:tcBorders>
            <w:shd w:val="clear" w:color="auto" w:fill="auto"/>
          </w:tcPr>
          <w:p w14:paraId="2C36D0E5" w14:textId="77777777" w:rsidR="00932292" w:rsidRPr="00CB13B0" w:rsidRDefault="00932292" w:rsidP="00F776F0">
            <w:pPr>
              <w:pStyle w:val="ENoteTableText"/>
            </w:pPr>
            <w:r w:rsidRPr="00CB13B0">
              <w:t>30 Nov 2017</w:t>
            </w:r>
          </w:p>
        </w:tc>
        <w:tc>
          <w:tcPr>
            <w:tcW w:w="1843" w:type="dxa"/>
            <w:tcBorders>
              <w:top w:val="single" w:sz="4" w:space="0" w:color="auto"/>
              <w:bottom w:val="single" w:sz="4" w:space="0" w:color="auto"/>
            </w:tcBorders>
            <w:shd w:val="clear" w:color="auto" w:fill="auto"/>
          </w:tcPr>
          <w:p w14:paraId="4DF8B85F" w14:textId="6585B83E" w:rsidR="00932292" w:rsidRPr="00CB13B0" w:rsidRDefault="00932292" w:rsidP="00F776F0">
            <w:pPr>
              <w:pStyle w:val="ENoteTableText"/>
            </w:pPr>
            <w:r w:rsidRPr="00CB13B0">
              <w:t>Sch 8 (</w:t>
            </w:r>
            <w:r w:rsidR="00410FA5">
              <w:t>items 1</w:t>
            </w:r>
            <w:r w:rsidRPr="00CB13B0">
              <w:t xml:space="preserve">1–15, 19, 26, 27): 1 Dec 2017 (s 2(1) </w:t>
            </w:r>
            <w:r w:rsidR="00410FA5">
              <w:t>item 1</w:t>
            </w:r>
            <w:r w:rsidRPr="00CB13B0">
              <w:t>0)</w:t>
            </w:r>
          </w:p>
        </w:tc>
        <w:tc>
          <w:tcPr>
            <w:tcW w:w="1566" w:type="dxa"/>
            <w:tcBorders>
              <w:top w:val="single" w:sz="4" w:space="0" w:color="auto"/>
              <w:bottom w:val="single" w:sz="4" w:space="0" w:color="auto"/>
            </w:tcBorders>
            <w:shd w:val="clear" w:color="auto" w:fill="auto"/>
          </w:tcPr>
          <w:p w14:paraId="59C5E82B" w14:textId="76E258F3" w:rsidR="00932292" w:rsidRPr="00CB13B0" w:rsidRDefault="00932292" w:rsidP="00F776F0">
            <w:pPr>
              <w:pStyle w:val="ENoteTableText"/>
            </w:pPr>
            <w:r w:rsidRPr="00CB13B0">
              <w:t>Sch 8 (</w:t>
            </w:r>
            <w:r w:rsidR="00410FA5">
              <w:t>items 1</w:t>
            </w:r>
            <w:r w:rsidRPr="00CB13B0">
              <w:t>9, 27)</w:t>
            </w:r>
          </w:p>
        </w:tc>
      </w:tr>
      <w:tr w:rsidR="00932292" w:rsidRPr="00CB13B0" w14:paraId="17CCEFFC" w14:textId="77777777" w:rsidTr="00F776F0">
        <w:trPr>
          <w:cantSplit/>
        </w:trPr>
        <w:tc>
          <w:tcPr>
            <w:tcW w:w="1695" w:type="dxa"/>
            <w:tcBorders>
              <w:top w:val="single" w:sz="4" w:space="0" w:color="auto"/>
              <w:bottom w:val="single" w:sz="4" w:space="0" w:color="auto"/>
            </w:tcBorders>
            <w:shd w:val="clear" w:color="auto" w:fill="auto"/>
          </w:tcPr>
          <w:p w14:paraId="00AB737F" w14:textId="77777777" w:rsidR="00932292" w:rsidRPr="00CB13B0" w:rsidRDefault="00932292" w:rsidP="00F776F0">
            <w:pPr>
              <w:pStyle w:val="ENoteTableText"/>
            </w:pPr>
            <w:r w:rsidRPr="00CB13B0">
              <w:t>Treasury Laws Amendment (Reducing Pressure on Housing Affordability Measures No. 1) Act 2017</w:t>
            </w:r>
          </w:p>
        </w:tc>
        <w:tc>
          <w:tcPr>
            <w:tcW w:w="992" w:type="dxa"/>
            <w:tcBorders>
              <w:top w:val="single" w:sz="4" w:space="0" w:color="auto"/>
              <w:bottom w:val="single" w:sz="4" w:space="0" w:color="auto"/>
            </w:tcBorders>
            <w:shd w:val="clear" w:color="auto" w:fill="auto"/>
          </w:tcPr>
          <w:p w14:paraId="4C7A8F93" w14:textId="77777777" w:rsidR="00932292" w:rsidRPr="00CB13B0" w:rsidRDefault="00932292" w:rsidP="00F776F0">
            <w:pPr>
              <w:pStyle w:val="ENoteTableText"/>
            </w:pPr>
            <w:r w:rsidRPr="00CB13B0">
              <w:t>132, 2017</w:t>
            </w:r>
          </w:p>
        </w:tc>
        <w:tc>
          <w:tcPr>
            <w:tcW w:w="992" w:type="dxa"/>
            <w:tcBorders>
              <w:top w:val="single" w:sz="4" w:space="0" w:color="auto"/>
              <w:bottom w:val="single" w:sz="4" w:space="0" w:color="auto"/>
            </w:tcBorders>
            <w:shd w:val="clear" w:color="auto" w:fill="auto"/>
          </w:tcPr>
          <w:p w14:paraId="14E2DC56" w14:textId="77777777" w:rsidR="00932292" w:rsidRPr="00CB13B0" w:rsidRDefault="00932292" w:rsidP="00F776F0">
            <w:pPr>
              <w:pStyle w:val="ENoteTableText"/>
            </w:pPr>
            <w:r w:rsidRPr="00CB13B0">
              <w:t>13 Dec 2017</w:t>
            </w:r>
          </w:p>
        </w:tc>
        <w:tc>
          <w:tcPr>
            <w:tcW w:w="1843" w:type="dxa"/>
            <w:tcBorders>
              <w:top w:val="single" w:sz="4" w:space="0" w:color="auto"/>
              <w:bottom w:val="single" w:sz="4" w:space="0" w:color="auto"/>
            </w:tcBorders>
            <w:shd w:val="clear" w:color="auto" w:fill="auto"/>
          </w:tcPr>
          <w:p w14:paraId="5E2B9DB1" w14:textId="7FE7DDA2" w:rsidR="00932292" w:rsidRPr="00CB13B0" w:rsidRDefault="00932292" w:rsidP="00F776F0">
            <w:pPr>
              <w:pStyle w:val="ENoteTableText"/>
            </w:pPr>
            <w:r w:rsidRPr="00CB13B0">
              <w:t>Sch 1 (</w:t>
            </w:r>
            <w:r w:rsidR="00410FA5">
              <w:t>items 6</w:t>
            </w:r>
            <w:r w:rsidRPr="00CB13B0">
              <w:t xml:space="preserve">–12, 21, 27–31): </w:t>
            </w:r>
            <w:r w:rsidR="00410FA5">
              <w:t>1 July</w:t>
            </w:r>
            <w:r w:rsidRPr="00CB13B0">
              <w:t xml:space="preserve"> 2018 (s 2(1) </w:t>
            </w:r>
            <w:r w:rsidR="00410FA5">
              <w:t>item 2</w:t>
            </w:r>
            <w:r w:rsidRPr="00CB13B0">
              <w:t>)</w:t>
            </w:r>
            <w:r w:rsidRPr="00CB13B0">
              <w:br/>
              <w:t>Sch 2 (</w:t>
            </w:r>
            <w:r w:rsidR="00410FA5">
              <w:t>items 1</w:t>
            </w:r>
            <w:r w:rsidRPr="00CB13B0">
              <w:t xml:space="preserve">–5, 7): 1 Jan 2018 (s 2(1) </w:t>
            </w:r>
            <w:r w:rsidR="00410FA5">
              <w:t>item 3</w:t>
            </w:r>
            <w:r w:rsidRPr="00CB13B0">
              <w:t>)</w:t>
            </w:r>
          </w:p>
        </w:tc>
        <w:tc>
          <w:tcPr>
            <w:tcW w:w="1566" w:type="dxa"/>
            <w:tcBorders>
              <w:top w:val="single" w:sz="4" w:space="0" w:color="auto"/>
              <w:bottom w:val="single" w:sz="4" w:space="0" w:color="auto"/>
            </w:tcBorders>
            <w:shd w:val="clear" w:color="auto" w:fill="auto"/>
          </w:tcPr>
          <w:p w14:paraId="4A4D6FF5" w14:textId="77777777" w:rsidR="00932292" w:rsidRPr="00CB13B0" w:rsidRDefault="00932292" w:rsidP="00F776F0">
            <w:pPr>
              <w:pStyle w:val="ENoteTableText"/>
            </w:pPr>
            <w:r w:rsidRPr="00CB13B0">
              <w:t>Sch 2 (</w:t>
            </w:r>
            <w:r w:rsidR="00A13A22">
              <w:t>item 7</w:t>
            </w:r>
            <w:r w:rsidRPr="00CB13B0">
              <w:t>)</w:t>
            </w:r>
          </w:p>
        </w:tc>
      </w:tr>
      <w:tr w:rsidR="00932292" w:rsidRPr="00CB13B0" w14:paraId="5A4E615C" w14:textId="77777777" w:rsidTr="00F776F0">
        <w:trPr>
          <w:cantSplit/>
        </w:trPr>
        <w:tc>
          <w:tcPr>
            <w:tcW w:w="1695" w:type="dxa"/>
            <w:tcBorders>
              <w:top w:val="single" w:sz="4" w:space="0" w:color="auto"/>
              <w:bottom w:val="single" w:sz="4" w:space="0" w:color="auto"/>
            </w:tcBorders>
            <w:shd w:val="clear" w:color="auto" w:fill="auto"/>
          </w:tcPr>
          <w:p w14:paraId="2C1F5231" w14:textId="77777777" w:rsidR="00932292" w:rsidRPr="00CB13B0" w:rsidRDefault="00932292" w:rsidP="00F776F0">
            <w:pPr>
              <w:pStyle w:val="ENoteTableText"/>
            </w:pPr>
            <w:r w:rsidRPr="00CB13B0">
              <w:t>Statute Update (Smaller Government) Act 2018</w:t>
            </w:r>
          </w:p>
        </w:tc>
        <w:tc>
          <w:tcPr>
            <w:tcW w:w="992" w:type="dxa"/>
            <w:tcBorders>
              <w:top w:val="single" w:sz="4" w:space="0" w:color="auto"/>
              <w:bottom w:val="single" w:sz="4" w:space="0" w:color="auto"/>
            </w:tcBorders>
            <w:shd w:val="clear" w:color="auto" w:fill="auto"/>
          </w:tcPr>
          <w:p w14:paraId="48A0EBC1" w14:textId="77777777" w:rsidR="00932292" w:rsidRPr="00CB13B0" w:rsidRDefault="00932292" w:rsidP="00F776F0">
            <w:pPr>
              <w:pStyle w:val="ENoteTableText"/>
            </w:pPr>
            <w:r w:rsidRPr="00CB13B0">
              <w:t>4, 2018</w:t>
            </w:r>
          </w:p>
        </w:tc>
        <w:tc>
          <w:tcPr>
            <w:tcW w:w="992" w:type="dxa"/>
            <w:tcBorders>
              <w:top w:val="single" w:sz="4" w:space="0" w:color="auto"/>
              <w:bottom w:val="single" w:sz="4" w:space="0" w:color="auto"/>
            </w:tcBorders>
            <w:shd w:val="clear" w:color="auto" w:fill="auto"/>
          </w:tcPr>
          <w:p w14:paraId="60812FAA" w14:textId="77777777" w:rsidR="00932292" w:rsidRPr="00CB13B0" w:rsidRDefault="00932292" w:rsidP="00F776F0">
            <w:pPr>
              <w:pStyle w:val="ENoteTableText"/>
            </w:pPr>
            <w:r w:rsidRPr="00CB13B0">
              <w:t>20 Feb 2018</w:t>
            </w:r>
          </w:p>
        </w:tc>
        <w:tc>
          <w:tcPr>
            <w:tcW w:w="1843" w:type="dxa"/>
            <w:tcBorders>
              <w:top w:val="single" w:sz="4" w:space="0" w:color="auto"/>
              <w:bottom w:val="single" w:sz="4" w:space="0" w:color="auto"/>
            </w:tcBorders>
            <w:shd w:val="clear" w:color="auto" w:fill="auto"/>
          </w:tcPr>
          <w:p w14:paraId="570E83D1" w14:textId="7A22A50F" w:rsidR="00932292" w:rsidRPr="00CB13B0" w:rsidRDefault="00932292" w:rsidP="00F776F0">
            <w:pPr>
              <w:pStyle w:val="ENoteTableText"/>
            </w:pPr>
            <w:r w:rsidRPr="00CB13B0">
              <w:t>Sch 6 (</w:t>
            </w:r>
            <w:r w:rsidR="00081BC2" w:rsidRPr="00CB13B0">
              <w:t>items 9</w:t>
            </w:r>
            <w:r w:rsidRPr="00CB13B0">
              <w:t xml:space="preserve">–20, 27): 21 Feb 2018 (s 2(1) </w:t>
            </w:r>
            <w:r w:rsidR="00410FA5">
              <w:t>item 1</w:t>
            </w:r>
            <w:r w:rsidRPr="00CB13B0">
              <w:t>)</w:t>
            </w:r>
          </w:p>
        </w:tc>
        <w:tc>
          <w:tcPr>
            <w:tcW w:w="1566" w:type="dxa"/>
            <w:tcBorders>
              <w:top w:val="single" w:sz="4" w:space="0" w:color="auto"/>
              <w:bottom w:val="single" w:sz="4" w:space="0" w:color="auto"/>
            </w:tcBorders>
            <w:shd w:val="clear" w:color="auto" w:fill="auto"/>
          </w:tcPr>
          <w:p w14:paraId="62E3DAD1" w14:textId="38002EB8" w:rsidR="00932292" w:rsidRPr="00CB13B0" w:rsidRDefault="00932292" w:rsidP="00F776F0">
            <w:pPr>
              <w:pStyle w:val="ENoteTableText"/>
            </w:pPr>
            <w:r w:rsidRPr="00CB13B0">
              <w:t>Sch 6 (</w:t>
            </w:r>
            <w:r w:rsidR="00410FA5">
              <w:t>item 2</w:t>
            </w:r>
            <w:r w:rsidRPr="00CB13B0">
              <w:t>7)</w:t>
            </w:r>
          </w:p>
        </w:tc>
      </w:tr>
      <w:tr w:rsidR="00932292" w:rsidRPr="00CB13B0" w14:paraId="246177CD" w14:textId="77777777" w:rsidTr="00F776F0">
        <w:trPr>
          <w:cantSplit/>
        </w:trPr>
        <w:tc>
          <w:tcPr>
            <w:tcW w:w="1695" w:type="dxa"/>
            <w:tcBorders>
              <w:top w:val="single" w:sz="4" w:space="0" w:color="auto"/>
              <w:bottom w:val="single" w:sz="4" w:space="0" w:color="auto"/>
            </w:tcBorders>
            <w:shd w:val="clear" w:color="auto" w:fill="auto"/>
          </w:tcPr>
          <w:p w14:paraId="0BF9F3AC" w14:textId="77777777" w:rsidR="00932292" w:rsidRPr="00CB13B0" w:rsidRDefault="00932292" w:rsidP="00F776F0">
            <w:pPr>
              <w:pStyle w:val="ENoteTableText"/>
            </w:pPr>
            <w:r w:rsidRPr="00CB13B0">
              <w:t>Financial Sector Legislation Amendment (Crisis Resolution Powers and Other Measures) Act 2018</w:t>
            </w:r>
          </w:p>
        </w:tc>
        <w:tc>
          <w:tcPr>
            <w:tcW w:w="992" w:type="dxa"/>
            <w:tcBorders>
              <w:top w:val="single" w:sz="4" w:space="0" w:color="auto"/>
              <w:bottom w:val="single" w:sz="4" w:space="0" w:color="auto"/>
            </w:tcBorders>
            <w:shd w:val="clear" w:color="auto" w:fill="auto"/>
          </w:tcPr>
          <w:p w14:paraId="0F05BA85" w14:textId="77777777" w:rsidR="00932292" w:rsidRPr="00CB13B0" w:rsidRDefault="00932292" w:rsidP="00F776F0">
            <w:pPr>
              <w:pStyle w:val="ENoteTableText"/>
            </w:pPr>
            <w:r w:rsidRPr="00CB13B0">
              <w:t>10, 2018</w:t>
            </w:r>
          </w:p>
        </w:tc>
        <w:tc>
          <w:tcPr>
            <w:tcW w:w="992" w:type="dxa"/>
            <w:tcBorders>
              <w:top w:val="single" w:sz="4" w:space="0" w:color="auto"/>
              <w:bottom w:val="single" w:sz="4" w:space="0" w:color="auto"/>
            </w:tcBorders>
            <w:shd w:val="clear" w:color="auto" w:fill="auto"/>
          </w:tcPr>
          <w:p w14:paraId="69D13A29" w14:textId="77777777" w:rsidR="00932292" w:rsidRPr="00CB13B0" w:rsidRDefault="00932292" w:rsidP="00F776F0">
            <w:pPr>
              <w:pStyle w:val="ENoteTableText"/>
            </w:pPr>
            <w:r w:rsidRPr="00CB13B0">
              <w:t>5 Mar 2018</w:t>
            </w:r>
          </w:p>
        </w:tc>
        <w:tc>
          <w:tcPr>
            <w:tcW w:w="1843" w:type="dxa"/>
            <w:tcBorders>
              <w:top w:val="single" w:sz="4" w:space="0" w:color="auto"/>
              <w:bottom w:val="single" w:sz="4" w:space="0" w:color="auto"/>
            </w:tcBorders>
            <w:shd w:val="clear" w:color="auto" w:fill="auto"/>
          </w:tcPr>
          <w:p w14:paraId="1AB1196E" w14:textId="626EC279" w:rsidR="00932292" w:rsidRPr="00CB13B0" w:rsidRDefault="00932292" w:rsidP="00F776F0">
            <w:pPr>
              <w:pStyle w:val="ENoteTableText"/>
            </w:pPr>
            <w:r w:rsidRPr="00CB13B0">
              <w:t>Sch 7 (</w:t>
            </w:r>
            <w:r w:rsidR="00A13A22">
              <w:t>items 4</w:t>
            </w:r>
            <w:r w:rsidRPr="00CB13B0">
              <w:t xml:space="preserve">–11): 5 Mar 2018 (s 2(1) </w:t>
            </w:r>
            <w:r w:rsidR="00410FA5">
              <w:t>item 2</w:t>
            </w:r>
            <w:r w:rsidRPr="00CB13B0">
              <w:t>)</w:t>
            </w:r>
          </w:p>
        </w:tc>
        <w:tc>
          <w:tcPr>
            <w:tcW w:w="1566" w:type="dxa"/>
            <w:tcBorders>
              <w:top w:val="single" w:sz="4" w:space="0" w:color="auto"/>
              <w:bottom w:val="single" w:sz="4" w:space="0" w:color="auto"/>
            </w:tcBorders>
            <w:shd w:val="clear" w:color="auto" w:fill="auto"/>
          </w:tcPr>
          <w:p w14:paraId="17293EF8" w14:textId="77777777" w:rsidR="00932292" w:rsidRPr="00CB13B0" w:rsidRDefault="00932292" w:rsidP="00F776F0">
            <w:pPr>
              <w:pStyle w:val="ENoteTableText"/>
            </w:pPr>
            <w:r w:rsidRPr="00CB13B0">
              <w:t>—</w:t>
            </w:r>
          </w:p>
        </w:tc>
      </w:tr>
      <w:tr w:rsidR="00932292" w:rsidRPr="00CB13B0" w14:paraId="3CF90B35" w14:textId="77777777" w:rsidTr="00F776F0">
        <w:trPr>
          <w:cantSplit/>
        </w:trPr>
        <w:tc>
          <w:tcPr>
            <w:tcW w:w="1695" w:type="dxa"/>
            <w:tcBorders>
              <w:top w:val="single" w:sz="4" w:space="0" w:color="auto"/>
              <w:bottom w:val="single" w:sz="4" w:space="0" w:color="auto"/>
            </w:tcBorders>
            <w:shd w:val="clear" w:color="auto" w:fill="auto"/>
          </w:tcPr>
          <w:p w14:paraId="4A3DC6CB" w14:textId="77777777" w:rsidR="00932292" w:rsidRPr="00CB13B0" w:rsidRDefault="00932292" w:rsidP="00F776F0">
            <w:pPr>
              <w:pStyle w:val="ENoteTableText"/>
            </w:pPr>
            <w:r w:rsidRPr="00CB13B0">
              <w:lastRenderedPageBreak/>
              <w:t>Treasury Laws Amendment (Putting Consumers First—Establishment of the Australian Financial Complaints Authority) Act 2018</w:t>
            </w:r>
          </w:p>
        </w:tc>
        <w:tc>
          <w:tcPr>
            <w:tcW w:w="992" w:type="dxa"/>
            <w:tcBorders>
              <w:top w:val="single" w:sz="4" w:space="0" w:color="auto"/>
              <w:bottom w:val="single" w:sz="4" w:space="0" w:color="auto"/>
            </w:tcBorders>
            <w:shd w:val="clear" w:color="auto" w:fill="auto"/>
          </w:tcPr>
          <w:p w14:paraId="3F0032FC" w14:textId="77777777" w:rsidR="00932292" w:rsidRPr="00CB13B0" w:rsidRDefault="00932292" w:rsidP="00F776F0">
            <w:pPr>
              <w:pStyle w:val="ENoteTableText"/>
            </w:pPr>
            <w:r w:rsidRPr="00CB13B0">
              <w:t>13, 2018</w:t>
            </w:r>
          </w:p>
        </w:tc>
        <w:tc>
          <w:tcPr>
            <w:tcW w:w="992" w:type="dxa"/>
            <w:tcBorders>
              <w:top w:val="single" w:sz="4" w:space="0" w:color="auto"/>
              <w:bottom w:val="single" w:sz="4" w:space="0" w:color="auto"/>
            </w:tcBorders>
            <w:shd w:val="clear" w:color="auto" w:fill="auto"/>
          </w:tcPr>
          <w:p w14:paraId="05B0D434" w14:textId="77777777" w:rsidR="00932292" w:rsidRPr="00CB13B0" w:rsidRDefault="00932292" w:rsidP="00F776F0">
            <w:pPr>
              <w:pStyle w:val="ENoteTableText"/>
            </w:pPr>
            <w:r w:rsidRPr="00CB13B0">
              <w:t>5 Mar 2018</w:t>
            </w:r>
          </w:p>
        </w:tc>
        <w:tc>
          <w:tcPr>
            <w:tcW w:w="1843" w:type="dxa"/>
            <w:tcBorders>
              <w:top w:val="single" w:sz="4" w:space="0" w:color="auto"/>
              <w:bottom w:val="single" w:sz="4" w:space="0" w:color="auto"/>
            </w:tcBorders>
            <w:shd w:val="clear" w:color="auto" w:fill="auto"/>
          </w:tcPr>
          <w:p w14:paraId="6BC97C85" w14:textId="6FC96901" w:rsidR="00932292" w:rsidRPr="00CB13B0" w:rsidRDefault="00932292" w:rsidP="00F776F0">
            <w:pPr>
              <w:pStyle w:val="ENoteTableText"/>
            </w:pPr>
            <w:r w:rsidRPr="00CB13B0">
              <w:t xml:space="preserve">s 4: 5 Mar 2018 (s 2(1) </w:t>
            </w:r>
            <w:r w:rsidR="00410FA5">
              <w:t>item 1</w:t>
            </w:r>
            <w:r w:rsidRPr="00CB13B0">
              <w:t>)</w:t>
            </w:r>
            <w:r w:rsidRPr="00CB13B0">
              <w:br/>
              <w:t>Sch 1 (</w:t>
            </w:r>
            <w:r w:rsidR="00410FA5">
              <w:t>items 1</w:t>
            </w:r>
            <w:r w:rsidRPr="00CB13B0">
              <w:t xml:space="preserve">5, 31, 46, 58): 6 Mar 2018 (s 2(1) </w:t>
            </w:r>
            <w:r w:rsidR="00410FA5">
              <w:t>items 2</w:t>
            </w:r>
            <w:r w:rsidRPr="00CB13B0">
              <w:t>, 6)</w:t>
            </w:r>
          </w:p>
        </w:tc>
        <w:tc>
          <w:tcPr>
            <w:tcW w:w="1566" w:type="dxa"/>
            <w:tcBorders>
              <w:top w:val="single" w:sz="4" w:space="0" w:color="auto"/>
              <w:bottom w:val="single" w:sz="4" w:space="0" w:color="auto"/>
            </w:tcBorders>
            <w:shd w:val="clear" w:color="auto" w:fill="auto"/>
          </w:tcPr>
          <w:p w14:paraId="2BBAEBE9" w14:textId="34DC1522" w:rsidR="00932292" w:rsidRPr="00CB13B0" w:rsidRDefault="00932292" w:rsidP="00F776F0">
            <w:pPr>
              <w:pStyle w:val="ENoteTableText"/>
            </w:pPr>
            <w:r w:rsidRPr="00CB13B0">
              <w:t>s 4 and Sch 1 (</w:t>
            </w:r>
            <w:r w:rsidR="00410FA5">
              <w:t>items 3</w:t>
            </w:r>
            <w:r w:rsidRPr="00CB13B0">
              <w:t>1, 58)</w:t>
            </w:r>
          </w:p>
        </w:tc>
      </w:tr>
      <w:tr w:rsidR="00932292" w:rsidRPr="00CB13B0" w14:paraId="06250D51" w14:textId="77777777" w:rsidTr="00F776F0">
        <w:trPr>
          <w:cantSplit/>
        </w:trPr>
        <w:tc>
          <w:tcPr>
            <w:tcW w:w="1695" w:type="dxa"/>
            <w:tcBorders>
              <w:top w:val="single" w:sz="4" w:space="0" w:color="auto"/>
              <w:bottom w:val="single" w:sz="4" w:space="0" w:color="auto"/>
            </w:tcBorders>
            <w:shd w:val="clear" w:color="auto" w:fill="auto"/>
          </w:tcPr>
          <w:p w14:paraId="392FC79F" w14:textId="77777777" w:rsidR="00932292" w:rsidRPr="00CB13B0" w:rsidRDefault="00932292" w:rsidP="00F776F0">
            <w:pPr>
              <w:pStyle w:val="ENoteTableText"/>
            </w:pPr>
            <w:r w:rsidRPr="00CB13B0">
              <w:t>Treasury Laws Amendment (Income Tax Consolidation Integrity) Act 2018</w:t>
            </w:r>
          </w:p>
        </w:tc>
        <w:tc>
          <w:tcPr>
            <w:tcW w:w="992" w:type="dxa"/>
            <w:tcBorders>
              <w:top w:val="single" w:sz="4" w:space="0" w:color="auto"/>
              <w:bottom w:val="single" w:sz="4" w:space="0" w:color="auto"/>
            </w:tcBorders>
            <w:shd w:val="clear" w:color="auto" w:fill="auto"/>
          </w:tcPr>
          <w:p w14:paraId="7909F0A8" w14:textId="77777777" w:rsidR="00932292" w:rsidRPr="00CB13B0" w:rsidRDefault="00932292" w:rsidP="00F776F0">
            <w:pPr>
              <w:pStyle w:val="ENoteTableText"/>
            </w:pPr>
            <w:r w:rsidRPr="00CB13B0">
              <w:t>14, 2018</w:t>
            </w:r>
          </w:p>
        </w:tc>
        <w:tc>
          <w:tcPr>
            <w:tcW w:w="992" w:type="dxa"/>
            <w:tcBorders>
              <w:top w:val="single" w:sz="4" w:space="0" w:color="auto"/>
              <w:bottom w:val="single" w:sz="4" w:space="0" w:color="auto"/>
            </w:tcBorders>
            <w:shd w:val="clear" w:color="auto" w:fill="auto"/>
          </w:tcPr>
          <w:p w14:paraId="0D624B54" w14:textId="77777777" w:rsidR="00932292" w:rsidRPr="00CB13B0" w:rsidRDefault="00932292" w:rsidP="00F776F0">
            <w:pPr>
              <w:pStyle w:val="ENoteTableText"/>
            </w:pPr>
            <w:r w:rsidRPr="00CB13B0">
              <w:t>28 Mar 2018</w:t>
            </w:r>
          </w:p>
        </w:tc>
        <w:tc>
          <w:tcPr>
            <w:tcW w:w="1843" w:type="dxa"/>
            <w:tcBorders>
              <w:top w:val="single" w:sz="4" w:space="0" w:color="auto"/>
              <w:bottom w:val="single" w:sz="4" w:space="0" w:color="auto"/>
            </w:tcBorders>
            <w:shd w:val="clear" w:color="auto" w:fill="auto"/>
          </w:tcPr>
          <w:p w14:paraId="0EF09762" w14:textId="5361029D" w:rsidR="00932292" w:rsidRPr="00CB13B0" w:rsidRDefault="00932292" w:rsidP="00F776F0">
            <w:pPr>
              <w:pStyle w:val="ENoteTableText"/>
            </w:pPr>
            <w:r w:rsidRPr="00CB13B0">
              <w:t xml:space="preserve">Sch 1: 1 Apr 2018 (s 2(1) </w:t>
            </w:r>
            <w:r w:rsidR="00410FA5">
              <w:t>items 2</w:t>
            </w:r>
            <w:r w:rsidRPr="00CB13B0">
              <w:t>–4)</w:t>
            </w:r>
          </w:p>
        </w:tc>
        <w:tc>
          <w:tcPr>
            <w:tcW w:w="1566" w:type="dxa"/>
            <w:tcBorders>
              <w:top w:val="single" w:sz="4" w:space="0" w:color="auto"/>
              <w:bottom w:val="single" w:sz="4" w:space="0" w:color="auto"/>
            </w:tcBorders>
            <w:shd w:val="clear" w:color="auto" w:fill="auto"/>
          </w:tcPr>
          <w:p w14:paraId="3EEC311D" w14:textId="6EDDD171" w:rsidR="00932292" w:rsidRPr="00CB13B0" w:rsidRDefault="00932292" w:rsidP="00F776F0">
            <w:pPr>
              <w:pStyle w:val="ENoteTableText"/>
            </w:pPr>
            <w:r w:rsidRPr="00CB13B0">
              <w:t>Sch 1 (</w:t>
            </w:r>
            <w:r w:rsidR="00410FA5">
              <w:t>items 6</w:t>
            </w:r>
            <w:r w:rsidRPr="00CB13B0">
              <w:t>, 9, 14, 15, 18, 19, 21, 25, 30, 31)</w:t>
            </w:r>
          </w:p>
        </w:tc>
      </w:tr>
      <w:tr w:rsidR="00932292" w:rsidRPr="00CB13B0" w14:paraId="709961A3" w14:textId="77777777" w:rsidTr="003F26B5">
        <w:trPr>
          <w:cantSplit/>
        </w:trPr>
        <w:tc>
          <w:tcPr>
            <w:tcW w:w="1695" w:type="dxa"/>
            <w:tcBorders>
              <w:top w:val="single" w:sz="4" w:space="0" w:color="auto"/>
              <w:bottom w:val="nil"/>
            </w:tcBorders>
            <w:shd w:val="clear" w:color="auto" w:fill="auto"/>
          </w:tcPr>
          <w:p w14:paraId="567C7F7E" w14:textId="77777777" w:rsidR="00932292" w:rsidRPr="00CB13B0" w:rsidRDefault="00932292" w:rsidP="00F776F0">
            <w:pPr>
              <w:pStyle w:val="ENoteTableText"/>
            </w:pPr>
            <w:r w:rsidRPr="00CB13B0">
              <w:t>Treasury Laws Amendment (Junior Minerals Exploration Incentive) Act 2018</w:t>
            </w:r>
          </w:p>
        </w:tc>
        <w:tc>
          <w:tcPr>
            <w:tcW w:w="992" w:type="dxa"/>
            <w:tcBorders>
              <w:top w:val="single" w:sz="4" w:space="0" w:color="auto"/>
              <w:bottom w:val="nil"/>
            </w:tcBorders>
            <w:shd w:val="clear" w:color="auto" w:fill="auto"/>
          </w:tcPr>
          <w:p w14:paraId="0133DEEB" w14:textId="77777777" w:rsidR="00932292" w:rsidRPr="00CB13B0" w:rsidRDefault="00932292" w:rsidP="00F776F0">
            <w:pPr>
              <w:pStyle w:val="ENoteTableText"/>
            </w:pPr>
            <w:r w:rsidRPr="00CB13B0">
              <w:t>15, 2018</w:t>
            </w:r>
          </w:p>
        </w:tc>
        <w:tc>
          <w:tcPr>
            <w:tcW w:w="992" w:type="dxa"/>
            <w:tcBorders>
              <w:top w:val="single" w:sz="4" w:space="0" w:color="auto"/>
              <w:bottom w:val="nil"/>
            </w:tcBorders>
            <w:shd w:val="clear" w:color="auto" w:fill="auto"/>
          </w:tcPr>
          <w:p w14:paraId="3DFB7E31" w14:textId="77777777" w:rsidR="00932292" w:rsidRPr="00CB13B0" w:rsidRDefault="00932292" w:rsidP="00F776F0">
            <w:pPr>
              <w:pStyle w:val="ENoteTableText"/>
            </w:pPr>
            <w:r w:rsidRPr="00CB13B0">
              <w:t>28 Mar 2018</w:t>
            </w:r>
          </w:p>
        </w:tc>
        <w:tc>
          <w:tcPr>
            <w:tcW w:w="1843" w:type="dxa"/>
            <w:tcBorders>
              <w:top w:val="single" w:sz="4" w:space="0" w:color="auto"/>
              <w:bottom w:val="nil"/>
            </w:tcBorders>
            <w:shd w:val="clear" w:color="auto" w:fill="auto"/>
          </w:tcPr>
          <w:p w14:paraId="7424E6B4" w14:textId="40B31D68" w:rsidR="00932292" w:rsidRPr="00CB13B0" w:rsidRDefault="00932292" w:rsidP="00F776F0">
            <w:pPr>
              <w:pStyle w:val="ENoteTableText"/>
            </w:pPr>
            <w:r w:rsidRPr="00CB13B0">
              <w:t>Sch 1 (</w:t>
            </w:r>
            <w:r w:rsidR="00410FA5">
              <w:t>items 1</w:t>
            </w:r>
            <w:r w:rsidRPr="00CB13B0">
              <w:t xml:space="preserve">–6A, 11–26, 65–67): 1 Apr 2018 (s 2(1) </w:t>
            </w:r>
            <w:r w:rsidR="00410FA5">
              <w:t>items 2</w:t>
            </w:r>
            <w:r w:rsidRPr="00CB13B0">
              <w:t>, 4)</w:t>
            </w:r>
            <w:r w:rsidRPr="00CB13B0">
              <w:br/>
              <w:t>Sch 1 (</w:t>
            </w:r>
            <w:r w:rsidR="00A13A22">
              <w:t>items 4</w:t>
            </w:r>
            <w:r w:rsidRPr="00CB13B0">
              <w:t xml:space="preserve">2–52, 68–73): </w:t>
            </w:r>
            <w:r w:rsidR="003F26B5" w:rsidRPr="00CB13B0">
              <w:t xml:space="preserve">repealed before commencing (s 2(1) </w:t>
            </w:r>
            <w:r w:rsidR="00410FA5">
              <w:t>items 3</w:t>
            </w:r>
            <w:r w:rsidR="003F26B5" w:rsidRPr="00CB13B0">
              <w:t>, 5)</w:t>
            </w:r>
          </w:p>
        </w:tc>
        <w:tc>
          <w:tcPr>
            <w:tcW w:w="1566" w:type="dxa"/>
            <w:tcBorders>
              <w:top w:val="single" w:sz="4" w:space="0" w:color="auto"/>
              <w:bottom w:val="nil"/>
            </w:tcBorders>
            <w:shd w:val="clear" w:color="auto" w:fill="auto"/>
          </w:tcPr>
          <w:p w14:paraId="46B388F1" w14:textId="23906AAD" w:rsidR="00932292" w:rsidRPr="00CB13B0" w:rsidRDefault="00932292" w:rsidP="00F776F0">
            <w:pPr>
              <w:pStyle w:val="ENoteTableText"/>
            </w:pPr>
            <w:r w:rsidRPr="00CB13B0">
              <w:t>Sch 1 (</w:t>
            </w:r>
            <w:r w:rsidR="00410FA5">
              <w:t>items 6</w:t>
            </w:r>
            <w:r w:rsidRPr="00CB13B0">
              <w:t>5–</w:t>
            </w:r>
            <w:r w:rsidR="003F26B5" w:rsidRPr="00CB13B0">
              <w:t>73</w:t>
            </w:r>
            <w:r w:rsidRPr="00CB13B0">
              <w:t>)</w:t>
            </w:r>
          </w:p>
        </w:tc>
      </w:tr>
      <w:tr w:rsidR="003F26B5" w:rsidRPr="00CB13B0" w14:paraId="73B11DA4" w14:textId="77777777" w:rsidTr="003F26B5">
        <w:trPr>
          <w:cantSplit/>
        </w:trPr>
        <w:tc>
          <w:tcPr>
            <w:tcW w:w="1695" w:type="dxa"/>
            <w:tcBorders>
              <w:top w:val="nil"/>
              <w:bottom w:val="nil"/>
            </w:tcBorders>
            <w:shd w:val="clear" w:color="auto" w:fill="auto"/>
          </w:tcPr>
          <w:p w14:paraId="47438D1F" w14:textId="77777777" w:rsidR="003F26B5" w:rsidRPr="00CB13B0" w:rsidRDefault="003F26B5" w:rsidP="00CF6A1A">
            <w:pPr>
              <w:pStyle w:val="ENoteTTi"/>
              <w:rPr>
                <w:b/>
              </w:rPr>
            </w:pPr>
            <w:r w:rsidRPr="00CB13B0">
              <w:rPr>
                <w:b/>
              </w:rPr>
              <w:t>as amended by</w:t>
            </w:r>
          </w:p>
        </w:tc>
        <w:tc>
          <w:tcPr>
            <w:tcW w:w="992" w:type="dxa"/>
            <w:tcBorders>
              <w:top w:val="nil"/>
              <w:bottom w:val="nil"/>
            </w:tcBorders>
            <w:shd w:val="clear" w:color="auto" w:fill="auto"/>
          </w:tcPr>
          <w:p w14:paraId="0589AF1D" w14:textId="77777777" w:rsidR="003F26B5" w:rsidRPr="00CB13B0" w:rsidRDefault="003F26B5" w:rsidP="00F776F0">
            <w:pPr>
              <w:pStyle w:val="ENoteTableText"/>
            </w:pPr>
          </w:p>
        </w:tc>
        <w:tc>
          <w:tcPr>
            <w:tcW w:w="992" w:type="dxa"/>
            <w:tcBorders>
              <w:top w:val="nil"/>
              <w:bottom w:val="nil"/>
            </w:tcBorders>
            <w:shd w:val="clear" w:color="auto" w:fill="auto"/>
          </w:tcPr>
          <w:p w14:paraId="0E0F9EA4" w14:textId="77777777" w:rsidR="003F26B5" w:rsidRPr="00CB13B0" w:rsidRDefault="003F26B5" w:rsidP="00F776F0">
            <w:pPr>
              <w:pStyle w:val="ENoteTableText"/>
            </w:pPr>
          </w:p>
        </w:tc>
        <w:tc>
          <w:tcPr>
            <w:tcW w:w="1843" w:type="dxa"/>
            <w:tcBorders>
              <w:top w:val="nil"/>
              <w:bottom w:val="nil"/>
            </w:tcBorders>
            <w:shd w:val="clear" w:color="auto" w:fill="auto"/>
          </w:tcPr>
          <w:p w14:paraId="0845A869" w14:textId="77777777" w:rsidR="003F26B5" w:rsidRPr="00CB13B0" w:rsidRDefault="003F26B5" w:rsidP="00F776F0">
            <w:pPr>
              <w:pStyle w:val="ENoteTableText"/>
            </w:pPr>
          </w:p>
        </w:tc>
        <w:tc>
          <w:tcPr>
            <w:tcW w:w="1566" w:type="dxa"/>
            <w:tcBorders>
              <w:top w:val="nil"/>
              <w:bottom w:val="nil"/>
            </w:tcBorders>
            <w:shd w:val="clear" w:color="auto" w:fill="auto"/>
          </w:tcPr>
          <w:p w14:paraId="735A8BC6" w14:textId="77777777" w:rsidR="003F26B5" w:rsidRPr="00CB13B0" w:rsidRDefault="003F26B5" w:rsidP="00F776F0">
            <w:pPr>
              <w:pStyle w:val="ENoteTableText"/>
            </w:pPr>
          </w:p>
        </w:tc>
      </w:tr>
      <w:tr w:rsidR="003F26B5" w:rsidRPr="00CB13B0" w14:paraId="33922D3E" w14:textId="77777777" w:rsidTr="003F26B5">
        <w:trPr>
          <w:cantSplit/>
        </w:trPr>
        <w:tc>
          <w:tcPr>
            <w:tcW w:w="1695" w:type="dxa"/>
            <w:tcBorders>
              <w:top w:val="nil"/>
              <w:bottom w:val="single" w:sz="4" w:space="0" w:color="auto"/>
            </w:tcBorders>
            <w:shd w:val="clear" w:color="auto" w:fill="auto"/>
          </w:tcPr>
          <w:p w14:paraId="6CCB2060" w14:textId="77777777" w:rsidR="003F26B5" w:rsidRPr="00CB13B0" w:rsidRDefault="003F26B5" w:rsidP="00CF6A1A">
            <w:pPr>
              <w:pStyle w:val="ENoteTTi"/>
            </w:pPr>
            <w:r w:rsidRPr="00CB13B0">
              <w:t>Treasury Laws Amendment (2021 Measures No. 4) Act 2021</w:t>
            </w:r>
          </w:p>
        </w:tc>
        <w:tc>
          <w:tcPr>
            <w:tcW w:w="992" w:type="dxa"/>
            <w:tcBorders>
              <w:top w:val="nil"/>
              <w:bottom w:val="single" w:sz="4" w:space="0" w:color="auto"/>
            </w:tcBorders>
            <w:shd w:val="clear" w:color="auto" w:fill="auto"/>
          </w:tcPr>
          <w:p w14:paraId="47A5F032" w14:textId="77777777" w:rsidR="003F26B5" w:rsidRPr="00CB13B0" w:rsidRDefault="003F26B5" w:rsidP="00F776F0">
            <w:pPr>
              <w:pStyle w:val="ENoteTableText"/>
            </w:pPr>
            <w:r w:rsidRPr="00CB13B0">
              <w:t>72, 2021</w:t>
            </w:r>
          </w:p>
        </w:tc>
        <w:tc>
          <w:tcPr>
            <w:tcW w:w="992" w:type="dxa"/>
            <w:tcBorders>
              <w:top w:val="nil"/>
              <w:bottom w:val="single" w:sz="4" w:space="0" w:color="auto"/>
            </w:tcBorders>
            <w:shd w:val="clear" w:color="auto" w:fill="auto"/>
          </w:tcPr>
          <w:p w14:paraId="43FC889A" w14:textId="77777777" w:rsidR="003F26B5" w:rsidRPr="00CB13B0" w:rsidRDefault="0018140A" w:rsidP="00F776F0">
            <w:pPr>
              <w:pStyle w:val="ENoteTableText"/>
            </w:pPr>
            <w:r w:rsidRPr="00CB13B0">
              <w:t>30 June</w:t>
            </w:r>
            <w:r w:rsidR="003F26B5" w:rsidRPr="00CB13B0">
              <w:t xml:space="preserve"> 2021</w:t>
            </w:r>
          </w:p>
        </w:tc>
        <w:tc>
          <w:tcPr>
            <w:tcW w:w="1843" w:type="dxa"/>
            <w:tcBorders>
              <w:top w:val="nil"/>
              <w:bottom w:val="single" w:sz="4" w:space="0" w:color="auto"/>
            </w:tcBorders>
            <w:shd w:val="clear" w:color="auto" w:fill="auto"/>
          </w:tcPr>
          <w:p w14:paraId="4A115F00" w14:textId="7D95C3A0" w:rsidR="003F26B5" w:rsidRPr="00CB13B0" w:rsidRDefault="003F26B5" w:rsidP="00F776F0">
            <w:pPr>
              <w:pStyle w:val="ENoteTableText"/>
            </w:pPr>
            <w:r w:rsidRPr="00CB13B0">
              <w:t>Sch 2 (</w:t>
            </w:r>
            <w:r w:rsidR="00410FA5">
              <w:t>items 1</w:t>
            </w:r>
            <w:r w:rsidRPr="00CB13B0">
              <w:t xml:space="preserve">3–16): </w:t>
            </w:r>
            <w:r w:rsidR="00410FA5">
              <w:t>1 July</w:t>
            </w:r>
            <w:r w:rsidRPr="00CB13B0">
              <w:t xml:space="preserve"> 2021 (s 2(1) </w:t>
            </w:r>
            <w:r w:rsidR="00410FA5">
              <w:t>item 3</w:t>
            </w:r>
            <w:r w:rsidRPr="00CB13B0">
              <w:t>)</w:t>
            </w:r>
          </w:p>
        </w:tc>
        <w:tc>
          <w:tcPr>
            <w:tcW w:w="1566" w:type="dxa"/>
            <w:tcBorders>
              <w:top w:val="nil"/>
              <w:bottom w:val="single" w:sz="4" w:space="0" w:color="auto"/>
            </w:tcBorders>
            <w:shd w:val="clear" w:color="auto" w:fill="auto"/>
          </w:tcPr>
          <w:p w14:paraId="177661C9" w14:textId="77777777" w:rsidR="003F26B5" w:rsidRPr="00CB13B0" w:rsidRDefault="003F26B5" w:rsidP="00F776F0">
            <w:pPr>
              <w:pStyle w:val="ENoteTableText"/>
            </w:pPr>
            <w:r w:rsidRPr="00CB13B0">
              <w:t>—</w:t>
            </w:r>
          </w:p>
        </w:tc>
      </w:tr>
      <w:tr w:rsidR="00932292" w:rsidRPr="00CB13B0" w14:paraId="01D6B8F9" w14:textId="77777777" w:rsidTr="00F776F0">
        <w:trPr>
          <w:cantSplit/>
        </w:trPr>
        <w:tc>
          <w:tcPr>
            <w:tcW w:w="1695" w:type="dxa"/>
            <w:tcBorders>
              <w:top w:val="single" w:sz="4" w:space="0" w:color="auto"/>
              <w:bottom w:val="single" w:sz="4" w:space="0" w:color="auto"/>
            </w:tcBorders>
            <w:shd w:val="clear" w:color="auto" w:fill="auto"/>
          </w:tcPr>
          <w:p w14:paraId="09DE7978" w14:textId="3BF4DF6A" w:rsidR="00932292" w:rsidRPr="00CB13B0" w:rsidRDefault="00932292" w:rsidP="00F776F0">
            <w:pPr>
              <w:pStyle w:val="ENoteTableText"/>
            </w:pPr>
            <w:r w:rsidRPr="00CB13B0">
              <w:t>Veterans’ Affairs Legislation Amendment (Veteran</w:t>
            </w:r>
            <w:r w:rsidR="00410FA5">
              <w:noBreakHyphen/>
            </w:r>
            <w:r w:rsidRPr="00CB13B0">
              <w:t>centric Reforms No. 1) Act 2018</w:t>
            </w:r>
          </w:p>
        </w:tc>
        <w:tc>
          <w:tcPr>
            <w:tcW w:w="992" w:type="dxa"/>
            <w:tcBorders>
              <w:top w:val="single" w:sz="4" w:space="0" w:color="auto"/>
              <w:bottom w:val="single" w:sz="4" w:space="0" w:color="auto"/>
            </w:tcBorders>
            <w:shd w:val="clear" w:color="auto" w:fill="auto"/>
          </w:tcPr>
          <w:p w14:paraId="36E6B12F" w14:textId="77777777" w:rsidR="00932292" w:rsidRPr="00CB13B0" w:rsidRDefault="00932292" w:rsidP="00F776F0">
            <w:pPr>
              <w:pStyle w:val="ENoteTableText"/>
            </w:pPr>
            <w:r w:rsidRPr="00CB13B0">
              <w:t>17, 2018</w:t>
            </w:r>
          </w:p>
        </w:tc>
        <w:tc>
          <w:tcPr>
            <w:tcW w:w="992" w:type="dxa"/>
            <w:tcBorders>
              <w:top w:val="single" w:sz="4" w:space="0" w:color="auto"/>
              <w:bottom w:val="single" w:sz="4" w:space="0" w:color="auto"/>
            </w:tcBorders>
            <w:shd w:val="clear" w:color="auto" w:fill="auto"/>
          </w:tcPr>
          <w:p w14:paraId="4B282194" w14:textId="77777777" w:rsidR="00932292" w:rsidRPr="00CB13B0" w:rsidRDefault="00932292" w:rsidP="00F776F0">
            <w:pPr>
              <w:pStyle w:val="ENoteTableText"/>
            </w:pPr>
            <w:r w:rsidRPr="00CB13B0">
              <w:t>28 Mar 2018</w:t>
            </w:r>
          </w:p>
        </w:tc>
        <w:tc>
          <w:tcPr>
            <w:tcW w:w="1843" w:type="dxa"/>
            <w:tcBorders>
              <w:top w:val="single" w:sz="4" w:space="0" w:color="auto"/>
              <w:bottom w:val="single" w:sz="4" w:space="0" w:color="auto"/>
            </w:tcBorders>
            <w:shd w:val="clear" w:color="auto" w:fill="auto"/>
          </w:tcPr>
          <w:p w14:paraId="5D9D0BDF" w14:textId="275457F3" w:rsidR="00932292" w:rsidRPr="00CB13B0" w:rsidRDefault="00932292" w:rsidP="00F776F0">
            <w:pPr>
              <w:pStyle w:val="ENoteTableText"/>
            </w:pPr>
            <w:r w:rsidRPr="00CB13B0">
              <w:t>Sch 2 (</w:t>
            </w:r>
            <w:r w:rsidR="00A13A22">
              <w:t>items 4</w:t>
            </w:r>
            <w:r w:rsidRPr="00CB13B0">
              <w:t xml:space="preserve">7, 48): 1 May 2018 (s 2(1) </w:t>
            </w:r>
            <w:r w:rsidR="00410FA5">
              <w:t>item 3</w:t>
            </w:r>
            <w:r w:rsidRPr="00CB13B0">
              <w:t>)</w:t>
            </w:r>
          </w:p>
        </w:tc>
        <w:tc>
          <w:tcPr>
            <w:tcW w:w="1566" w:type="dxa"/>
            <w:tcBorders>
              <w:top w:val="single" w:sz="4" w:space="0" w:color="auto"/>
              <w:bottom w:val="single" w:sz="4" w:space="0" w:color="auto"/>
            </w:tcBorders>
            <w:shd w:val="clear" w:color="auto" w:fill="auto"/>
          </w:tcPr>
          <w:p w14:paraId="6CDD536F" w14:textId="77777777" w:rsidR="00932292" w:rsidRPr="00CB13B0" w:rsidRDefault="00932292" w:rsidP="00F776F0">
            <w:pPr>
              <w:pStyle w:val="ENoteTableText"/>
            </w:pPr>
            <w:r w:rsidRPr="00CB13B0">
              <w:t>—</w:t>
            </w:r>
          </w:p>
        </w:tc>
      </w:tr>
      <w:tr w:rsidR="00932292" w:rsidRPr="00CB13B0" w14:paraId="69143881" w14:textId="77777777" w:rsidTr="00F776F0">
        <w:trPr>
          <w:cantSplit/>
        </w:trPr>
        <w:tc>
          <w:tcPr>
            <w:tcW w:w="1695" w:type="dxa"/>
            <w:tcBorders>
              <w:top w:val="single" w:sz="4" w:space="0" w:color="auto"/>
              <w:bottom w:val="single" w:sz="4" w:space="0" w:color="auto"/>
            </w:tcBorders>
            <w:shd w:val="clear" w:color="auto" w:fill="auto"/>
          </w:tcPr>
          <w:p w14:paraId="2582CE73" w14:textId="77777777" w:rsidR="00932292" w:rsidRPr="00CB13B0" w:rsidRDefault="00932292" w:rsidP="00F776F0">
            <w:pPr>
              <w:pStyle w:val="ENoteTableText"/>
            </w:pPr>
            <w:r w:rsidRPr="00CB13B0">
              <w:lastRenderedPageBreak/>
              <w:t>Treasury Laws Amendment (2018 Measures No. 1) Act 2018</w:t>
            </w:r>
          </w:p>
        </w:tc>
        <w:tc>
          <w:tcPr>
            <w:tcW w:w="992" w:type="dxa"/>
            <w:tcBorders>
              <w:top w:val="single" w:sz="4" w:space="0" w:color="auto"/>
              <w:bottom w:val="single" w:sz="4" w:space="0" w:color="auto"/>
            </w:tcBorders>
            <w:shd w:val="clear" w:color="auto" w:fill="auto"/>
          </w:tcPr>
          <w:p w14:paraId="2636C8C7" w14:textId="77777777" w:rsidR="00932292" w:rsidRPr="00CB13B0" w:rsidRDefault="00932292" w:rsidP="00F776F0">
            <w:pPr>
              <w:pStyle w:val="ENoteTableText"/>
            </w:pPr>
            <w:r w:rsidRPr="00CB13B0">
              <w:t>23, 2018</w:t>
            </w:r>
          </w:p>
        </w:tc>
        <w:tc>
          <w:tcPr>
            <w:tcW w:w="992" w:type="dxa"/>
            <w:tcBorders>
              <w:top w:val="single" w:sz="4" w:space="0" w:color="auto"/>
              <w:bottom w:val="single" w:sz="4" w:space="0" w:color="auto"/>
            </w:tcBorders>
            <w:shd w:val="clear" w:color="auto" w:fill="auto"/>
          </w:tcPr>
          <w:p w14:paraId="1EC15136" w14:textId="77777777" w:rsidR="00932292" w:rsidRPr="00CB13B0" w:rsidRDefault="00932292" w:rsidP="00F776F0">
            <w:pPr>
              <w:pStyle w:val="ENoteTableText"/>
            </w:pPr>
            <w:r w:rsidRPr="00CB13B0">
              <w:t>29 Mar 2018</w:t>
            </w:r>
          </w:p>
        </w:tc>
        <w:tc>
          <w:tcPr>
            <w:tcW w:w="1843" w:type="dxa"/>
            <w:tcBorders>
              <w:top w:val="single" w:sz="4" w:space="0" w:color="auto"/>
              <w:bottom w:val="single" w:sz="4" w:space="0" w:color="auto"/>
            </w:tcBorders>
            <w:shd w:val="clear" w:color="auto" w:fill="auto"/>
          </w:tcPr>
          <w:p w14:paraId="79555310" w14:textId="5776CF05" w:rsidR="00932292" w:rsidRPr="00CB13B0" w:rsidRDefault="00932292" w:rsidP="00F776F0">
            <w:pPr>
              <w:pStyle w:val="ENoteTableText"/>
            </w:pPr>
            <w:r w:rsidRPr="00CB13B0">
              <w:t>Sch 1 (</w:t>
            </w:r>
            <w:r w:rsidR="00410FA5">
              <w:t>items 1</w:t>
            </w:r>
            <w:r w:rsidRPr="00CB13B0">
              <w:t>2–19, 21–23, 60–62), Sch 2 (</w:t>
            </w:r>
            <w:r w:rsidR="00410FA5">
              <w:t>items 1</w:t>
            </w:r>
            <w:r w:rsidRPr="00CB13B0">
              <w:t>, 2, 6) and Sch 5 (</w:t>
            </w:r>
            <w:r w:rsidR="007E553F" w:rsidRPr="00CB13B0">
              <w:t>items 7</w:t>
            </w:r>
            <w:r w:rsidRPr="00CB13B0">
              <w:t xml:space="preserve">–11, 26–28): 1 Apr 2018 (s 2(1) </w:t>
            </w:r>
            <w:r w:rsidR="00410FA5">
              <w:t>items 3</w:t>
            </w:r>
            <w:r w:rsidRPr="00CB13B0">
              <w:t>, 5, 8, 10, 12)</w:t>
            </w:r>
            <w:r w:rsidRPr="00CB13B0">
              <w:br/>
              <w:t>Sch 1 (</w:t>
            </w:r>
            <w:r w:rsidR="007E553F" w:rsidRPr="00CB13B0">
              <w:t>items 7</w:t>
            </w:r>
            <w:r w:rsidRPr="00CB13B0">
              <w:t xml:space="preserve">5–79): 30 Mar 2018 (s 2(1) </w:t>
            </w:r>
            <w:r w:rsidR="00222892" w:rsidRPr="00CB13B0">
              <w:t>item 9</w:t>
            </w:r>
            <w:r w:rsidRPr="00CB13B0">
              <w:t>)</w:t>
            </w:r>
          </w:p>
        </w:tc>
        <w:tc>
          <w:tcPr>
            <w:tcW w:w="1566" w:type="dxa"/>
            <w:tcBorders>
              <w:top w:val="single" w:sz="4" w:space="0" w:color="auto"/>
              <w:bottom w:val="single" w:sz="4" w:space="0" w:color="auto"/>
            </w:tcBorders>
            <w:shd w:val="clear" w:color="auto" w:fill="auto"/>
          </w:tcPr>
          <w:p w14:paraId="596093D5" w14:textId="336C82C2" w:rsidR="00932292" w:rsidRPr="00CB13B0" w:rsidRDefault="00932292" w:rsidP="00F776F0">
            <w:pPr>
              <w:pStyle w:val="ENoteTableText"/>
            </w:pPr>
            <w:r w:rsidRPr="00CB13B0">
              <w:t>Sch 1 (</w:t>
            </w:r>
            <w:r w:rsidR="00410FA5">
              <w:t>items 1</w:t>
            </w:r>
            <w:r w:rsidRPr="00CB13B0">
              <w:t>9, 75–79), Sch 2 (</w:t>
            </w:r>
            <w:r w:rsidR="00410FA5">
              <w:t>item 6</w:t>
            </w:r>
            <w:r w:rsidRPr="00CB13B0">
              <w:t>) and Sch 5 (</w:t>
            </w:r>
            <w:r w:rsidR="00410FA5">
              <w:t>items 2</w:t>
            </w:r>
            <w:r w:rsidRPr="00CB13B0">
              <w:t>6–28)</w:t>
            </w:r>
          </w:p>
        </w:tc>
      </w:tr>
      <w:tr w:rsidR="00932292" w:rsidRPr="00CB13B0" w14:paraId="451BF30C" w14:textId="77777777" w:rsidTr="00F776F0">
        <w:trPr>
          <w:cantSplit/>
        </w:trPr>
        <w:tc>
          <w:tcPr>
            <w:tcW w:w="1695" w:type="dxa"/>
            <w:tcBorders>
              <w:top w:val="single" w:sz="4" w:space="0" w:color="auto"/>
              <w:bottom w:val="single" w:sz="4" w:space="0" w:color="auto"/>
            </w:tcBorders>
            <w:shd w:val="clear" w:color="auto" w:fill="auto"/>
          </w:tcPr>
          <w:p w14:paraId="47C89CCE" w14:textId="77777777" w:rsidR="00932292" w:rsidRPr="00CB13B0" w:rsidRDefault="00932292" w:rsidP="00F776F0">
            <w:pPr>
              <w:pStyle w:val="ENoteTableText"/>
            </w:pPr>
            <w:r w:rsidRPr="00CB13B0">
              <w:t>Social Services Legislation Amendment (Welfare Reform) Act 2018</w:t>
            </w:r>
          </w:p>
        </w:tc>
        <w:tc>
          <w:tcPr>
            <w:tcW w:w="992" w:type="dxa"/>
            <w:tcBorders>
              <w:top w:val="single" w:sz="4" w:space="0" w:color="auto"/>
              <w:bottom w:val="single" w:sz="4" w:space="0" w:color="auto"/>
            </w:tcBorders>
            <w:shd w:val="clear" w:color="auto" w:fill="auto"/>
          </w:tcPr>
          <w:p w14:paraId="763472E9" w14:textId="77777777" w:rsidR="00932292" w:rsidRPr="00CB13B0" w:rsidRDefault="00932292" w:rsidP="00F776F0">
            <w:pPr>
              <w:pStyle w:val="ENoteTableText"/>
            </w:pPr>
            <w:r w:rsidRPr="00CB13B0">
              <w:t>26, 2018</w:t>
            </w:r>
          </w:p>
        </w:tc>
        <w:tc>
          <w:tcPr>
            <w:tcW w:w="992" w:type="dxa"/>
            <w:tcBorders>
              <w:top w:val="single" w:sz="4" w:space="0" w:color="auto"/>
              <w:bottom w:val="single" w:sz="4" w:space="0" w:color="auto"/>
            </w:tcBorders>
            <w:shd w:val="clear" w:color="auto" w:fill="auto"/>
          </w:tcPr>
          <w:p w14:paraId="552939F2" w14:textId="77777777" w:rsidR="00932292" w:rsidRPr="00CB13B0" w:rsidRDefault="00932292" w:rsidP="00F776F0">
            <w:pPr>
              <w:pStyle w:val="ENoteTableText"/>
            </w:pPr>
            <w:r w:rsidRPr="00CB13B0">
              <w:t>11 Apr 2018</w:t>
            </w:r>
          </w:p>
        </w:tc>
        <w:tc>
          <w:tcPr>
            <w:tcW w:w="1843" w:type="dxa"/>
            <w:tcBorders>
              <w:top w:val="single" w:sz="4" w:space="0" w:color="auto"/>
              <w:bottom w:val="single" w:sz="4" w:space="0" w:color="auto"/>
            </w:tcBorders>
            <w:shd w:val="clear" w:color="auto" w:fill="auto"/>
          </w:tcPr>
          <w:p w14:paraId="29A0E8EF" w14:textId="039AA161" w:rsidR="00932292" w:rsidRPr="00CB13B0" w:rsidRDefault="00932292" w:rsidP="00F776F0">
            <w:pPr>
              <w:pStyle w:val="ENoteTableText"/>
            </w:pPr>
            <w:r w:rsidRPr="00CB13B0">
              <w:t>Sch 1 (</w:t>
            </w:r>
            <w:r w:rsidR="00410FA5">
              <w:t>items 1</w:t>
            </w:r>
            <w:r w:rsidRPr="00CB13B0">
              <w:t>4–23, 342–354), Sch 2 (</w:t>
            </w:r>
            <w:r w:rsidR="00410FA5">
              <w:t>items 3</w:t>
            </w:r>
            <w:r w:rsidRPr="00CB13B0">
              <w:t>–6, 82–93), Sch 3 (</w:t>
            </w:r>
            <w:r w:rsidR="00410FA5">
              <w:t>items 5</w:t>
            </w:r>
            <w:r w:rsidRPr="00CB13B0">
              <w:t>–8, 98–111) and Sch 4 (</w:t>
            </w:r>
            <w:r w:rsidR="00410FA5">
              <w:t>items 1</w:t>
            </w:r>
            <w:r w:rsidRPr="00CB13B0">
              <w:t xml:space="preserve">–7, 105–110): 20 Mar 2020 (s 2(1) </w:t>
            </w:r>
            <w:r w:rsidR="00410FA5">
              <w:t>items 2</w:t>
            </w:r>
            <w:r w:rsidRPr="00CB13B0">
              <w:t>, 4–6)</w:t>
            </w:r>
            <w:r w:rsidRPr="00CB13B0">
              <w:br/>
              <w:t>Sch 5 (</w:t>
            </w:r>
            <w:r w:rsidR="00410FA5">
              <w:t>items 3</w:t>
            </w:r>
            <w:r w:rsidRPr="00CB13B0">
              <w:t xml:space="preserve">2–39, 139–148): 20 Sept 2020 (s 2(1) </w:t>
            </w:r>
            <w:r w:rsidR="00410FA5">
              <w:t>item 8</w:t>
            </w:r>
            <w:r w:rsidRPr="00CB13B0">
              <w:t>)</w:t>
            </w:r>
            <w:r w:rsidRPr="00CB13B0">
              <w:br/>
              <w:t>Sch 6 (</w:t>
            </w:r>
            <w:r w:rsidR="00410FA5">
              <w:t>items 6</w:t>
            </w:r>
            <w:r w:rsidRPr="00CB13B0">
              <w:t>–8, 63–72) and Sch 7 (</w:t>
            </w:r>
            <w:r w:rsidR="00410FA5">
              <w:t>items 2</w:t>
            </w:r>
            <w:r w:rsidRPr="00CB13B0">
              <w:t xml:space="preserve">–6, 68–77): 1 Jan 2022 (s 2(1) </w:t>
            </w:r>
            <w:r w:rsidR="00410FA5">
              <w:t>items 1</w:t>
            </w:r>
            <w:r w:rsidRPr="00CB13B0">
              <w:t>0, 11)</w:t>
            </w:r>
          </w:p>
        </w:tc>
        <w:tc>
          <w:tcPr>
            <w:tcW w:w="1566" w:type="dxa"/>
            <w:tcBorders>
              <w:top w:val="single" w:sz="4" w:space="0" w:color="auto"/>
              <w:bottom w:val="single" w:sz="4" w:space="0" w:color="auto"/>
            </w:tcBorders>
            <w:shd w:val="clear" w:color="auto" w:fill="auto"/>
          </w:tcPr>
          <w:p w14:paraId="1D14E182" w14:textId="260685A6" w:rsidR="00932292" w:rsidRPr="00CB13B0" w:rsidRDefault="00932292" w:rsidP="00F776F0">
            <w:pPr>
              <w:pStyle w:val="ENoteTableText"/>
              <w:rPr>
                <w:u w:val="single"/>
              </w:rPr>
            </w:pPr>
            <w:r w:rsidRPr="00CB13B0">
              <w:t>Sch 1 (</w:t>
            </w:r>
            <w:r w:rsidR="00410FA5">
              <w:t>items 3</w:t>
            </w:r>
            <w:r w:rsidRPr="00CB13B0">
              <w:t>42–354), Sch 2 (</w:t>
            </w:r>
            <w:r w:rsidR="00E75F4A" w:rsidRPr="00CB13B0">
              <w:t>items 8</w:t>
            </w:r>
            <w:r w:rsidRPr="00CB13B0">
              <w:t>2–93), Sch 3 (</w:t>
            </w:r>
            <w:r w:rsidR="00081BC2" w:rsidRPr="00CB13B0">
              <w:t>items 9</w:t>
            </w:r>
            <w:r w:rsidRPr="00CB13B0">
              <w:t>8–111), Sch 4 (</w:t>
            </w:r>
            <w:r w:rsidR="00410FA5">
              <w:t>items 1</w:t>
            </w:r>
            <w:r w:rsidRPr="00CB13B0">
              <w:t>05–110), Sch 5 (</w:t>
            </w:r>
            <w:r w:rsidR="00410FA5">
              <w:t>items 1</w:t>
            </w:r>
            <w:r w:rsidRPr="00CB13B0">
              <w:t>39–148), Sch 6 (</w:t>
            </w:r>
            <w:r w:rsidR="00410FA5">
              <w:t>items 6</w:t>
            </w:r>
            <w:r w:rsidRPr="00CB13B0">
              <w:t>3–72) and Sch 7 (</w:t>
            </w:r>
            <w:r w:rsidR="00410FA5">
              <w:t>items 6</w:t>
            </w:r>
            <w:r w:rsidRPr="00CB13B0">
              <w:t>8–77)</w:t>
            </w:r>
          </w:p>
        </w:tc>
      </w:tr>
      <w:tr w:rsidR="00932292" w:rsidRPr="00CB13B0" w14:paraId="1D87BBD6" w14:textId="77777777" w:rsidTr="008E153C">
        <w:trPr>
          <w:cantSplit/>
        </w:trPr>
        <w:tc>
          <w:tcPr>
            <w:tcW w:w="1695" w:type="dxa"/>
            <w:tcBorders>
              <w:top w:val="single" w:sz="4" w:space="0" w:color="auto"/>
              <w:bottom w:val="nil"/>
            </w:tcBorders>
            <w:shd w:val="clear" w:color="auto" w:fill="auto"/>
          </w:tcPr>
          <w:p w14:paraId="5C47DD63" w14:textId="77777777" w:rsidR="00932292" w:rsidRPr="00CB13B0" w:rsidRDefault="00932292" w:rsidP="00F776F0">
            <w:pPr>
              <w:pStyle w:val="ENoteTableText"/>
            </w:pPr>
            <w:r w:rsidRPr="00CB13B0">
              <w:t>Treasury Laws Amendment (Personal Income Tax Plan) Act 2018</w:t>
            </w:r>
          </w:p>
        </w:tc>
        <w:tc>
          <w:tcPr>
            <w:tcW w:w="992" w:type="dxa"/>
            <w:tcBorders>
              <w:top w:val="single" w:sz="4" w:space="0" w:color="auto"/>
              <w:bottom w:val="nil"/>
            </w:tcBorders>
            <w:shd w:val="clear" w:color="auto" w:fill="auto"/>
          </w:tcPr>
          <w:p w14:paraId="4C050A7D" w14:textId="77777777" w:rsidR="00932292" w:rsidRPr="00CB13B0" w:rsidRDefault="00932292" w:rsidP="00F776F0">
            <w:pPr>
              <w:pStyle w:val="ENoteTableText"/>
            </w:pPr>
            <w:r w:rsidRPr="00CB13B0">
              <w:t>47, 2018</w:t>
            </w:r>
          </w:p>
        </w:tc>
        <w:tc>
          <w:tcPr>
            <w:tcW w:w="992" w:type="dxa"/>
            <w:tcBorders>
              <w:top w:val="single" w:sz="4" w:space="0" w:color="auto"/>
              <w:bottom w:val="nil"/>
            </w:tcBorders>
            <w:shd w:val="clear" w:color="auto" w:fill="auto"/>
          </w:tcPr>
          <w:p w14:paraId="787029FC" w14:textId="77777777" w:rsidR="00932292" w:rsidRPr="00CB13B0" w:rsidRDefault="005F52A2" w:rsidP="00F776F0">
            <w:pPr>
              <w:pStyle w:val="ENoteTableText"/>
            </w:pPr>
            <w:r w:rsidRPr="00CB13B0">
              <w:t>21 June</w:t>
            </w:r>
            <w:r w:rsidR="00932292" w:rsidRPr="00CB13B0">
              <w:t xml:space="preserve"> 2018</w:t>
            </w:r>
          </w:p>
        </w:tc>
        <w:tc>
          <w:tcPr>
            <w:tcW w:w="1843" w:type="dxa"/>
            <w:tcBorders>
              <w:top w:val="single" w:sz="4" w:space="0" w:color="auto"/>
              <w:bottom w:val="nil"/>
            </w:tcBorders>
            <w:shd w:val="clear" w:color="auto" w:fill="auto"/>
          </w:tcPr>
          <w:p w14:paraId="02079AD1" w14:textId="1A2EF7ED" w:rsidR="00932292" w:rsidRPr="00CB13B0" w:rsidRDefault="00932292" w:rsidP="00C626D2">
            <w:pPr>
              <w:pStyle w:val="ENoteTableText"/>
              <w:rPr>
                <w:u w:val="single"/>
              </w:rPr>
            </w:pPr>
            <w:r w:rsidRPr="00CB13B0">
              <w:t>Sch 1 (</w:t>
            </w:r>
            <w:r w:rsidR="00410FA5">
              <w:t>items 1</w:t>
            </w:r>
            <w:r w:rsidRPr="00CB13B0">
              <w:t xml:space="preserve">, 6, 7): </w:t>
            </w:r>
            <w:r w:rsidR="00410FA5">
              <w:t>1 July</w:t>
            </w:r>
            <w:r w:rsidRPr="00CB13B0">
              <w:t xml:space="preserve"> 2018 (s 2(1) </w:t>
            </w:r>
            <w:r w:rsidR="00410FA5">
              <w:t>item 2</w:t>
            </w:r>
            <w:r w:rsidRPr="00CB13B0">
              <w:t>)</w:t>
            </w:r>
            <w:r w:rsidRPr="00CB13B0">
              <w:br/>
              <w:t>Sch 1 (</w:t>
            </w:r>
            <w:r w:rsidR="00410FA5">
              <w:t>items 1</w:t>
            </w:r>
            <w:r w:rsidRPr="00CB13B0">
              <w:t xml:space="preserve">1–15, 19, 20): </w:t>
            </w:r>
            <w:r w:rsidR="002C3358" w:rsidRPr="00CB13B0">
              <w:t>repealed before commencing</w:t>
            </w:r>
            <w:r w:rsidRPr="00CB13B0">
              <w:t xml:space="preserve"> (s 2(1) </w:t>
            </w:r>
            <w:r w:rsidR="00410FA5">
              <w:t>item 3</w:t>
            </w:r>
            <w:r w:rsidRPr="00CB13B0">
              <w:t>)</w:t>
            </w:r>
          </w:p>
        </w:tc>
        <w:tc>
          <w:tcPr>
            <w:tcW w:w="1566" w:type="dxa"/>
            <w:tcBorders>
              <w:top w:val="single" w:sz="4" w:space="0" w:color="auto"/>
              <w:bottom w:val="nil"/>
            </w:tcBorders>
            <w:shd w:val="clear" w:color="auto" w:fill="auto"/>
          </w:tcPr>
          <w:p w14:paraId="78CAF78C" w14:textId="18A8842A" w:rsidR="00932292" w:rsidRPr="00CB13B0" w:rsidRDefault="00932292" w:rsidP="00F776F0">
            <w:pPr>
              <w:pStyle w:val="ENoteTableText"/>
            </w:pPr>
            <w:r w:rsidRPr="00CB13B0">
              <w:t>Sch 1 (</w:t>
            </w:r>
            <w:r w:rsidR="00410FA5">
              <w:t>item 2</w:t>
            </w:r>
            <w:r w:rsidRPr="00CB13B0">
              <w:t>0)</w:t>
            </w:r>
          </w:p>
        </w:tc>
      </w:tr>
      <w:tr w:rsidR="008E153C" w:rsidRPr="00CB13B0" w14:paraId="4F2FBB4A" w14:textId="77777777" w:rsidTr="008E153C">
        <w:trPr>
          <w:cantSplit/>
        </w:trPr>
        <w:tc>
          <w:tcPr>
            <w:tcW w:w="1695" w:type="dxa"/>
            <w:tcBorders>
              <w:top w:val="nil"/>
              <w:bottom w:val="nil"/>
            </w:tcBorders>
            <w:shd w:val="clear" w:color="auto" w:fill="auto"/>
          </w:tcPr>
          <w:p w14:paraId="7B3DC29A" w14:textId="77777777" w:rsidR="008E153C" w:rsidRPr="00CB13B0" w:rsidRDefault="008E153C" w:rsidP="00475B71">
            <w:pPr>
              <w:pStyle w:val="ENoteTTIndentHeading"/>
            </w:pPr>
            <w:r w:rsidRPr="00CB13B0">
              <w:lastRenderedPageBreak/>
              <w:t>as amended by</w:t>
            </w:r>
          </w:p>
        </w:tc>
        <w:tc>
          <w:tcPr>
            <w:tcW w:w="992" w:type="dxa"/>
            <w:tcBorders>
              <w:top w:val="nil"/>
              <w:bottom w:val="nil"/>
            </w:tcBorders>
            <w:shd w:val="clear" w:color="auto" w:fill="auto"/>
          </w:tcPr>
          <w:p w14:paraId="0B5F8130" w14:textId="77777777" w:rsidR="008E153C" w:rsidRPr="00CB13B0" w:rsidRDefault="008E153C" w:rsidP="00F776F0">
            <w:pPr>
              <w:pStyle w:val="ENoteTableText"/>
            </w:pPr>
          </w:p>
        </w:tc>
        <w:tc>
          <w:tcPr>
            <w:tcW w:w="992" w:type="dxa"/>
            <w:tcBorders>
              <w:top w:val="nil"/>
              <w:bottom w:val="nil"/>
            </w:tcBorders>
            <w:shd w:val="clear" w:color="auto" w:fill="auto"/>
          </w:tcPr>
          <w:p w14:paraId="69EBCFFF" w14:textId="77777777" w:rsidR="008E153C" w:rsidRPr="00CB13B0" w:rsidRDefault="008E153C" w:rsidP="00F776F0">
            <w:pPr>
              <w:pStyle w:val="ENoteTableText"/>
            </w:pPr>
          </w:p>
        </w:tc>
        <w:tc>
          <w:tcPr>
            <w:tcW w:w="1843" w:type="dxa"/>
            <w:tcBorders>
              <w:top w:val="nil"/>
              <w:bottom w:val="nil"/>
            </w:tcBorders>
            <w:shd w:val="clear" w:color="auto" w:fill="auto"/>
          </w:tcPr>
          <w:p w14:paraId="1697675F" w14:textId="77777777" w:rsidR="008E153C" w:rsidRPr="00CB13B0" w:rsidRDefault="008E153C" w:rsidP="008E153C">
            <w:pPr>
              <w:pStyle w:val="ENoteTableText"/>
            </w:pPr>
          </w:p>
        </w:tc>
        <w:tc>
          <w:tcPr>
            <w:tcW w:w="1566" w:type="dxa"/>
            <w:tcBorders>
              <w:top w:val="nil"/>
              <w:bottom w:val="nil"/>
            </w:tcBorders>
            <w:shd w:val="clear" w:color="auto" w:fill="auto"/>
          </w:tcPr>
          <w:p w14:paraId="4965530B" w14:textId="77777777" w:rsidR="008E153C" w:rsidRPr="00CB13B0" w:rsidDel="008E153C" w:rsidRDefault="008E153C" w:rsidP="00F776F0">
            <w:pPr>
              <w:pStyle w:val="ENoteTableText"/>
              <w:rPr>
                <w:u w:val="single"/>
              </w:rPr>
            </w:pPr>
          </w:p>
        </w:tc>
      </w:tr>
      <w:tr w:rsidR="008E153C" w:rsidRPr="00CB13B0" w14:paraId="0A36279C" w14:textId="77777777" w:rsidTr="008E153C">
        <w:trPr>
          <w:cantSplit/>
        </w:trPr>
        <w:tc>
          <w:tcPr>
            <w:tcW w:w="1695" w:type="dxa"/>
            <w:tcBorders>
              <w:top w:val="nil"/>
              <w:bottom w:val="single" w:sz="4" w:space="0" w:color="auto"/>
            </w:tcBorders>
            <w:shd w:val="clear" w:color="auto" w:fill="auto"/>
          </w:tcPr>
          <w:p w14:paraId="7530EE1B" w14:textId="72F7266B" w:rsidR="008E153C" w:rsidRPr="00CB13B0" w:rsidRDefault="008E153C" w:rsidP="00DE7213">
            <w:pPr>
              <w:pStyle w:val="ENoteTTi"/>
            </w:pPr>
            <w:r w:rsidRPr="00CB13B0">
              <w:t>Treasury Laws Amendment (A Tax Plan for the COVID</w:t>
            </w:r>
            <w:r w:rsidR="00410FA5">
              <w:noBreakHyphen/>
            </w:r>
            <w:r w:rsidRPr="00CB13B0">
              <w:t>19 Economic Recovery) Act 2020</w:t>
            </w:r>
          </w:p>
        </w:tc>
        <w:tc>
          <w:tcPr>
            <w:tcW w:w="992" w:type="dxa"/>
            <w:tcBorders>
              <w:top w:val="nil"/>
              <w:bottom w:val="single" w:sz="4" w:space="0" w:color="auto"/>
            </w:tcBorders>
            <w:shd w:val="clear" w:color="auto" w:fill="auto"/>
          </w:tcPr>
          <w:p w14:paraId="712B750C" w14:textId="77777777" w:rsidR="008E153C" w:rsidRPr="00CB13B0" w:rsidRDefault="008E153C" w:rsidP="00F776F0">
            <w:pPr>
              <w:pStyle w:val="ENoteTableText"/>
            </w:pPr>
            <w:r w:rsidRPr="00CB13B0">
              <w:t>92, 2020</w:t>
            </w:r>
          </w:p>
        </w:tc>
        <w:tc>
          <w:tcPr>
            <w:tcW w:w="992" w:type="dxa"/>
            <w:tcBorders>
              <w:top w:val="nil"/>
              <w:bottom w:val="single" w:sz="4" w:space="0" w:color="auto"/>
            </w:tcBorders>
            <w:shd w:val="clear" w:color="auto" w:fill="auto"/>
          </w:tcPr>
          <w:p w14:paraId="2B363549" w14:textId="77777777" w:rsidR="008E153C" w:rsidRPr="00CB13B0" w:rsidRDefault="008E153C" w:rsidP="00F776F0">
            <w:pPr>
              <w:pStyle w:val="ENoteTableText"/>
            </w:pPr>
            <w:r w:rsidRPr="00CB13B0">
              <w:t>14 Oct 2020</w:t>
            </w:r>
          </w:p>
        </w:tc>
        <w:tc>
          <w:tcPr>
            <w:tcW w:w="1843" w:type="dxa"/>
            <w:tcBorders>
              <w:top w:val="nil"/>
              <w:bottom w:val="single" w:sz="4" w:space="0" w:color="auto"/>
            </w:tcBorders>
            <w:shd w:val="clear" w:color="auto" w:fill="auto"/>
          </w:tcPr>
          <w:p w14:paraId="59A708F6" w14:textId="7AC515BB" w:rsidR="008E153C" w:rsidRPr="00CB13B0" w:rsidRDefault="008E153C" w:rsidP="008E153C">
            <w:pPr>
              <w:pStyle w:val="ENoteTableText"/>
            </w:pPr>
            <w:r w:rsidRPr="00CB13B0">
              <w:t>Sch 1 (</w:t>
            </w:r>
            <w:r w:rsidR="00410FA5">
              <w:t>items 2</w:t>
            </w:r>
            <w:r w:rsidRPr="00CB13B0">
              <w:t xml:space="preserve">8, 30): 15 Oct 2020 (s 2(1) </w:t>
            </w:r>
            <w:r w:rsidR="00410FA5">
              <w:t>item 6</w:t>
            </w:r>
            <w:r w:rsidRPr="00CB13B0">
              <w:t>)</w:t>
            </w:r>
          </w:p>
        </w:tc>
        <w:tc>
          <w:tcPr>
            <w:tcW w:w="1566" w:type="dxa"/>
            <w:tcBorders>
              <w:top w:val="nil"/>
              <w:bottom w:val="single" w:sz="4" w:space="0" w:color="auto"/>
            </w:tcBorders>
            <w:shd w:val="clear" w:color="auto" w:fill="auto"/>
          </w:tcPr>
          <w:p w14:paraId="780F9E3B" w14:textId="77777777" w:rsidR="008E153C" w:rsidRPr="00CB13B0" w:rsidDel="008E153C" w:rsidRDefault="008E153C" w:rsidP="00F776F0">
            <w:pPr>
              <w:pStyle w:val="ENoteTableText"/>
            </w:pPr>
            <w:r w:rsidRPr="00CB13B0">
              <w:t>—</w:t>
            </w:r>
          </w:p>
        </w:tc>
      </w:tr>
      <w:tr w:rsidR="00932292" w:rsidRPr="00CB13B0" w14:paraId="03BD5C80" w14:textId="77777777" w:rsidTr="00F776F0">
        <w:trPr>
          <w:cantSplit/>
        </w:trPr>
        <w:tc>
          <w:tcPr>
            <w:tcW w:w="1695" w:type="dxa"/>
            <w:tcBorders>
              <w:top w:val="single" w:sz="4" w:space="0" w:color="auto"/>
              <w:bottom w:val="single" w:sz="4" w:space="0" w:color="auto"/>
            </w:tcBorders>
            <w:shd w:val="clear" w:color="auto" w:fill="auto"/>
          </w:tcPr>
          <w:p w14:paraId="5A9A4DFB" w14:textId="77777777" w:rsidR="00932292" w:rsidRPr="00CB13B0" w:rsidRDefault="00932292" w:rsidP="00F776F0">
            <w:pPr>
              <w:pStyle w:val="ENoteTableText"/>
            </w:pPr>
            <w:r w:rsidRPr="00CB13B0">
              <w:t>Legislation Amendment (Sunsetting Review and Other Measures) Act 2018</w:t>
            </w:r>
          </w:p>
        </w:tc>
        <w:tc>
          <w:tcPr>
            <w:tcW w:w="992" w:type="dxa"/>
            <w:tcBorders>
              <w:top w:val="single" w:sz="4" w:space="0" w:color="auto"/>
              <w:bottom w:val="single" w:sz="4" w:space="0" w:color="auto"/>
            </w:tcBorders>
            <w:shd w:val="clear" w:color="auto" w:fill="auto"/>
          </w:tcPr>
          <w:p w14:paraId="6CAE8CDE" w14:textId="77777777" w:rsidR="00932292" w:rsidRPr="00CB13B0" w:rsidRDefault="00932292" w:rsidP="00F776F0">
            <w:pPr>
              <w:pStyle w:val="ENoteTableText"/>
            </w:pPr>
            <w:r w:rsidRPr="00CB13B0">
              <w:t>78, 2018</w:t>
            </w:r>
          </w:p>
        </w:tc>
        <w:tc>
          <w:tcPr>
            <w:tcW w:w="992" w:type="dxa"/>
            <w:tcBorders>
              <w:top w:val="single" w:sz="4" w:space="0" w:color="auto"/>
              <w:bottom w:val="single" w:sz="4" w:space="0" w:color="auto"/>
            </w:tcBorders>
            <w:shd w:val="clear" w:color="auto" w:fill="auto"/>
          </w:tcPr>
          <w:p w14:paraId="7F5F160F" w14:textId="77777777" w:rsidR="00932292" w:rsidRPr="00CB13B0" w:rsidRDefault="00932292" w:rsidP="00F776F0">
            <w:pPr>
              <w:pStyle w:val="ENoteTableText"/>
            </w:pPr>
            <w:r w:rsidRPr="00CB13B0">
              <w:t>24 Aug 2018</w:t>
            </w:r>
          </w:p>
        </w:tc>
        <w:tc>
          <w:tcPr>
            <w:tcW w:w="1843" w:type="dxa"/>
            <w:tcBorders>
              <w:top w:val="single" w:sz="4" w:space="0" w:color="auto"/>
              <w:bottom w:val="single" w:sz="4" w:space="0" w:color="auto"/>
            </w:tcBorders>
            <w:shd w:val="clear" w:color="auto" w:fill="auto"/>
          </w:tcPr>
          <w:p w14:paraId="7DDE2F90" w14:textId="3BC648E8" w:rsidR="00932292" w:rsidRPr="00CB13B0" w:rsidRDefault="00932292" w:rsidP="00F776F0">
            <w:pPr>
              <w:pStyle w:val="ENoteTableText"/>
            </w:pPr>
            <w:r w:rsidRPr="00CB13B0">
              <w:t>Sch 2 (</w:t>
            </w:r>
            <w:r w:rsidR="00410FA5">
              <w:t>item 1</w:t>
            </w:r>
            <w:r w:rsidRPr="00CB13B0">
              <w:t xml:space="preserve">6): 25 Aug 2018 (s 2(1) </w:t>
            </w:r>
            <w:r w:rsidR="00410FA5">
              <w:t>item 5</w:t>
            </w:r>
            <w:r w:rsidRPr="00CB13B0">
              <w:t>)</w:t>
            </w:r>
          </w:p>
        </w:tc>
        <w:tc>
          <w:tcPr>
            <w:tcW w:w="1566" w:type="dxa"/>
            <w:tcBorders>
              <w:top w:val="single" w:sz="4" w:space="0" w:color="auto"/>
              <w:bottom w:val="single" w:sz="4" w:space="0" w:color="auto"/>
            </w:tcBorders>
            <w:shd w:val="clear" w:color="auto" w:fill="auto"/>
          </w:tcPr>
          <w:p w14:paraId="4FD399BA" w14:textId="77777777" w:rsidR="00932292" w:rsidRPr="00CB13B0" w:rsidRDefault="00932292" w:rsidP="00F776F0">
            <w:pPr>
              <w:pStyle w:val="ENoteTableText"/>
            </w:pPr>
            <w:r w:rsidRPr="00CB13B0">
              <w:t>—</w:t>
            </w:r>
          </w:p>
        </w:tc>
      </w:tr>
      <w:tr w:rsidR="00932292" w:rsidRPr="00CB13B0" w14:paraId="24CF1D8A" w14:textId="77777777" w:rsidTr="00F776F0">
        <w:trPr>
          <w:cantSplit/>
        </w:trPr>
        <w:tc>
          <w:tcPr>
            <w:tcW w:w="1695" w:type="dxa"/>
            <w:tcBorders>
              <w:top w:val="single" w:sz="4" w:space="0" w:color="auto"/>
              <w:bottom w:val="single" w:sz="4" w:space="0" w:color="auto"/>
            </w:tcBorders>
            <w:shd w:val="clear" w:color="auto" w:fill="auto"/>
          </w:tcPr>
          <w:p w14:paraId="12924B82" w14:textId="77777777" w:rsidR="00932292" w:rsidRPr="00CB13B0" w:rsidRDefault="00932292" w:rsidP="00F776F0">
            <w:pPr>
              <w:pStyle w:val="ENoteTableText"/>
            </w:pPr>
            <w:r w:rsidRPr="00CB13B0">
              <w:t>Treasury Laws Amendment (Illicit Tobacco Offences) Act 2018</w:t>
            </w:r>
          </w:p>
        </w:tc>
        <w:tc>
          <w:tcPr>
            <w:tcW w:w="992" w:type="dxa"/>
            <w:tcBorders>
              <w:top w:val="single" w:sz="4" w:space="0" w:color="auto"/>
              <w:bottom w:val="single" w:sz="4" w:space="0" w:color="auto"/>
            </w:tcBorders>
            <w:shd w:val="clear" w:color="auto" w:fill="auto"/>
          </w:tcPr>
          <w:p w14:paraId="116765C3" w14:textId="77777777" w:rsidR="00932292" w:rsidRPr="00CB13B0" w:rsidRDefault="00932292" w:rsidP="00F776F0">
            <w:pPr>
              <w:pStyle w:val="ENoteTableText"/>
            </w:pPr>
            <w:r w:rsidRPr="00CB13B0">
              <w:t>82, 2018</w:t>
            </w:r>
          </w:p>
        </w:tc>
        <w:tc>
          <w:tcPr>
            <w:tcW w:w="992" w:type="dxa"/>
            <w:tcBorders>
              <w:top w:val="single" w:sz="4" w:space="0" w:color="auto"/>
              <w:bottom w:val="single" w:sz="4" w:space="0" w:color="auto"/>
            </w:tcBorders>
            <w:shd w:val="clear" w:color="auto" w:fill="auto"/>
          </w:tcPr>
          <w:p w14:paraId="46B7B1C5" w14:textId="77777777" w:rsidR="00932292" w:rsidRPr="00CB13B0" w:rsidRDefault="00932292" w:rsidP="00F776F0">
            <w:pPr>
              <w:pStyle w:val="ENoteTableText"/>
            </w:pPr>
            <w:r w:rsidRPr="00CB13B0">
              <w:t>24 Aug 2018</w:t>
            </w:r>
          </w:p>
        </w:tc>
        <w:tc>
          <w:tcPr>
            <w:tcW w:w="1843" w:type="dxa"/>
            <w:tcBorders>
              <w:top w:val="single" w:sz="4" w:space="0" w:color="auto"/>
              <w:bottom w:val="single" w:sz="4" w:space="0" w:color="auto"/>
            </w:tcBorders>
            <w:shd w:val="clear" w:color="auto" w:fill="auto"/>
          </w:tcPr>
          <w:p w14:paraId="102BBACB" w14:textId="772E220F" w:rsidR="00932292" w:rsidRPr="00CB13B0" w:rsidRDefault="00932292" w:rsidP="00F776F0">
            <w:pPr>
              <w:pStyle w:val="ENoteTableText"/>
            </w:pPr>
            <w:r w:rsidRPr="00CB13B0">
              <w:t>Sch 1 (</w:t>
            </w:r>
            <w:r w:rsidR="00410FA5">
              <w:t>items 3</w:t>
            </w:r>
            <w:r w:rsidRPr="00CB13B0">
              <w:t xml:space="preserve">, 25): 25 Aug 2018 (s 2(1) </w:t>
            </w:r>
            <w:r w:rsidR="00410FA5">
              <w:t>item 2</w:t>
            </w:r>
            <w:r w:rsidRPr="00CB13B0">
              <w:t>)</w:t>
            </w:r>
          </w:p>
        </w:tc>
        <w:tc>
          <w:tcPr>
            <w:tcW w:w="1566" w:type="dxa"/>
            <w:tcBorders>
              <w:top w:val="single" w:sz="4" w:space="0" w:color="auto"/>
              <w:bottom w:val="single" w:sz="4" w:space="0" w:color="auto"/>
            </w:tcBorders>
            <w:shd w:val="clear" w:color="auto" w:fill="auto"/>
          </w:tcPr>
          <w:p w14:paraId="78A9CA9F" w14:textId="62DAA8AE" w:rsidR="00932292" w:rsidRPr="00CB13B0" w:rsidRDefault="00932292" w:rsidP="00F776F0">
            <w:pPr>
              <w:pStyle w:val="ENoteTableText"/>
            </w:pPr>
            <w:r w:rsidRPr="00CB13B0">
              <w:t>Sch 1 (</w:t>
            </w:r>
            <w:r w:rsidR="00410FA5">
              <w:t>item 2</w:t>
            </w:r>
            <w:r w:rsidRPr="00CB13B0">
              <w:t>5)</w:t>
            </w:r>
          </w:p>
        </w:tc>
      </w:tr>
      <w:tr w:rsidR="00932292" w:rsidRPr="00CB13B0" w14:paraId="09348DED" w14:textId="77777777" w:rsidTr="00F776F0">
        <w:trPr>
          <w:cantSplit/>
        </w:trPr>
        <w:tc>
          <w:tcPr>
            <w:tcW w:w="1695" w:type="dxa"/>
            <w:tcBorders>
              <w:top w:val="single" w:sz="4" w:space="0" w:color="auto"/>
              <w:bottom w:val="single" w:sz="4" w:space="0" w:color="auto"/>
            </w:tcBorders>
            <w:shd w:val="clear" w:color="auto" w:fill="auto"/>
          </w:tcPr>
          <w:p w14:paraId="38AD00A3" w14:textId="77777777" w:rsidR="00932292" w:rsidRPr="00CB13B0" w:rsidRDefault="00932292" w:rsidP="00F776F0">
            <w:pPr>
              <w:pStyle w:val="ENoteTableText"/>
            </w:pPr>
            <w:r w:rsidRPr="00CB13B0">
              <w:t>Treasury Laws Amendment (Tax Integrity and Other Measures No. 2) Act 2018</w:t>
            </w:r>
          </w:p>
        </w:tc>
        <w:tc>
          <w:tcPr>
            <w:tcW w:w="992" w:type="dxa"/>
            <w:tcBorders>
              <w:top w:val="single" w:sz="4" w:space="0" w:color="auto"/>
              <w:bottom w:val="single" w:sz="4" w:space="0" w:color="auto"/>
            </w:tcBorders>
            <w:shd w:val="clear" w:color="auto" w:fill="auto"/>
          </w:tcPr>
          <w:p w14:paraId="5FFE4E52" w14:textId="77777777" w:rsidR="00932292" w:rsidRPr="00CB13B0" w:rsidRDefault="00932292" w:rsidP="00F776F0">
            <w:pPr>
              <w:pStyle w:val="ENoteTableText"/>
            </w:pPr>
            <w:r w:rsidRPr="00CB13B0">
              <w:t>84, 2018</w:t>
            </w:r>
          </w:p>
        </w:tc>
        <w:tc>
          <w:tcPr>
            <w:tcW w:w="992" w:type="dxa"/>
            <w:tcBorders>
              <w:top w:val="single" w:sz="4" w:space="0" w:color="auto"/>
              <w:bottom w:val="single" w:sz="4" w:space="0" w:color="auto"/>
            </w:tcBorders>
            <w:shd w:val="clear" w:color="auto" w:fill="auto"/>
          </w:tcPr>
          <w:p w14:paraId="3A0F8937" w14:textId="77777777" w:rsidR="00932292" w:rsidRPr="00CB13B0" w:rsidRDefault="00932292" w:rsidP="00F776F0">
            <w:pPr>
              <w:pStyle w:val="ENoteTableText"/>
            </w:pPr>
            <w:r w:rsidRPr="00CB13B0">
              <w:t>24 Aug 2018</w:t>
            </w:r>
          </w:p>
        </w:tc>
        <w:tc>
          <w:tcPr>
            <w:tcW w:w="1843" w:type="dxa"/>
            <w:tcBorders>
              <w:top w:val="single" w:sz="4" w:space="0" w:color="auto"/>
              <w:bottom w:val="single" w:sz="4" w:space="0" w:color="auto"/>
            </w:tcBorders>
            <w:shd w:val="clear" w:color="auto" w:fill="auto"/>
          </w:tcPr>
          <w:p w14:paraId="010FCC44" w14:textId="04536972" w:rsidR="00932292" w:rsidRPr="00CB13B0" w:rsidRDefault="00932292" w:rsidP="00F776F0">
            <w:pPr>
              <w:pStyle w:val="ENoteTableText"/>
            </w:pPr>
            <w:r w:rsidRPr="00CB13B0">
              <w:t>Sch 1 (</w:t>
            </w:r>
            <w:r w:rsidR="00410FA5">
              <w:t>items 1</w:t>
            </w:r>
            <w:r w:rsidRPr="00CB13B0">
              <w:t>, 8–13, 15), Sch 2 (</w:t>
            </w:r>
            <w:r w:rsidR="00410FA5">
              <w:t>items 1</w:t>
            </w:r>
            <w:r w:rsidRPr="00CB13B0">
              <w:t>–3, 6–10), Sch 3, Sch 4 (</w:t>
            </w:r>
            <w:r w:rsidR="00410FA5">
              <w:t>items 2</w:t>
            </w:r>
            <w:r w:rsidRPr="00CB13B0">
              <w:t xml:space="preserve">–4) and Sch 5: 1 Oct 2018 (s 2(1) </w:t>
            </w:r>
            <w:r w:rsidR="00410FA5">
              <w:t>item 1</w:t>
            </w:r>
            <w:r w:rsidRPr="00CB13B0">
              <w:t>)</w:t>
            </w:r>
          </w:p>
        </w:tc>
        <w:tc>
          <w:tcPr>
            <w:tcW w:w="1566" w:type="dxa"/>
            <w:tcBorders>
              <w:top w:val="single" w:sz="4" w:space="0" w:color="auto"/>
              <w:bottom w:val="single" w:sz="4" w:space="0" w:color="auto"/>
            </w:tcBorders>
            <w:shd w:val="clear" w:color="auto" w:fill="auto"/>
          </w:tcPr>
          <w:p w14:paraId="561BF28A" w14:textId="26DC99F1" w:rsidR="00932292" w:rsidRPr="00CB13B0" w:rsidRDefault="00932292" w:rsidP="00F776F0">
            <w:pPr>
              <w:pStyle w:val="ENoteTableText"/>
            </w:pPr>
            <w:r w:rsidRPr="00CB13B0">
              <w:t>Sch 1 (</w:t>
            </w:r>
            <w:r w:rsidR="00410FA5">
              <w:t>item 1</w:t>
            </w:r>
            <w:r w:rsidRPr="00CB13B0">
              <w:t>5), Sch 2 (</w:t>
            </w:r>
            <w:r w:rsidR="00081BC2" w:rsidRPr="00CB13B0">
              <w:t>items 9</w:t>
            </w:r>
            <w:r w:rsidRPr="00CB13B0">
              <w:t>, 10) and Sch 3 (</w:t>
            </w:r>
            <w:r w:rsidR="00410FA5">
              <w:t>item 2</w:t>
            </w:r>
            <w:r w:rsidRPr="00CB13B0">
              <w:t>)</w:t>
            </w:r>
          </w:p>
        </w:tc>
      </w:tr>
      <w:tr w:rsidR="00932292" w:rsidRPr="00CB13B0" w14:paraId="6B436FDC" w14:textId="77777777" w:rsidTr="00F776F0">
        <w:trPr>
          <w:cantSplit/>
        </w:trPr>
        <w:tc>
          <w:tcPr>
            <w:tcW w:w="1695" w:type="dxa"/>
            <w:tcBorders>
              <w:top w:val="single" w:sz="4" w:space="0" w:color="auto"/>
              <w:bottom w:val="single" w:sz="4" w:space="0" w:color="auto"/>
            </w:tcBorders>
            <w:shd w:val="clear" w:color="auto" w:fill="auto"/>
          </w:tcPr>
          <w:p w14:paraId="40356A5B" w14:textId="77777777" w:rsidR="00932292" w:rsidRPr="00CB13B0" w:rsidRDefault="00932292" w:rsidP="00F776F0">
            <w:pPr>
              <w:pStyle w:val="ENoteTableText"/>
            </w:pPr>
            <w:r w:rsidRPr="00CB13B0">
              <w:t>Treasury Laws Amendment (Enterprise Tax Plan Base Rate Entities) Act 2018</w:t>
            </w:r>
          </w:p>
        </w:tc>
        <w:tc>
          <w:tcPr>
            <w:tcW w:w="992" w:type="dxa"/>
            <w:tcBorders>
              <w:top w:val="single" w:sz="4" w:space="0" w:color="auto"/>
              <w:bottom w:val="single" w:sz="4" w:space="0" w:color="auto"/>
            </w:tcBorders>
            <w:shd w:val="clear" w:color="auto" w:fill="auto"/>
          </w:tcPr>
          <w:p w14:paraId="5C3DF3CF" w14:textId="77777777" w:rsidR="00932292" w:rsidRPr="00CB13B0" w:rsidRDefault="00932292" w:rsidP="00F776F0">
            <w:pPr>
              <w:pStyle w:val="ENoteTableText"/>
            </w:pPr>
            <w:r w:rsidRPr="00CB13B0">
              <w:t>94, 2018</w:t>
            </w:r>
          </w:p>
        </w:tc>
        <w:tc>
          <w:tcPr>
            <w:tcW w:w="992" w:type="dxa"/>
            <w:tcBorders>
              <w:top w:val="single" w:sz="4" w:space="0" w:color="auto"/>
              <w:bottom w:val="single" w:sz="4" w:space="0" w:color="auto"/>
            </w:tcBorders>
            <w:shd w:val="clear" w:color="auto" w:fill="auto"/>
          </w:tcPr>
          <w:p w14:paraId="4FBF225E" w14:textId="77777777" w:rsidR="00932292" w:rsidRPr="00CB13B0" w:rsidRDefault="00932292" w:rsidP="00F776F0">
            <w:pPr>
              <w:pStyle w:val="ENoteTableText"/>
            </w:pPr>
            <w:r w:rsidRPr="00CB13B0">
              <w:t>31 Aug 2018</w:t>
            </w:r>
          </w:p>
        </w:tc>
        <w:tc>
          <w:tcPr>
            <w:tcW w:w="1843" w:type="dxa"/>
            <w:tcBorders>
              <w:top w:val="single" w:sz="4" w:space="0" w:color="auto"/>
              <w:bottom w:val="single" w:sz="4" w:space="0" w:color="auto"/>
            </w:tcBorders>
            <w:shd w:val="clear" w:color="auto" w:fill="auto"/>
          </w:tcPr>
          <w:p w14:paraId="729645A4" w14:textId="27D245AA" w:rsidR="00932292" w:rsidRPr="00CB13B0" w:rsidRDefault="00932292" w:rsidP="00F776F0">
            <w:pPr>
              <w:pStyle w:val="ENoteTableText"/>
            </w:pPr>
            <w:r w:rsidRPr="00CB13B0">
              <w:t>Sch 2 (</w:t>
            </w:r>
            <w:r w:rsidR="00410FA5">
              <w:t>items 1</w:t>
            </w:r>
            <w:r w:rsidRPr="00CB13B0">
              <w:t xml:space="preserve">, 2): </w:t>
            </w:r>
            <w:r w:rsidR="00410FA5">
              <w:t>1 July</w:t>
            </w:r>
            <w:r w:rsidRPr="00CB13B0">
              <w:t xml:space="preserve"> 2017 (s 2(1) </w:t>
            </w:r>
            <w:r w:rsidR="00410FA5">
              <w:t>item 4</w:t>
            </w:r>
            <w:r w:rsidRPr="00CB13B0">
              <w:t>)</w:t>
            </w:r>
          </w:p>
        </w:tc>
        <w:tc>
          <w:tcPr>
            <w:tcW w:w="1566" w:type="dxa"/>
            <w:tcBorders>
              <w:top w:val="single" w:sz="4" w:space="0" w:color="auto"/>
              <w:bottom w:val="single" w:sz="4" w:space="0" w:color="auto"/>
            </w:tcBorders>
            <w:shd w:val="clear" w:color="auto" w:fill="auto"/>
          </w:tcPr>
          <w:p w14:paraId="09FA8816" w14:textId="472330BA" w:rsidR="00932292" w:rsidRPr="00CB13B0" w:rsidRDefault="00932292" w:rsidP="00F776F0">
            <w:pPr>
              <w:pStyle w:val="ENoteTableText"/>
            </w:pPr>
            <w:r w:rsidRPr="00CB13B0">
              <w:t>Sch 2 (</w:t>
            </w:r>
            <w:r w:rsidR="00410FA5">
              <w:t>item 2</w:t>
            </w:r>
            <w:r w:rsidRPr="00CB13B0">
              <w:t>)</w:t>
            </w:r>
          </w:p>
        </w:tc>
      </w:tr>
      <w:tr w:rsidR="00932292" w:rsidRPr="00CB13B0" w14:paraId="312A42F3" w14:textId="77777777" w:rsidTr="00F776F0">
        <w:trPr>
          <w:cantSplit/>
        </w:trPr>
        <w:tc>
          <w:tcPr>
            <w:tcW w:w="1695" w:type="dxa"/>
            <w:tcBorders>
              <w:top w:val="single" w:sz="4" w:space="0" w:color="auto"/>
              <w:bottom w:val="single" w:sz="4" w:space="0" w:color="auto"/>
            </w:tcBorders>
            <w:shd w:val="clear" w:color="auto" w:fill="auto"/>
          </w:tcPr>
          <w:p w14:paraId="152729C9" w14:textId="77777777" w:rsidR="00932292" w:rsidRPr="00CB13B0" w:rsidRDefault="00932292" w:rsidP="00F776F0">
            <w:pPr>
              <w:pStyle w:val="ENoteTableText"/>
            </w:pPr>
            <w:r w:rsidRPr="00CB13B0">
              <w:t>Treasury Laws Amendment (Accelerated Depreciation for Small Business Entities) Act 2018</w:t>
            </w:r>
          </w:p>
        </w:tc>
        <w:tc>
          <w:tcPr>
            <w:tcW w:w="992" w:type="dxa"/>
            <w:tcBorders>
              <w:top w:val="single" w:sz="4" w:space="0" w:color="auto"/>
              <w:bottom w:val="single" w:sz="4" w:space="0" w:color="auto"/>
            </w:tcBorders>
            <w:shd w:val="clear" w:color="auto" w:fill="auto"/>
          </w:tcPr>
          <w:p w14:paraId="1A7AB600" w14:textId="77777777" w:rsidR="00932292" w:rsidRPr="00CB13B0" w:rsidRDefault="00932292" w:rsidP="00F776F0">
            <w:pPr>
              <w:pStyle w:val="ENoteTableText"/>
            </w:pPr>
            <w:r w:rsidRPr="00CB13B0">
              <w:t>109, 2018</w:t>
            </w:r>
          </w:p>
        </w:tc>
        <w:tc>
          <w:tcPr>
            <w:tcW w:w="992" w:type="dxa"/>
            <w:tcBorders>
              <w:top w:val="single" w:sz="4" w:space="0" w:color="auto"/>
              <w:bottom w:val="single" w:sz="4" w:space="0" w:color="auto"/>
            </w:tcBorders>
            <w:shd w:val="clear" w:color="auto" w:fill="auto"/>
          </w:tcPr>
          <w:p w14:paraId="70A4D764" w14:textId="77777777" w:rsidR="00932292" w:rsidRPr="00CB13B0" w:rsidRDefault="00932292" w:rsidP="00F776F0">
            <w:pPr>
              <w:pStyle w:val="ENoteTableText"/>
            </w:pPr>
            <w:r w:rsidRPr="00CB13B0">
              <w:t>21 Sept 2018</w:t>
            </w:r>
          </w:p>
        </w:tc>
        <w:tc>
          <w:tcPr>
            <w:tcW w:w="1843" w:type="dxa"/>
            <w:tcBorders>
              <w:top w:val="single" w:sz="4" w:space="0" w:color="auto"/>
              <w:bottom w:val="single" w:sz="4" w:space="0" w:color="auto"/>
            </w:tcBorders>
            <w:shd w:val="clear" w:color="auto" w:fill="auto"/>
          </w:tcPr>
          <w:p w14:paraId="7EE81CC6" w14:textId="358331B8" w:rsidR="00932292" w:rsidRPr="00CB13B0" w:rsidRDefault="00932292" w:rsidP="00F776F0">
            <w:pPr>
              <w:pStyle w:val="ENoteTableText"/>
            </w:pPr>
            <w:r w:rsidRPr="00CB13B0">
              <w:t>Sch 1 (</w:t>
            </w:r>
            <w:r w:rsidR="00410FA5">
              <w:t>items 1</w:t>
            </w:r>
            <w:r w:rsidRPr="00CB13B0">
              <w:t xml:space="preserve">–7): 1 Oct 2018 (s 2(1) </w:t>
            </w:r>
            <w:r w:rsidR="00410FA5">
              <w:t>item 2</w:t>
            </w:r>
            <w:r w:rsidRPr="00CB13B0">
              <w:t>)</w:t>
            </w:r>
          </w:p>
        </w:tc>
        <w:tc>
          <w:tcPr>
            <w:tcW w:w="1566" w:type="dxa"/>
            <w:tcBorders>
              <w:top w:val="single" w:sz="4" w:space="0" w:color="auto"/>
              <w:bottom w:val="single" w:sz="4" w:space="0" w:color="auto"/>
            </w:tcBorders>
            <w:shd w:val="clear" w:color="auto" w:fill="auto"/>
          </w:tcPr>
          <w:p w14:paraId="29A4C51A" w14:textId="77777777" w:rsidR="00932292" w:rsidRPr="00CB13B0" w:rsidRDefault="00932292" w:rsidP="00F776F0">
            <w:pPr>
              <w:pStyle w:val="ENoteTableText"/>
            </w:pPr>
            <w:r w:rsidRPr="00CB13B0">
              <w:t>—</w:t>
            </w:r>
          </w:p>
        </w:tc>
      </w:tr>
      <w:tr w:rsidR="00932292" w:rsidRPr="00CB13B0" w14:paraId="27AF93E2" w14:textId="77777777" w:rsidTr="00F776F0">
        <w:trPr>
          <w:cantSplit/>
        </w:trPr>
        <w:tc>
          <w:tcPr>
            <w:tcW w:w="1695" w:type="dxa"/>
            <w:tcBorders>
              <w:top w:val="single" w:sz="4" w:space="0" w:color="auto"/>
              <w:bottom w:val="single" w:sz="4" w:space="0" w:color="auto"/>
            </w:tcBorders>
            <w:shd w:val="clear" w:color="auto" w:fill="auto"/>
          </w:tcPr>
          <w:p w14:paraId="3D572936" w14:textId="77777777" w:rsidR="00932292" w:rsidRPr="00CB13B0" w:rsidRDefault="00932292" w:rsidP="00F776F0">
            <w:pPr>
              <w:pStyle w:val="ENoteTableText"/>
            </w:pPr>
            <w:r w:rsidRPr="00CB13B0">
              <w:lastRenderedPageBreak/>
              <w:t>Education and Other Legislation Amendment (VET Student Loan Debt Separation) Act 2018</w:t>
            </w:r>
          </w:p>
        </w:tc>
        <w:tc>
          <w:tcPr>
            <w:tcW w:w="992" w:type="dxa"/>
            <w:tcBorders>
              <w:top w:val="single" w:sz="4" w:space="0" w:color="auto"/>
              <w:bottom w:val="single" w:sz="4" w:space="0" w:color="auto"/>
            </w:tcBorders>
            <w:shd w:val="clear" w:color="auto" w:fill="auto"/>
          </w:tcPr>
          <w:p w14:paraId="53D4DAA7" w14:textId="77777777" w:rsidR="00932292" w:rsidRPr="00CB13B0" w:rsidRDefault="00932292" w:rsidP="00F776F0">
            <w:pPr>
              <w:pStyle w:val="ENoteTableText"/>
            </w:pPr>
            <w:r w:rsidRPr="00CB13B0">
              <w:t>116, 2018</w:t>
            </w:r>
          </w:p>
        </w:tc>
        <w:tc>
          <w:tcPr>
            <w:tcW w:w="992" w:type="dxa"/>
            <w:tcBorders>
              <w:top w:val="single" w:sz="4" w:space="0" w:color="auto"/>
              <w:bottom w:val="single" w:sz="4" w:space="0" w:color="auto"/>
            </w:tcBorders>
            <w:shd w:val="clear" w:color="auto" w:fill="auto"/>
          </w:tcPr>
          <w:p w14:paraId="27D510EF" w14:textId="77777777" w:rsidR="00932292" w:rsidRPr="00CB13B0" w:rsidRDefault="00932292" w:rsidP="00F776F0">
            <w:pPr>
              <w:pStyle w:val="ENoteTableText"/>
            </w:pPr>
            <w:r w:rsidRPr="00CB13B0">
              <w:t>25 Sept 2018</w:t>
            </w:r>
          </w:p>
        </w:tc>
        <w:tc>
          <w:tcPr>
            <w:tcW w:w="1843" w:type="dxa"/>
            <w:tcBorders>
              <w:top w:val="single" w:sz="4" w:space="0" w:color="auto"/>
              <w:bottom w:val="single" w:sz="4" w:space="0" w:color="auto"/>
            </w:tcBorders>
            <w:shd w:val="clear" w:color="auto" w:fill="auto"/>
          </w:tcPr>
          <w:p w14:paraId="33F7799E" w14:textId="1F748C6B" w:rsidR="00932292" w:rsidRPr="00CB13B0" w:rsidRDefault="00932292" w:rsidP="00F776F0">
            <w:pPr>
              <w:pStyle w:val="ENoteTableText"/>
            </w:pPr>
            <w:r w:rsidRPr="00CB13B0">
              <w:t>Sch 1 (</w:t>
            </w:r>
            <w:r w:rsidR="00410FA5">
              <w:t>items 2</w:t>
            </w:r>
            <w:r w:rsidRPr="00CB13B0">
              <w:t xml:space="preserve">7–32): </w:t>
            </w:r>
            <w:r w:rsidR="00410FA5">
              <w:t>1 July</w:t>
            </w:r>
            <w:r w:rsidRPr="00CB13B0">
              <w:t xml:space="preserve"> 2019 (s 2(1) </w:t>
            </w:r>
            <w:r w:rsidR="00410FA5">
              <w:t>item 2</w:t>
            </w:r>
            <w:r w:rsidRPr="00CB13B0">
              <w:t>B)</w:t>
            </w:r>
          </w:p>
        </w:tc>
        <w:tc>
          <w:tcPr>
            <w:tcW w:w="1566" w:type="dxa"/>
            <w:tcBorders>
              <w:top w:val="single" w:sz="4" w:space="0" w:color="auto"/>
              <w:bottom w:val="single" w:sz="4" w:space="0" w:color="auto"/>
            </w:tcBorders>
            <w:shd w:val="clear" w:color="auto" w:fill="auto"/>
          </w:tcPr>
          <w:p w14:paraId="38015F3E" w14:textId="77777777" w:rsidR="00932292" w:rsidRPr="00CB13B0" w:rsidRDefault="00932292" w:rsidP="00F776F0">
            <w:pPr>
              <w:pStyle w:val="ENoteTableText"/>
            </w:pPr>
            <w:r w:rsidRPr="00CB13B0">
              <w:t>—</w:t>
            </w:r>
          </w:p>
        </w:tc>
      </w:tr>
      <w:tr w:rsidR="00932292" w:rsidRPr="00CB13B0" w14:paraId="5233C82B" w14:textId="77777777" w:rsidTr="00F776F0">
        <w:trPr>
          <w:cantSplit/>
        </w:trPr>
        <w:tc>
          <w:tcPr>
            <w:tcW w:w="1695" w:type="dxa"/>
            <w:tcBorders>
              <w:top w:val="single" w:sz="4" w:space="0" w:color="auto"/>
              <w:bottom w:val="single" w:sz="4" w:space="0" w:color="auto"/>
            </w:tcBorders>
            <w:shd w:val="clear" w:color="auto" w:fill="auto"/>
          </w:tcPr>
          <w:p w14:paraId="15C90E16" w14:textId="77777777" w:rsidR="00932292" w:rsidRPr="00CB13B0" w:rsidRDefault="00932292" w:rsidP="00F776F0">
            <w:pPr>
              <w:pStyle w:val="ENoteTableText"/>
            </w:pPr>
            <w:r w:rsidRPr="00CB13B0">
              <w:t>Treasury Laws Amendment (Black Economy Taskforce Measures No. 1) Act 2018</w:t>
            </w:r>
          </w:p>
        </w:tc>
        <w:tc>
          <w:tcPr>
            <w:tcW w:w="992" w:type="dxa"/>
            <w:tcBorders>
              <w:top w:val="single" w:sz="4" w:space="0" w:color="auto"/>
              <w:bottom w:val="single" w:sz="4" w:space="0" w:color="auto"/>
            </w:tcBorders>
            <w:shd w:val="clear" w:color="auto" w:fill="auto"/>
          </w:tcPr>
          <w:p w14:paraId="5D2E1252" w14:textId="77777777" w:rsidR="00932292" w:rsidRPr="00CB13B0" w:rsidRDefault="00932292" w:rsidP="00F776F0">
            <w:pPr>
              <w:pStyle w:val="ENoteTableText"/>
            </w:pPr>
            <w:r w:rsidRPr="00CB13B0">
              <w:t>121, 2018</w:t>
            </w:r>
          </w:p>
        </w:tc>
        <w:tc>
          <w:tcPr>
            <w:tcW w:w="992" w:type="dxa"/>
            <w:tcBorders>
              <w:top w:val="single" w:sz="4" w:space="0" w:color="auto"/>
              <w:bottom w:val="single" w:sz="4" w:space="0" w:color="auto"/>
            </w:tcBorders>
            <w:shd w:val="clear" w:color="auto" w:fill="auto"/>
          </w:tcPr>
          <w:p w14:paraId="4B81B3B2" w14:textId="77777777" w:rsidR="00932292" w:rsidRPr="00CB13B0" w:rsidRDefault="00932292" w:rsidP="00F776F0">
            <w:pPr>
              <w:pStyle w:val="ENoteTableText"/>
            </w:pPr>
            <w:r w:rsidRPr="00CB13B0">
              <w:t>3 Oct 2018</w:t>
            </w:r>
          </w:p>
        </w:tc>
        <w:tc>
          <w:tcPr>
            <w:tcW w:w="1843" w:type="dxa"/>
            <w:tcBorders>
              <w:top w:val="single" w:sz="4" w:space="0" w:color="auto"/>
              <w:bottom w:val="single" w:sz="4" w:space="0" w:color="auto"/>
            </w:tcBorders>
            <w:shd w:val="clear" w:color="auto" w:fill="auto"/>
          </w:tcPr>
          <w:p w14:paraId="49D7A0AF" w14:textId="64C25AA0" w:rsidR="00932292" w:rsidRPr="00CB13B0" w:rsidRDefault="00932292" w:rsidP="00F776F0">
            <w:pPr>
              <w:pStyle w:val="ENoteTableText"/>
            </w:pPr>
            <w:r w:rsidRPr="00CB13B0">
              <w:t>Sch 1 (</w:t>
            </w:r>
            <w:r w:rsidR="00410FA5">
              <w:t>items 1</w:t>
            </w:r>
            <w:r w:rsidRPr="00CB13B0">
              <w:t xml:space="preserve">, 4): 4 Oct 2018 (s 2(1) </w:t>
            </w:r>
            <w:r w:rsidR="00410FA5">
              <w:t>item 1</w:t>
            </w:r>
            <w:r w:rsidRPr="00CB13B0">
              <w:t>)</w:t>
            </w:r>
          </w:p>
        </w:tc>
        <w:tc>
          <w:tcPr>
            <w:tcW w:w="1566" w:type="dxa"/>
            <w:tcBorders>
              <w:top w:val="single" w:sz="4" w:space="0" w:color="auto"/>
              <w:bottom w:val="single" w:sz="4" w:space="0" w:color="auto"/>
            </w:tcBorders>
            <w:shd w:val="clear" w:color="auto" w:fill="auto"/>
          </w:tcPr>
          <w:p w14:paraId="703C3E6D" w14:textId="31A9D056" w:rsidR="00932292" w:rsidRPr="00CB13B0" w:rsidRDefault="00932292" w:rsidP="00F776F0">
            <w:pPr>
              <w:pStyle w:val="ENoteTableText"/>
            </w:pPr>
            <w:r w:rsidRPr="00CB13B0">
              <w:t>Sch 1 (</w:t>
            </w:r>
            <w:r w:rsidR="00410FA5">
              <w:t>item 4</w:t>
            </w:r>
            <w:r w:rsidRPr="00CB13B0">
              <w:t>)</w:t>
            </w:r>
          </w:p>
        </w:tc>
      </w:tr>
      <w:tr w:rsidR="00932292" w:rsidRPr="00CB13B0" w14:paraId="3424A9C8" w14:textId="77777777" w:rsidTr="00F776F0">
        <w:trPr>
          <w:cantSplit/>
        </w:trPr>
        <w:tc>
          <w:tcPr>
            <w:tcW w:w="1695" w:type="dxa"/>
            <w:tcBorders>
              <w:top w:val="single" w:sz="4" w:space="0" w:color="auto"/>
              <w:bottom w:val="single" w:sz="4" w:space="0" w:color="auto"/>
            </w:tcBorders>
            <w:shd w:val="clear" w:color="auto" w:fill="auto"/>
          </w:tcPr>
          <w:p w14:paraId="2792FB1B" w14:textId="77777777" w:rsidR="00932292" w:rsidRPr="00CB13B0" w:rsidRDefault="00932292" w:rsidP="00F776F0">
            <w:pPr>
              <w:pStyle w:val="ENoteTableText"/>
            </w:pPr>
            <w:r w:rsidRPr="00CB13B0">
              <w:t>Treasury Laws Amendment (Supporting Australian Farmers) Act 2018</w:t>
            </w:r>
          </w:p>
        </w:tc>
        <w:tc>
          <w:tcPr>
            <w:tcW w:w="992" w:type="dxa"/>
            <w:tcBorders>
              <w:top w:val="single" w:sz="4" w:space="0" w:color="auto"/>
              <w:bottom w:val="single" w:sz="4" w:space="0" w:color="auto"/>
            </w:tcBorders>
            <w:shd w:val="clear" w:color="auto" w:fill="auto"/>
          </w:tcPr>
          <w:p w14:paraId="4CB7FA59" w14:textId="77777777" w:rsidR="00932292" w:rsidRPr="00CB13B0" w:rsidRDefault="00932292" w:rsidP="00F776F0">
            <w:pPr>
              <w:pStyle w:val="ENoteTableText"/>
            </w:pPr>
            <w:r w:rsidRPr="00CB13B0">
              <w:t>123, 2018</w:t>
            </w:r>
          </w:p>
        </w:tc>
        <w:tc>
          <w:tcPr>
            <w:tcW w:w="992" w:type="dxa"/>
            <w:tcBorders>
              <w:top w:val="single" w:sz="4" w:space="0" w:color="auto"/>
              <w:bottom w:val="single" w:sz="4" w:space="0" w:color="auto"/>
            </w:tcBorders>
            <w:shd w:val="clear" w:color="auto" w:fill="auto"/>
          </w:tcPr>
          <w:p w14:paraId="490C035F" w14:textId="77777777" w:rsidR="00932292" w:rsidRPr="00CB13B0" w:rsidRDefault="00932292" w:rsidP="00F776F0">
            <w:pPr>
              <w:pStyle w:val="ENoteTableText"/>
            </w:pPr>
            <w:r w:rsidRPr="00CB13B0">
              <w:t>3 Oct 2018</w:t>
            </w:r>
          </w:p>
        </w:tc>
        <w:tc>
          <w:tcPr>
            <w:tcW w:w="1843" w:type="dxa"/>
            <w:tcBorders>
              <w:top w:val="single" w:sz="4" w:space="0" w:color="auto"/>
              <w:bottom w:val="single" w:sz="4" w:space="0" w:color="auto"/>
            </w:tcBorders>
            <w:shd w:val="clear" w:color="auto" w:fill="auto"/>
          </w:tcPr>
          <w:p w14:paraId="6CEA2196" w14:textId="7BBE0A6C" w:rsidR="00932292" w:rsidRPr="00CB13B0" w:rsidRDefault="00932292" w:rsidP="00F776F0">
            <w:pPr>
              <w:pStyle w:val="ENoteTableText"/>
              <w:rPr>
                <w:u w:val="single"/>
              </w:rPr>
            </w:pPr>
            <w:r w:rsidRPr="00CB13B0">
              <w:t xml:space="preserve">Sch 1: 1 Jan 2019 (s 2(1) </w:t>
            </w:r>
            <w:r w:rsidR="00410FA5">
              <w:t>item 2</w:t>
            </w:r>
            <w:r w:rsidRPr="00CB13B0">
              <w:t>)</w:t>
            </w:r>
          </w:p>
        </w:tc>
        <w:tc>
          <w:tcPr>
            <w:tcW w:w="1566" w:type="dxa"/>
            <w:tcBorders>
              <w:top w:val="single" w:sz="4" w:space="0" w:color="auto"/>
              <w:bottom w:val="single" w:sz="4" w:space="0" w:color="auto"/>
            </w:tcBorders>
            <w:shd w:val="clear" w:color="auto" w:fill="auto"/>
          </w:tcPr>
          <w:p w14:paraId="6D175BAB" w14:textId="0A8D5B64" w:rsidR="00932292" w:rsidRPr="00CB13B0" w:rsidRDefault="00932292" w:rsidP="00F776F0">
            <w:pPr>
              <w:pStyle w:val="ENoteTableText"/>
            </w:pPr>
            <w:r w:rsidRPr="00CB13B0">
              <w:t>Sch 1 (</w:t>
            </w:r>
            <w:r w:rsidR="00410FA5">
              <w:t>item 3</w:t>
            </w:r>
            <w:r w:rsidRPr="00CB13B0">
              <w:t>)</w:t>
            </w:r>
          </w:p>
        </w:tc>
      </w:tr>
      <w:tr w:rsidR="00932292" w:rsidRPr="00CB13B0" w14:paraId="00614ED5" w14:textId="77777777" w:rsidTr="00F776F0">
        <w:trPr>
          <w:cantSplit/>
        </w:trPr>
        <w:tc>
          <w:tcPr>
            <w:tcW w:w="1695" w:type="dxa"/>
            <w:tcBorders>
              <w:top w:val="single" w:sz="4" w:space="0" w:color="auto"/>
              <w:bottom w:val="single" w:sz="4" w:space="0" w:color="auto"/>
            </w:tcBorders>
            <w:shd w:val="clear" w:color="auto" w:fill="auto"/>
          </w:tcPr>
          <w:p w14:paraId="7D921E77" w14:textId="77777777" w:rsidR="00932292" w:rsidRPr="00CB13B0" w:rsidRDefault="00932292" w:rsidP="00F776F0">
            <w:pPr>
              <w:pStyle w:val="ENoteTableText"/>
            </w:pPr>
            <w:r w:rsidRPr="00CB13B0">
              <w:t>Treasury Laws Amendment (Tax Integrity and Other Measures) Act 2018</w:t>
            </w:r>
          </w:p>
        </w:tc>
        <w:tc>
          <w:tcPr>
            <w:tcW w:w="992" w:type="dxa"/>
            <w:tcBorders>
              <w:top w:val="single" w:sz="4" w:space="0" w:color="auto"/>
              <w:bottom w:val="single" w:sz="4" w:space="0" w:color="auto"/>
            </w:tcBorders>
            <w:shd w:val="clear" w:color="auto" w:fill="auto"/>
          </w:tcPr>
          <w:p w14:paraId="69A7C000" w14:textId="77777777" w:rsidR="00932292" w:rsidRPr="00CB13B0" w:rsidRDefault="00932292" w:rsidP="00F776F0">
            <w:pPr>
              <w:pStyle w:val="ENoteTableText"/>
            </w:pPr>
            <w:r w:rsidRPr="00CB13B0">
              <w:t>124, 2018</w:t>
            </w:r>
          </w:p>
        </w:tc>
        <w:tc>
          <w:tcPr>
            <w:tcW w:w="992" w:type="dxa"/>
            <w:tcBorders>
              <w:top w:val="single" w:sz="4" w:space="0" w:color="auto"/>
              <w:bottom w:val="single" w:sz="4" w:space="0" w:color="auto"/>
            </w:tcBorders>
            <w:shd w:val="clear" w:color="auto" w:fill="auto"/>
          </w:tcPr>
          <w:p w14:paraId="637DBB1B" w14:textId="77777777" w:rsidR="00932292" w:rsidRPr="00CB13B0" w:rsidRDefault="00932292" w:rsidP="00F776F0">
            <w:pPr>
              <w:pStyle w:val="ENoteTableText"/>
            </w:pPr>
            <w:r w:rsidRPr="00CB13B0">
              <w:t>3 Oct 2018</w:t>
            </w:r>
          </w:p>
        </w:tc>
        <w:tc>
          <w:tcPr>
            <w:tcW w:w="1843" w:type="dxa"/>
            <w:tcBorders>
              <w:top w:val="single" w:sz="4" w:space="0" w:color="auto"/>
              <w:bottom w:val="single" w:sz="4" w:space="0" w:color="auto"/>
            </w:tcBorders>
            <w:shd w:val="clear" w:color="auto" w:fill="auto"/>
          </w:tcPr>
          <w:p w14:paraId="697FE55B" w14:textId="331F2AA8" w:rsidR="00932292" w:rsidRPr="00CB13B0" w:rsidRDefault="00932292" w:rsidP="00F776F0">
            <w:pPr>
              <w:pStyle w:val="ENoteTableText"/>
              <w:rPr>
                <w:u w:val="single"/>
              </w:rPr>
            </w:pPr>
            <w:r w:rsidRPr="00CB13B0">
              <w:t>Sch 2, Sch 3 (</w:t>
            </w:r>
            <w:r w:rsidR="00410FA5">
              <w:t>items 1</w:t>
            </w:r>
            <w:r w:rsidRPr="00CB13B0">
              <w:t xml:space="preserve">–3A, 6) and Sch 4: 1 Jan 2019 (s 2(1) </w:t>
            </w:r>
            <w:r w:rsidR="00410FA5">
              <w:t>item 1</w:t>
            </w:r>
            <w:r w:rsidRPr="00CB13B0">
              <w:t>)</w:t>
            </w:r>
          </w:p>
        </w:tc>
        <w:tc>
          <w:tcPr>
            <w:tcW w:w="1566" w:type="dxa"/>
            <w:tcBorders>
              <w:top w:val="single" w:sz="4" w:space="0" w:color="auto"/>
              <w:bottom w:val="single" w:sz="4" w:space="0" w:color="auto"/>
            </w:tcBorders>
            <w:shd w:val="clear" w:color="auto" w:fill="auto"/>
          </w:tcPr>
          <w:p w14:paraId="6A8EB922" w14:textId="7D3F7300" w:rsidR="00932292" w:rsidRPr="00CB13B0" w:rsidRDefault="00932292" w:rsidP="00F776F0">
            <w:pPr>
              <w:pStyle w:val="ENoteTableText"/>
            </w:pPr>
            <w:r w:rsidRPr="00CB13B0">
              <w:t>Sch 2 (</w:t>
            </w:r>
            <w:r w:rsidR="00410FA5">
              <w:t>item 3</w:t>
            </w:r>
            <w:r w:rsidRPr="00CB13B0">
              <w:t>), Sch 3 (</w:t>
            </w:r>
            <w:r w:rsidR="00410FA5">
              <w:t>item 6</w:t>
            </w:r>
            <w:r w:rsidRPr="00CB13B0">
              <w:t>) and Sch 4 (</w:t>
            </w:r>
            <w:r w:rsidR="00410FA5">
              <w:t>item 5</w:t>
            </w:r>
            <w:r w:rsidRPr="00CB13B0">
              <w:t>)</w:t>
            </w:r>
          </w:p>
        </w:tc>
      </w:tr>
      <w:tr w:rsidR="00932292" w:rsidRPr="00CB13B0" w14:paraId="4B004E8F" w14:textId="77777777" w:rsidTr="00F776F0">
        <w:trPr>
          <w:cantSplit/>
        </w:trPr>
        <w:tc>
          <w:tcPr>
            <w:tcW w:w="1695" w:type="dxa"/>
            <w:tcBorders>
              <w:top w:val="single" w:sz="4" w:space="0" w:color="auto"/>
              <w:bottom w:val="single" w:sz="4" w:space="0" w:color="auto"/>
            </w:tcBorders>
            <w:shd w:val="clear" w:color="auto" w:fill="auto"/>
          </w:tcPr>
          <w:p w14:paraId="3019F00F" w14:textId="77777777" w:rsidR="00932292" w:rsidRPr="00CB13B0" w:rsidRDefault="00932292" w:rsidP="00F776F0">
            <w:pPr>
              <w:pStyle w:val="ENoteTableText"/>
            </w:pPr>
            <w:r w:rsidRPr="00CB13B0">
              <w:t>Civil Law and Justice Legislation Amendment Act 2018</w:t>
            </w:r>
          </w:p>
        </w:tc>
        <w:tc>
          <w:tcPr>
            <w:tcW w:w="992" w:type="dxa"/>
            <w:tcBorders>
              <w:top w:val="single" w:sz="4" w:space="0" w:color="auto"/>
              <w:bottom w:val="single" w:sz="4" w:space="0" w:color="auto"/>
            </w:tcBorders>
            <w:shd w:val="clear" w:color="auto" w:fill="auto"/>
          </w:tcPr>
          <w:p w14:paraId="6E1B4F82" w14:textId="77777777" w:rsidR="00932292" w:rsidRPr="00CB13B0" w:rsidRDefault="00932292" w:rsidP="00F776F0">
            <w:pPr>
              <w:pStyle w:val="ENoteTableText"/>
            </w:pPr>
            <w:r w:rsidRPr="00CB13B0">
              <w:t>130, 2018</w:t>
            </w:r>
          </w:p>
        </w:tc>
        <w:tc>
          <w:tcPr>
            <w:tcW w:w="992" w:type="dxa"/>
            <w:tcBorders>
              <w:top w:val="single" w:sz="4" w:space="0" w:color="auto"/>
              <w:bottom w:val="single" w:sz="4" w:space="0" w:color="auto"/>
            </w:tcBorders>
            <w:shd w:val="clear" w:color="auto" w:fill="auto"/>
          </w:tcPr>
          <w:p w14:paraId="28C61135" w14:textId="77777777" w:rsidR="00932292" w:rsidRPr="00CB13B0" w:rsidRDefault="00932292" w:rsidP="00F776F0">
            <w:pPr>
              <w:pStyle w:val="ENoteTableText"/>
            </w:pPr>
            <w:r w:rsidRPr="00CB13B0">
              <w:t>25 Oct 2018</w:t>
            </w:r>
          </w:p>
        </w:tc>
        <w:tc>
          <w:tcPr>
            <w:tcW w:w="1843" w:type="dxa"/>
            <w:tcBorders>
              <w:top w:val="single" w:sz="4" w:space="0" w:color="auto"/>
              <w:bottom w:val="single" w:sz="4" w:space="0" w:color="auto"/>
            </w:tcBorders>
            <w:shd w:val="clear" w:color="auto" w:fill="auto"/>
          </w:tcPr>
          <w:p w14:paraId="518EF625" w14:textId="564CC13E" w:rsidR="00932292" w:rsidRPr="00CB13B0" w:rsidRDefault="00932292" w:rsidP="00F776F0">
            <w:pPr>
              <w:pStyle w:val="ENoteTableText"/>
            </w:pPr>
            <w:r w:rsidRPr="00CB13B0">
              <w:t>Sch 6 (</w:t>
            </w:r>
            <w:r w:rsidR="00410FA5">
              <w:t>item 6</w:t>
            </w:r>
            <w:r w:rsidRPr="00CB13B0">
              <w:t xml:space="preserve">6): 22 Nov 2018 (s 2(1) </w:t>
            </w:r>
            <w:r w:rsidR="00410FA5">
              <w:t>item 1</w:t>
            </w:r>
            <w:r w:rsidRPr="00CB13B0">
              <w:t>0)</w:t>
            </w:r>
          </w:p>
        </w:tc>
        <w:tc>
          <w:tcPr>
            <w:tcW w:w="1566" w:type="dxa"/>
            <w:tcBorders>
              <w:top w:val="single" w:sz="4" w:space="0" w:color="auto"/>
              <w:bottom w:val="single" w:sz="4" w:space="0" w:color="auto"/>
            </w:tcBorders>
            <w:shd w:val="clear" w:color="auto" w:fill="auto"/>
          </w:tcPr>
          <w:p w14:paraId="7485C5C0" w14:textId="77777777" w:rsidR="00932292" w:rsidRPr="00CB13B0" w:rsidRDefault="00932292" w:rsidP="00F776F0">
            <w:pPr>
              <w:pStyle w:val="ENoteTableText"/>
            </w:pPr>
            <w:r w:rsidRPr="00CB13B0">
              <w:t>—</w:t>
            </w:r>
          </w:p>
        </w:tc>
      </w:tr>
      <w:tr w:rsidR="00932292" w:rsidRPr="00CB13B0" w14:paraId="5197F7AE" w14:textId="77777777" w:rsidTr="00F776F0">
        <w:trPr>
          <w:cantSplit/>
        </w:trPr>
        <w:tc>
          <w:tcPr>
            <w:tcW w:w="1695" w:type="dxa"/>
            <w:tcBorders>
              <w:top w:val="single" w:sz="4" w:space="0" w:color="auto"/>
              <w:bottom w:val="single" w:sz="4" w:space="0" w:color="auto"/>
            </w:tcBorders>
            <w:shd w:val="clear" w:color="auto" w:fill="auto"/>
          </w:tcPr>
          <w:p w14:paraId="65D2AEDF" w14:textId="77777777" w:rsidR="00932292" w:rsidRPr="00CB13B0" w:rsidRDefault="00932292" w:rsidP="00F776F0">
            <w:pPr>
              <w:pStyle w:val="ENoteTableText"/>
            </w:pPr>
            <w:r w:rsidRPr="00CB13B0">
              <w:t>Treasury Laws Amendment (Black Economy Taskforce Measures No. 2) Act 2018</w:t>
            </w:r>
          </w:p>
        </w:tc>
        <w:tc>
          <w:tcPr>
            <w:tcW w:w="992" w:type="dxa"/>
            <w:tcBorders>
              <w:top w:val="single" w:sz="4" w:space="0" w:color="auto"/>
              <w:bottom w:val="single" w:sz="4" w:space="0" w:color="auto"/>
            </w:tcBorders>
            <w:shd w:val="clear" w:color="auto" w:fill="auto"/>
          </w:tcPr>
          <w:p w14:paraId="5E8B8291" w14:textId="77777777" w:rsidR="00932292" w:rsidRPr="00CB13B0" w:rsidRDefault="00932292" w:rsidP="00F776F0">
            <w:pPr>
              <w:pStyle w:val="ENoteTableText"/>
            </w:pPr>
            <w:r w:rsidRPr="00CB13B0">
              <w:t>141, 2018</w:t>
            </w:r>
          </w:p>
        </w:tc>
        <w:tc>
          <w:tcPr>
            <w:tcW w:w="992" w:type="dxa"/>
            <w:tcBorders>
              <w:top w:val="single" w:sz="4" w:space="0" w:color="auto"/>
              <w:bottom w:val="single" w:sz="4" w:space="0" w:color="auto"/>
            </w:tcBorders>
            <w:shd w:val="clear" w:color="auto" w:fill="auto"/>
          </w:tcPr>
          <w:p w14:paraId="291CE18C" w14:textId="77777777" w:rsidR="00932292" w:rsidRPr="00CB13B0" w:rsidRDefault="00932292" w:rsidP="00F776F0">
            <w:pPr>
              <w:pStyle w:val="ENoteTableText"/>
            </w:pPr>
            <w:r w:rsidRPr="00CB13B0">
              <w:t>29 Nov 2018</w:t>
            </w:r>
          </w:p>
        </w:tc>
        <w:tc>
          <w:tcPr>
            <w:tcW w:w="1843" w:type="dxa"/>
            <w:tcBorders>
              <w:top w:val="single" w:sz="4" w:space="0" w:color="auto"/>
              <w:bottom w:val="single" w:sz="4" w:space="0" w:color="auto"/>
            </w:tcBorders>
            <w:shd w:val="clear" w:color="auto" w:fill="auto"/>
          </w:tcPr>
          <w:p w14:paraId="54058EC6" w14:textId="31D70F10" w:rsidR="00932292" w:rsidRPr="00CB13B0" w:rsidRDefault="00932292" w:rsidP="00F776F0">
            <w:pPr>
              <w:pStyle w:val="ENoteTableText"/>
            </w:pPr>
            <w:r w:rsidRPr="00CB13B0">
              <w:t xml:space="preserve">Sch 1: 1 Jan 2019 (s 2(1) </w:t>
            </w:r>
            <w:r w:rsidR="00410FA5">
              <w:t>item 2</w:t>
            </w:r>
            <w:r w:rsidRPr="00CB13B0">
              <w:t>)</w:t>
            </w:r>
          </w:p>
        </w:tc>
        <w:tc>
          <w:tcPr>
            <w:tcW w:w="1566" w:type="dxa"/>
            <w:tcBorders>
              <w:top w:val="single" w:sz="4" w:space="0" w:color="auto"/>
              <w:bottom w:val="single" w:sz="4" w:space="0" w:color="auto"/>
            </w:tcBorders>
            <w:shd w:val="clear" w:color="auto" w:fill="auto"/>
          </w:tcPr>
          <w:p w14:paraId="744336BD" w14:textId="4BC6A48A" w:rsidR="00932292" w:rsidRPr="00CB13B0" w:rsidRDefault="00932292" w:rsidP="00F776F0">
            <w:pPr>
              <w:pStyle w:val="ENoteTableText"/>
            </w:pPr>
            <w:r w:rsidRPr="00CB13B0">
              <w:t>Sch 1 (</w:t>
            </w:r>
            <w:r w:rsidR="00410FA5">
              <w:t>item 2</w:t>
            </w:r>
            <w:r w:rsidRPr="00CB13B0">
              <w:t>)</w:t>
            </w:r>
          </w:p>
        </w:tc>
      </w:tr>
      <w:tr w:rsidR="00932292" w:rsidRPr="00CB13B0" w14:paraId="275AF1B3" w14:textId="77777777" w:rsidTr="00F776F0">
        <w:trPr>
          <w:cantSplit/>
        </w:trPr>
        <w:tc>
          <w:tcPr>
            <w:tcW w:w="1695" w:type="dxa"/>
            <w:tcBorders>
              <w:top w:val="single" w:sz="4" w:space="0" w:color="auto"/>
              <w:bottom w:val="single" w:sz="4" w:space="0" w:color="auto"/>
            </w:tcBorders>
            <w:shd w:val="clear" w:color="auto" w:fill="auto"/>
          </w:tcPr>
          <w:p w14:paraId="4E05B456" w14:textId="77777777" w:rsidR="00932292" w:rsidRPr="00CB13B0" w:rsidRDefault="00932292" w:rsidP="00F776F0">
            <w:pPr>
              <w:pStyle w:val="ENoteTableText"/>
            </w:pPr>
            <w:r w:rsidRPr="00CB13B0">
              <w:t>Treasury Laws Amendment (2017 Enterprise Incentives No. 1) Act 2019</w:t>
            </w:r>
          </w:p>
        </w:tc>
        <w:tc>
          <w:tcPr>
            <w:tcW w:w="992" w:type="dxa"/>
            <w:tcBorders>
              <w:top w:val="single" w:sz="4" w:space="0" w:color="auto"/>
              <w:bottom w:val="single" w:sz="4" w:space="0" w:color="auto"/>
            </w:tcBorders>
            <w:shd w:val="clear" w:color="auto" w:fill="auto"/>
          </w:tcPr>
          <w:p w14:paraId="4BE4372F" w14:textId="77777777" w:rsidR="00932292" w:rsidRPr="00CB13B0" w:rsidRDefault="00932292" w:rsidP="00F776F0">
            <w:pPr>
              <w:pStyle w:val="ENoteTableText"/>
            </w:pPr>
            <w:r w:rsidRPr="00CB13B0">
              <w:t>7, 2019</w:t>
            </w:r>
          </w:p>
        </w:tc>
        <w:tc>
          <w:tcPr>
            <w:tcW w:w="992" w:type="dxa"/>
            <w:tcBorders>
              <w:top w:val="single" w:sz="4" w:space="0" w:color="auto"/>
              <w:bottom w:val="single" w:sz="4" w:space="0" w:color="auto"/>
            </w:tcBorders>
            <w:shd w:val="clear" w:color="auto" w:fill="auto"/>
          </w:tcPr>
          <w:p w14:paraId="0D25EE27" w14:textId="77777777" w:rsidR="00932292" w:rsidRPr="00CB13B0" w:rsidRDefault="00932292" w:rsidP="00F776F0">
            <w:pPr>
              <w:pStyle w:val="ENoteTableText"/>
            </w:pPr>
            <w:r w:rsidRPr="00CB13B0">
              <w:t>1 Mar 2019</w:t>
            </w:r>
          </w:p>
        </w:tc>
        <w:tc>
          <w:tcPr>
            <w:tcW w:w="1843" w:type="dxa"/>
            <w:tcBorders>
              <w:top w:val="single" w:sz="4" w:space="0" w:color="auto"/>
              <w:bottom w:val="single" w:sz="4" w:space="0" w:color="auto"/>
            </w:tcBorders>
            <w:shd w:val="clear" w:color="auto" w:fill="auto"/>
          </w:tcPr>
          <w:p w14:paraId="032E0D1D" w14:textId="14AD8F1B" w:rsidR="00932292" w:rsidRPr="00CB13B0" w:rsidRDefault="00932292" w:rsidP="00F776F0">
            <w:pPr>
              <w:pStyle w:val="ENoteTableText"/>
            </w:pPr>
            <w:r w:rsidRPr="00CB13B0">
              <w:t>Sch 1 (</w:t>
            </w:r>
            <w:r w:rsidR="00410FA5">
              <w:t>items 1</w:t>
            </w:r>
            <w:r w:rsidRPr="00CB13B0">
              <w:t xml:space="preserve">–13, 33–164): 1 Apr 2019 (s 2(1) </w:t>
            </w:r>
            <w:r w:rsidR="00410FA5">
              <w:t>item 1</w:t>
            </w:r>
            <w:r w:rsidRPr="00CB13B0">
              <w:t>)</w:t>
            </w:r>
          </w:p>
        </w:tc>
        <w:tc>
          <w:tcPr>
            <w:tcW w:w="1566" w:type="dxa"/>
            <w:tcBorders>
              <w:top w:val="single" w:sz="4" w:space="0" w:color="auto"/>
              <w:bottom w:val="single" w:sz="4" w:space="0" w:color="auto"/>
            </w:tcBorders>
            <w:shd w:val="clear" w:color="auto" w:fill="auto"/>
          </w:tcPr>
          <w:p w14:paraId="18B9B4D4" w14:textId="7DA71D72" w:rsidR="00932292" w:rsidRPr="00CB13B0" w:rsidRDefault="00932292" w:rsidP="00F776F0">
            <w:pPr>
              <w:pStyle w:val="ENoteTableText"/>
            </w:pPr>
            <w:r w:rsidRPr="00CB13B0">
              <w:t>Sch 1 (</w:t>
            </w:r>
            <w:r w:rsidR="00410FA5">
              <w:t>items 1</w:t>
            </w:r>
            <w:r w:rsidRPr="00CB13B0">
              <w:t>3, 164)</w:t>
            </w:r>
          </w:p>
        </w:tc>
      </w:tr>
      <w:tr w:rsidR="00932292" w:rsidRPr="00CB13B0" w14:paraId="2EE1988A" w14:textId="77777777" w:rsidTr="00F776F0">
        <w:trPr>
          <w:cantSplit/>
        </w:trPr>
        <w:tc>
          <w:tcPr>
            <w:tcW w:w="1695" w:type="dxa"/>
            <w:tcBorders>
              <w:top w:val="single" w:sz="4" w:space="0" w:color="auto"/>
              <w:bottom w:val="single" w:sz="4" w:space="0" w:color="auto"/>
            </w:tcBorders>
            <w:shd w:val="clear" w:color="auto" w:fill="auto"/>
          </w:tcPr>
          <w:p w14:paraId="66F731D9" w14:textId="77777777" w:rsidR="00932292" w:rsidRPr="00CB13B0" w:rsidRDefault="00932292" w:rsidP="00F776F0">
            <w:pPr>
              <w:pStyle w:val="ENoteTableText"/>
            </w:pPr>
            <w:r w:rsidRPr="00CB13B0">
              <w:lastRenderedPageBreak/>
              <w:t>Treasury Laws Amendment (2018 Measures No. 4) Act 2019</w:t>
            </w:r>
          </w:p>
        </w:tc>
        <w:tc>
          <w:tcPr>
            <w:tcW w:w="992" w:type="dxa"/>
            <w:tcBorders>
              <w:top w:val="single" w:sz="4" w:space="0" w:color="auto"/>
              <w:bottom w:val="single" w:sz="4" w:space="0" w:color="auto"/>
            </w:tcBorders>
            <w:shd w:val="clear" w:color="auto" w:fill="auto"/>
          </w:tcPr>
          <w:p w14:paraId="34403929" w14:textId="77777777" w:rsidR="00932292" w:rsidRPr="00CB13B0" w:rsidRDefault="00932292" w:rsidP="00F776F0">
            <w:pPr>
              <w:pStyle w:val="ENoteTableText"/>
            </w:pPr>
            <w:r w:rsidRPr="00CB13B0">
              <w:t>8, 2019</w:t>
            </w:r>
          </w:p>
        </w:tc>
        <w:tc>
          <w:tcPr>
            <w:tcW w:w="992" w:type="dxa"/>
            <w:tcBorders>
              <w:top w:val="single" w:sz="4" w:space="0" w:color="auto"/>
              <w:bottom w:val="single" w:sz="4" w:space="0" w:color="auto"/>
            </w:tcBorders>
            <w:shd w:val="clear" w:color="auto" w:fill="auto"/>
          </w:tcPr>
          <w:p w14:paraId="1EDD9FE1" w14:textId="77777777" w:rsidR="00932292" w:rsidRPr="00CB13B0" w:rsidRDefault="00932292" w:rsidP="00F776F0">
            <w:pPr>
              <w:pStyle w:val="ENoteTableText"/>
            </w:pPr>
            <w:r w:rsidRPr="00CB13B0">
              <w:t>1 Mar 2019</w:t>
            </w:r>
          </w:p>
        </w:tc>
        <w:tc>
          <w:tcPr>
            <w:tcW w:w="1843" w:type="dxa"/>
            <w:tcBorders>
              <w:top w:val="single" w:sz="4" w:space="0" w:color="auto"/>
              <w:bottom w:val="single" w:sz="4" w:space="0" w:color="auto"/>
            </w:tcBorders>
            <w:shd w:val="clear" w:color="auto" w:fill="auto"/>
          </w:tcPr>
          <w:p w14:paraId="374B473E" w14:textId="6D0240F7" w:rsidR="00932292" w:rsidRPr="00CB13B0" w:rsidRDefault="00932292" w:rsidP="00F776F0">
            <w:pPr>
              <w:pStyle w:val="ENoteTableText"/>
            </w:pPr>
            <w:r w:rsidRPr="00CB13B0">
              <w:t>Sch 3 (</w:t>
            </w:r>
            <w:r w:rsidR="00410FA5">
              <w:t>items 1</w:t>
            </w:r>
            <w:r w:rsidRPr="00CB13B0">
              <w:t>, 10), Sch 8 (</w:t>
            </w:r>
            <w:r w:rsidR="00E75F4A" w:rsidRPr="00CB13B0">
              <w:t>items 8</w:t>
            </w:r>
            <w:r w:rsidRPr="00CB13B0">
              <w:t xml:space="preserve">, 10, 11, 13, 35–46), Sch 9 and 10: 1 Apr 2019 (s 2(1) </w:t>
            </w:r>
            <w:r w:rsidR="00410FA5">
              <w:t>items 3</w:t>
            </w:r>
            <w:r w:rsidRPr="00CB13B0">
              <w:t>, 11, 13)</w:t>
            </w:r>
            <w:r w:rsidRPr="00CB13B0">
              <w:br/>
              <w:t xml:space="preserve">Sch 11: </w:t>
            </w:r>
            <w:r w:rsidR="00410FA5">
              <w:t>1 July</w:t>
            </w:r>
            <w:r w:rsidRPr="00CB13B0">
              <w:t xml:space="preserve"> 2019 (s 2(1) </w:t>
            </w:r>
            <w:r w:rsidR="00410FA5">
              <w:t>item 1</w:t>
            </w:r>
            <w:r w:rsidRPr="00CB13B0">
              <w:t>4)</w:t>
            </w:r>
          </w:p>
        </w:tc>
        <w:tc>
          <w:tcPr>
            <w:tcW w:w="1566" w:type="dxa"/>
            <w:tcBorders>
              <w:top w:val="single" w:sz="4" w:space="0" w:color="auto"/>
              <w:bottom w:val="single" w:sz="4" w:space="0" w:color="auto"/>
            </w:tcBorders>
            <w:shd w:val="clear" w:color="auto" w:fill="auto"/>
          </w:tcPr>
          <w:p w14:paraId="5DF8DA75" w14:textId="44E7D3D0" w:rsidR="00932292" w:rsidRPr="00CB13B0" w:rsidRDefault="00932292" w:rsidP="00F776F0">
            <w:pPr>
              <w:pStyle w:val="ENoteTableText"/>
            </w:pPr>
            <w:r w:rsidRPr="00CB13B0">
              <w:t>Sch 3 (</w:t>
            </w:r>
            <w:r w:rsidR="00410FA5">
              <w:t>item 1</w:t>
            </w:r>
            <w:r w:rsidRPr="00CB13B0">
              <w:t>0) and Sch 8 (</w:t>
            </w:r>
            <w:r w:rsidR="00410FA5">
              <w:t>items 1</w:t>
            </w:r>
            <w:r w:rsidRPr="00CB13B0">
              <w:t>0, 11, 36, 38, 40, 44)</w:t>
            </w:r>
          </w:p>
        </w:tc>
      </w:tr>
      <w:tr w:rsidR="00932292" w:rsidRPr="00CB13B0" w14:paraId="26A40D7E" w14:textId="77777777" w:rsidTr="003F26B5">
        <w:trPr>
          <w:cantSplit/>
        </w:trPr>
        <w:tc>
          <w:tcPr>
            <w:tcW w:w="1695" w:type="dxa"/>
            <w:tcBorders>
              <w:top w:val="single" w:sz="4" w:space="0" w:color="auto"/>
              <w:bottom w:val="nil"/>
            </w:tcBorders>
            <w:shd w:val="clear" w:color="auto" w:fill="auto"/>
          </w:tcPr>
          <w:p w14:paraId="1FA5BE67" w14:textId="77777777" w:rsidR="00932292" w:rsidRPr="00CB13B0" w:rsidRDefault="00932292" w:rsidP="00F776F0">
            <w:pPr>
              <w:pStyle w:val="ENoteTableText"/>
            </w:pPr>
            <w:r w:rsidRPr="00CB13B0">
              <w:t>Treasury Laws Amendment (2018 Measures No. 5) Act 2019</w:t>
            </w:r>
          </w:p>
        </w:tc>
        <w:tc>
          <w:tcPr>
            <w:tcW w:w="992" w:type="dxa"/>
            <w:tcBorders>
              <w:top w:val="single" w:sz="4" w:space="0" w:color="auto"/>
              <w:bottom w:val="nil"/>
            </w:tcBorders>
            <w:shd w:val="clear" w:color="auto" w:fill="auto"/>
          </w:tcPr>
          <w:p w14:paraId="348627D9" w14:textId="77777777" w:rsidR="00932292" w:rsidRPr="00CB13B0" w:rsidRDefault="00932292" w:rsidP="00F776F0">
            <w:pPr>
              <w:pStyle w:val="ENoteTableText"/>
            </w:pPr>
            <w:r w:rsidRPr="00CB13B0">
              <w:t>15, 2019</w:t>
            </w:r>
          </w:p>
        </w:tc>
        <w:tc>
          <w:tcPr>
            <w:tcW w:w="992" w:type="dxa"/>
            <w:tcBorders>
              <w:top w:val="single" w:sz="4" w:space="0" w:color="auto"/>
              <w:bottom w:val="nil"/>
            </w:tcBorders>
            <w:shd w:val="clear" w:color="auto" w:fill="auto"/>
          </w:tcPr>
          <w:p w14:paraId="19B36CAD" w14:textId="77777777" w:rsidR="00932292" w:rsidRPr="00CB13B0" w:rsidRDefault="00932292" w:rsidP="00F776F0">
            <w:pPr>
              <w:pStyle w:val="ENoteTableText"/>
            </w:pPr>
            <w:r w:rsidRPr="00CB13B0">
              <w:t>12 Mar 2019</w:t>
            </w:r>
          </w:p>
        </w:tc>
        <w:tc>
          <w:tcPr>
            <w:tcW w:w="1843" w:type="dxa"/>
            <w:tcBorders>
              <w:top w:val="single" w:sz="4" w:space="0" w:color="auto"/>
              <w:bottom w:val="nil"/>
            </w:tcBorders>
            <w:shd w:val="clear" w:color="auto" w:fill="auto"/>
          </w:tcPr>
          <w:p w14:paraId="135CEF35" w14:textId="3AD63A71" w:rsidR="00932292" w:rsidRPr="00CB13B0" w:rsidRDefault="00932292" w:rsidP="00F776F0">
            <w:pPr>
              <w:pStyle w:val="ENoteTableText"/>
            </w:pPr>
            <w:r w:rsidRPr="00CB13B0">
              <w:t>Sch 1 (</w:t>
            </w:r>
            <w:r w:rsidR="00410FA5">
              <w:t>items 2</w:t>
            </w:r>
            <w:r w:rsidRPr="00CB13B0">
              <w:t xml:space="preserve">–17, 46): 1 Apr 2019 (s 2(1) </w:t>
            </w:r>
            <w:r w:rsidR="00410FA5">
              <w:t>item 2</w:t>
            </w:r>
            <w:r w:rsidRPr="00CB13B0">
              <w:t>)</w:t>
            </w:r>
          </w:p>
        </w:tc>
        <w:tc>
          <w:tcPr>
            <w:tcW w:w="1566" w:type="dxa"/>
            <w:tcBorders>
              <w:top w:val="single" w:sz="4" w:space="0" w:color="auto"/>
              <w:bottom w:val="nil"/>
            </w:tcBorders>
            <w:shd w:val="clear" w:color="auto" w:fill="auto"/>
          </w:tcPr>
          <w:p w14:paraId="6F518D3B" w14:textId="509E6458" w:rsidR="00932292" w:rsidRPr="00CB13B0" w:rsidRDefault="00932292" w:rsidP="00F776F0">
            <w:pPr>
              <w:pStyle w:val="ENoteTableText"/>
            </w:pPr>
            <w:r w:rsidRPr="00CB13B0">
              <w:t>Sch 1 (</w:t>
            </w:r>
            <w:r w:rsidR="00410FA5">
              <w:t>item 4</w:t>
            </w:r>
            <w:r w:rsidRPr="00CB13B0">
              <w:t>6)</w:t>
            </w:r>
          </w:p>
        </w:tc>
      </w:tr>
      <w:tr w:rsidR="003F26B5" w:rsidRPr="00CB13B0" w14:paraId="5F0AEB96" w14:textId="77777777" w:rsidTr="00AF3FA5">
        <w:trPr>
          <w:cantSplit/>
        </w:trPr>
        <w:tc>
          <w:tcPr>
            <w:tcW w:w="1695" w:type="dxa"/>
            <w:tcBorders>
              <w:top w:val="single" w:sz="4" w:space="0" w:color="auto"/>
              <w:bottom w:val="nil"/>
            </w:tcBorders>
            <w:shd w:val="clear" w:color="auto" w:fill="auto"/>
          </w:tcPr>
          <w:p w14:paraId="7EA65464" w14:textId="77777777" w:rsidR="003F26B5" w:rsidRPr="00CB13B0" w:rsidRDefault="003F26B5" w:rsidP="003F26B5">
            <w:pPr>
              <w:pStyle w:val="ENoteTableText"/>
              <w:keepNext/>
            </w:pPr>
            <w:r w:rsidRPr="00CB13B0">
              <w:t>Treasury Laws Amendment (Protecting Your Superannuation Package) Act 2019</w:t>
            </w:r>
          </w:p>
        </w:tc>
        <w:tc>
          <w:tcPr>
            <w:tcW w:w="992" w:type="dxa"/>
            <w:tcBorders>
              <w:top w:val="single" w:sz="4" w:space="0" w:color="auto"/>
              <w:bottom w:val="nil"/>
            </w:tcBorders>
            <w:shd w:val="clear" w:color="auto" w:fill="auto"/>
          </w:tcPr>
          <w:p w14:paraId="4E007451" w14:textId="77777777" w:rsidR="003F26B5" w:rsidRPr="00CB13B0" w:rsidRDefault="003F26B5" w:rsidP="003F26B5">
            <w:pPr>
              <w:pStyle w:val="ENoteTableText"/>
            </w:pPr>
            <w:r w:rsidRPr="00CB13B0">
              <w:t>16, 2019</w:t>
            </w:r>
          </w:p>
        </w:tc>
        <w:tc>
          <w:tcPr>
            <w:tcW w:w="992" w:type="dxa"/>
            <w:tcBorders>
              <w:top w:val="single" w:sz="4" w:space="0" w:color="auto"/>
              <w:bottom w:val="nil"/>
            </w:tcBorders>
            <w:shd w:val="clear" w:color="auto" w:fill="auto"/>
          </w:tcPr>
          <w:p w14:paraId="027B282A" w14:textId="77777777" w:rsidR="003F26B5" w:rsidRPr="00CB13B0" w:rsidRDefault="003F26B5" w:rsidP="003F26B5">
            <w:pPr>
              <w:pStyle w:val="ENoteTableText"/>
            </w:pPr>
            <w:r w:rsidRPr="00CB13B0">
              <w:t>12 Mar 2019</w:t>
            </w:r>
          </w:p>
        </w:tc>
        <w:tc>
          <w:tcPr>
            <w:tcW w:w="1843" w:type="dxa"/>
            <w:tcBorders>
              <w:top w:val="single" w:sz="4" w:space="0" w:color="auto"/>
              <w:bottom w:val="nil"/>
            </w:tcBorders>
            <w:shd w:val="clear" w:color="auto" w:fill="auto"/>
          </w:tcPr>
          <w:p w14:paraId="49C0737A" w14:textId="2F422D00" w:rsidR="003F26B5" w:rsidRPr="00CB13B0" w:rsidRDefault="003F26B5" w:rsidP="003F26B5">
            <w:pPr>
              <w:pStyle w:val="ENoteTableText"/>
            </w:pPr>
            <w:r w:rsidRPr="00CB13B0">
              <w:t>Sch 3 (</w:t>
            </w:r>
            <w:r w:rsidR="00410FA5">
              <w:t>items 1</w:t>
            </w:r>
            <w:r w:rsidRPr="00CB13B0">
              <w:t xml:space="preserve">–15, 38): 13 Mar 2019 (s 2(1) </w:t>
            </w:r>
            <w:r w:rsidR="00410FA5">
              <w:t>item 2</w:t>
            </w:r>
            <w:r w:rsidRPr="00CB13B0">
              <w:t>)</w:t>
            </w:r>
          </w:p>
        </w:tc>
        <w:tc>
          <w:tcPr>
            <w:tcW w:w="1566" w:type="dxa"/>
            <w:tcBorders>
              <w:top w:val="single" w:sz="4" w:space="0" w:color="auto"/>
              <w:bottom w:val="nil"/>
            </w:tcBorders>
            <w:shd w:val="clear" w:color="auto" w:fill="auto"/>
          </w:tcPr>
          <w:p w14:paraId="771AED34" w14:textId="753E9537" w:rsidR="003F26B5" w:rsidRPr="00CB13B0" w:rsidRDefault="003F26B5" w:rsidP="003F26B5">
            <w:pPr>
              <w:pStyle w:val="ENoteTableText"/>
            </w:pPr>
            <w:r w:rsidRPr="00CB13B0">
              <w:t>Sch 3 (</w:t>
            </w:r>
            <w:r w:rsidR="00410FA5">
              <w:t>item 3</w:t>
            </w:r>
            <w:r w:rsidRPr="00CB13B0">
              <w:t>8)</w:t>
            </w:r>
          </w:p>
        </w:tc>
      </w:tr>
      <w:tr w:rsidR="003F26B5" w:rsidRPr="00CB13B0" w14:paraId="4A3020F2" w14:textId="77777777" w:rsidTr="00AF3FA5">
        <w:trPr>
          <w:cantSplit/>
        </w:trPr>
        <w:tc>
          <w:tcPr>
            <w:tcW w:w="1695" w:type="dxa"/>
            <w:tcBorders>
              <w:top w:val="nil"/>
              <w:bottom w:val="nil"/>
            </w:tcBorders>
            <w:shd w:val="clear" w:color="auto" w:fill="auto"/>
          </w:tcPr>
          <w:p w14:paraId="40FCB188" w14:textId="77777777" w:rsidR="003F26B5" w:rsidRPr="00CB13B0" w:rsidRDefault="003F26B5" w:rsidP="003F26B5">
            <w:pPr>
              <w:pStyle w:val="ENoteTTIndentHeading"/>
            </w:pPr>
            <w:r w:rsidRPr="00CB13B0">
              <w:t>as amended by</w:t>
            </w:r>
          </w:p>
        </w:tc>
        <w:tc>
          <w:tcPr>
            <w:tcW w:w="992" w:type="dxa"/>
            <w:tcBorders>
              <w:top w:val="nil"/>
              <w:bottom w:val="nil"/>
            </w:tcBorders>
            <w:shd w:val="clear" w:color="auto" w:fill="auto"/>
          </w:tcPr>
          <w:p w14:paraId="393398A8" w14:textId="77777777" w:rsidR="003F26B5" w:rsidRPr="00CB13B0" w:rsidRDefault="003F26B5" w:rsidP="003F26B5">
            <w:pPr>
              <w:pStyle w:val="ENoteTableText"/>
            </w:pPr>
          </w:p>
        </w:tc>
        <w:tc>
          <w:tcPr>
            <w:tcW w:w="992" w:type="dxa"/>
            <w:tcBorders>
              <w:top w:val="nil"/>
              <w:bottom w:val="nil"/>
            </w:tcBorders>
            <w:shd w:val="clear" w:color="auto" w:fill="auto"/>
          </w:tcPr>
          <w:p w14:paraId="0B742E3D" w14:textId="77777777" w:rsidR="003F26B5" w:rsidRPr="00CB13B0" w:rsidRDefault="003F26B5" w:rsidP="003F26B5">
            <w:pPr>
              <w:pStyle w:val="ENoteTableText"/>
            </w:pPr>
          </w:p>
        </w:tc>
        <w:tc>
          <w:tcPr>
            <w:tcW w:w="1843" w:type="dxa"/>
            <w:tcBorders>
              <w:top w:val="nil"/>
              <w:bottom w:val="nil"/>
            </w:tcBorders>
            <w:shd w:val="clear" w:color="auto" w:fill="auto"/>
          </w:tcPr>
          <w:p w14:paraId="031E9F66" w14:textId="77777777" w:rsidR="003F26B5" w:rsidRPr="00CB13B0" w:rsidRDefault="003F26B5" w:rsidP="003F26B5">
            <w:pPr>
              <w:pStyle w:val="ENoteTableText"/>
            </w:pPr>
          </w:p>
        </w:tc>
        <w:tc>
          <w:tcPr>
            <w:tcW w:w="1566" w:type="dxa"/>
            <w:tcBorders>
              <w:top w:val="nil"/>
              <w:bottom w:val="nil"/>
            </w:tcBorders>
            <w:shd w:val="clear" w:color="auto" w:fill="auto"/>
          </w:tcPr>
          <w:p w14:paraId="48D5B93C" w14:textId="77777777" w:rsidR="003F26B5" w:rsidRPr="00CB13B0" w:rsidRDefault="003F26B5" w:rsidP="003F26B5">
            <w:pPr>
              <w:pStyle w:val="ENoteTableText"/>
            </w:pPr>
          </w:p>
        </w:tc>
      </w:tr>
      <w:tr w:rsidR="003F26B5" w:rsidRPr="00CB13B0" w14:paraId="639E2E14" w14:textId="77777777" w:rsidTr="00AF3FA5">
        <w:trPr>
          <w:cantSplit/>
        </w:trPr>
        <w:tc>
          <w:tcPr>
            <w:tcW w:w="1695" w:type="dxa"/>
            <w:tcBorders>
              <w:top w:val="nil"/>
              <w:bottom w:val="single" w:sz="4" w:space="0" w:color="auto"/>
            </w:tcBorders>
            <w:shd w:val="clear" w:color="auto" w:fill="auto"/>
          </w:tcPr>
          <w:p w14:paraId="336CAED8" w14:textId="77777777" w:rsidR="003F26B5" w:rsidRPr="00CB13B0" w:rsidRDefault="003F26B5" w:rsidP="003F26B5">
            <w:pPr>
              <w:pStyle w:val="ENoteTTi"/>
            </w:pPr>
            <w:r w:rsidRPr="00CB13B0">
              <w:t>Treasury Laws Amendment (2019 Measures No. 3) Act 2020</w:t>
            </w:r>
          </w:p>
        </w:tc>
        <w:tc>
          <w:tcPr>
            <w:tcW w:w="992" w:type="dxa"/>
            <w:tcBorders>
              <w:top w:val="nil"/>
              <w:bottom w:val="single" w:sz="4" w:space="0" w:color="auto"/>
            </w:tcBorders>
            <w:shd w:val="clear" w:color="auto" w:fill="auto"/>
          </w:tcPr>
          <w:p w14:paraId="6B7C6085" w14:textId="77777777" w:rsidR="003F26B5" w:rsidRPr="00CB13B0" w:rsidRDefault="003F26B5" w:rsidP="003F26B5">
            <w:pPr>
              <w:pStyle w:val="ENoteTableText"/>
            </w:pPr>
            <w:r w:rsidRPr="00CB13B0">
              <w:t>64, 2020</w:t>
            </w:r>
          </w:p>
        </w:tc>
        <w:tc>
          <w:tcPr>
            <w:tcW w:w="992" w:type="dxa"/>
            <w:tcBorders>
              <w:top w:val="nil"/>
              <w:bottom w:val="single" w:sz="4" w:space="0" w:color="auto"/>
            </w:tcBorders>
            <w:shd w:val="clear" w:color="auto" w:fill="auto"/>
          </w:tcPr>
          <w:p w14:paraId="1D8FB62B" w14:textId="77777777" w:rsidR="003F26B5" w:rsidRPr="00CB13B0" w:rsidRDefault="005F52A2" w:rsidP="003F26B5">
            <w:pPr>
              <w:pStyle w:val="ENoteTableText"/>
            </w:pPr>
            <w:r w:rsidRPr="00CB13B0">
              <w:t>22 June</w:t>
            </w:r>
            <w:r w:rsidR="003F26B5" w:rsidRPr="00CB13B0">
              <w:t xml:space="preserve"> 2020</w:t>
            </w:r>
          </w:p>
        </w:tc>
        <w:tc>
          <w:tcPr>
            <w:tcW w:w="1843" w:type="dxa"/>
            <w:tcBorders>
              <w:top w:val="nil"/>
              <w:bottom w:val="single" w:sz="4" w:space="0" w:color="auto"/>
            </w:tcBorders>
            <w:shd w:val="clear" w:color="auto" w:fill="auto"/>
          </w:tcPr>
          <w:p w14:paraId="2D4C602C" w14:textId="2CD39595" w:rsidR="003F26B5" w:rsidRPr="00CB13B0" w:rsidRDefault="003F26B5" w:rsidP="003F26B5">
            <w:pPr>
              <w:pStyle w:val="ENoteTableText"/>
            </w:pPr>
            <w:r w:rsidRPr="00CB13B0">
              <w:t>Sch 3 (</w:t>
            </w:r>
            <w:r w:rsidR="00410FA5">
              <w:t>item 6</w:t>
            </w:r>
            <w:r w:rsidRPr="00CB13B0">
              <w:t xml:space="preserve">2): </w:t>
            </w:r>
            <w:r w:rsidR="00A175B9" w:rsidRPr="00CB13B0">
              <w:t>23 June</w:t>
            </w:r>
            <w:r w:rsidRPr="00CB13B0">
              <w:t xml:space="preserve"> 2020 (s 2(1) </w:t>
            </w:r>
            <w:r w:rsidR="00410FA5">
              <w:t>item 4</w:t>
            </w:r>
            <w:r w:rsidRPr="00CB13B0">
              <w:t>)</w:t>
            </w:r>
          </w:p>
        </w:tc>
        <w:tc>
          <w:tcPr>
            <w:tcW w:w="1566" w:type="dxa"/>
            <w:tcBorders>
              <w:top w:val="nil"/>
              <w:bottom w:val="single" w:sz="4" w:space="0" w:color="auto"/>
            </w:tcBorders>
            <w:shd w:val="clear" w:color="auto" w:fill="auto"/>
          </w:tcPr>
          <w:p w14:paraId="66123593" w14:textId="77777777" w:rsidR="003F26B5" w:rsidRPr="00CB13B0" w:rsidRDefault="003F26B5" w:rsidP="003F26B5">
            <w:pPr>
              <w:pStyle w:val="ENoteTableText"/>
            </w:pPr>
            <w:r w:rsidRPr="00CB13B0">
              <w:t>—</w:t>
            </w:r>
          </w:p>
        </w:tc>
      </w:tr>
      <w:tr w:rsidR="003F26B5" w:rsidRPr="00CB13B0" w14:paraId="0B1E3894" w14:textId="77777777" w:rsidTr="00F776F0">
        <w:trPr>
          <w:cantSplit/>
        </w:trPr>
        <w:tc>
          <w:tcPr>
            <w:tcW w:w="1695" w:type="dxa"/>
            <w:tcBorders>
              <w:top w:val="single" w:sz="4" w:space="0" w:color="auto"/>
              <w:bottom w:val="single" w:sz="4" w:space="0" w:color="auto"/>
            </w:tcBorders>
            <w:shd w:val="clear" w:color="auto" w:fill="auto"/>
          </w:tcPr>
          <w:p w14:paraId="465AA1C3" w14:textId="77777777" w:rsidR="003F26B5" w:rsidRPr="00CB13B0" w:rsidRDefault="003F26B5" w:rsidP="003F26B5">
            <w:pPr>
              <w:pStyle w:val="ENoteTableText"/>
            </w:pPr>
            <w:r w:rsidRPr="00CB13B0">
              <w:t>Social Services Legislation Amendment (Energy Assistance Payment) Act 2019</w:t>
            </w:r>
          </w:p>
        </w:tc>
        <w:tc>
          <w:tcPr>
            <w:tcW w:w="992" w:type="dxa"/>
            <w:tcBorders>
              <w:top w:val="single" w:sz="4" w:space="0" w:color="auto"/>
              <w:bottom w:val="single" w:sz="4" w:space="0" w:color="auto"/>
            </w:tcBorders>
            <w:shd w:val="clear" w:color="auto" w:fill="auto"/>
          </w:tcPr>
          <w:p w14:paraId="1DFC9048" w14:textId="77777777" w:rsidR="003F26B5" w:rsidRPr="00CB13B0" w:rsidRDefault="003F26B5" w:rsidP="003F26B5">
            <w:pPr>
              <w:pStyle w:val="ENoteTableText"/>
            </w:pPr>
            <w:r w:rsidRPr="00CB13B0">
              <w:t>28, 2019</w:t>
            </w:r>
          </w:p>
        </w:tc>
        <w:tc>
          <w:tcPr>
            <w:tcW w:w="992" w:type="dxa"/>
            <w:tcBorders>
              <w:top w:val="single" w:sz="4" w:space="0" w:color="auto"/>
              <w:bottom w:val="single" w:sz="4" w:space="0" w:color="auto"/>
            </w:tcBorders>
            <w:shd w:val="clear" w:color="auto" w:fill="auto"/>
          </w:tcPr>
          <w:p w14:paraId="7D37D6D8" w14:textId="77777777" w:rsidR="003F26B5" w:rsidRPr="00CB13B0" w:rsidRDefault="003F26B5" w:rsidP="003F26B5">
            <w:pPr>
              <w:pStyle w:val="ENoteTableText"/>
            </w:pPr>
            <w:r w:rsidRPr="00CB13B0">
              <w:t>5 Apr 2019</w:t>
            </w:r>
          </w:p>
        </w:tc>
        <w:tc>
          <w:tcPr>
            <w:tcW w:w="1843" w:type="dxa"/>
            <w:tcBorders>
              <w:top w:val="single" w:sz="4" w:space="0" w:color="auto"/>
              <w:bottom w:val="single" w:sz="4" w:space="0" w:color="auto"/>
            </w:tcBorders>
            <w:shd w:val="clear" w:color="auto" w:fill="auto"/>
          </w:tcPr>
          <w:p w14:paraId="623A219D" w14:textId="5BA488AC" w:rsidR="003F26B5" w:rsidRPr="00CB13B0" w:rsidRDefault="003F26B5" w:rsidP="003F26B5">
            <w:pPr>
              <w:pStyle w:val="ENoteTableText"/>
            </w:pPr>
            <w:r w:rsidRPr="00CB13B0">
              <w:t>Sch 1 (</w:t>
            </w:r>
            <w:r w:rsidR="00410FA5">
              <w:t>items 1</w:t>
            </w:r>
            <w:r w:rsidRPr="00CB13B0">
              <w:t xml:space="preserve">0–13): 6 Apr 2019 (s 2(1) </w:t>
            </w:r>
            <w:r w:rsidR="00410FA5">
              <w:t>item 1</w:t>
            </w:r>
            <w:r w:rsidRPr="00CB13B0">
              <w:t>)</w:t>
            </w:r>
          </w:p>
        </w:tc>
        <w:tc>
          <w:tcPr>
            <w:tcW w:w="1566" w:type="dxa"/>
            <w:tcBorders>
              <w:top w:val="single" w:sz="4" w:space="0" w:color="auto"/>
              <w:bottom w:val="single" w:sz="4" w:space="0" w:color="auto"/>
            </w:tcBorders>
            <w:shd w:val="clear" w:color="auto" w:fill="auto"/>
          </w:tcPr>
          <w:p w14:paraId="6B287BB1" w14:textId="77777777" w:rsidR="003F26B5" w:rsidRPr="00CB13B0" w:rsidRDefault="003F26B5" w:rsidP="003F26B5">
            <w:pPr>
              <w:pStyle w:val="ENoteTableText"/>
            </w:pPr>
            <w:r w:rsidRPr="00CB13B0">
              <w:t>—</w:t>
            </w:r>
          </w:p>
        </w:tc>
      </w:tr>
      <w:tr w:rsidR="003F26B5" w:rsidRPr="00CB13B0" w14:paraId="09DD4212" w14:textId="77777777" w:rsidTr="00F776F0">
        <w:trPr>
          <w:cantSplit/>
        </w:trPr>
        <w:tc>
          <w:tcPr>
            <w:tcW w:w="1695" w:type="dxa"/>
            <w:tcBorders>
              <w:top w:val="single" w:sz="4" w:space="0" w:color="auto"/>
              <w:bottom w:val="single" w:sz="4" w:space="0" w:color="auto"/>
            </w:tcBorders>
            <w:shd w:val="clear" w:color="auto" w:fill="auto"/>
          </w:tcPr>
          <w:p w14:paraId="216D423C" w14:textId="77777777" w:rsidR="003F26B5" w:rsidRPr="00CB13B0" w:rsidRDefault="003F26B5" w:rsidP="003F26B5">
            <w:pPr>
              <w:pStyle w:val="ENoteTableText"/>
            </w:pPr>
            <w:r w:rsidRPr="00CB13B0">
              <w:t>Treasury Laws Amendment (North Queensland Flood Recovery) Act 2019</w:t>
            </w:r>
          </w:p>
        </w:tc>
        <w:tc>
          <w:tcPr>
            <w:tcW w:w="992" w:type="dxa"/>
            <w:tcBorders>
              <w:top w:val="single" w:sz="4" w:space="0" w:color="auto"/>
              <w:bottom w:val="single" w:sz="4" w:space="0" w:color="auto"/>
            </w:tcBorders>
            <w:shd w:val="clear" w:color="auto" w:fill="auto"/>
          </w:tcPr>
          <w:p w14:paraId="7792C1AC" w14:textId="77777777" w:rsidR="003F26B5" w:rsidRPr="00CB13B0" w:rsidRDefault="003F26B5" w:rsidP="003F26B5">
            <w:pPr>
              <w:pStyle w:val="ENoteTableText"/>
            </w:pPr>
            <w:r w:rsidRPr="00CB13B0">
              <w:t>30, 2019</w:t>
            </w:r>
          </w:p>
        </w:tc>
        <w:tc>
          <w:tcPr>
            <w:tcW w:w="992" w:type="dxa"/>
            <w:tcBorders>
              <w:top w:val="single" w:sz="4" w:space="0" w:color="auto"/>
              <w:bottom w:val="single" w:sz="4" w:space="0" w:color="auto"/>
            </w:tcBorders>
            <w:shd w:val="clear" w:color="auto" w:fill="auto"/>
          </w:tcPr>
          <w:p w14:paraId="541CE76F" w14:textId="77777777" w:rsidR="003F26B5" w:rsidRPr="00CB13B0" w:rsidRDefault="003F26B5" w:rsidP="003F26B5">
            <w:pPr>
              <w:pStyle w:val="ENoteTableText"/>
            </w:pPr>
            <w:r w:rsidRPr="00CB13B0">
              <w:t>5 Apr 2019</w:t>
            </w:r>
          </w:p>
        </w:tc>
        <w:tc>
          <w:tcPr>
            <w:tcW w:w="1843" w:type="dxa"/>
            <w:tcBorders>
              <w:top w:val="single" w:sz="4" w:space="0" w:color="auto"/>
              <w:bottom w:val="single" w:sz="4" w:space="0" w:color="auto"/>
            </w:tcBorders>
            <w:shd w:val="clear" w:color="auto" w:fill="auto"/>
          </w:tcPr>
          <w:p w14:paraId="73E76237" w14:textId="6442EE13" w:rsidR="003F26B5" w:rsidRPr="00CB13B0" w:rsidRDefault="003F26B5" w:rsidP="003F26B5">
            <w:pPr>
              <w:pStyle w:val="ENoteTableText"/>
            </w:pPr>
            <w:r w:rsidRPr="00CB13B0">
              <w:t xml:space="preserve">Sch 1 and 2: </w:t>
            </w:r>
            <w:r w:rsidR="00410FA5">
              <w:t>1 July</w:t>
            </w:r>
            <w:r w:rsidRPr="00CB13B0">
              <w:t xml:space="preserve"> 2019 (s 2(1) </w:t>
            </w:r>
            <w:r w:rsidR="00410FA5">
              <w:t>item 2</w:t>
            </w:r>
            <w:r w:rsidRPr="00CB13B0">
              <w:t>)</w:t>
            </w:r>
          </w:p>
        </w:tc>
        <w:tc>
          <w:tcPr>
            <w:tcW w:w="1566" w:type="dxa"/>
            <w:tcBorders>
              <w:top w:val="single" w:sz="4" w:space="0" w:color="auto"/>
              <w:bottom w:val="single" w:sz="4" w:space="0" w:color="auto"/>
            </w:tcBorders>
            <w:shd w:val="clear" w:color="auto" w:fill="auto"/>
          </w:tcPr>
          <w:p w14:paraId="0EAFD078" w14:textId="3FAD9FBB" w:rsidR="003F26B5" w:rsidRPr="00CB13B0" w:rsidRDefault="003F26B5" w:rsidP="003F26B5">
            <w:pPr>
              <w:pStyle w:val="ENoteTableText"/>
            </w:pPr>
            <w:r w:rsidRPr="00CB13B0">
              <w:t>Sch 1 (</w:t>
            </w:r>
            <w:r w:rsidR="00410FA5">
              <w:t>item 3</w:t>
            </w:r>
            <w:r w:rsidRPr="00CB13B0">
              <w:t>) and Sch 2 (</w:t>
            </w:r>
            <w:r w:rsidR="00410FA5">
              <w:t>item 3</w:t>
            </w:r>
            <w:r w:rsidRPr="00CB13B0">
              <w:t>)</w:t>
            </w:r>
          </w:p>
        </w:tc>
      </w:tr>
      <w:tr w:rsidR="003F26B5" w:rsidRPr="00CB13B0" w14:paraId="3D44D72F" w14:textId="77777777" w:rsidTr="00F776F0">
        <w:trPr>
          <w:cantSplit/>
        </w:trPr>
        <w:tc>
          <w:tcPr>
            <w:tcW w:w="1695" w:type="dxa"/>
            <w:tcBorders>
              <w:top w:val="single" w:sz="4" w:space="0" w:color="auto"/>
              <w:bottom w:val="single" w:sz="4" w:space="0" w:color="auto"/>
            </w:tcBorders>
            <w:shd w:val="clear" w:color="auto" w:fill="auto"/>
          </w:tcPr>
          <w:p w14:paraId="083C620B" w14:textId="77777777" w:rsidR="003F26B5" w:rsidRPr="00CB13B0" w:rsidRDefault="003F26B5" w:rsidP="003F26B5">
            <w:pPr>
              <w:pStyle w:val="ENoteTableText"/>
            </w:pPr>
            <w:r w:rsidRPr="00CB13B0">
              <w:lastRenderedPageBreak/>
              <w:t>Treasury Laws Amendment (Making Sure Foreign Investors Pay Their Fair Share of Tax in Australia and Other Measures) Act 2019</w:t>
            </w:r>
          </w:p>
        </w:tc>
        <w:tc>
          <w:tcPr>
            <w:tcW w:w="992" w:type="dxa"/>
            <w:tcBorders>
              <w:top w:val="single" w:sz="4" w:space="0" w:color="auto"/>
              <w:bottom w:val="single" w:sz="4" w:space="0" w:color="auto"/>
            </w:tcBorders>
            <w:shd w:val="clear" w:color="auto" w:fill="auto"/>
          </w:tcPr>
          <w:p w14:paraId="0F89E7A3" w14:textId="77777777" w:rsidR="003F26B5" w:rsidRPr="00CB13B0" w:rsidRDefault="003F26B5" w:rsidP="003F26B5">
            <w:pPr>
              <w:pStyle w:val="ENoteTableText"/>
            </w:pPr>
            <w:r w:rsidRPr="00CB13B0">
              <w:t>34, 2019</w:t>
            </w:r>
          </w:p>
        </w:tc>
        <w:tc>
          <w:tcPr>
            <w:tcW w:w="992" w:type="dxa"/>
            <w:tcBorders>
              <w:top w:val="single" w:sz="4" w:space="0" w:color="auto"/>
              <w:bottom w:val="single" w:sz="4" w:space="0" w:color="auto"/>
            </w:tcBorders>
            <w:shd w:val="clear" w:color="auto" w:fill="auto"/>
          </w:tcPr>
          <w:p w14:paraId="38880F10" w14:textId="77777777" w:rsidR="003F26B5" w:rsidRPr="00CB13B0" w:rsidRDefault="003F26B5" w:rsidP="003F26B5">
            <w:pPr>
              <w:pStyle w:val="ENoteTableText"/>
            </w:pPr>
            <w:r w:rsidRPr="00CB13B0">
              <w:t>5 Apr 2019</w:t>
            </w:r>
          </w:p>
        </w:tc>
        <w:tc>
          <w:tcPr>
            <w:tcW w:w="1843" w:type="dxa"/>
            <w:tcBorders>
              <w:top w:val="single" w:sz="4" w:space="0" w:color="auto"/>
              <w:bottom w:val="single" w:sz="4" w:space="0" w:color="auto"/>
            </w:tcBorders>
            <w:shd w:val="clear" w:color="auto" w:fill="auto"/>
          </w:tcPr>
          <w:p w14:paraId="56B6B127" w14:textId="7D0C7ED5" w:rsidR="003F26B5" w:rsidRPr="00CB13B0" w:rsidRDefault="003F26B5" w:rsidP="003F26B5">
            <w:pPr>
              <w:pStyle w:val="ENoteTableText"/>
            </w:pPr>
            <w:r w:rsidRPr="00CB13B0">
              <w:t>Sch 1 (</w:t>
            </w:r>
            <w:r w:rsidR="00410FA5">
              <w:t>items 1</w:t>
            </w:r>
            <w:r w:rsidRPr="00CB13B0">
              <w:t>–5, 12, 13, 16), Sch 2, Sch 4 (</w:t>
            </w:r>
            <w:r w:rsidR="00410FA5">
              <w:t>items 3</w:t>
            </w:r>
            <w:r w:rsidRPr="00CB13B0">
              <w:t>–6, 8, 9) and Sch 5 (</w:t>
            </w:r>
            <w:r w:rsidR="00410FA5">
              <w:t>items 1</w:t>
            </w:r>
            <w:r w:rsidRPr="00CB13B0">
              <w:t xml:space="preserve">, 2, 5): </w:t>
            </w:r>
            <w:r w:rsidR="00410FA5">
              <w:t>1 July</w:t>
            </w:r>
            <w:r w:rsidRPr="00CB13B0">
              <w:t xml:space="preserve"> 2019 (s 2(1) </w:t>
            </w:r>
            <w:r w:rsidR="00410FA5">
              <w:t>items 2</w:t>
            </w:r>
            <w:r w:rsidRPr="00CB13B0">
              <w:t>, 3)</w:t>
            </w:r>
          </w:p>
        </w:tc>
        <w:tc>
          <w:tcPr>
            <w:tcW w:w="1566" w:type="dxa"/>
            <w:tcBorders>
              <w:top w:val="single" w:sz="4" w:space="0" w:color="auto"/>
              <w:bottom w:val="single" w:sz="4" w:space="0" w:color="auto"/>
            </w:tcBorders>
            <w:shd w:val="clear" w:color="auto" w:fill="auto"/>
          </w:tcPr>
          <w:p w14:paraId="39B704ED" w14:textId="40FC3AF3" w:rsidR="003F26B5" w:rsidRPr="00CB13B0" w:rsidRDefault="003F26B5" w:rsidP="003F26B5">
            <w:pPr>
              <w:pStyle w:val="ENoteTableText"/>
              <w:rPr>
                <w:u w:val="single"/>
              </w:rPr>
            </w:pPr>
            <w:r w:rsidRPr="00CB13B0">
              <w:t>Sch 1 (</w:t>
            </w:r>
            <w:r w:rsidR="00410FA5">
              <w:t>item 1</w:t>
            </w:r>
            <w:r w:rsidRPr="00CB13B0">
              <w:t>6), Sch 2 (</w:t>
            </w:r>
            <w:r w:rsidR="00410FA5">
              <w:t>item 4</w:t>
            </w:r>
            <w:r w:rsidRPr="00CB13B0">
              <w:t>) and Sch 5 (</w:t>
            </w:r>
            <w:r w:rsidR="00410FA5">
              <w:t>item 5</w:t>
            </w:r>
            <w:r w:rsidRPr="00CB13B0">
              <w:t>)</w:t>
            </w:r>
          </w:p>
        </w:tc>
      </w:tr>
      <w:tr w:rsidR="003F26B5" w:rsidRPr="00CB13B0" w14:paraId="0B7DF35F" w14:textId="77777777" w:rsidTr="00F776F0">
        <w:trPr>
          <w:cantSplit/>
        </w:trPr>
        <w:tc>
          <w:tcPr>
            <w:tcW w:w="1695" w:type="dxa"/>
            <w:tcBorders>
              <w:top w:val="single" w:sz="4" w:space="0" w:color="auto"/>
              <w:bottom w:val="single" w:sz="4" w:space="0" w:color="auto"/>
            </w:tcBorders>
            <w:shd w:val="clear" w:color="auto" w:fill="auto"/>
          </w:tcPr>
          <w:p w14:paraId="14FFECCF" w14:textId="77777777" w:rsidR="003F26B5" w:rsidRPr="00CB13B0" w:rsidRDefault="003F26B5" w:rsidP="003F26B5">
            <w:pPr>
              <w:pStyle w:val="ENoteTableText"/>
            </w:pPr>
            <w:r w:rsidRPr="00CB13B0">
              <w:t>Treasury Laws Amendment (Mutual Reforms) Act 2019</w:t>
            </w:r>
          </w:p>
        </w:tc>
        <w:tc>
          <w:tcPr>
            <w:tcW w:w="992" w:type="dxa"/>
            <w:tcBorders>
              <w:top w:val="single" w:sz="4" w:space="0" w:color="auto"/>
              <w:bottom w:val="single" w:sz="4" w:space="0" w:color="auto"/>
            </w:tcBorders>
            <w:shd w:val="clear" w:color="auto" w:fill="auto"/>
          </w:tcPr>
          <w:p w14:paraId="392C86A9" w14:textId="77777777" w:rsidR="003F26B5" w:rsidRPr="00CB13B0" w:rsidRDefault="003F26B5" w:rsidP="003F26B5">
            <w:pPr>
              <w:pStyle w:val="ENoteTableText"/>
            </w:pPr>
            <w:r w:rsidRPr="00CB13B0">
              <w:t>37, 2019</w:t>
            </w:r>
          </w:p>
        </w:tc>
        <w:tc>
          <w:tcPr>
            <w:tcW w:w="992" w:type="dxa"/>
            <w:tcBorders>
              <w:top w:val="single" w:sz="4" w:space="0" w:color="auto"/>
              <w:bottom w:val="single" w:sz="4" w:space="0" w:color="auto"/>
            </w:tcBorders>
            <w:shd w:val="clear" w:color="auto" w:fill="auto"/>
          </w:tcPr>
          <w:p w14:paraId="7C36C37A" w14:textId="77777777" w:rsidR="003F26B5" w:rsidRPr="00CB13B0" w:rsidRDefault="003F26B5" w:rsidP="003F26B5">
            <w:pPr>
              <w:pStyle w:val="ENoteTableText"/>
            </w:pPr>
            <w:r w:rsidRPr="00CB13B0">
              <w:t>5 Apr 2019</w:t>
            </w:r>
          </w:p>
        </w:tc>
        <w:tc>
          <w:tcPr>
            <w:tcW w:w="1843" w:type="dxa"/>
            <w:tcBorders>
              <w:top w:val="single" w:sz="4" w:space="0" w:color="auto"/>
              <w:bottom w:val="single" w:sz="4" w:space="0" w:color="auto"/>
            </w:tcBorders>
            <w:shd w:val="clear" w:color="auto" w:fill="auto"/>
          </w:tcPr>
          <w:p w14:paraId="5BF62777" w14:textId="2B426C7F" w:rsidR="003F26B5" w:rsidRPr="00CB13B0" w:rsidRDefault="003F26B5" w:rsidP="003F26B5">
            <w:pPr>
              <w:pStyle w:val="ENoteTableText"/>
            </w:pPr>
            <w:r w:rsidRPr="00CB13B0">
              <w:t>Sch 2 (</w:t>
            </w:r>
            <w:r w:rsidR="00410FA5">
              <w:t>items 1</w:t>
            </w:r>
            <w:r w:rsidRPr="00CB13B0">
              <w:t xml:space="preserve">7–22): 6 Apr 2019 (s 2(1) </w:t>
            </w:r>
            <w:r w:rsidR="00410FA5">
              <w:t>item 1</w:t>
            </w:r>
            <w:r w:rsidRPr="00CB13B0">
              <w:t>)</w:t>
            </w:r>
          </w:p>
        </w:tc>
        <w:tc>
          <w:tcPr>
            <w:tcW w:w="1566" w:type="dxa"/>
            <w:tcBorders>
              <w:top w:val="single" w:sz="4" w:space="0" w:color="auto"/>
              <w:bottom w:val="single" w:sz="4" w:space="0" w:color="auto"/>
            </w:tcBorders>
            <w:shd w:val="clear" w:color="auto" w:fill="auto"/>
          </w:tcPr>
          <w:p w14:paraId="0D54DBB9" w14:textId="77777777" w:rsidR="003F26B5" w:rsidRPr="00CB13B0" w:rsidRDefault="003F26B5" w:rsidP="003F26B5">
            <w:pPr>
              <w:pStyle w:val="ENoteTableText"/>
            </w:pPr>
            <w:r w:rsidRPr="00CB13B0">
              <w:t>—</w:t>
            </w:r>
          </w:p>
        </w:tc>
      </w:tr>
      <w:tr w:rsidR="003F26B5" w:rsidRPr="00CB13B0" w14:paraId="06231B9A" w14:textId="77777777" w:rsidTr="00F776F0">
        <w:trPr>
          <w:cantSplit/>
        </w:trPr>
        <w:tc>
          <w:tcPr>
            <w:tcW w:w="1695" w:type="dxa"/>
            <w:tcBorders>
              <w:top w:val="single" w:sz="4" w:space="0" w:color="auto"/>
              <w:bottom w:val="single" w:sz="4" w:space="0" w:color="auto"/>
            </w:tcBorders>
            <w:shd w:val="clear" w:color="auto" w:fill="auto"/>
          </w:tcPr>
          <w:p w14:paraId="79EE2899" w14:textId="77777777" w:rsidR="003F26B5" w:rsidRPr="00CB13B0" w:rsidRDefault="003F26B5" w:rsidP="003F26B5">
            <w:pPr>
              <w:pStyle w:val="ENoteTableText"/>
            </w:pPr>
            <w:r w:rsidRPr="00CB13B0">
              <w:t>Treatment Benefits (Special Access) (Consequential Amendments and Transitional Provisions) Act 2019</w:t>
            </w:r>
          </w:p>
        </w:tc>
        <w:tc>
          <w:tcPr>
            <w:tcW w:w="992" w:type="dxa"/>
            <w:tcBorders>
              <w:top w:val="single" w:sz="4" w:space="0" w:color="auto"/>
              <w:bottom w:val="single" w:sz="4" w:space="0" w:color="auto"/>
            </w:tcBorders>
            <w:shd w:val="clear" w:color="auto" w:fill="auto"/>
          </w:tcPr>
          <w:p w14:paraId="4098726A" w14:textId="77777777" w:rsidR="003F26B5" w:rsidRPr="00CB13B0" w:rsidRDefault="003F26B5" w:rsidP="003F26B5">
            <w:pPr>
              <w:pStyle w:val="ENoteTableText"/>
            </w:pPr>
            <w:r w:rsidRPr="00CB13B0">
              <w:t>42, 2019</w:t>
            </w:r>
          </w:p>
        </w:tc>
        <w:tc>
          <w:tcPr>
            <w:tcW w:w="992" w:type="dxa"/>
            <w:tcBorders>
              <w:top w:val="single" w:sz="4" w:space="0" w:color="auto"/>
              <w:bottom w:val="single" w:sz="4" w:space="0" w:color="auto"/>
            </w:tcBorders>
            <w:shd w:val="clear" w:color="auto" w:fill="auto"/>
          </w:tcPr>
          <w:p w14:paraId="336A17A9" w14:textId="77777777" w:rsidR="003F26B5" w:rsidRPr="00CB13B0" w:rsidRDefault="003F26B5" w:rsidP="003F26B5">
            <w:pPr>
              <w:pStyle w:val="ENoteTableText"/>
            </w:pPr>
            <w:r w:rsidRPr="00CB13B0">
              <w:t>5 Apr 2019</w:t>
            </w:r>
          </w:p>
        </w:tc>
        <w:tc>
          <w:tcPr>
            <w:tcW w:w="1843" w:type="dxa"/>
            <w:tcBorders>
              <w:top w:val="single" w:sz="4" w:space="0" w:color="auto"/>
              <w:bottom w:val="single" w:sz="4" w:space="0" w:color="auto"/>
            </w:tcBorders>
            <w:shd w:val="clear" w:color="auto" w:fill="auto"/>
          </w:tcPr>
          <w:p w14:paraId="081A8F5B" w14:textId="41EB2137" w:rsidR="003F26B5" w:rsidRPr="00CB13B0" w:rsidRDefault="003F26B5" w:rsidP="003F26B5">
            <w:pPr>
              <w:pStyle w:val="ENoteTableText"/>
            </w:pPr>
            <w:r w:rsidRPr="00CB13B0">
              <w:t>Sch 1 (</w:t>
            </w:r>
            <w:r w:rsidR="00410FA5">
              <w:t>items 1</w:t>
            </w:r>
            <w:r w:rsidRPr="00CB13B0">
              <w:t>, 2) and Sch 2 (</w:t>
            </w:r>
            <w:r w:rsidR="00081BC2" w:rsidRPr="00CB13B0">
              <w:t>items 9</w:t>
            </w:r>
            <w:r w:rsidRPr="00CB13B0">
              <w:t xml:space="preserve">–11): 6 Apr 2019 (s 2(1) </w:t>
            </w:r>
            <w:r w:rsidR="00410FA5">
              <w:t>item 2</w:t>
            </w:r>
            <w:r w:rsidRPr="00CB13B0">
              <w:t>)</w:t>
            </w:r>
          </w:p>
        </w:tc>
        <w:tc>
          <w:tcPr>
            <w:tcW w:w="1566" w:type="dxa"/>
            <w:tcBorders>
              <w:top w:val="single" w:sz="4" w:space="0" w:color="auto"/>
              <w:bottom w:val="single" w:sz="4" w:space="0" w:color="auto"/>
            </w:tcBorders>
            <w:shd w:val="clear" w:color="auto" w:fill="auto"/>
          </w:tcPr>
          <w:p w14:paraId="7DFA4B2E" w14:textId="091486AA" w:rsidR="003F26B5" w:rsidRPr="00CB13B0" w:rsidRDefault="003F26B5" w:rsidP="003F26B5">
            <w:pPr>
              <w:pStyle w:val="ENoteTableText"/>
            </w:pPr>
            <w:r w:rsidRPr="00CB13B0">
              <w:t>Sch 1 (</w:t>
            </w:r>
            <w:r w:rsidR="00410FA5">
              <w:t>items 1</w:t>
            </w:r>
            <w:r w:rsidRPr="00CB13B0">
              <w:t>, 2)</w:t>
            </w:r>
          </w:p>
        </w:tc>
      </w:tr>
      <w:tr w:rsidR="003F26B5" w:rsidRPr="00CB13B0" w14:paraId="150258F5" w14:textId="77777777" w:rsidTr="00F776F0">
        <w:trPr>
          <w:cantSplit/>
        </w:trPr>
        <w:tc>
          <w:tcPr>
            <w:tcW w:w="1695" w:type="dxa"/>
            <w:tcBorders>
              <w:top w:val="single" w:sz="4" w:space="0" w:color="auto"/>
              <w:bottom w:val="single" w:sz="4" w:space="0" w:color="auto"/>
            </w:tcBorders>
            <w:shd w:val="clear" w:color="auto" w:fill="auto"/>
          </w:tcPr>
          <w:p w14:paraId="0BE6880A" w14:textId="77777777" w:rsidR="003F26B5" w:rsidRPr="00CB13B0" w:rsidRDefault="003F26B5" w:rsidP="003F26B5">
            <w:pPr>
              <w:pStyle w:val="ENoteTableText"/>
            </w:pPr>
            <w:r w:rsidRPr="00CB13B0">
              <w:t>Treasury Laws Amendment (2019 Petroleum Resource Rent Tax Reforms No. 1) Act 2019</w:t>
            </w:r>
          </w:p>
        </w:tc>
        <w:tc>
          <w:tcPr>
            <w:tcW w:w="992" w:type="dxa"/>
            <w:tcBorders>
              <w:top w:val="single" w:sz="4" w:space="0" w:color="auto"/>
              <w:bottom w:val="single" w:sz="4" w:space="0" w:color="auto"/>
            </w:tcBorders>
            <w:shd w:val="clear" w:color="auto" w:fill="auto"/>
          </w:tcPr>
          <w:p w14:paraId="25FD97BD" w14:textId="77777777" w:rsidR="003F26B5" w:rsidRPr="00CB13B0" w:rsidRDefault="003F26B5" w:rsidP="003F26B5">
            <w:pPr>
              <w:pStyle w:val="ENoteTableText"/>
            </w:pPr>
            <w:r w:rsidRPr="00CB13B0">
              <w:t>43, 2019</w:t>
            </w:r>
          </w:p>
        </w:tc>
        <w:tc>
          <w:tcPr>
            <w:tcW w:w="992" w:type="dxa"/>
            <w:tcBorders>
              <w:top w:val="single" w:sz="4" w:space="0" w:color="auto"/>
              <w:bottom w:val="single" w:sz="4" w:space="0" w:color="auto"/>
            </w:tcBorders>
            <w:shd w:val="clear" w:color="auto" w:fill="auto"/>
          </w:tcPr>
          <w:p w14:paraId="0CB2F8AB" w14:textId="77777777" w:rsidR="003F26B5" w:rsidRPr="00CB13B0" w:rsidRDefault="003F26B5" w:rsidP="003F26B5">
            <w:pPr>
              <w:pStyle w:val="ENoteTableText"/>
            </w:pPr>
            <w:r w:rsidRPr="00CB13B0">
              <w:t>5 Apr 2019</w:t>
            </w:r>
          </w:p>
        </w:tc>
        <w:tc>
          <w:tcPr>
            <w:tcW w:w="1843" w:type="dxa"/>
            <w:tcBorders>
              <w:top w:val="single" w:sz="4" w:space="0" w:color="auto"/>
              <w:bottom w:val="single" w:sz="4" w:space="0" w:color="auto"/>
            </w:tcBorders>
            <w:shd w:val="clear" w:color="auto" w:fill="auto"/>
          </w:tcPr>
          <w:p w14:paraId="48FA64C7" w14:textId="0EACF892" w:rsidR="003F26B5" w:rsidRPr="00CB13B0" w:rsidRDefault="003F26B5" w:rsidP="003F26B5">
            <w:pPr>
              <w:pStyle w:val="ENoteTableText"/>
            </w:pPr>
            <w:r w:rsidRPr="00CB13B0">
              <w:t>Sch 2 (</w:t>
            </w:r>
            <w:r w:rsidR="007E553F" w:rsidRPr="00CB13B0">
              <w:t>items 7</w:t>
            </w:r>
            <w:r w:rsidRPr="00CB13B0">
              <w:t xml:space="preserve">9–92): </w:t>
            </w:r>
            <w:r w:rsidR="00410FA5">
              <w:t>1 July</w:t>
            </w:r>
            <w:r w:rsidRPr="00CB13B0">
              <w:t xml:space="preserve"> 2019 (s 2(1) </w:t>
            </w:r>
            <w:r w:rsidR="00410FA5">
              <w:t>item 1</w:t>
            </w:r>
            <w:r w:rsidRPr="00CB13B0">
              <w:t>)</w:t>
            </w:r>
          </w:p>
        </w:tc>
        <w:tc>
          <w:tcPr>
            <w:tcW w:w="1566" w:type="dxa"/>
            <w:tcBorders>
              <w:top w:val="single" w:sz="4" w:space="0" w:color="auto"/>
              <w:bottom w:val="single" w:sz="4" w:space="0" w:color="auto"/>
            </w:tcBorders>
            <w:shd w:val="clear" w:color="auto" w:fill="auto"/>
          </w:tcPr>
          <w:p w14:paraId="48F90A06" w14:textId="77777777" w:rsidR="003F26B5" w:rsidRPr="00CB13B0" w:rsidRDefault="003F26B5" w:rsidP="003F26B5">
            <w:pPr>
              <w:pStyle w:val="ENoteTableText"/>
            </w:pPr>
            <w:r w:rsidRPr="00CB13B0">
              <w:t>Sch 2 (</w:t>
            </w:r>
            <w:r w:rsidR="00E75F4A" w:rsidRPr="00CB13B0">
              <w:t>items 8</w:t>
            </w:r>
            <w:r w:rsidRPr="00CB13B0">
              <w:t>5–92)</w:t>
            </w:r>
          </w:p>
        </w:tc>
      </w:tr>
      <w:tr w:rsidR="003F26B5" w:rsidRPr="00CB13B0" w14:paraId="647CD80B" w14:textId="77777777" w:rsidTr="00F776F0">
        <w:trPr>
          <w:cantSplit/>
        </w:trPr>
        <w:tc>
          <w:tcPr>
            <w:tcW w:w="1695" w:type="dxa"/>
            <w:tcBorders>
              <w:top w:val="single" w:sz="4" w:space="0" w:color="auto"/>
              <w:bottom w:val="single" w:sz="4" w:space="0" w:color="auto"/>
            </w:tcBorders>
            <w:shd w:val="clear" w:color="auto" w:fill="auto"/>
          </w:tcPr>
          <w:p w14:paraId="161B5B24" w14:textId="77777777" w:rsidR="003F26B5" w:rsidRPr="00CB13B0" w:rsidRDefault="003F26B5" w:rsidP="003F26B5">
            <w:pPr>
              <w:pStyle w:val="ENoteTableText"/>
            </w:pPr>
            <w:r w:rsidRPr="00CB13B0">
              <w:t>Treasury Laws Amendment (2019 Measures No. 1) Act 2019</w:t>
            </w:r>
          </w:p>
        </w:tc>
        <w:tc>
          <w:tcPr>
            <w:tcW w:w="992" w:type="dxa"/>
            <w:tcBorders>
              <w:top w:val="single" w:sz="4" w:space="0" w:color="auto"/>
              <w:bottom w:val="single" w:sz="4" w:space="0" w:color="auto"/>
            </w:tcBorders>
            <w:shd w:val="clear" w:color="auto" w:fill="auto"/>
          </w:tcPr>
          <w:p w14:paraId="32842708" w14:textId="77777777" w:rsidR="003F26B5" w:rsidRPr="00CB13B0" w:rsidRDefault="003F26B5" w:rsidP="003F26B5">
            <w:pPr>
              <w:pStyle w:val="ENoteTableText"/>
            </w:pPr>
            <w:r w:rsidRPr="00CB13B0">
              <w:t>49, 2019</w:t>
            </w:r>
          </w:p>
        </w:tc>
        <w:tc>
          <w:tcPr>
            <w:tcW w:w="992" w:type="dxa"/>
            <w:tcBorders>
              <w:top w:val="single" w:sz="4" w:space="0" w:color="auto"/>
              <w:bottom w:val="single" w:sz="4" w:space="0" w:color="auto"/>
            </w:tcBorders>
            <w:shd w:val="clear" w:color="auto" w:fill="auto"/>
          </w:tcPr>
          <w:p w14:paraId="12DA252B" w14:textId="77777777" w:rsidR="003F26B5" w:rsidRPr="00CB13B0" w:rsidRDefault="003F26B5" w:rsidP="003F26B5">
            <w:pPr>
              <w:pStyle w:val="ENoteTableText"/>
            </w:pPr>
            <w:r w:rsidRPr="00CB13B0">
              <w:t>5 Apr 2019</w:t>
            </w:r>
          </w:p>
        </w:tc>
        <w:tc>
          <w:tcPr>
            <w:tcW w:w="1843" w:type="dxa"/>
            <w:tcBorders>
              <w:top w:val="single" w:sz="4" w:space="0" w:color="auto"/>
              <w:bottom w:val="single" w:sz="4" w:space="0" w:color="auto"/>
            </w:tcBorders>
            <w:shd w:val="clear" w:color="auto" w:fill="auto"/>
          </w:tcPr>
          <w:p w14:paraId="55D08C21" w14:textId="58F6BC7A" w:rsidR="003F26B5" w:rsidRPr="00CB13B0" w:rsidRDefault="003F26B5" w:rsidP="003F26B5">
            <w:pPr>
              <w:pStyle w:val="ENoteTableText"/>
            </w:pPr>
            <w:r w:rsidRPr="00CB13B0">
              <w:t>Sch 3 (</w:t>
            </w:r>
            <w:r w:rsidR="00410FA5">
              <w:t>item 1</w:t>
            </w:r>
            <w:r w:rsidRPr="00CB13B0">
              <w:t>) and Sch 4 (</w:t>
            </w:r>
            <w:r w:rsidR="007E553F" w:rsidRPr="00CB13B0">
              <w:t>items 7</w:t>
            </w:r>
            <w:r w:rsidRPr="00CB13B0">
              <w:t xml:space="preserve">1–94, 111): </w:t>
            </w:r>
            <w:r w:rsidR="00410FA5">
              <w:t>1 July</w:t>
            </w:r>
            <w:r w:rsidRPr="00CB13B0">
              <w:t xml:space="preserve"> 2019 (s 2(1) </w:t>
            </w:r>
            <w:r w:rsidR="00410FA5">
              <w:t>items 1</w:t>
            </w:r>
            <w:r w:rsidRPr="00CB13B0">
              <w:t>0, 12)</w:t>
            </w:r>
          </w:p>
        </w:tc>
        <w:tc>
          <w:tcPr>
            <w:tcW w:w="1566" w:type="dxa"/>
            <w:tcBorders>
              <w:top w:val="single" w:sz="4" w:space="0" w:color="auto"/>
              <w:bottom w:val="single" w:sz="4" w:space="0" w:color="auto"/>
            </w:tcBorders>
            <w:shd w:val="clear" w:color="auto" w:fill="auto"/>
          </w:tcPr>
          <w:p w14:paraId="3C9CBFF4" w14:textId="3FC71D20" w:rsidR="003F26B5" w:rsidRPr="00CB13B0" w:rsidRDefault="003F26B5" w:rsidP="003F26B5">
            <w:pPr>
              <w:pStyle w:val="ENoteTableText"/>
            </w:pPr>
            <w:r w:rsidRPr="00CB13B0">
              <w:t>Sch 4 (</w:t>
            </w:r>
            <w:r w:rsidR="00410FA5">
              <w:t>item 1</w:t>
            </w:r>
            <w:r w:rsidRPr="00CB13B0">
              <w:t>11)</w:t>
            </w:r>
          </w:p>
        </w:tc>
      </w:tr>
      <w:tr w:rsidR="003F26B5" w:rsidRPr="00CB13B0" w14:paraId="724BDF1C" w14:textId="77777777" w:rsidTr="009B5609">
        <w:trPr>
          <w:cantSplit/>
        </w:trPr>
        <w:tc>
          <w:tcPr>
            <w:tcW w:w="1695" w:type="dxa"/>
            <w:tcBorders>
              <w:top w:val="single" w:sz="4" w:space="0" w:color="auto"/>
              <w:bottom w:val="single" w:sz="4" w:space="0" w:color="auto"/>
            </w:tcBorders>
            <w:shd w:val="clear" w:color="auto" w:fill="auto"/>
          </w:tcPr>
          <w:p w14:paraId="2479071F" w14:textId="57AE156D" w:rsidR="003F26B5" w:rsidRPr="00CB13B0" w:rsidRDefault="003F26B5" w:rsidP="003F26B5">
            <w:pPr>
              <w:pStyle w:val="ENoteTableText"/>
            </w:pPr>
            <w:r w:rsidRPr="00CB13B0">
              <w:t>Treasury Laws Amendment (Increasing and Extending the Instant Asset Write</w:t>
            </w:r>
            <w:r w:rsidR="00410FA5">
              <w:noBreakHyphen/>
            </w:r>
            <w:r w:rsidRPr="00CB13B0">
              <w:t>Off) Act 2019</w:t>
            </w:r>
          </w:p>
        </w:tc>
        <w:tc>
          <w:tcPr>
            <w:tcW w:w="992" w:type="dxa"/>
            <w:tcBorders>
              <w:top w:val="single" w:sz="4" w:space="0" w:color="auto"/>
              <w:bottom w:val="single" w:sz="4" w:space="0" w:color="auto"/>
            </w:tcBorders>
            <w:shd w:val="clear" w:color="auto" w:fill="auto"/>
          </w:tcPr>
          <w:p w14:paraId="52130408" w14:textId="77777777" w:rsidR="003F26B5" w:rsidRPr="00CB13B0" w:rsidRDefault="003F26B5" w:rsidP="003F26B5">
            <w:pPr>
              <w:pStyle w:val="ENoteTableText"/>
            </w:pPr>
            <w:r w:rsidRPr="00CB13B0">
              <w:t>51, 2019</w:t>
            </w:r>
          </w:p>
        </w:tc>
        <w:tc>
          <w:tcPr>
            <w:tcW w:w="992" w:type="dxa"/>
            <w:tcBorders>
              <w:top w:val="single" w:sz="4" w:space="0" w:color="auto"/>
              <w:bottom w:val="single" w:sz="4" w:space="0" w:color="auto"/>
            </w:tcBorders>
            <w:shd w:val="clear" w:color="auto" w:fill="auto"/>
          </w:tcPr>
          <w:p w14:paraId="3E8E8398" w14:textId="77777777" w:rsidR="003F26B5" w:rsidRPr="00CB13B0" w:rsidRDefault="003F26B5" w:rsidP="003F26B5">
            <w:pPr>
              <w:pStyle w:val="ENoteTableText"/>
            </w:pPr>
            <w:r w:rsidRPr="00CB13B0">
              <w:t>6 Apr 2019</w:t>
            </w:r>
          </w:p>
        </w:tc>
        <w:tc>
          <w:tcPr>
            <w:tcW w:w="1843" w:type="dxa"/>
            <w:tcBorders>
              <w:top w:val="single" w:sz="4" w:space="0" w:color="auto"/>
              <w:bottom w:val="single" w:sz="4" w:space="0" w:color="auto"/>
            </w:tcBorders>
            <w:shd w:val="clear" w:color="auto" w:fill="auto"/>
          </w:tcPr>
          <w:p w14:paraId="7C5B2C24" w14:textId="5EDF1F6E" w:rsidR="003F26B5" w:rsidRPr="00CB13B0" w:rsidRDefault="003F26B5" w:rsidP="003F26B5">
            <w:pPr>
              <w:pStyle w:val="ENoteTableText"/>
            </w:pPr>
            <w:r w:rsidRPr="00CB13B0">
              <w:t>Sch 1 (</w:t>
            </w:r>
            <w:r w:rsidR="00410FA5">
              <w:t>items 1</w:t>
            </w:r>
            <w:r w:rsidRPr="00CB13B0">
              <w:t xml:space="preserve">–7) and Sch 2: </w:t>
            </w:r>
            <w:r w:rsidR="00410FA5">
              <w:t>1 July</w:t>
            </w:r>
            <w:r w:rsidRPr="00CB13B0">
              <w:t xml:space="preserve"> 2019 (s 2(1) </w:t>
            </w:r>
            <w:r w:rsidR="00410FA5">
              <w:t>item 1</w:t>
            </w:r>
            <w:r w:rsidRPr="00CB13B0">
              <w:t>)</w:t>
            </w:r>
          </w:p>
        </w:tc>
        <w:tc>
          <w:tcPr>
            <w:tcW w:w="1566" w:type="dxa"/>
            <w:tcBorders>
              <w:top w:val="single" w:sz="4" w:space="0" w:color="auto"/>
              <w:bottom w:val="single" w:sz="4" w:space="0" w:color="auto"/>
            </w:tcBorders>
            <w:shd w:val="clear" w:color="auto" w:fill="auto"/>
          </w:tcPr>
          <w:p w14:paraId="50B95DAF" w14:textId="77777777" w:rsidR="003F26B5" w:rsidRPr="00CB13B0" w:rsidRDefault="003F26B5" w:rsidP="003F26B5">
            <w:pPr>
              <w:pStyle w:val="ENoteTableText"/>
            </w:pPr>
            <w:r w:rsidRPr="00CB13B0">
              <w:t>—</w:t>
            </w:r>
          </w:p>
        </w:tc>
      </w:tr>
      <w:tr w:rsidR="003F26B5" w:rsidRPr="00CB13B0" w14:paraId="4F9342D7" w14:textId="77777777" w:rsidTr="008A5AF1">
        <w:trPr>
          <w:cantSplit/>
        </w:trPr>
        <w:tc>
          <w:tcPr>
            <w:tcW w:w="1695" w:type="dxa"/>
            <w:tcBorders>
              <w:top w:val="single" w:sz="4" w:space="0" w:color="auto"/>
              <w:bottom w:val="single" w:sz="4" w:space="0" w:color="auto"/>
            </w:tcBorders>
            <w:shd w:val="clear" w:color="auto" w:fill="auto"/>
          </w:tcPr>
          <w:p w14:paraId="63BB1B86" w14:textId="77777777" w:rsidR="003F26B5" w:rsidRPr="00CB13B0" w:rsidRDefault="003F26B5" w:rsidP="003F26B5">
            <w:pPr>
              <w:pStyle w:val="ENoteTableText"/>
            </w:pPr>
            <w:r w:rsidRPr="00CB13B0">
              <w:lastRenderedPageBreak/>
              <w:t>Treasury Laws Amendment (Tax Relief So Working Australians Keep More Of Their Money) Act 2019</w:t>
            </w:r>
          </w:p>
        </w:tc>
        <w:tc>
          <w:tcPr>
            <w:tcW w:w="992" w:type="dxa"/>
            <w:tcBorders>
              <w:top w:val="single" w:sz="4" w:space="0" w:color="auto"/>
              <w:bottom w:val="single" w:sz="4" w:space="0" w:color="auto"/>
            </w:tcBorders>
            <w:shd w:val="clear" w:color="auto" w:fill="auto"/>
          </w:tcPr>
          <w:p w14:paraId="1C1BC251" w14:textId="77777777" w:rsidR="003F26B5" w:rsidRPr="00CB13B0" w:rsidRDefault="003F26B5" w:rsidP="003F26B5">
            <w:pPr>
              <w:pStyle w:val="ENoteTableText"/>
            </w:pPr>
            <w:r w:rsidRPr="00CB13B0">
              <w:t>52, 2019</w:t>
            </w:r>
          </w:p>
        </w:tc>
        <w:tc>
          <w:tcPr>
            <w:tcW w:w="992" w:type="dxa"/>
            <w:tcBorders>
              <w:top w:val="single" w:sz="4" w:space="0" w:color="auto"/>
              <w:bottom w:val="single" w:sz="4" w:space="0" w:color="auto"/>
            </w:tcBorders>
            <w:shd w:val="clear" w:color="auto" w:fill="auto"/>
          </w:tcPr>
          <w:p w14:paraId="6FFA60B5" w14:textId="77777777" w:rsidR="003F26B5" w:rsidRPr="00CB13B0" w:rsidRDefault="003F26B5" w:rsidP="003F26B5">
            <w:pPr>
              <w:pStyle w:val="ENoteTableText"/>
            </w:pPr>
            <w:r w:rsidRPr="00CB13B0">
              <w:t>5 July 2019</w:t>
            </w:r>
          </w:p>
        </w:tc>
        <w:tc>
          <w:tcPr>
            <w:tcW w:w="1843" w:type="dxa"/>
            <w:tcBorders>
              <w:top w:val="single" w:sz="4" w:space="0" w:color="auto"/>
              <w:bottom w:val="single" w:sz="4" w:space="0" w:color="auto"/>
            </w:tcBorders>
            <w:shd w:val="clear" w:color="auto" w:fill="auto"/>
          </w:tcPr>
          <w:p w14:paraId="735D044D" w14:textId="52D7B1D7" w:rsidR="003F26B5" w:rsidRPr="00CB13B0" w:rsidRDefault="003F26B5" w:rsidP="003F26B5">
            <w:pPr>
              <w:pStyle w:val="ENoteTableText"/>
            </w:pPr>
            <w:r w:rsidRPr="00CB13B0">
              <w:t xml:space="preserve">Sch 1: 6 July 2019 (s 2(1) </w:t>
            </w:r>
            <w:r w:rsidR="00410FA5">
              <w:t>item 1</w:t>
            </w:r>
            <w:r w:rsidRPr="00CB13B0">
              <w:t>)</w:t>
            </w:r>
          </w:p>
        </w:tc>
        <w:tc>
          <w:tcPr>
            <w:tcW w:w="1566" w:type="dxa"/>
            <w:tcBorders>
              <w:top w:val="single" w:sz="4" w:space="0" w:color="auto"/>
              <w:bottom w:val="single" w:sz="4" w:space="0" w:color="auto"/>
            </w:tcBorders>
            <w:shd w:val="clear" w:color="auto" w:fill="auto"/>
          </w:tcPr>
          <w:p w14:paraId="527AE440" w14:textId="4CB4480C" w:rsidR="003F26B5" w:rsidRPr="00CB13B0" w:rsidRDefault="003F26B5" w:rsidP="003F26B5">
            <w:pPr>
              <w:pStyle w:val="ENoteTableText"/>
            </w:pPr>
            <w:r w:rsidRPr="00CB13B0">
              <w:t>Sch 1 (</w:t>
            </w:r>
            <w:r w:rsidR="00410FA5">
              <w:t>item 4</w:t>
            </w:r>
            <w:r w:rsidRPr="00CB13B0">
              <w:t>)</w:t>
            </w:r>
          </w:p>
        </w:tc>
      </w:tr>
      <w:tr w:rsidR="003F26B5" w:rsidRPr="00CB13B0" w14:paraId="65DBF2DB" w14:textId="77777777" w:rsidTr="00286C5A">
        <w:trPr>
          <w:cantSplit/>
        </w:trPr>
        <w:tc>
          <w:tcPr>
            <w:tcW w:w="1695" w:type="dxa"/>
            <w:tcBorders>
              <w:top w:val="single" w:sz="4" w:space="0" w:color="auto"/>
              <w:bottom w:val="single" w:sz="4" w:space="0" w:color="auto"/>
            </w:tcBorders>
            <w:shd w:val="clear" w:color="auto" w:fill="auto"/>
          </w:tcPr>
          <w:p w14:paraId="5F7818E8" w14:textId="77777777" w:rsidR="003F26B5" w:rsidRPr="00CB13B0" w:rsidRDefault="003F26B5" w:rsidP="003F26B5">
            <w:pPr>
              <w:pStyle w:val="ENoteTableText"/>
            </w:pPr>
            <w:r w:rsidRPr="00CB13B0">
              <w:rPr>
                <w:szCs w:val="16"/>
              </w:rPr>
              <w:t>Treasury Laws Amendment (Timor Sea Maritime Boundaries Treaty) Act 2019</w:t>
            </w:r>
          </w:p>
        </w:tc>
        <w:tc>
          <w:tcPr>
            <w:tcW w:w="992" w:type="dxa"/>
            <w:tcBorders>
              <w:top w:val="single" w:sz="4" w:space="0" w:color="auto"/>
              <w:bottom w:val="single" w:sz="4" w:space="0" w:color="auto"/>
            </w:tcBorders>
            <w:shd w:val="clear" w:color="auto" w:fill="auto"/>
          </w:tcPr>
          <w:p w14:paraId="1D605E37" w14:textId="77777777" w:rsidR="003F26B5" w:rsidRPr="00CB13B0" w:rsidRDefault="003F26B5" w:rsidP="003F26B5">
            <w:pPr>
              <w:pStyle w:val="ENoteTableText"/>
            </w:pPr>
            <w:r w:rsidRPr="00CB13B0">
              <w:rPr>
                <w:szCs w:val="16"/>
              </w:rPr>
              <w:t>59, 2019</w:t>
            </w:r>
          </w:p>
        </w:tc>
        <w:tc>
          <w:tcPr>
            <w:tcW w:w="992" w:type="dxa"/>
            <w:tcBorders>
              <w:top w:val="single" w:sz="4" w:space="0" w:color="auto"/>
              <w:bottom w:val="single" w:sz="4" w:space="0" w:color="auto"/>
            </w:tcBorders>
            <w:shd w:val="clear" w:color="auto" w:fill="auto"/>
          </w:tcPr>
          <w:p w14:paraId="150B26F8" w14:textId="77777777" w:rsidR="003F26B5" w:rsidRPr="00CB13B0" w:rsidRDefault="003F26B5" w:rsidP="003F26B5">
            <w:pPr>
              <w:pStyle w:val="ENoteTableText"/>
            </w:pPr>
            <w:r w:rsidRPr="00CB13B0">
              <w:rPr>
                <w:szCs w:val="16"/>
              </w:rPr>
              <w:t>7 Aug 2019</w:t>
            </w:r>
          </w:p>
        </w:tc>
        <w:tc>
          <w:tcPr>
            <w:tcW w:w="1843" w:type="dxa"/>
            <w:tcBorders>
              <w:top w:val="single" w:sz="4" w:space="0" w:color="auto"/>
              <w:bottom w:val="single" w:sz="4" w:space="0" w:color="auto"/>
            </w:tcBorders>
            <w:shd w:val="clear" w:color="auto" w:fill="auto"/>
          </w:tcPr>
          <w:p w14:paraId="67E2BA67" w14:textId="436D5446" w:rsidR="003F26B5" w:rsidRPr="00CB13B0" w:rsidRDefault="003F26B5" w:rsidP="003F26B5">
            <w:pPr>
              <w:pStyle w:val="ENoteTableText"/>
            </w:pPr>
            <w:r w:rsidRPr="00CB13B0">
              <w:t>Sch 1 and Sch 2 (</w:t>
            </w:r>
            <w:r w:rsidR="00081BC2" w:rsidRPr="00CB13B0">
              <w:t>items 9</w:t>
            </w:r>
            <w:r w:rsidRPr="00CB13B0">
              <w:t xml:space="preserve">–20): 30 Aug 2019 (s 2(1) </w:t>
            </w:r>
            <w:r w:rsidR="00410FA5">
              <w:t>item 2</w:t>
            </w:r>
            <w:r w:rsidRPr="00CB13B0">
              <w:t>)</w:t>
            </w:r>
          </w:p>
        </w:tc>
        <w:tc>
          <w:tcPr>
            <w:tcW w:w="1566" w:type="dxa"/>
            <w:tcBorders>
              <w:top w:val="single" w:sz="4" w:space="0" w:color="auto"/>
              <w:bottom w:val="single" w:sz="4" w:space="0" w:color="auto"/>
            </w:tcBorders>
            <w:shd w:val="clear" w:color="auto" w:fill="auto"/>
          </w:tcPr>
          <w:p w14:paraId="0015F81C" w14:textId="77777777" w:rsidR="003F26B5" w:rsidRPr="00CB13B0" w:rsidRDefault="003F26B5" w:rsidP="003F26B5">
            <w:pPr>
              <w:pStyle w:val="ENoteTableText"/>
            </w:pPr>
            <w:r w:rsidRPr="00CB13B0">
              <w:t>—</w:t>
            </w:r>
          </w:p>
        </w:tc>
      </w:tr>
      <w:tr w:rsidR="003F26B5" w:rsidRPr="00CB13B0" w14:paraId="6650B45F" w14:textId="77777777" w:rsidTr="00892F45">
        <w:trPr>
          <w:cantSplit/>
        </w:trPr>
        <w:tc>
          <w:tcPr>
            <w:tcW w:w="1695" w:type="dxa"/>
            <w:tcBorders>
              <w:top w:val="single" w:sz="4" w:space="0" w:color="auto"/>
              <w:bottom w:val="single" w:sz="4" w:space="0" w:color="auto"/>
            </w:tcBorders>
            <w:shd w:val="clear" w:color="auto" w:fill="auto"/>
          </w:tcPr>
          <w:p w14:paraId="4200AD9A" w14:textId="77777777" w:rsidR="003F26B5" w:rsidRPr="00CB13B0" w:rsidRDefault="003F26B5" w:rsidP="003F26B5">
            <w:pPr>
              <w:pStyle w:val="ENoteTableText"/>
              <w:rPr>
                <w:szCs w:val="16"/>
              </w:rPr>
            </w:pPr>
            <w:r w:rsidRPr="00CB13B0">
              <w:rPr>
                <w:szCs w:val="16"/>
              </w:rPr>
              <w:t>Treasury Laws Amendment (Making Sure Multinationals Pay Their Fair Share of Tax in Australia and Other Measures) Act 2019</w:t>
            </w:r>
          </w:p>
        </w:tc>
        <w:tc>
          <w:tcPr>
            <w:tcW w:w="992" w:type="dxa"/>
            <w:tcBorders>
              <w:top w:val="single" w:sz="4" w:space="0" w:color="auto"/>
              <w:bottom w:val="single" w:sz="4" w:space="0" w:color="auto"/>
            </w:tcBorders>
            <w:shd w:val="clear" w:color="auto" w:fill="auto"/>
          </w:tcPr>
          <w:p w14:paraId="2F10BF98" w14:textId="77777777" w:rsidR="003F26B5" w:rsidRPr="00CB13B0" w:rsidRDefault="003F26B5" w:rsidP="003F26B5">
            <w:pPr>
              <w:pStyle w:val="ENoteTableText"/>
              <w:rPr>
                <w:szCs w:val="16"/>
              </w:rPr>
            </w:pPr>
            <w:r w:rsidRPr="00CB13B0">
              <w:rPr>
                <w:szCs w:val="16"/>
              </w:rPr>
              <w:t>65, 2019</w:t>
            </w:r>
          </w:p>
        </w:tc>
        <w:tc>
          <w:tcPr>
            <w:tcW w:w="992" w:type="dxa"/>
            <w:tcBorders>
              <w:top w:val="single" w:sz="4" w:space="0" w:color="auto"/>
              <w:bottom w:val="single" w:sz="4" w:space="0" w:color="auto"/>
            </w:tcBorders>
            <w:shd w:val="clear" w:color="auto" w:fill="auto"/>
          </w:tcPr>
          <w:p w14:paraId="3092EB1C" w14:textId="77777777" w:rsidR="003F26B5" w:rsidRPr="00CB13B0" w:rsidRDefault="003F26B5" w:rsidP="003F26B5">
            <w:pPr>
              <w:pStyle w:val="ENoteTableText"/>
              <w:rPr>
                <w:szCs w:val="16"/>
              </w:rPr>
            </w:pPr>
            <w:r w:rsidRPr="00CB13B0">
              <w:rPr>
                <w:szCs w:val="16"/>
              </w:rPr>
              <w:t>13 Sept 2019</w:t>
            </w:r>
          </w:p>
        </w:tc>
        <w:tc>
          <w:tcPr>
            <w:tcW w:w="1843" w:type="dxa"/>
            <w:tcBorders>
              <w:top w:val="single" w:sz="4" w:space="0" w:color="auto"/>
              <w:bottom w:val="single" w:sz="4" w:space="0" w:color="auto"/>
            </w:tcBorders>
            <w:shd w:val="clear" w:color="auto" w:fill="auto"/>
          </w:tcPr>
          <w:p w14:paraId="0F525031" w14:textId="3D50F7FF" w:rsidR="003F26B5" w:rsidRPr="00CB13B0" w:rsidRDefault="003F26B5" w:rsidP="003F26B5">
            <w:pPr>
              <w:pStyle w:val="ENoteTableText"/>
            </w:pPr>
            <w:r w:rsidRPr="00CB13B0">
              <w:t>Sch 1 (</w:t>
            </w:r>
            <w:r w:rsidR="00A13A22">
              <w:t>items 4</w:t>
            </w:r>
            <w:r w:rsidRPr="00CB13B0">
              <w:t xml:space="preserve">–18): 1 Oct 2019 (s 2(1) </w:t>
            </w:r>
            <w:r w:rsidR="00410FA5">
              <w:t>item 2</w:t>
            </w:r>
            <w:r w:rsidRPr="00CB13B0">
              <w:t>)</w:t>
            </w:r>
          </w:p>
        </w:tc>
        <w:tc>
          <w:tcPr>
            <w:tcW w:w="1566" w:type="dxa"/>
            <w:tcBorders>
              <w:top w:val="single" w:sz="4" w:space="0" w:color="auto"/>
              <w:bottom w:val="single" w:sz="4" w:space="0" w:color="auto"/>
            </w:tcBorders>
            <w:shd w:val="clear" w:color="auto" w:fill="auto"/>
          </w:tcPr>
          <w:p w14:paraId="63DB120F" w14:textId="40098FA2" w:rsidR="003F26B5" w:rsidRPr="00CB13B0" w:rsidRDefault="003F26B5" w:rsidP="003F26B5">
            <w:pPr>
              <w:pStyle w:val="ENoteTableText"/>
            </w:pPr>
            <w:r w:rsidRPr="00CB13B0">
              <w:t>Sch 1 (</w:t>
            </w:r>
            <w:r w:rsidR="00410FA5">
              <w:t>items 1</w:t>
            </w:r>
            <w:r w:rsidRPr="00CB13B0">
              <w:t>7, 18)</w:t>
            </w:r>
          </w:p>
        </w:tc>
      </w:tr>
      <w:tr w:rsidR="003F26B5" w:rsidRPr="00CB13B0" w14:paraId="1A4C3DD7" w14:textId="77777777" w:rsidTr="003553F2">
        <w:trPr>
          <w:cantSplit/>
        </w:trPr>
        <w:tc>
          <w:tcPr>
            <w:tcW w:w="1695" w:type="dxa"/>
            <w:tcBorders>
              <w:top w:val="single" w:sz="4" w:space="0" w:color="auto"/>
              <w:bottom w:val="single" w:sz="4" w:space="0" w:color="auto"/>
            </w:tcBorders>
            <w:shd w:val="clear" w:color="auto" w:fill="auto"/>
          </w:tcPr>
          <w:p w14:paraId="41248212" w14:textId="77777777" w:rsidR="003F26B5" w:rsidRPr="00CB13B0" w:rsidRDefault="003F26B5" w:rsidP="003F26B5">
            <w:pPr>
              <w:pStyle w:val="ENoteTableText"/>
              <w:rPr>
                <w:szCs w:val="16"/>
              </w:rPr>
            </w:pPr>
            <w:r w:rsidRPr="00CB13B0">
              <w:t>Treasury Laws Amendment (2018 Superannuation Measures No. 1) Act 2019</w:t>
            </w:r>
          </w:p>
        </w:tc>
        <w:tc>
          <w:tcPr>
            <w:tcW w:w="992" w:type="dxa"/>
            <w:tcBorders>
              <w:top w:val="single" w:sz="4" w:space="0" w:color="auto"/>
              <w:bottom w:val="single" w:sz="4" w:space="0" w:color="auto"/>
            </w:tcBorders>
            <w:shd w:val="clear" w:color="auto" w:fill="auto"/>
          </w:tcPr>
          <w:p w14:paraId="309EB30C" w14:textId="77777777" w:rsidR="003F26B5" w:rsidRPr="00CB13B0" w:rsidRDefault="003F26B5" w:rsidP="003F26B5">
            <w:pPr>
              <w:pStyle w:val="ENoteTableText"/>
              <w:rPr>
                <w:szCs w:val="16"/>
              </w:rPr>
            </w:pPr>
            <w:r w:rsidRPr="00CB13B0">
              <w:rPr>
                <w:szCs w:val="16"/>
              </w:rPr>
              <w:t>78, 2019</w:t>
            </w:r>
          </w:p>
        </w:tc>
        <w:tc>
          <w:tcPr>
            <w:tcW w:w="992" w:type="dxa"/>
            <w:tcBorders>
              <w:top w:val="single" w:sz="4" w:space="0" w:color="auto"/>
              <w:bottom w:val="single" w:sz="4" w:space="0" w:color="auto"/>
            </w:tcBorders>
            <w:shd w:val="clear" w:color="auto" w:fill="auto"/>
          </w:tcPr>
          <w:p w14:paraId="5347AA46" w14:textId="77777777" w:rsidR="003F26B5" w:rsidRPr="00CB13B0" w:rsidRDefault="003F26B5" w:rsidP="003F26B5">
            <w:pPr>
              <w:pStyle w:val="ENoteTableText"/>
              <w:rPr>
                <w:szCs w:val="16"/>
              </w:rPr>
            </w:pPr>
            <w:r w:rsidRPr="00CB13B0">
              <w:rPr>
                <w:szCs w:val="16"/>
              </w:rPr>
              <w:t>2 Oct 2019</w:t>
            </w:r>
          </w:p>
        </w:tc>
        <w:tc>
          <w:tcPr>
            <w:tcW w:w="1843" w:type="dxa"/>
            <w:tcBorders>
              <w:top w:val="single" w:sz="4" w:space="0" w:color="auto"/>
              <w:bottom w:val="single" w:sz="4" w:space="0" w:color="auto"/>
            </w:tcBorders>
            <w:shd w:val="clear" w:color="auto" w:fill="auto"/>
          </w:tcPr>
          <w:p w14:paraId="7F5C343D" w14:textId="7FB7D325" w:rsidR="003F26B5" w:rsidRPr="00CB13B0" w:rsidRDefault="003F26B5" w:rsidP="003F26B5">
            <w:pPr>
              <w:pStyle w:val="ENoteTableText"/>
            </w:pPr>
            <w:r w:rsidRPr="00CB13B0">
              <w:t>Sch 2 and Sch 3 (</w:t>
            </w:r>
            <w:r w:rsidR="00410FA5">
              <w:t>items 1</w:t>
            </w:r>
            <w:r w:rsidRPr="00CB13B0">
              <w:t xml:space="preserve">, 2): 1 Jan 2020 (s 2(1) </w:t>
            </w:r>
            <w:r w:rsidR="00410FA5">
              <w:t>item 3</w:t>
            </w:r>
            <w:r w:rsidRPr="00CB13B0">
              <w:t>)</w:t>
            </w:r>
          </w:p>
        </w:tc>
        <w:tc>
          <w:tcPr>
            <w:tcW w:w="1566" w:type="dxa"/>
            <w:tcBorders>
              <w:top w:val="single" w:sz="4" w:space="0" w:color="auto"/>
              <w:bottom w:val="single" w:sz="4" w:space="0" w:color="auto"/>
            </w:tcBorders>
            <w:shd w:val="clear" w:color="auto" w:fill="auto"/>
          </w:tcPr>
          <w:p w14:paraId="0F4D0F2F" w14:textId="279CA23E" w:rsidR="003F26B5" w:rsidRPr="00CB13B0" w:rsidRDefault="003F26B5" w:rsidP="003F26B5">
            <w:pPr>
              <w:pStyle w:val="ENoteTableText"/>
            </w:pPr>
            <w:r w:rsidRPr="00CB13B0">
              <w:t>Sch 2 (</w:t>
            </w:r>
            <w:r w:rsidR="00410FA5">
              <w:t>item 4</w:t>
            </w:r>
            <w:r w:rsidRPr="00CB13B0">
              <w:t>)</w:t>
            </w:r>
          </w:p>
        </w:tc>
      </w:tr>
      <w:tr w:rsidR="003F26B5" w:rsidRPr="00CB13B0" w14:paraId="1C5ED88D" w14:textId="77777777" w:rsidTr="00892F45">
        <w:trPr>
          <w:cantSplit/>
        </w:trPr>
        <w:tc>
          <w:tcPr>
            <w:tcW w:w="1695" w:type="dxa"/>
            <w:tcBorders>
              <w:top w:val="single" w:sz="4" w:space="0" w:color="auto"/>
              <w:bottom w:val="single" w:sz="4" w:space="0" w:color="auto"/>
            </w:tcBorders>
            <w:shd w:val="clear" w:color="auto" w:fill="auto"/>
          </w:tcPr>
          <w:p w14:paraId="79ED2AAF" w14:textId="77777777" w:rsidR="003F26B5" w:rsidRPr="00CB13B0" w:rsidRDefault="003F26B5" w:rsidP="003F26B5">
            <w:pPr>
              <w:pStyle w:val="ENoteTableText"/>
              <w:rPr>
                <w:szCs w:val="16"/>
              </w:rPr>
            </w:pPr>
            <w:r w:rsidRPr="00CB13B0">
              <w:t>Treasury Laws Amendment (2019 Measures No. 2) Act 2019</w:t>
            </w:r>
          </w:p>
        </w:tc>
        <w:tc>
          <w:tcPr>
            <w:tcW w:w="992" w:type="dxa"/>
            <w:tcBorders>
              <w:top w:val="single" w:sz="4" w:space="0" w:color="auto"/>
              <w:bottom w:val="single" w:sz="4" w:space="0" w:color="auto"/>
            </w:tcBorders>
            <w:shd w:val="clear" w:color="auto" w:fill="auto"/>
          </w:tcPr>
          <w:p w14:paraId="1A8B63A7" w14:textId="77777777" w:rsidR="003F26B5" w:rsidRPr="00CB13B0" w:rsidRDefault="003F26B5" w:rsidP="003F26B5">
            <w:pPr>
              <w:pStyle w:val="ENoteTableText"/>
              <w:rPr>
                <w:szCs w:val="16"/>
              </w:rPr>
            </w:pPr>
            <w:r w:rsidRPr="00CB13B0">
              <w:rPr>
                <w:szCs w:val="16"/>
              </w:rPr>
              <w:t>94, 2019</w:t>
            </w:r>
          </w:p>
        </w:tc>
        <w:tc>
          <w:tcPr>
            <w:tcW w:w="992" w:type="dxa"/>
            <w:tcBorders>
              <w:top w:val="single" w:sz="4" w:space="0" w:color="auto"/>
              <w:bottom w:val="single" w:sz="4" w:space="0" w:color="auto"/>
            </w:tcBorders>
            <w:shd w:val="clear" w:color="auto" w:fill="auto"/>
          </w:tcPr>
          <w:p w14:paraId="707ABCAE" w14:textId="77777777" w:rsidR="003F26B5" w:rsidRPr="00CB13B0" w:rsidRDefault="003F26B5" w:rsidP="003F26B5">
            <w:pPr>
              <w:pStyle w:val="ENoteTableText"/>
              <w:rPr>
                <w:szCs w:val="16"/>
              </w:rPr>
            </w:pPr>
            <w:r w:rsidRPr="00CB13B0">
              <w:rPr>
                <w:szCs w:val="16"/>
              </w:rPr>
              <w:t>28 Oct 2019</w:t>
            </w:r>
          </w:p>
        </w:tc>
        <w:tc>
          <w:tcPr>
            <w:tcW w:w="1843" w:type="dxa"/>
            <w:tcBorders>
              <w:top w:val="single" w:sz="4" w:space="0" w:color="auto"/>
              <w:bottom w:val="single" w:sz="4" w:space="0" w:color="auto"/>
            </w:tcBorders>
            <w:shd w:val="clear" w:color="auto" w:fill="auto"/>
          </w:tcPr>
          <w:p w14:paraId="2FA55633" w14:textId="4623CB8B" w:rsidR="003F26B5" w:rsidRPr="00CB13B0" w:rsidRDefault="003F26B5" w:rsidP="003F26B5">
            <w:pPr>
              <w:pStyle w:val="ENoteTableText"/>
            </w:pPr>
            <w:r w:rsidRPr="00CB13B0">
              <w:t xml:space="preserve">Sch 1: 29 Oct 2019 (s 2(1) </w:t>
            </w:r>
            <w:r w:rsidR="00410FA5">
              <w:t>item 2</w:t>
            </w:r>
            <w:r w:rsidRPr="00CB13B0">
              <w:t>)</w:t>
            </w:r>
          </w:p>
        </w:tc>
        <w:tc>
          <w:tcPr>
            <w:tcW w:w="1566" w:type="dxa"/>
            <w:tcBorders>
              <w:top w:val="single" w:sz="4" w:space="0" w:color="auto"/>
              <w:bottom w:val="single" w:sz="4" w:space="0" w:color="auto"/>
            </w:tcBorders>
            <w:shd w:val="clear" w:color="auto" w:fill="auto"/>
          </w:tcPr>
          <w:p w14:paraId="74E8A715" w14:textId="68367B03" w:rsidR="003F26B5" w:rsidRPr="00CB13B0" w:rsidRDefault="003F26B5" w:rsidP="003F26B5">
            <w:pPr>
              <w:pStyle w:val="ENoteTableText"/>
            </w:pPr>
            <w:r w:rsidRPr="00CB13B0">
              <w:t>Sch 1 (</w:t>
            </w:r>
            <w:r w:rsidR="00410FA5">
              <w:t>item 3</w:t>
            </w:r>
            <w:r w:rsidRPr="00CB13B0">
              <w:t>)</w:t>
            </w:r>
          </w:p>
        </w:tc>
      </w:tr>
      <w:tr w:rsidR="003F26B5" w:rsidRPr="00CB13B0" w14:paraId="40705D11" w14:textId="77777777" w:rsidTr="00026BAD">
        <w:trPr>
          <w:cantSplit/>
        </w:trPr>
        <w:tc>
          <w:tcPr>
            <w:tcW w:w="1695" w:type="dxa"/>
            <w:tcBorders>
              <w:top w:val="single" w:sz="4" w:space="0" w:color="auto"/>
              <w:bottom w:val="single" w:sz="4" w:space="0" w:color="auto"/>
            </w:tcBorders>
            <w:shd w:val="clear" w:color="auto" w:fill="auto"/>
          </w:tcPr>
          <w:p w14:paraId="7DA65FE0" w14:textId="77777777" w:rsidR="003F26B5" w:rsidRPr="00CB13B0" w:rsidRDefault="003F26B5" w:rsidP="003F26B5">
            <w:pPr>
              <w:pStyle w:val="ENoteTableText"/>
              <w:rPr>
                <w:szCs w:val="16"/>
              </w:rPr>
            </w:pPr>
            <w:r w:rsidRPr="00CB13B0">
              <w:t>Treasury Laws Amendment (2019 Tax Integrity and Other Measures No. 1) Act 2019</w:t>
            </w:r>
          </w:p>
        </w:tc>
        <w:tc>
          <w:tcPr>
            <w:tcW w:w="992" w:type="dxa"/>
            <w:tcBorders>
              <w:top w:val="single" w:sz="4" w:space="0" w:color="auto"/>
              <w:bottom w:val="single" w:sz="4" w:space="0" w:color="auto"/>
            </w:tcBorders>
            <w:shd w:val="clear" w:color="auto" w:fill="auto"/>
          </w:tcPr>
          <w:p w14:paraId="72B91F97" w14:textId="77777777" w:rsidR="003F26B5" w:rsidRPr="00CB13B0" w:rsidRDefault="003F26B5" w:rsidP="003F26B5">
            <w:pPr>
              <w:pStyle w:val="ENoteTableText"/>
              <w:rPr>
                <w:szCs w:val="16"/>
              </w:rPr>
            </w:pPr>
            <w:r w:rsidRPr="00CB13B0">
              <w:rPr>
                <w:szCs w:val="16"/>
              </w:rPr>
              <w:t>95, 2019</w:t>
            </w:r>
          </w:p>
        </w:tc>
        <w:tc>
          <w:tcPr>
            <w:tcW w:w="992" w:type="dxa"/>
            <w:tcBorders>
              <w:top w:val="single" w:sz="4" w:space="0" w:color="auto"/>
              <w:bottom w:val="single" w:sz="4" w:space="0" w:color="auto"/>
            </w:tcBorders>
            <w:shd w:val="clear" w:color="auto" w:fill="auto"/>
          </w:tcPr>
          <w:p w14:paraId="42FDD094" w14:textId="77777777" w:rsidR="003F26B5" w:rsidRPr="00CB13B0" w:rsidRDefault="003F26B5" w:rsidP="003F26B5">
            <w:pPr>
              <w:pStyle w:val="ENoteTableText"/>
              <w:rPr>
                <w:szCs w:val="16"/>
              </w:rPr>
            </w:pPr>
            <w:r w:rsidRPr="00CB13B0">
              <w:rPr>
                <w:szCs w:val="16"/>
              </w:rPr>
              <w:t>28 Oct 2019</w:t>
            </w:r>
          </w:p>
        </w:tc>
        <w:tc>
          <w:tcPr>
            <w:tcW w:w="1843" w:type="dxa"/>
            <w:tcBorders>
              <w:top w:val="single" w:sz="4" w:space="0" w:color="auto"/>
              <w:bottom w:val="single" w:sz="4" w:space="0" w:color="auto"/>
            </w:tcBorders>
            <w:shd w:val="clear" w:color="auto" w:fill="auto"/>
          </w:tcPr>
          <w:p w14:paraId="1E3786D3" w14:textId="1B2A0681" w:rsidR="003F26B5" w:rsidRPr="00CB13B0" w:rsidRDefault="003F26B5" w:rsidP="003F26B5">
            <w:pPr>
              <w:pStyle w:val="ENoteTableText"/>
            </w:pPr>
            <w:r w:rsidRPr="00CB13B0">
              <w:t xml:space="preserve">Sch 2 and 3: 1 Jan 2020 (s 2(1) </w:t>
            </w:r>
            <w:r w:rsidR="00410FA5">
              <w:t>item 2</w:t>
            </w:r>
            <w:r w:rsidRPr="00CB13B0">
              <w:t>)</w:t>
            </w:r>
            <w:r w:rsidRPr="00CB13B0">
              <w:br/>
              <w:t>Sch 5 (</w:t>
            </w:r>
            <w:r w:rsidR="00410FA5">
              <w:t>items 1</w:t>
            </w:r>
            <w:r w:rsidRPr="00CB13B0">
              <w:t xml:space="preserve">, 4): 29 Oct 2019 (s 2(1) </w:t>
            </w:r>
            <w:r w:rsidR="00410FA5">
              <w:t>item 3</w:t>
            </w:r>
            <w:r w:rsidRPr="00CB13B0">
              <w:t>)</w:t>
            </w:r>
          </w:p>
        </w:tc>
        <w:tc>
          <w:tcPr>
            <w:tcW w:w="1566" w:type="dxa"/>
            <w:tcBorders>
              <w:top w:val="single" w:sz="4" w:space="0" w:color="auto"/>
              <w:bottom w:val="single" w:sz="4" w:space="0" w:color="auto"/>
            </w:tcBorders>
            <w:shd w:val="clear" w:color="auto" w:fill="auto"/>
          </w:tcPr>
          <w:p w14:paraId="533C03F3" w14:textId="3C806E04" w:rsidR="003F26B5" w:rsidRPr="00CB13B0" w:rsidRDefault="003F26B5" w:rsidP="003F26B5">
            <w:pPr>
              <w:pStyle w:val="ENoteTableText"/>
              <w:rPr>
                <w:u w:val="single"/>
              </w:rPr>
            </w:pPr>
            <w:r w:rsidRPr="00CB13B0">
              <w:t>Sch 2 (</w:t>
            </w:r>
            <w:r w:rsidR="00410FA5">
              <w:t>item 3</w:t>
            </w:r>
            <w:r w:rsidRPr="00CB13B0">
              <w:t>), Sch 3 (</w:t>
            </w:r>
            <w:r w:rsidR="00410FA5">
              <w:t>item 4</w:t>
            </w:r>
            <w:r w:rsidRPr="00CB13B0">
              <w:t>) and Sch 5 (</w:t>
            </w:r>
            <w:r w:rsidR="00410FA5">
              <w:t>item 4</w:t>
            </w:r>
            <w:r w:rsidRPr="00CB13B0">
              <w:t>)</w:t>
            </w:r>
          </w:p>
        </w:tc>
      </w:tr>
      <w:tr w:rsidR="003F26B5" w:rsidRPr="00CB13B0" w14:paraId="7F85D230" w14:textId="77777777" w:rsidTr="00026BAD">
        <w:trPr>
          <w:cantSplit/>
        </w:trPr>
        <w:tc>
          <w:tcPr>
            <w:tcW w:w="1695" w:type="dxa"/>
            <w:tcBorders>
              <w:top w:val="single" w:sz="4" w:space="0" w:color="auto"/>
              <w:bottom w:val="single" w:sz="4" w:space="0" w:color="auto"/>
            </w:tcBorders>
            <w:shd w:val="clear" w:color="auto" w:fill="auto"/>
          </w:tcPr>
          <w:p w14:paraId="31AF1C36" w14:textId="77777777" w:rsidR="003F26B5" w:rsidRPr="00CB13B0" w:rsidRDefault="003F26B5" w:rsidP="003F26B5">
            <w:pPr>
              <w:pStyle w:val="ENoteTableText"/>
            </w:pPr>
            <w:r w:rsidRPr="00CB13B0">
              <w:lastRenderedPageBreak/>
              <w:t>Medical and Midwife Indemnity Legislation Amendment Act 2019</w:t>
            </w:r>
          </w:p>
        </w:tc>
        <w:tc>
          <w:tcPr>
            <w:tcW w:w="992" w:type="dxa"/>
            <w:tcBorders>
              <w:top w:val="single" w:sz="4" w:space="0" w:color="auto"/>
              <w:bottom w:val="single" w:sz="4" w:space="0" w:color="auto"/>
            </w:tcBorders>
            <w:shd w:val="clear" w:color="auto" w:fill="auto"/>
          </w:tcPr>
          <w:p w14:paraId="25D9FE96" w14:textId="77777777" w:rsidR="003F26B5" w:rsidRPr="00CB13B0" w:rsidRDefault="003F26B5" w:rsidP="003F26B5">
            <w:pPr>
              <w:pStyle w:val="ENoteTableText"/>
              <w:rPr>
                <w:szCs w:val="16"/>
              </w:rPr>
            </w:pPr>
            <w:r w:rsidRPr="00CB13B0">
              <w:rPr>
                <w:szCs w:val="16"/>
              </w:rPr>
              <w:t>105, 2019</w:t>
            </w:r>
          </w:p>
        </w:tc>
        <w:tc>
          <w:tcPr>
            <w:tcW w:w="992" w:type="dxa"/>
            <w:tcBorders>
              <w:top w:val="single" w:sz="4" w:space="0" w:color="auto"/>
              <w:bottom w:val="single" w:sz="4" w:space="0" w:color="auto"/>
            </w:tcBorders>
            <w:shd w:val="clear" w:color="auto" w:fill="auto"/>
          </w:tcPr>
          <w:p w14:paraId="37089875" w14:textId="77777777" w:rsidR="003F26B5" w:rsidRPr="00CB13B0" w:rsidRDefault="003F26B5" w:rsidP="003F26B5">
            <w:pPr>
              <w:pStyle w:val="ENoteTableText"/>
              <w:rPr>
                <w:szCs w:val="16"/>
              </w:rPr>
            </w:pPr>
            <w:r w:rsidRPr="00CB13B0">
              <w:rPr>
                <w:szCs w:val="16"/>
              </w:rPr>
              <w:t>28 Nov 2019</w:t>
            </w:r>
          </w:p>
        </w:tc>
        <w:tc>
          <w:tcPr>
            <w:tcW w:w="1843" w:type="dxa"/>
            <w:tcBorders>
              <w:top w:val="single" w:sz="4" w:space="0" w:color="auto"/>
              <w:bottom w:val="single" w:sz="4" w:space="0" w:color="auto"/>
            </w:tcBorders>
            <w:shd w:val="clear" w:color="auto" w:fill="auto"/>
          </w:tcPr>
          <w:p w14:paraId="5FCDA3C8" w14:textId="2A60C12B" w:rsidR="003F26B5" w:rsidRPr="00CB13B0" w:rsidRDefault="003F26B5" w:rsidP="003F26B5">
            <w:pPr>
              <w:pStyle w:val="ENoteTableText"/>
            </w:pPr>
            <w:r w:rsidRPr="00CB13B0">
              <w:t>Sch 1 (</w:t>
            </w:r>
            <w:r w:rsidR="00410FA5">
              <w:t>items 5</w:t>
            </w:r>
            <w:r w:rsidRPr="00CB13B0">
              <w:t xml:space="preserve">–7, 54): </w:t>
            </w:r>
            <w:r w:rsidR="00410FA5">
              <w:t>1 July</w:t>
            </w:r>
            <w:r w:rsidRPr="00CB13B0">
              <w:t xml:space="preserve"> 2020 (s 2(1) </w:t>
            </w:r>
            <w:r w:rsidR="00410FA5">
              <w:t>item 2</w:t>
            </w:r>
            <w:r w:rsidRPr="00CB13B0">
              <w:t>)</w:t>
            </w:r>
          </w:p>
        </w:tc>
        <w:tc>
          <w:tcPr>
            <w:tcW w:w="1566" w:type="dxa"/>
            <w:tcBorders>
              <w:top w:val="single" w:sz="4" w:space="0" w:color="auto"/>
              <w:bottom w:val="single" w:sz="4" w:space="0" w:color="auto"/>
            </w:tcBorders>
            <w:shd w:val="clear" w:color="auto" w:fill="auto"/>
          </w:tcPr>
          <w:p w14:paraId="6F112358" w14:textId="77F9812C" w:rsidR="003F26B5" w:rsidRPr="00CB13B0" w:rsidRDefault="003F26B5" w:rsidP="003F26B5">
            <w:pPr>
              <w:pStyle w:val="ENoteTableText"/>
            </w:pPr>
            <w:r w:rsidRPr="00CB13B0">
              <w:t>Sch 1 (</w:t>
            </w:r>
            <w:r w:rsidR="00410FA5">
              <w:t>item 5</w:t>
            </w:r>
            <w:r w:rsidRPr="00CB13B0">
              <w:t>4)</w:t>
            </w:r>
          </w:p>
        </w:tc>
      </w:tr>
      <w:tr w:rsidR="003F26B5" w:rsidRPr="00CB13B0" w14:paraId="45EB4A92" w14:textId="77777777" w:rsidTr="00026BAD">
        <w:trPr>
          <w:cantSplit/>
        </w:trPr>
        <w:tc>
          <w:tcPr>
            <w:tcW w:w="1695" w:type="dxa"/>
            <w:tcBorders>
              <w:top w:val="single" w:sz="4" w:space="0" w:color="auto"/>
              <w:bottom w:val="single" w:sz="4" w:space="0" w:color="auto"/>
            </w:tcBorders>
            <w:shd w:val="clear" w:color="auto" w:fill="auto"/>
          </w:tcPr>
          <w:p w14:paraId="4BDD78F1" w14:textId="77777777" w:rsidR="003F26B5" w:rsidRPr="00CB13B0" w:rsidRDefault="003F26B5" w:rsidP="003F26B5">
            <w:pPr>
              <w:pStyle w:val="ENoteTableText"/>
            </w:pPr>
            <w:r w:rsidRPr="00CB13B0">
              <w:t>Treasury Laws Amendment (International Tax Agreements) Act 2019</w:t>
            </w:r>
          </w:p>
        </w:tc>
        <w:tc>
          <w:tcPr>
            <w:tcW w:w="992" w:type="dxa"/>
            <w:tcBorders>
              <w:top w:val="single" w:sz="4" w:space="0" w:color="auto"/>
              <w:bottom w:val="single" w:sz="4" w:space="0" w:color="auto"/>
            </w:tcBorders>
            <w:shd w:val="clear" w:color="auto" w:fill="auto"/>
          </w:tcPr>
          <w:p w14:paraId="0A7598FC" w14:textId="77777777" w:rsidR="003F26B5" w:rsidRPr="00CB13B0" w:rsidRDefault="003F26B5" w:rsidP="003F26B5">
            <w:pPr>
              <w:pStyle w:val="ENoteTableText"/>
              <w:rPr>
                <w:szCs w:val="16"/>
              </w:rPr>
            </w:pPr>
            <w:r w:rsidRPr="00CB13B0">
              <w:rPr>
                <w:szCs w:val="16"/>
              </w:rPr>
              <w:t>107, 2019</w:t>
            </w:r>
          </w:p>
        </w:tc>
        <w:tc>
          <w:tcPr>
            <w:tcW w:w="992" w:type="dxa"/>
            <w:tcBorders>
              <w:top w:val="single" w:sz="4" w:space="0" w:color="auto"/>
              <w:bottom w:val="single" w:sz="4" w:space="0" w:color="auto"/>
            </w:tcBorders>
            <w:shd w:val="clear" w:color="auto" w:fill="auto"/>
          </w:tcPr>
          <w:p w14:paraId="5C7AB072" w14:textId="77777777" w:rsidR="003F26B5" w:rsidRPr="00CB13B0" w:rsidRDefault="003F26B5" w:rsidP="003F26B5">
            <w:pPr>
              <w:pStyle w:val="ENoteTableText"/>
              <w:rPr>
                <w:szCs w:val="16"/>
              </w:rPr>
            </w:pPr>
            <w:r w:rsidRPr="00CB13B0">
              <w:rPr>
                <w:szCs w:val="16"/>
              </w:rPr>
              <w:t>28 Nov 2019</w:t>
            </w:r>
          </w:p>
        </w:tc>
        <w:tc>
          <w:tcPr>
            <w:tcW w:w="1843" w:type="dxa"/>
            <w:tcBorders>
              <w:top w:val="single" w:sz="4" w:space="0" w:color="auto"/>
              <w:bottom w:val="single" w:sz="4" w:space="0" w:color="auto"/>
            </w:tcBorders>
            <w:shd w:val="clear" w:color="auto" w:fill="auto"/>
          </w:tcPr>
          <w:p w14:paraId="69CFE864" w14:textId="0C1FD05B" w:rsidR="003F26B5" w:rsidRPr="00CB13B0" w:rsidRDefault="003F26B5" w:rsidP="003F26B5">
            <w:pPr>
              <w:pStyle w:val="ENoteTableText"/>
            </w:pPr>
            <w:r w:rsidRPr="00CB13B0">
              <w:t>Sch 2 (</w:t>
            </w:r>
            <w:r w:rsidR="00410FA5">
              <w:t>items 1</w:t>
            </w:r>
            <w:r w:rsidRPr="00CB13B0">
              <w:t xml:space="preserve">, 2): 1 Jan 2020 (s 2(1) </w:t>
            </w:r>
            <w:r w:rsidR="00410FA5">
              <w:t>item 3</w:t>
            </w:r>
            <w:r w:rsidRPr="00CB13B0">
              <w:t>)</w:t>
            </w:r>
          </w:p>
        </w:tc>
        <w:tc>
          <w:tcPr>
            <w:tcW w:w="1566" w:type="dxa"/>
            <w:tcBorders>
              <w:top w:val="single" w:sz="4" w:space="0" w:color="auto"/>
              <w:bottom w:val="single" w:sz="4" w:space="0" w:color="auto"/>
            </w:tcBorders>
            <w:shd w:val="clear" w:color="auto" w:fill="auto"/>
          </w:tcPr>
          <w:p w14:paraId="68134281" w14:textId="77777777" w:rsidR="003F26B5" w:rsidRPr="00CB13B0" w:rsidRDefault="003F26B5" w:rsidP="003F26B5">
            <w:pPr>
              <w:pStyle w:val="ENoteTableText"/>
            </w:pPr>
            <w:r w:rsidRPr="00CB13B0">
              <w:t>—</w:t>
            </w:r>
          </w:p>
        </w:tc>
      </w:tr>
      <w:tr w:rsidR="003F26B5" w:rsidRPr="00CB13B0" w14:paraId="689641BB" w14:textId="77777777" w:rsidTr="00775CB1">
        <w:trPr>
          <w:cantSplit/>
        </w:trPr>
        <w:tc>
          <w:tcPr>
            <w:tcW w:w="1695" w:type="dxa"/>
            <w:tcBorders>
              <w:top w:val="single" w:sz="4" w:space="0" w:color="auto"/>
              <w:bottom w:val="single" w:sz="4" w:space="0" w:color="auto"/>
            </w:tcBorders>
            <w:shd w:val="clear" w:color="auto" w:fill="auto"/>
          </w:tcPr>
          <w:p w14:paraId="6E98989B" w14:textId="77777777" w:rsidR="003F26B5" w:rsidRPr="00CB13B0" w:rsidRDefault="003F26B5" w:rsidP="003F26B5">
            <w:pPr>
              <w:pStyle w:val="ENoteTableText"/>
            </w:pPr>
            <w:r w:rsidRPr="00CB13B0">
              <w:t>Military Rehabilitation and Compensation Amendment (Single Treatment Pathway) Act 2019</w:t>
            </w:r>
          </w:p>
        </w:tc>
        <w:tc>
          <w:tcPr>
            <w:tcW w:w="992" w:type="dxa"/>
            <w:tcBorders>
              <w:top w:val="single" w:sz="4" w:space="0" w:color="auto"/>
              <w:bottom w:val="single" w:sz="4" w:space="0" w:color="auto"/>
            </w:tcBorders>
            <w:shd w:val="clear" w:color="auto" w:fill="auto"/>
          </w:tcPr>
          <w:p w14:paraId="6F235CC7" w14:textId="77777777" w:rsidR="003F26B5" w:rsidRPr="00CB13B0" w:rsidRDefault="003F26B5" w:rsidP="003F26B5">
            <w:pPr>
              <w:pStyle w:val="ENoteTableText"/>
              <w:rPr>
                <w:szCs w:val="16"/>
              </w:rPr>
            </w:pPr>
            <w:r w:rsidRPr="00CB13B0">
              <w:rPr>
                <w:szCs w:val="16"/>
              </w:rPr>
              <w:t>122, 2019</w:t>
            </w:r>
          </w:p>
        </w:tc>
        <w:tc>
          <w:tcPr>
            <w:tcW w:w="992" w:type="dxa"/>
            <w:tcBorders>
              <w:top w:val="single" w:sz="4" w:space="0" w:color="auto"/>
              <w:bottom w:val="single" w:sz="4" w:space="0" w:color="auto"/>
            </w:tcBorders>
            <w:shd w:val="clear" w:color="auto" w:fill="auto"/>
          </w:tcPr>
          <w:p w14:paraId="3AAB42D7" w14:textId="77777777" w:rsidR="003F26B5" w:rsidRPr="00CB13B0" w:rsidRDefault="003F26B5" w:rsidP="003F26B5">
            <w:pPr>
              <w:pStyle w:val="ENoteTableText"/>
              <w:rPr>
                <w:szCs w:val="16"/>
              </w:rPr>
            </w:pPr>
            <w:r w:rsidRPr="00CB13B0">
              <w:rPr>
                <w:szCs w:val="16"/>
              </w:rPr>
              <w:t>12 Dec 2019</w:t>
            </w:r>
          </w:p>
        </w:tc>
        <w:tc>
          <w:tcPr>
            <w:tcW w:w="1843" w:type="dxa"/>
            <w:tcBorders>
              <w:top w:val="single" w:sz="4" w:space="0" w:color="auto"/>
              <w:bottom w:val="single" w:sz="4" w:space="0" w:color="auto"/>
            </w:tcBorders>
            <w:shd w:val="clear" w:color="auto" w:fill="auto"/>
          </w:tcPr>
          <w:p w14:paraId="57301862" w14:textId="2CE20F88" w:rsidR="003F26B5" w:rsidRPr="00CB13B0" w:rsidRDefault="003F26B5" w:rsidP="003F26B5">
            <w:pPr>
              <w:pStyle w:val="ENoteTableText"/>
            </w:pPr>
            <w:r w:rsidRPr="00CB13B0">
              <w:t>Sch 1 (</w:t>
            </w:r>
            <w:r w:rsidR="00410FA5">
              <w:t>items 2</w:t>
            </w:r>
            <w:r w:rsidRPr="00CB13B0">
              <w:t xml:space="preserve">5, 28–32): 12 Dec 2019 (s 2(1) </w:t>
            </w:r>
            <w:r w:rsidR="00410FA5">
              <w:t>item 1</w:t>
            </w:r>
            <w:r w:rsidRPr="00CB13B0">
              <w:t>)</w:t>
            </w:r>
          </w:p>
        </w:tc>
        <w:tc>
          <w:tcPr>
            <w:tcW w:w="1566" w:type="dxa"/>
            <w:tcBorders>
              <w:top w:val="single" w:sz="4" w:space="0" w:color="auto"/>
              <w:bottom w:val="single" w:sz="4" w:space="0" w:color="auto"/>
            </w:tcBorders>
            <w:shd w:val="clear" w:color="auto" w:fill="auto"/>
          </w:tcPr>
          <w:p w14:paraId="6B243F1E" w14:textId="36B82CDD" w:rsidR="003F26B5" w:rsidRPr="00CB13B0" w:rsidRDefault="003F26B5" w:rsidP="003F26B5">
            <w:pPr>
              <w:pStyle w:val="ENoteTableText"/>
            </w:pPr>
            <w:r w:rsidRPr="00CB13B0">
              <w:t>Sch 1 (</w:t>
            </w:r>
            <w:r w:rsidR="00410FA5">
              <w:t>items 2</w:t>
            </w:r>
            <w:r w:rsidRPr="00CB13B0">
              <w:t>8–32)</w:t>
            </w:r>
          </w:p>
        </w:tc>
      </w:tr>
      <w:tr w:rsidR="003F26B5" w:rsidRPr="00CB13B0" w14:paraId="571BBCF7" w14:textId="77777777" w:rsidTr="002E0468">
        <w:trPr>
          <w:cantSplit/>
        </w:trPr>
        <w:tc>
          <w:tcPr>
            <w:tcW w:w="1695" w:type="dxa"/>
            <w:tcBorders>
              <w:top w:val="single" w:sz="4" w:space="0" w:color="auto"/>
              <w:bottom w:val="single" w:sz="4" w:space="0" w:color="auto"/>
            </w:tcBorders>
            <w:shd w:val="clear" w:color="auto" w:fill="auto"/>
          </w:tcPr>
          <w:p w14:paraId="6764890F" w14:textId="77777777" w:rsidR="003F26B5" w:rsidRPr="00CB13B0" w:rsidRDefault="003F26B5" w:rsidP="003F26B5">
            <w:pPr>
              <w:pStyle w:val="ENoteTableText"/>
            </w:pPr>
            <w:r w:rsidRPr="00CB13B0">
              <w:rPr>
                <w:szCs w:val="40"/>
                <w:lang w:eastAsia="en-US"/>
              </w:rPr>
              <w:t>Treasury Laws Amendment (Reducing Pressure on Housing Affordability Measures)</w:t>
            </w:r>
            <w:r w:rsidRPr="00CB13B0">
              <w:rPr>
                <w:szCs w:val="40"/>
              </w:rPr>
              <w:t xml:space="preserve"> Act 2019</w:t>
            </w:r>
          </w:p>
        </w:tc>
        <w:tc>
          <w:tcPr>
            <w:tcW w:w="992" w:type="dxa"/>
            <w:tcBorders>
              <w:top w:val="single" w:sz="4" w:space="0" w:color="auto"/>
              <w:bottom w:val="single" w:sz="4" w:space="0" w:color="auto"/>
            </w:tcBorders>
            <w:shd w:val="clear" w:color="auto" w:fill="auto"/>
          </w:tcPr>
          <w:p w14:paraId="16EAF465" w14:textId="77777777" w:rsidR="003F26B5" w:rsidRPr="00CB13B0" w:rsidRDefault="003F26B5" w:rsidP="003F26B5">
            <w:pPr>
              <w:pStyle w:val="ENoteTableText"/>
              <w:rPr>
                <w:szCs w:val="16"/>
              </w:rPr>
            </w:pPr>
            <w:r w:rsidRPr="00CB13B0">
              <w:rPr>
                <w:szCs w:val="16"/>
              </w:rPr>
              <w:t>129, 2019</w:t>
            </w:r>
          </w:p>
        </w:tc>
        <w:tc>
          <w:tcPr>
            <w:tcW w:w="992" w:type="dxa"/>
            <w:tcBorders>
              <w:top w:val="single" w:sz="4" w:space="0" w:color="auto"/>
              <w:bottom w:val="single" w:sz="4" w:space="0" w:color="auto"/>
            </w:tcBorders>
            <w:shd w:val="clear" w:color="auto" w:fill="auto"/>
          </w:tcPr>
          <w:p w14:paraId="4EAE8867" w14:textId="77777777" w:rsidR="003F26B5" w:rsidRPr="00CB13B0" w:rsidRDefault="003F26B5" w:rsidP="003F26B5">
            <w:pPr>
              <w:pStyle w:val="ENoteTableText"/>
              <w:rPr>
                <w:szCs w:val="16"/>
              </w:rPr>
            </w:pPr>
            <w:r w:rsidRPr="00CB13B0">
              <w:rPr>
                <w:szCs w:val="16"/>
              </w:rPr>
              <w:t>12 Dec 2019</w:t>
            </w:r>
          </w:p>
        </w:tc>
        <w:tc>
          <w:tcPr>
            <w:tcW w:w="1843" w:type="dxa"/>
            <w:tcBorders>
              <w:top w:val="single" w:sz="4" w:space="0" w:color="auto"/>
              <w:bottom w:val="single" w:sz="4" w:space="0" w:color="auto"/>
            </w:tcBorders>
            <w:shd w:val="clear" w:color="auto" w:fill="auto"/>
          </w:tcPr>
          <w:p w14:paraId="18B3BCB9" w14:textId="1150E14B" w:rsidR="003F26B5" w:rsidRPr="00CB13B0" w:rsidRDefault="003F26B5" w:rsidP="003F26B5">
            <w:pPr>
              <w:pStyle w:val="ENoteTableText"/>
            </w:pPr>
            <w:r w:rsidRPr="00CB13B0">
              <w:t>Sch 1 (</w:t>
            </w:r>
            <w:r w:rsidR="00410FA5">
              <w:t>items 1</w:t>
            </w:r>
            <w:r w:rsidRPr="00CB13B0">
              <w:t xml:space="preserve">–31, 33–36) and Sch 2: 1 Jan 2020 (s 2(1) </w:t>
            </w:r>
            <w:r w:rsidR="00410FA5">
              <w:t>item 2</w:t>
            </w:r>
            <w:r w:rsidRPr="00CB13B0">
              <w:t>)</w:t>
            </w:r>
          </w:p>
        </w:tc>
        <w:tc>
          <w:tcPr>
            <w:tcW w:w="1566" w:type="dxa"/>
            <w:tcBorders>
              <w:top w:val="single" w:sz="4" w:space="0" w:color="auto"/>
              <w:bottom w:val="single" w:sz="4" w:space="0" w:color="auto"/>
            </w:tcBorders>
            <w:shd w:val="clear" w:color="auto" w:fill="auto"/>
          </w:tcPr>
          <w:p w14:paraId="425BCEDD" w14:textId="691E2737" w:rsidR="003F26B5" w:rsidRPr="00CB13B0" w:rsidRDefault="003F26B5" w:rsidP="003F26B5">
            <w:pPr>
              <w:pStyle w:val="ENoteTableText"/>
            </w:pPr>
            <w:r w:rsidRPr="00CB13B0">
              <w:t>Sch 1 (</w:t>
            </w:r>
            <w:r w:rsidR="00410FA5">
              <w:t>items 3</w:t>
            </w:r>
            <w:r w:rsidRPr="00CB13B0">
              <w:t>3, 36) and Sch 2 (</w:t>
            </w:r>
            <w:r w:rsidR="00410FA5">
              <w:t>item 3</w:t>
            </w:r>
            <w:r w:rsidRPr="00CB13B0">
              <w:t>)</w:t>
            </w:r>
          </w:p>
        </w:tc>
      </w:tr>
      <w:tr w:rsidR="003F26B5" w:rsidRPr="00CB13B0" w14:paraId="42144600" w14:textId="77777777" w:rsidTr="009A3397">
        <w:trPr>
          <w:cantSplit/>
        </w:trPr>
        <w:tc>
          <w:tcPr>
            <w:tcW w:w="1695" w:type="dxa"/>
            <w:tcBorders>
              <w:top w:val="single" w:sz="4" w:space="0" w:color="auto"/>
              <w:bottom w:val="single" w:sz="4" w:space="0" w:color="auto"/>
            </w:tcBorders>
            <w:shd w:val="clear" w:color="auto" w:fill="auto"/>
          </w:tcPr>
          <w:p w14:paraId="5E2D30E9" w14:textId="53767820" w:rsidR="003F26B5" w:rsidRPr="00CB13B0" w:rsidRDefault="003F26B5" w:rsidP="003F26B5">
            <w:pPr>
              <w:pStyle w:val="ENoteTableText"/>
              <w:rPr>
                <w:szCs w:val="40"/>
                <w:lang w:eastAsia="en-US"/>
              </w:rPr>
            </w:pPr>
            <w:r w:rsidRPr="00CB13B0">
              <w:t>Treasury Laws Amendment (2019</w:t>
            </w:r>
            <w:r w:rsidR="00410FA5">
              <w:noBreakHyphen/>
            </w:r>
            <w:r w:rsidRPr="00CB13B0">
              <w:t>20 Bushfire Tax Assistance) Act 2020</w:t>
            </w:r>
          </w:p>
        </w:tc>
        <w:tc>
          <w:tcPr>
            <w:tcW w:w="992" w:type="dxa"/>
            <w:tcBorders>
              <w:top w:val="single" w:sz="4" w:space="0" w:color="auto"/>
              <w:bottom w:val="single" w:sz="4" w:space="0" w:color="auto"/>
            </w:tcBorders>
            <w:shd w:val="clear" w:color="auto" w:fill="auto"/>
          </w:tcPr>
          <w:p w14:paraId="06BA4B0A" w14:textId="77777777" w:rsidR="003F26B5" w:rsidRPr="00CB13B0" w:rsidRDefault="003F26B5" w:rsidP="003F26B5">
            <w:pPr>
              <w:pStyle w:val="ENoteTableText"/>
              <w:rPr>
                <w:szCs w:val="16"/>
              </w:rPr>
            </w:pPr>
            <w:r w:rsidRPr="00CB13B0">
              <w:rPr>
                <w:szCs w:val="16"/>
              </w:rPr>
              <w:t>1, 2020</w:t>
            </w:r>
          </w:p>
        </w:tc>
        <w:tc>
          <w:tcPr>
            <w:tcW w:w="992" w:type="dxa"/>
            <w:tcBorders>
              <w:top w:val="single" w:sz="4" w:space="0" w:color="auto"/>
              <w:bottom w:val="single" w:sz="4" w:space="0" w:color="auto"/>
            </w:tcBorders>
            <w:shd w:val="clear" w:color="auto" w:fill="auto"/>
          </w:tcPr>
          <w:p w14:paraId="33DD83CB" w14:textId="77777777" w:rsidR="003F26B5" w:rsidRPr="00CB13B0" w:rsidRDefault="003F26B5" w:rsidP="003F26B5">
            <w:pPr>
              <w:pStyle w:val="ENoteTableText"/>
              <w:rPr>
                <w:szCs w:val="16"/>
              </w:rPr>
            </w:pPr>
            <w:r w:rsidRPr="00CB13B0">
              <w:rPr>
                <w:szCs w:val="16"/>
              </w:rPr>
              <w:t>13 Feb 2020</w:t>
            </w:r>
          </w:p>
        </w:tc>
        <w:tc>
          <w:tcPr>
            <w:tcW w:w="1843" w:type="dxa"/>
            <w:tcBorders>
              <w:top w:val="single" w:sz="4" w:space="0" w:color="auto"/>
              <w:bottom w:val="single" w:sz="4" w:space="0" w:color="auto"/>
            </w:tcBorders>
            <w:shd w:val="clear" w:color="auto" w:fill="auto"/>
          </w:tcPr>
          <w:p w14:paraId="5415CF52" w14:textId="551706C9" w:rsidR="003F26B5" w:rsidRPr="00CB13B0" w:rsidRDefault="003F26B5" w:rsidP="003F26B5">
            <w:pPr>
              <w:pStyle w:val="ENoteTableText"/>
            </w:pPr>
            <w:r w:rsidRPr="00CB13B0">
              <w:t xml:space="preserve">14 Feb 2020 (s 2(1) </w:t>
            </w:r>
            <w:r w:rsidR="00410FA5">
              <w:t>item 1</w:t>
            </w:r>
            <w:r w:rsidRPr="00CB13B0">
              <w:t>)</w:t>
            </w:r>
          </w:p>
        </w:tc>
        <w:tc>
          <w:tcPr>
            <w:tcW w:w="1566" w:type="dxa"/>
            <w:tcBorders>
              <w:top w:val="single" w:sz="4" w:space="0" w:color="auto"/>
              <w:bottom w:val="single" w:sz="4" w:space="0" w:color="auto"/>
            </w:tcBorders>
            <w:shd w:val="clear" w:color="auto" w:fill="auto"/>
          </w:tcPr>
          <w:p w14:paraId="63BF6F0E" w14:textId="17DD4005" w:rsidR="003F26B5" w:rsidRPr="00CB13B0" w:rsidRDefault="003F26B5" w:rsidP="003F26B5">
            <w:pPr>
              <w:pStyle w:val="ENoteTableText"/>
            </w:pPr>
            <w:r w:rsidRPr="00CB13B0">
              <w:t>Sch 1 (</w:t>
            </w:r>
            <w:r w:rsidR="00410FA5">
              <w:t>item 3</w:t>
            </w:r>
            <w:r w:rsidRPr="00CB13B0">
              <w:t>)</w:t>
            </w:r>
          </w:p>
        </w:tc>
      </w:tr>
      <w:tr w:rsidR="003F26B5" w:rsidRPr="00CB13B0" w14:paraId="43D42C8B" w14:textId="77777777" w:rsidTr="00A237D6">
        <w:trPr>
          <w:cantSplit/>
        </w:trPr>
        <w:tc>
          <w:tcPr>
            <w:tcW w:w="1695" w:type="dxa"/>
            <w:tcBorders>
              <w:top w:val="single" w:sz="4" w:space="0" w:color="auto"/>
              <w:bottom w:val="single" w:sz="4" w:space="0" w:color="auto"/>
            </w:tcBorders>
            <w:shd w:val="clear" w:color="auto" w:fill="auto"/>
          </w:tcPr>
          <w:p w14:paraId="1ECE46A4" w14:textId="77777777" w:rsidR="003F26B5" w:rsidRPr="00CB13B0" w:rsidRDefault="003F26B5" w:rsidP="003F26B5">
            <w:pPr>
              <w:pStyle w:val="ENoteTableText"/>
            </w:pPr>
            <w:r w:rsidRPr="00CB13B0">
              <w:t>Treasury Laws Amendment (2018 Measures No. 2) Act 2020</w:t>
            </w:r>
          </w:p>
        </w:tc>
        <w:tc>
          <w:tcPr>
            <w:tcW w:w="992" w:type="dxa"/>
            <w:tcBorders>
              <w:top w:val="single" w:sz="4" w:space="0" w:color="auto"/>
              <w:bottom w:val="single" w:sz="4" w:space="0" w:color="auto"/>
            </w:tcBorders>
            <w:shd w:val="clear" w:color="auto" w:fill="auto"/>
          </w:tcPr>
          <w:p w14:paraId="6A78D6D8" w14:textId="77777777" w:rsidR="003F26B5" w:rsidRPr="00CB13B0" w:rsidRDefault="003F26B5" w:rsidP="003F26B5">
            <w:pPr>
              <w:pStyle w:val="ENoteTableText"/>
              <w:rPr>
                <w:szCs w:val="16"/>
              </w:rPr>
            </w:pPr>
            <w:r w:rsidRPr="00CB13B0">
              <w:rPr>
                <w:szCs w:val="16"/>
              </w:rPr>
              <w:t>8, 2020</w:t>
            </w:r>
          </w:p>
        </w:tc>
        <w:tc>
          <w:tcPr>
            <w:tcW w:w="992" w:type="dxa"/>
            <w:tcBorders>
              <w:top w:val="single" w:sz="4" w:space="0" w:color="auto"/>
              <w:bottom w:val="single" w:sz="4" w:space="0" w:color="auto"/>
            </w:tcBorders>
            <w:shd w:val="clear" w:color="auto" w:fill="auto"/>
          </w:tcPr>
          <w:p w14:paraId="38D7116F" w14:textId="77777777" w:rsidR="003F26B5" w:rsidRPr="00CB13B0" w:rsidRDefault="003F26B5" w:rsidP="003F26B5">
            <w:pPr>
              <w:pStyle w:val="ENoteTableText"/>
              <w:rPr>
                <w:szCs w:val="16"/>
              </w:rPr>
            </w:pPr>
            <w:r w:rsidRPr="00CB13B0">
              <w:rPr>
                <w:szCs w:val="16"/>
              </w:rPr>
              <w:t>26 Feb 2020</w:t>
            </w:r>
          </w:p>
        </w:tc>
        <w:tc>
          <w:tcPr>
            <w:tcW w:w="1843" w:type="dxa"/>
            <w:tcBorders>
              <w:top w:val="single" w:sz="4" w:space="0" w:color="auto"/>
              <w:bottom w:val="single" w:sz="4" w:space="0" w:color="auto"/>
            </w:tcBorders>
            <w:shd w:val="clear" w:color="auto" w:fill="auto"/>
          </w:tcPr>
          <w:p w14:paraId="2DC4978E" w14:textId="2FD03018" w:rsidR="003F26B5" w:rsidRPr="00CB13B0" w:rsidRDefault="003F26B5" w:rsidP="003F26B5">
            <w:pPr>
              <w:pStyle w:val="ENoteTableText"/>
            </w:pPr>
            <w:r w:rsidRPr="00CB13B0">
              <w:t>Sch 2 (</w:t>
            </w:r>
            <w:r w:rsidR="00410FA5">
              <w:t>items 1</w:t>
            </w:r>
            <w:r w:rsidRPr="00CB13B0">
              <w:t xml:space="preserve">–17): 1 Apr 2020 (s 2(1) </w:t>
            </w:r>
            <w:r w:rsidR="00410FA5">
              <w:t>item 3</w:t>
            </w:r>
            <w:r w:rsidRPr="00CB13B0">
              <w:t>)</w:t>
            </w:r>
          </w:p>
        </w:tc>
        <w:tc>
          <w:tcPr>
            <w:tcW w:w="1566" w:type="dxa"/>
            <w:tcBorders>
              <w:top w:val="single" w:sz="4" w:space="0" w:color="auto"/>
              <w:bottom w:val="single" w:sz="4" w:space="0" w:color="auto"/>
            </w:tcBorders>
            <w:shd w:val="clear" w:color="auto" w:fill="auto"/>
          </w:tcPr>
          <w:p w14:paraId="69F70052" w14:textId="7C35103A" w:rsidR="003F26B5" w:rsidRPr="00CB13B0" w:rsidRDefault="003F26B5" w:rsidP="003F26B5">
            <w:pPr>
              <w:pStyle w:val="ENoteTableText"/>
            </w:pPr>
            <w:r w:rsidRPr="00CB13B0">
              <w:t>Sch 2 (</w:t>
            </w:r>
            <w:r w:rsidR="00410FA5">
              <w:t>items 3</w:t>
            </w:r>
            <w:r w:rsidRPr="00CB13B0">
              <w:t>, 14, 17)</w:t>
            </w:r>
          </w:p>
        </w:tc>
      </w:tr>
      <w:tr w:rsidR="003F26B5" w:rsidRPr="00CB13B0" w14:paraId="2DC7A55A" w14:textId="77777777" w:rsidTr="00340633">
        <w:trPr>
          <w:cantSplit/>
        </w:trPr>
        <w:tc>
          <w:tcPr>
            <w:tcW w:w="1695" w:type="dxa"/>
            <w:tcBorders>
              <w:top w:val="single" w:sz="4" w:space="0" w:color="auto"/>
              <w:bottom w:val="single" w:sz="4" w:space="0" w:color="auto"/>
            </w:tcBorders>
            <w:shd w:val="clear" w:color="auto" w:fill="auto"/>
          </w:tcPr>
          <w:p w14:paraId="3DBDB9C5" w14:textId="77777777" w:rsidR="003F26B5" w:rsidRPr="00CB13B0" w:rsidRDefault="003F26B5" w:rsidP="003F26B5">
            <w:pPr>
              <w:pStyle w:val="ENoteTableText"/>
              <w:rPr>
                <w:szCs w:val="16"/>
              </w:rPr>
            </w:pPr>
            <w:r w:rsidRPr="00CB13B0">
              <w:rPr>
                <w:iCs/>
                <w:szCs w:val="16"/>
              </w:rPr>
              <w:t>Statute Update (Regulations References) Act 2020</w:t>
            </w:r>
          </w:p>
        </w:tc>
        <w:tc>
          <w:tcPr>
            <w:tcW w:w="992" w:type="dxa"/>
            <w:tcBorders>
              <w:top w:val="single" w:sz="4" w:space="0" w:color="auto"/>
              <w:bottom w:val="single" w:sz="4" w:space="0" w:color="auto"/>
            </w:tcBorders>
            <w:shd w:val="clear" w:color="auto" w:fill="auto"/>
          </w:tcPr>
          <w:p w14:paraId="328C9C46" w14:textId="77777777" w:rsidR="003F26B5" w:rsidRPr="00CB13B0" w:rsidRDefault="003F26B5" w:rsidP="003F26B5">
            <w:pPr>
              <w:pStyle w:val="ENoteTableText"/>
              <w:rPr>
                <w:szCs w:val="16"/>
              </w:rPr>
            </w:pPr>
            <w:r w:rsidRPr="00CB13B0">
              <w:rPr>
                <w:szCs w:val="16"/>
              </w:rPr>
              <w:t>18, 2020</w:t>
            </w:r>
          </w:p>
        </w:tc>
        <w:tc>
          <w:tcPr>
            <w:tcW w:w="992" w:type="dxa"/>
            <w:tcBorders>
              <w:top w:val="single" w:sz="4" w:space="0" w:color="auto"/>
              <w:bottom w:val="single" w:sz="4" w:space="0" w:color="auto"/>
            </w:tcBorders>
            <w:shd w:val="clear" w:color="auto" w:fill="auto"/>
          </w:tcPr>
          <w:p w14:paraId="5753FDDF" w14:textId="77777777" w:rsidR="003F26B5" w:rsidRPr="00CB13B0" w:rsidRDefault="003F26B5" w:rsidP="003F26B5">
            <w:pPr>
              <w:pStyle w:val="ENoteTableText"/>
              <w:rPr>
                <w:szCs w:val="16"/>
              </w:rPr>
            </w:pPr>
            <w:r w:rsidRPr="00CB13B0">
              <w:rPr>
                <w:szCs w:val="16"/>
              </w:rPr>
              <w:t xml:space="preserve">6 Mar 2020 </w:t>
            </w:r>
          </w:p>
        </w:tc>
        <w:tc>
          <w:tcPr>
            <w:tcW w:w="1843" w:type="dxa"/>
            <w:tcBorders>
              <w:top w:val="single" w:sz="4" w:space="0" w:color="auto"/>
              <w:bottom w:val="single" w:sz="4" w:space="0" w:color="auto"/>
            </w:tcBorders>
            <w:shd w:val="clear" w:color="auto" w:fill="auto"/>
          </w:tcPr>
          <w:p w14:paraId="4C3F490D" w14:textId="0FD68ADF" w:rsidR="003F26B5" w:rsidRPr="00CB13B0" w:rsidRDefault="003F26B5" w:rsidP="003F26B5">
            <w:pPr>
              <w:pStyle w:val="ENoteTableText"/>
              <w:rPr>
                <w:u w:val="single"/>
              </w:rPr>
            </w:pPr>
            <w:r w:rsidRPr="00CB13B0">
              <w:t>Sch 1 (</w:t>
            </w:r>
            <w:r w:rsidR="00410FA5">
              <w:t>items 2</w:t>
            </w:r>
            <w:r w:rsidRPr="00CB13B0">
              <w:t xml:space="preserve">4–26): 6 Sept 2020 (s 2(1) </w:t>
            </w:r>
            <w:r w:rsidR="00410FA5">
              <w:t>item 1</w:t>
            </w:r>
            <w:r w:rsidRPr="00CB13B0">
              <w:t>)</w:t>
            </w:r>
          </w:p>
        </w:tc>
        <w:tc>
          <w:tcPr>
            <w:tcW w:w="1566" w:type="dxa"/>
            <w:tcBorders>
              <w:top w:val="single" w:sz="4" w:space="0" w:color="auto"/>
              <w:bottom w:val="single" w:sz="4" w:space="0" w:color="auto"/>
            </w:tcBorders>
            <w:shd w:val="clear" w:color="auto" w:fill="auto"/>
          </w:tcPr>
          <w:p w14:paraId="32E246EC" w14:textId="77777777" w:rsidR="003F26B5" w:rsidRPr="00CB13B0" w:rsidRDefault="003F26B5" w:rsidP="003F26B5">
            <w:pPr>
              <w:pStyle w:val="ENoteTableText"/>
            </w:pPr>
            <w:r w:rsidRPr="00CB13B0">
              <w:t>—</w:t>
            </w:r>
          </w:p>
        </w:tc>
      </w:tr>
      <w:tr w:rsidR="003F26B5" w:rsidRPr="00CB13B0" w14:paraId="12FA6324" w14:textId="77777777" w:rsidTr="00DF2905">
        <w:trPr>
          <w:cantSplit/>
        </w:trPr>
        <w:tc>
          <w:tcPr>
            <w:tcW w:w="1695" w:type="dxa"/>
            <w:tcBorders>
              <w:top w:val="single" w:sz="4" w:space="0" w:color="auto"/>
              <w:bottom w:val="single" w:sz="4" w:space="0" w:color="auto"/>
            </w:tcBorders>
            <w:shd w:val="clear" w:color="auto" w:fill="auto"/>
          </w:tcPr>
          <w:p w14:paraId="5F1F2A76" w14:textId="77777777" w:rsidR="003F26B5" w:rsidRPr="00CB13B0" w:rsidRDefault="003F26B5" w:rsidP="003F26B5">
            <w:pPr>
              <w:pStyle w:val="ENoteTableText"/>
            </w:pPr>
            <w:r w:rsidRPr="00CB13B0">
              <w:t>Treasury Laws Amendment (Recovering Unpaid Superannuation) Act 2020</w:t>
            </w:r>
          </w:p>
        </w:tc>
        <w:tc>
          <w:tcPr>
            <w:tcW w:w="992" w:type="dxa"/>
            <w:tcBorders>
              <w:top w:val="single" w:sz="4" w:space="0" w:color="auto"/>
              <w:bottom w:val="single" w:sz="4" w:space="0" w:color="auto"/>
            </w:tcBorders>
            <w:shd w:val="clear" w:color="auto" w:fill="auto"/>
          </w:tcPr>
          <w:p w14:paraId="49ACD69F" w14:textId="77777777" w:rsidR="003F26B5" w:rsidRPr="00CB13B0" w:rsidRDefault="003F26B5" w:rsidP="003F26B5">
            <w:pPr>
              <w:pStyle w:val="ENoteTableText"/>
              <w:rPr>
                <w:szCs w:val="16"/>
              </w:rPr>
            </w:pPr>
            <w:r w:rsidRPr="00CB13B0">
              <w:rPr>
                <w:szCs w:val="16"/>
              </w:rPr>
              <w:t>21, 2020</w:t>
            </w:r>
          </w:p>
        </w:tc>
        <w:tc>
          <w:tcPr>
            <w:tcW w:w="992" w:type="dxa"/>
            <w:tcBorders>
              <w:top w:val="single" w:sz="4" w:space="0" w:color="auto"/>
              <w:bottom w:val="single" w:sz="4" w:space="0" w:color="auto"/>
            </w:tcBorders>
            <w:shd w:val="clear" w:color="auto" w:fill="auto"/>
          </w:tcPr>
          <w:p w14:paraId="06B25EDE" w14:textId="77777777" w:rsidR="003F26B5" w:rsidRPr="00CB13B0" w:rsidRDefault="003F26B5" w:rsidP="003F26B5">
            <w:pPr>
              <w:pStyle w:val="ENoteTableText"/>
              <w:rPr>
                <w:szCs w:val="16"/>
              </w:rPr>
            </w:pPr>
            <w:r w:rsidRPr="00CB13B0">
              <w:rPr>
                <w:szCs w:val="16"/>
              </w:rPr>
              <w:t>6 Mar 2020</w:t>
            </w:r>
          </w:p>
        </w:tc>
        <w:tc>
          <w:tcPr>
            <w:tcW w:w="1843" w:type="dxa"/>
            <w:tcBorders>
              <w:top w:val="single" w:sz="4" w:space="0" w:color="auto"/>
              <w:bottom w:val="single" w:sz="4" w:space="0" w:color="auto"/>
            </w:tcBorders>
            <w:shd w:val="clear" w:color="auto" w:fill="auto"/>
          </w:tcPr>
          <w:p w14:paraId="03EE1A9B" w14:textId="6C5B173C" w:rsidR="003F26B5" w:rsidRPr="00CB13B0" w:rsidRDefault="003F26B5" w:rsidP="003F26B5">
            <w:pPr>
              <w:pStyle w:val="ENoteTableText"/>
            </w:pPr>
            <w:r w:rsidRPr="00CB13B0">
              <w:t>Sch 1 (</w:t>
            </w:r>
            <w:r w:rsidR="00410FA5">
              <w:t>items 1</w:t>
            </w:r>
            <w:r w:rsidRPr="00CB13B0">
              <w:t xml:space="preserve">–9): 1 Apr 2020 (s 2(1) </w:t>
            </w:r>
            <w:r w:rsidR="00410FA5">
              <w:t>item 2</w:t>
            </w:r>
            <w:r w:rsidRPr="00CB13B0">
              <w:t>)</w:t>
            </w:r>
          </w:p>
        </w:tc>
        <w:tc>
          <w:tcPr>
            <w:tcW w:w="1566" w:type="dxa"/>
            <w:tcBorders>
              <w:top w:val="single" w:sz="4" w:space="0" w:color="auto"/>
              <w:bottom w:val="single" w:sz="4" w:space="0" w:color="auto"/>
            </w:tcBorders>
            <w:shd w:val="clear" w:color="auto" w:fill="auto"/>
          </w:tcPr>
          <w:p w14:paraId="607F6960" w14:textId="77777777" w:rsidR="003F26B5" w:rsidRPr="00CB13B0" w:rsidRDefault="003F26B5" w:rsidP="003F26B5">
            <w:pPr>
              <w:pStyle w:val="ENoteTableText"/>
            </w:pPr>
            <w:r w:rsidRPr="00CB13B0">
              <w:t>Sch 1 (</w:t>
            </w:r>
            <w:r w:rsidR="00222892" w:rsidRPr="00CB13B0">
              <w:t>item 9</w:t>
            </w:r>
            <w:r w:rsidRPr="00CB13B0">
              <w:t>)</w:t>
            </w:r>
          </w:p>
        </w:tc>
      </w:tr>
      <w:tr w:rsidR="003F26B5" w:rsidRPr="00CB13B0" w14:paraId="3048860D" w14:textId="77777777" w:rsidTr="007D21D5">
        <w:trPr>
          <w:cantSplit/>
        </w:trPr>
        <w:tc>
          <w:tcPr>
            <w:tcW w:w="1695" w:type="dxa"/>
            <w:tcBorders>
              <w:top w:val="single" w:sz="4" w:space="0" w:color="auto"/>
              <w:bottom w:val="single" w:sz="4" w:space="0" w:color="auto"/>
            </w:tcBorders>
            <w:shd w:val="clear" w:color="auto" w:fill="auto"/>
          </w:tcPr>
          <w:p w14:paraId="2ABA18B2" w14:textId="77777777" w:rsidR="003F26B5" w:rsidRPr="00CB13B0" w:rsidRDefault="003F26B5" w:rsidP="003F26B5">
            <w:pPr>
              <w:pStyle w:val="ENoteTableText"/>
            </w:pPr>
            <w:r w:rsidRPr="00CB13B0">
              <w:lastRenderedPageBreak/>
              <w:t>Coronavirus Economic Response Package Omnibus Act 2020</w:t>
            </w:r>
          </w:p>
        </w:tc>
        <w:tc>
          <w:tcPr>
            <w:tcW w:w="992" w:type="dxa"/>
            <w:tcBorders>
              <w:top w:val="single" w:sz="4" w:space="0" w:color="auto"/>
              <w:bottom w:val="single" w:sz="4" w:space="0" w:color="auto"/>
            </w:tcBorders>
            <w:shd w:val="clear" w:color="auto" w:fill="auto"/>
          </w:tcPr>
          <w:p w14:paraId="40523C7B" w14:textId="77777777" w:rsidR="003F26B5" w:rsidRPr="00CB13B0" w:rsidRDefault="003F26B5" w:rsidP="003F26B5">
            <w:pPr>
              <w:pStyle w:val="ENoteTableText"/>
              <w:rPr>
                <w:szCs w:val="16"/>
              </w:rPr>
            </w:pPr>
            <w:r w:rsidRPr="00CB13B0">
              <w:rPr>
                <w:szCs w:val="16"/>
              </w:rPr>
              <w:t>22, 2020</w:t>
            </w:r>
          </w:p>
        </w:tc>
        <w:tc>
          <w:tcPr>
            <w:tcW w:w="992" w:type="dxa"/>
            <w:tcBorders>
              <w:top w:val="single" w:sz="4" w:space="0" w:color="auto"/>
              <w:bottom w:val="single" w:sz="4" w:space="0" w:color="auto"/>
            </w:tcBorders>
            <w:shd w:val="clear" w:color="auto" w:fill="auto"/>
          </w:tcPr>
          <w:p w14:paraId="2DE71007" w14:textId="77777777" w:rsidR="003F26B5" w:rsidRPr="00CB13B0" w:rsidRDefault="003F26B5" w:rsidP="003F26B5">
            <w:pPr>
              <w:pStyle w:val="ENoteTableText"/>
              <w:rPr>
                <w:szCs w:val="16"/>
              </w:rPr>
            </w:pPr>
            <w:r w:rsidRPr="00CB13B0">
              <w:rPr>
                <w:szCs w:val="16"/>
              </w:rPr>
              <w:t>24 Mar 2020</w:t>
            </w:r>
          </w:p>
        </w:tc>
        <w:tc>
          <w:tcPr>
            <w:tcW w:w="1843" w:type="dxa"/>
            <w:tcBorders>
              <w:top w:val="single" w:sz="4" w:space="0" w:color="auto"/>
              <w:bottom w:val="single" w:sz="4" w:space="0" w:color="auto"/>
            </w:tcBorders>
            <w:shd w:val="clear" w:color="auto" w:fill="auto"/>
          </w:tcPr>
          <w:p w14:paraId="145EB21D" w14:textId="464C368A" w:rsidR="003F26B5" w:rsidRPr="00CB13B0" w:rsidRDefault="003F26B5" w:rsidP="003F26B5">
            <w:pPr>
              <w:pStyle w:val="ENoteTableText"/>
            </w:pPr>
            <w:r w:rsidRPr="00CB13B0">
              <w:t>Sch 1 (</w:t>
            </w:r>
            <w:r w:rsidR="00410FA5">
              <w:t>items 1</w:t>
            </w:r>
            <w:r w:rsidRPr="00CB13B0">
              <w:t>–14), Sch 2 (</w:t>
            </w:r>
            <w:r w:rsidR="00410FA5">
              <w:t>items 1</w:t>
            </w:r>
            <w:r w:rsidRPr="00CB13B0">
              <w:t>–6) and Sch 4 (</w:t>
            </w:r>
            <w:r w:rsidR="00410FA5">
              <w:t>items 1</w:t>
            </w:r>
            <w:r w:rsidRPr="00CB13B0">
              <w:t xml:space="preserve">2–22): 25 Mar 2020 (s 2(1) </w:t>
            </w:r>
            <w:r w:rsidR="00410FA5">
              <w:t>items 2</w:t>
            </w:r>
            <w:r w:rsidRPr="00CB13B0">
              <w:t>, 4)</w:t>
            </w:r>
            <w:r w:rsidRPr="00CB13B0">
              <w:br/>
              <w:t>Sch 3 (</w:t>
            </w:r>
            <w:r w:rsidR="00410FA5">
              <w:t>items 1</w:t>
            </w:r>
            <w:r w:rsidRPr="00CB13B0">
              <w:t xml:space="preserve">, 2): 24 Mar 2020 (s 2(1) </w:t>
            </w:r>
            <w:r w:rsidR="00410FA5">
              <w:t>item 3</w:t>
            </w:r>
            <w:r w:rsidRPr="00CB13B0">
              <w:t>)</w:t>
            </w:r>
          </w:p>
        </w:tc>
        <w:tc>
          <w:tcPr>
            <w:tcW w:w="1566" w:type="dxa"/>
            <w:tcBorders>
              <w:top w:val="single" w:sz="4" w:space="0" w:color="auto"/>
              <w:bottom w:val="single" w:sz="4" w:space="0" w:color="auto"/>
            </w:tcBorders>
            <w:shd w:val="clear" w:color="auto" w:fill="auto"/>
          </w:tcPr>
          <w:p w14:paraId="0FE3C6A6" w14:textId="77777777" w:rsidR="003F26B5" w:rsidRPr="00CB13B0" w:rsidRDefault="003F26B5" w:rsidP="003F26B5">
            <w:pPr>
              <w:pStyle w:val="ENoteTableText"/>
              <w:rPr>
                <w:u w:val="single"/>
              </w:rPr>
            </w:pPr>
            <w:r w:rsidRPr="00CB13B0">
              <w:t>—</w:t>
            </w:r>
          </w:p>
        </w:tc>
      </w:tr>
      <w:tr w:rsidR="003F26B5" w:rsidRPr="00CB13B0" w14:paraId="00E10916" w14:textId="77777777" w:rsidTr="001F4089">
        <w:trPr>
          <w:cantSplit/>
        </w:trPr>
        <w:tc>
          <w:tcPr>
            <w:tcW w:w="1695" w:type="dxa"/>
            <w:tcBorders>
              <w:top w:val="single" w:sz="4" w:space="0" w:color="auto"/>
              <w:bottom w:val="single" w:sz="4" w:space="0" w:color="auto"/>
            </w:tcBorders>
            <w:shd w:val="clear" w:color="auto" w:fill="auto"/>
          </w:tcPr>
          <w:p w14:paraId="694B7FF4" w14:textId="77777777" w:rsidR="003F26B5" w:rsidRPr="00CB13B0" w:rsidRDefault="003F26B5" w:rsidP="003F26B5">
            <w:pPr>
              <w:pStyle w:val="ENoteTableText"/>
            </w:pPr>
            <w:r w:rsidRPr="00CB13B0">
              <w:t>Coronavirus Economic Response Package Omnibus (Measures No. 2) Act 2020</w:t>
            </w:r>
          </w:p>
        </w:tc>
        <w:tc>
          <w:tcPr>
            <w:tcW w:w="992" w:type="dxa"/>
            <w:tcBorders>
              <w:top w:val="single" w:sz="4" w:space="0" w:color="auto"/>
              <w:bottom w:val="single" w:sz="4" w:space="0" w:color="auto"/>
            </w:tcBorders>
            <w:shd w:val="clear" w:color="auto" w:fill="auto"/>
          </w:tcPr>
          <w:p w14:paraId="1078AEAD" w14:textId="77777777" w:rsidR="003F26B5" w:rsidRPr="00CB13B0" w:rsidRDefault="003F26B5" w:rsidP="003F26B5">
            <w:pPr>
              <w:pStyle w:val="ENoteTableText"/>
              <w:rPr>
                <w:szCs w:val="16"/>
              </w:rPr>
            </w:pPr>
            <w:r w:rsidRPr="00CB13B0">
              <w:rPr>
                <w:szCs w:val="16"/>
              </w:rPr>
              <w:t>38, 2020</w:t>
            </w:r>
          </w:p>
        </w:tc>
        <w:tc>
          <w:tcPr>
            <w:tcW w:w="992" w:type="dxa"/>
            <w:tcBorders>
              <w:top w:val="single" w:sz="4" w:space="0" w:color="auto"/>
              <w:bottom w:val="single" w:sz="4" w:space="0" w:color="auto"/>
            </w:tcBorders>
            <w:shd w:val="clear" w:color="auto" w:fill="auto"/>
          </w:tcPr>
          <w:p w14:paraId="00D1E011" w14:textId="77777777" w:rsidR="003F26B5" w:rsidRPr="00CB13B0" w:rsidRDefault="003F26B5" w:rsidP="003F26B5">
            <w:pPr>
              <w:pStyle w:val="ENoteTableText"/>
              <w:rPr>
                <w:szCs w:val="16"/>
              </w:rPr>
            </w:pPr>
            <w:r w:rsidRPr="00CB13B0">
              <w:rPr>
                <w:szCs w:val="16"/>
              </w:rPr>
              <w:t>9 Apr 2020</w:t>
            </w:r>
          </w:p>
        </w:tc>
        <w:tc>
          <w:tcPr>
            <w:tcW w:w="1843" w:type="dxa"/>
            <w:tcBorders>
              <w:top w:val="single" w:sz="4" w:space="0" w:color="auto"/>
              <w:bottom w:val="single" w:sz="4" w:space="0" w:color="auto"/>
            </w:tcBorders>
            <w:shd w:val="clear" w:color="auto" w:fill="auto"/>
          </w:tcPr>
          <w:p w14:paraId="0E8DAF04" w14:textId="4CD4EAE2" w:rsidR="003F26B5" w:rsidRPr="00CB13B0" w:rsidRDefault="003F26B5" w:rsidP="003F26B5">
            <w:pPr>
              <w:pStyle w:val="ENoteTableText"/>
            </w:pPr>
            <w:r w:rsidRPr="00CB13B0">
              <w:t>Sch 2 (</w:t>
            </w:r>
            <w:r w:rsidR="00410FA5">
              <w:t>items 3</w:t>
            </w:r>
            <w:r w:rsidRPr="00CB13B0">
              <w:t xml:space="preserve">–6): 9 Apr 2020 (s 2(1) </w:t>
            </w:r>
            <w:r w:rsidR="00410FA5">
              <w:t>item 4</w:t>
            </w:r>
            <w:r w:rsidRPr="00CB13B0">
              <w:t>)</w:t>
            </w:r>
          </w:p>
        </w:tc>
        <w:tc>
          <w:tcPr>
            <w:tcW w:w="1566" w:type="dxa"/>
            <w:tcBorders>
              <w:top w:val="single" w:sz="4" w:space="0" w:color="auto"/>
              <w:bottom w:val="single" w:sz="4" w:space="0" w:color="auto"/>
            </w:tcBorders>
            <w:shd w:val="clear" w:color="auto" w:fill="auto"/>
          </w:tcPr>
          <w:p w14:paraId="6C7FE0D4" w14:textId="77777777" w:rsidR="003F26B5" w:rsidRPr="00CB13B0" w:rsidRDefault="003F26B5" w:rsidP="003F26B5">
            <w:pPr>
              <w:pStyle w:val="ENoteTableText"/>
            </w:pPr>
            <w:r w:rsidRPr="00CB13B0">
              <w:t>—</w:t>
            </w:r>
          </w:p>
        </w:tc>
      </w:tr>
      <w:tr w:rsidR="003F26B5" w:rsidRPr="00CB13B0" w14:paraId="3A046158" w14:textId="77777777" w:rsidTr="001F4089">
        <w:trPr>
          <w:cantSplit/>
        </w:trPr>
        <w:tc>
          <w:tcPr>
            <w:tcW w:w="1695" w:type="dxa"/>
            <w:tcBorders>
              <w:top w:val="single" w:sz="4" w:space="0" w:color="auto"/>
              <w:bottom w:val="single" w:sz="4" w:space="0" w:color="auto"/>
            </w:tcBorders>
            <w:shd w:val="clear" w:color="auto" w:fill="auto"/>
          </w:tcPr>
          <w:p w14:paraId="5426479D" w14:textId="77777777" w:rsidR="003F26B5" w:rsidRPr="00CB13B0" w:rsidRDefault="003F26B5" w:rsidP="003F26B5">
            <w:pPr>
              <w:pStyle w:val="ENoteTableText"/>
            </w:pPr>
            <w:r w:rsidRPr="00CB13B0">
              <w:t>Treasury Laws Amendment (2020 Measures No. 1) Act 2020</w:t>
            </w:r>
          </w:p>
        </w:tc>
        <w:tc>
          <w:tcPr>
            <w:tcW w:w="992" w:type="dxa"/>
            <w:tcBorders>
              <w:top w:val="single" w:sz="4" w:space="0" w:color="auto"/>
              <w:bottom w:val="single" w:sz="4" w:space="0" w:color="auto"/>
            </w:tcBorders>
            <w:shd w:val="clear" w:color="auto" w:fill="auto"/>
          </w:tcPr>
          <w:p w14:paraId="5B963BD5" w14:textId="77777777" w:rsidR="003F26B5" w:rsidRPr="00CB13B0" w:rsidRDefault="003F26B5" w:rsidP="003F26B5">
            <w:pPr>
              <w:pStyle w:val="ENoteTableText"/>
              <w:rPr>
                <w:szCs w:val="16"/>
              </w:rPr>
            </w:pPr>
            <w:r w:rsidRPr="00CB13B0">
              <w:rPr>
                <w:szCs w:val="16"/>
              </w:rPr>
              <w:t>49, 2020</w:t>
            </w:r>
          </w:p>
        </w:tc>
        <w:tc>
          <w:tcPr>
            <w:tcW w:w="992" w:type="dxa"/>
            <w:tcBorders>
              <w:top w:val="single" w:sz="4" w:space="0" w:color="auto"/>
              <w:bottom w:val="single" w:sz="4" w:space="0" w:color="auto"/>
            </w:tcBorders>
            <w:shd w:val="clear" w:color="auto" w:fill="auto"/>
          </w:tcPr>
          <w:p w14:paraId="2D8251F7" w14:textId="77777777" w:rsidR="003F26B5" w:rsidRPr="00CB13B0" w:rsidRDefault="003F26B5" w:rsidP="003F26B5">
            <w:pPr>
              <w:pStyle w:val="ENoteTableText"/>
              <w:rPr>
                <w:szCs w:val="16"/>
              </w:rPr>
            </w:pPr>
            <w:r w:rsidRPr="00CB13B0">
              <w:rPr>
                <w:szCs w:val="16"/>
              </w:rPr>
              <w:t>25 May 2020</w:t>
            </w:r>
          </w:p>
        </w:tc>
        <w:tc>
          <w:tcPr>
            <w:tcW w:w="1843" w:type="dxa"/>
            <w:tcBorders>
              <w:top w:val="single" w:sz="4" w:space="0" w:color="auto"/>
              <w:bottom w:val="single" w:sz="4" w:space="0" w:color="auto"/>
            </w:tcBorders>
            <w:shd w:val="clear" w:color="auto" w:fill="auto"/>
          </w:tcPr>
          <w:p w14:paraId="7B8F46AB" w14:textId="7F64434E" w:rsidR="003F26B5" w:rsidRPr="00CB13B0" w:rsidRDefault="003F26B5" w:rsidP="003F26B5">
            <w:pPr>
              <w:pStyle w:val="ENoteTableText"/>
            </w:pPr>
            <w:r w:rsidRPr="00CB13B0">
              <w:rPr>
                <w:szCs w:val="16"/>
              </w:rPr>
              <w:t>Sch 1 (</w:t>
            </w:r>
            <w:r w:rsidR="00410FA5">
              <w:rPr>
                <w:szCs w:val="16"/>
              </w:rPr>
              <w:t>items 1</w:t>
            </w:r>
            <w:r w:rsidRPr="00CB13B0">
              <w:t>–17, 21) and Sch 2 (</w:t>
            </w:r>
            <w:r w:rsidR="00410FA5">
              <w:t>items 1</w:t>
            </w:r>
            <w:r w:rsidRPr="00CB13B0">
              <w:t xml:space="preserve">, 7): </w:t>
            </w:r>
            <w:r w:rsidR="00410FA5">
              <w:rPr>
                <w:szCs w:val="16"/>
              </w:rPr>
              <w:t>1 July</w:t>
            </w:r>
            <w:r w:rsidRPr="00CB13B0">
              <w:rPr>
                <w:szCs w:val="16"/>
              </w:rPr>
              <w:t xml:space="preserve"> 2020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42971B70" w14:textId="6CEFB2FA" w:rsidR="003F26B5" w:rsidRPr="00CB13B0" w:rsidRDefault="003F26B5" w:rsidP="003F26B5">
            <w:pPr>
              <w:pStyle w:val="ENoteTableText"/>
            </w:pPr>
            <w:r w:rsidRPr="00CB13B0">
              <w:t>Sch 1 (</w:t>
            </w:r>
            <w:r w:rsidR="00410FA5">
              <w:t>item 2</w:t>
            </w:r>
            <w:r w:rsidRPr="00CB13B0">
              <w:t>1) and Sch 2 (</w:t>
            </w:r>
            <w:r w:rsidR="00A13A22">
              <w:t>item 7</w:t>
            </w:r>
            <w:r w:rsidRPr="00CB13B0">
              <w:t>)</w:t>
            </w:r>
          </w:p>
        </w:tc>
      </w:tr>
      <w:tr w:rsidR="003F26B5" w:rsidRPr="00CB13B0" w14:paraId="2820AD11" w14:textId="77777777" w:rsidTr="007B2E88">
        <w:trPr>
          <w:cantSplit/>
        </w:trPr>
        <w:tc>
          <w:tcPr>
            <w:tcW w:w="1695" w:type="dxa"/>
            <w:tcBorders>
              <w:top w:val="single" w:sz="4" w:space="0" w:color="auto"/>
              <w:bottom w:val="single" w:sz="4" w:space="0" w:color="auto"/>
            </w:tcBorders>
            <w:shd w:val="clear" w:color="auto" w:fill="auto"/>
          </w:tcPr>
          <w:p w14:paraId="551735A6" w14:textId="77777777" w:rsidR="003F26B5" w:rsidRPr="00CB13B0" w:rsidRDefault="003F26B5" w:rsidP="003F26B5">
            <w:pPr>
              <w:pStyle w:val="ENoteTableText"/>
            </w:pPr>
            <w:r w:rsidRPr="00CB13B0">
              <w:t>Treasury Laws Amendment (2020 Measures No. 3) Act 2020</w:t>
            </w:r>
          </w:p>
        </w:tc>
        <w:tc>
          <w:tcPr>
            <w:tcW w:w="992" w:type="dxa"/>
            <w:tcBorders>
              <w:top w:val="single" w:sz="4" w:space="0" w:color="auto"/>
              <w:bottom w:val="single" w:sz="4" w:space="0" w:color="auto"/>
            </w:tcBorders>
            <w:shd w:val="clear" w:color="auto" w:fill="auto"/>
          </w:tcPr>
          <w:p w14:paraId="7672027C" w14:textId="77777777" w:rsidR="003F26B5" w:rsidRPr="00CB13B0" w:rsidRDefault="003F26B5" w:rsidP="003F26B5">
            <w:pPr>
              <w:pStyle w:val="ENoteTableText"/>
              <w:rPr>
                <w:szCs w:val="16"/>
              </w:rPr>
            </w:pPr>
            <w:r w:rsidRPr="00CB13B0">
              <w:rPr>
                <w:szCs w:val="16"/>
              </w:rPr>
              <w:t>61, 2020</w:t>
            </w:r>
          </w:p>
        </w:tc>
        <w:tc>
          <w:tcPr>
            <w:tcW w:w="992" w:type="dxa"/>
            <w:tcBorders>
              <w:top w:val="single" w:sz="4" w:space="0" w:color="auto"/>
              <w:bottom w:val="single" w:sz="4" w:space="0" w:color="auto"/>
            </w:tcBorders>
            <w:shd w:val="clear" w:color="auto" w:fill="auto"/>
          </w:tcPr>
          <w:p w14:paraId="0ED63F71" w14:textId="77777777" w:rsidR="003F26B5" w:rsidRPr="00CB13B0" w:rsidRDefault="003F26B5" w:rsidP="003F26B5">
            <w:pPr>
              <w:pStyle w:val="ENoteTableText"/>
              <w:rPr>
                <w:szCs w:val="16"/>
              </w:rPr>
            </w:pPr>
            <w:r w:rsidRPr="00CB13B0">
              <w:rPr>
                <w:szCs w:val="16"/>
              </w:rPr>
              <w:t>19 June 2020</w:t>
            </w:r>
          </w:p>
        </w:tc>
        <w:tc>
          <w:tcPr>
            <w:tcW w:w="1843" w:type="dxa"/>
            <w:tcBorders>
              <w:top w:val="single" w:sz="4" w:space="0" w:color="auto"/>
              <w:bottom w:val="single" w:sz="4" w:space="0" w:color="auto"/>
            </w:tcBorders>
            <w:shd w:val="clear" w:color="auto" w:fill="auto"/>
          </w:tcPr>
          <w:p w14:paraId="4C4C9736" w14:textId="26B39C15" w:rsidR="003F26B5" w:rsidRPr="00CB13B0" w:rsidRDefault="003F26B5" w:rsidP="003F26B5">
            <w:pPr>
              <w:pStyle w:val="ENoteTableText"/>
              <w:rPr>
                <w:szCs w:val="16"/>
              </w:rPr>
            </w:pPr>
            <w:r w:rsidRPr="00CB13B0">
              <w:rPr>
                <w:szCs w:val="16"/>
              </w:rPr>
              <w:t>Sch 2</w:t>
            </w:r>
            <w:r w:rsidRPr="00CB13B0">
              <w:t xml:space="preserve">: </w:t>
            </w:r>
            <w:r w:rsidR="00410FA5">
              <w:t>1 July</w:t>
            </w:r>
            <w:r w:rsidRPr="00CB13B0">
              <w:t xml:space="preserve"> 2020 </w:t>
            </w:r>
            <w:r w:rsidRPr="00CB13B0">
              <w:rPr>
                <w:szCs w:val="16"/>
              </w:rPr>
              <w:t xml:space="preserve">(s 2(1) </w:t>
            </w:r>
            <w:r w:rsidR="00410FA5">
              <w:rPr>
                <w:szCs w:val="16"/>
              </w:rPr>
              <w:t>item 5</w:t>
            </w:r>
            <w:r w:rsidRPr="00CB13B0">
              <w:rPr>
                <w:szCs w:val="16"/>
              </w:rPr>
              <w:t>)</w:t>
            </w:r>
            <w:r w:rsidRPr="00CB13B0">
              <w:rPr>
                <w:szCs w:val="16"/>
              </w:rPr>
              <w:br/>
              <w:t>Sch 4 (</w:t>
            </w:r>
            <w:r w:rsidR="00410FA5">
              <w:rPr>
                <w:szCs w:val="16"/>
              </w:rPr>
              <w:t>items 1</w:t>
            </w:r>
            <w:r w:rsidRPr="00CB13B0">
              <w:t xml:space="preserve">–17): 20 June 2020 </w:t>
            </w:r>
            <w:r w:rsidRPr="00CB13B0">
              <w:rPr>
                <w:szCs w:val="16"/>
              </w:rPr>
              <w:t xml:space="preserve">(s 2(1) </w:t>
            </w:r>
            <w:r w:rsidR="00410FA5">
              <w:rPr>
                <w:szCs w:val="16"/>
              </w:rPr>
              <w:t>item 6</w:t>
            </w:r>
            <w:r w:rsidRPr="00CB13B0">
              <w:rPr>
                <w:szCs w:val="16"/>
              </w:rPr>
              <w:t>)</w:t>
            </w:r>
          </w:p>
        </w:tc>
        <w:tc>
          <w:tcPr>
            <w:tcW w:w="1566" w:type="dxa"/>
            <w:tcBorders>
              <w:top w:val="single" w:sz="4" w:space="0" w:color="auto"/>
              <w:bottom w:val="single" w:sz="4" w:space="0" w:color="auto"/>
            </w:tcBorders>
            <w:shd w:val="clear" w:color="auto" w:fill="auto"/>
          </w:tcPr>
          <w:p w14:paraId="3151BF32" w14:textId="77777777" w:rsidR="003F26B5" w:rsidRPr="00CB13B0" w:rsidRDefault="003F26B5" w:rsidP="003F26B5">
            <w:pPr>
              <w:pStyle w:val="ENoteTableText"/>
            </w:pPr>
            <w:r w:rsidRPr="00CB13B0">
              <w:t>—</w:t>
            </w:r>
          </w:p>
        </w:tc>
      </w:tr>
      <w:tr w:rsidR="003F26B5" w:rsidRPr="00CB13B0" w14:paraId="11F73245" w14:textId="77777777" w:rsidTr="00AF3FA5">
        <w:trPr>
          <w:cantSplit/>
        </w:trPr>
        <w:tc>
          <w:tcPr>
            <w:tcW w:w="1695" w:type="dxa"/>
            <w:tcBorders>
              <w:top w:val="single" w:sz="4" w:space="0" w:color="auto"/>
              <w:bottom w:val="single" w:sz="4" w:space="0" w:color="auto"/>
            </w:tcBorders>
            <w:shd w:val="clear" w:color="auto" w:fill="auto"/>
          </w:tcPr>
          <w:p w14:paraId="089C3F18" w14:textId="77777777" w:rsidR="003F26B5" w:rsidRPr="00CB13B0" w:rsidRDefault="003F26B5" w:rsidP="003F26B5">
            <w:pPr>
              <w:pStyle w:val="ENoteTableText"/>
            </w:pPr>
            <w:r w:rsidRPr="00CB13B0">
              <w:t>Treasury Laws Amendment (2019 Measures No. 3) Act 2020</w:t>
            </w:r>
          </w:p>
        </w:tc>
        <w:tc>
          <w:tcPr>
            <w:tcW w:w="992" w:type="dxa"/>
            <w:tcBorders>
              <w:top w:val="single" w:sz="4" w:space="0" w:color="auto"/>
              <w:bottom w:val="single" w:sz="4" w:space="0" w:color="auto"/>
            </w:tcBorders>
            <w:shd w:val="clear" w:color="auto" w:fill="auto"/>
          </w:tcPr>
          <w:p w14:paraId="6D2D2DFE" w14:textId="77777777" w:rsidR="003F26B5" w:rsidRPr="00CB13B0" w:rsidRDefault="003F26B5" w:rsidP="003F26B5">
            <w:pPr>
              <w:pStyle w:val="ENoteTableText"/>
              <w:rPr>
                <w:szCs w:val="16"/>
              </w:rPr>
            </w:pPr>
            <w:r w:rsidRPr="00CB13B0">
              <w:rPr>
                <w:szCs w:val="16"/>
              </w:rPr>
              <w:t>64, 2020</w:t>
            </w:r>
          </w:p>
        </w:tc>
        <w:tc>
          <w:tcPr>
            <w:tcW w:w="992" w:type="dxa"/>
            <w:tcBorders>
              <w:top w:val="single" w:sz="4" w:space="0" w:color="auto"/>
              <w:bottom w:val="single" w:sz="4" w:space="0" w:color="auto"/>
            </w:tcBorders>
            <w:shd w:val="clear" w:color="auto" w:fill="auto"/>
          </w:tcPr>
          <w:p w14:paraId="794A64E7" w14:textId="77777777" w:rsidR="003F26B5" w:rsidRPr="00CB13B0" w:rsidRDefault="005F52A2" w:rsidP="003F26B5">
            <w:pPr>
              <w:pStyle w:val="ENoteTableText"/>
              <w:rPr>
                <w:szCs w:val="16"/>
              </w:rPr>
            </w:pPr>
            <w:r w:rsidRPr="00CB13B0">
              <w:rPr>
                <w:szCs w:val="16"/>
              </w:rPr>
              <w:t>22 June</w:t>
            </w:r>
            <w:r w:rsidR="003F26B5" w:rsidRPr="00CB13B0">
              <w:rPr>
                <w:szCs w:val="16"/>
              </w:rPr>
              <w:t xml:space="preserve"> 2020</w:t>
            </w:r>
          </w:p>
        </w:tc>
        <w:tc>
          <w:tcPr>
            <w:tcW w:w="1843" w:type="dxa"/>
            <w:tcBorders>
              <w:top w:val="single" w:sz="4" w:space="0" w:color="auto"/>
              <w:bottom w:val="single" w:sz="4" w:space="0" w:color="auto"/>
            </w:tcBorders>
            <w:shd w:val="clear" w:color="auto" w:fill="auto"/>
          </w:tcPr>
          <w:p w14:paraId="360DE708" w14:textId="661504BD" w:rsidR="003F26B5" w:rsidRPr="00CB13B0" w:rsidRDefault="003F26B5" w:rsidP="003F26B5">
            <w:pPr>
              <w:pStyle w:val="ENoteTableText"/>
              <w:rPr>
                <w:szCs w:val="16"/>
              </w:rPr>
            </w:pPr>
            <w:r w:rsidRPr="00CB13B0">
              <w:rPr>
                <w:szCs w:val="16"/>
              </w:rPr>
              <w:t>Sch 3 (</w:t>
            </w:r>
            <w:r w:rsidR="007E553F" w:rsidRPr="00CB13B0">
              <w:rPr>
                <w:szCs w:val="16"/>
              </w:rPr>
              <w:t>items 7</w:t>
            </w:r>
            <w:r w:rsidRPr="00CB13B0">
              <w:rPr>
                <w:szCs w:val="16"/>
              </w:rPr>
              <w:t xml:space="preserve">2–122): </w:t>
            </w:r>
            <w:r w:rsidR="00410FA5">
              <w:rPr>
                <w:szCs w:val="16"/>
              </w:rPr>
              <w:t>1 July</w:t>
            </w:r>
            <w:r w:rsidRPr="00CB13B0">
              <w:rPr>
                <w:szCs w:val="16"/>
              </w:rPr>
              <w:t xml:space="preserve"> 2020 (s 2(1) </w:t>
            </w:r>
            <w:r w:rsidR="00410FA5">
              <w:rPr>
                <w:szCs w:val="16"/>
              </w:rPr>
              <w:t>item 5</w:t>
            </w:r>
            <w:r w:rsidRPr="00CB13B0">
              <w:rPr>
                <w:szCs w:val="16"/>
              </w:rPr>
              <w:t>)</w:t>
            </w:r>
            <w:r w:rsidRPr="00CB13B0">
              <w:rPr>
                <w:szCs w:val="16"/>
              </w:rPr>
              <w:br/>
              <w:t>Sch 3 (</w:t>
            </w:r>
            <w:r w:rsidR="00410FA5">
              <w:rPr>
                <w:szCs w:val="16"/>
              </w:rPr>
              <w:t>items 2</w:t>
            </w:r>
            <w:r w:rsidRPr="00CB13B0">
              <w:rPr>
                <w:szCs w:val="16"/>
              </w:rPr>
              <w:t xml:space="preserve">28–239, 325, 326): 1 Oct 2020 (s 2(1) </w:t>
            </w:r>
            <w:r w:rsidR="00410FA5">
              <w:rPr>
                <w:szCs w:val="16"/>
              </w:rPr>
              <w:t>item 6</w:t>
            </w:r>
            <w:r w:rsidRPr="00CB13B0">
              <w:rPr>
                <w:szCs w:val="16"/>
              </w:rPr>
              <w:t>)</w:t>
            </w:r>
            <w:r w:rsidRPr="00CB13B0">
              <w:rPr>
                <w:szCs w:val="16"/>
              </w:rPr>
              <w:br/>
              <w:t>Sch 3 (</w:t>
            </w:r>
            <w:r w:rsidR="00410FA5">
              <w:rPr>
                <w:szCs w:val="16"/>
              </w:rPr>
              <w:t>items 3</w:t>
            </w:r>
            <w:r w:rsidRPr="00CB13B0">
              <w:rPr>
                <w:szCs w:val="16"/>
              </w:rPr>
              <w:t xml:space="preserve">27–330): </w:t>
            </w:r>
            <w:r w:rsidR="00410FA5">
              <w:rPr>
                <w:szCs w:val="16"/>
              </w:rPr>
              <w:t>1 July</w:t>
            </w:r>
            <w:r w:rsidRPr="00CB13B0">
              <w:rPr>
                <w:szCs w:val="16"/>
              </w:rPr>
              <w:t xml:space="preserve"> 2017 (s 2(1) </w:t>
            </w:r>
            <w:r w:rsidR="00A13A22">
              <w:rPr>
                <w:szCs w:val="16"/>
              </w:rPr>
              <w:t>item 7</w:t>
            </w:r>
            <w:r w:rsidRPr="00CB13B0">
              <w:rPr>
                <w:szCs w:val="16"/>
              </w:rPr>
              <w:t>)</w:t>
            </w:r>
          </w:p>
        </w:tc>
        <w:tc>
          <w:tcPr>
            <w:tcW w:w="1566" w:type="dxa"/>
            <w:tcBorders>
              <w:top w:val="single" w:sz="4" w:space="0" w:color="auto"/>
              <w:bottom w:val="single" w:sz="4" w:space="0" w:color="auto"/>
            </w:tcBorders>
            <w:shd w:val="clear" w:color="auto" w:fill="auto"/>
          </w:tcPr>
          <w:p w14:paraId="4E64F426" w14:textId="77777777" w:rsidR="003F26B5" w:rsidRPr="00CB13B0" w:rsidRDefault="003F26B5" w:rsidP="003F26B5">
            <w:pPr>
              <w:pStyle w:val="ENoteTableText"/>
            </w:pPr>
            <w:r w:rsidRPr="00CB13B0">
              <w:t>Sch 3 (</w:t>
            </w:r>
            <w:r w:rsidR="007E553F" w:rsidRPr="00CB13B0">
              <w:t>items 7</w:t>
            </w:r>
            <w:r w:rsidRPr="00CB13B0">
              <w:t>3, 83, 91, 93, 105, 110, 114, 119, 325, 326, 330)</w:t>
            </w:r>
          </w:p>
        </w:tc>
      </w:tr>
      <w:tr w:rsidR="00B35E60" w:rsidRPr="00CB13B0" w14:paraId="543C04C4" w14:textId="77777777" w:rsidTr="00724FF7">
        <w:trPr>
          <w:cantSplit/>
        </w:trPr>
        <w:tc>
          <w:tcPr>
            <w:tcW w:w="1695" w:type="dxa"/>
            <w:tcBorders>
              <w:top w:val="single" w:sz="4" w:space="0" w:color="auto"/>
              <w:bottom w:val="nil"/>
            </w:tcBorders>
            <w:shd w:val="clear" w:color="auto" w:fill="auto"/>
          </w:tcPr>
          <w:p w14:paraId="53503A16" w14:textId="77777777" w:rsidR="00B35E60" w:rsidRPr="00CB13B0" w:rsidRDefault="00B35E60" w:rsidP="00B35E60">
            <w:pPr>
              <w:pStyle w:val="ENoteTableText"/>
            </w:pPr>
            <w:r w:rsidRPr="00CB13B0">
              <w:lastRenderedPageBreak/>
              <w:t>Treasury Laws Amendment (Registries Modernisation and Other Measures) Act 2020</w:t>
            </w:r>
          </w:p>
        </w:tc>
        <w:tc>
          <w:tcPr>
            <w:tcW w:w="992" w:type="dxa"/>
            <w:tcBorders>
              <w:top w:val="single" w:sz="4" w:space="0" w:color="auto"/>
              <w:bottom w:val="nil"/>
            </w:tcBorders>
            <w:shd w:val="clear" w:color="auto" w:fill="auto"/>
          </w:tcPr>
          <w:p w14:paraId="47D14099" w14:textId="77777777" w:rsidR="00B35E60" w:rsidRPr="00CB13B0" w:rsidRDefault="00B35E60" w:rsidP="00B35E60">
            <w:pPr>
              <w:pStyle w:val="ENoteTableText"/>
            </w:pPr>
            <w:r w:rsidRPr="00CB13B0">
              <w:t>69, 2020</w:t>
            </w:r>
          </w:p>
        </w:tc>
        <w:tc>
          <w:tcPr>
            <w:tcW w:w="992" w:type="dxa"/>
            <w:tcBorders>
              <w:top w:val="single" w:sz="4" w:space="0" w:color="auto"/>
              <w:bottom w:val="nil"/>
            </w:tcBorders>
            <w:shd w:val="clear" w:color="auto" w:fill="auto"/>
          </w:tcPr>
          <w:p w14:paraId="41A808EB" w14:textId="77777777" w:rsidR="00B35E60" w:rsidRPr="00CB13B0" w:rsidRDefault="005F52A2" w:rsidP="00B35E60">
            <w:pPr>
              <w:pStyle w:val="ENoteTableText"/>
            </w:pPr>
            <w:r w:rsidRPr="00CB13B0">
              <w:t>22 June</w:t>
            </w:r>
            <w:r w:rsidR="00B35E60" w:rsidRPr="00CB13B0">
              <w:t xml:space="preserve"> 2020</w:t>
            </w:r>
          </w:p>
        </w:tc>
        <w:tc>
          <w:tcPr>
            <w:tcW w:w="1843" w:type="dxa"/>
            <w:tcBorders>
              <w:top w:val="single" w:sz="4" w:space="0" w:color="auto"/>
              <w:bottom w:val="nil"/>
            </w:tcBorders>
            <w:shd w:val="clear" w:color="auto" w:fill="auto"/>
          </w:tcPr>
          <w:p w14:paraId="666B0951" w14:textId="00C847FC" w:rsidR="00B35E60" w:rsidRPr="00CB13B0" w:rsidRDefault="00B35E60" w:rsidP="00B35E60">
            <w:pPr>
              <w:pStyle w:val="ENoteTableText"/>
              <w:rPr>
                <w:szCs w:val="16"/>
              </w:rPr>
            </w:pPr>
            <w:r w:rsidRPr="00CB13B0">
              <w:rPr>
                <w:szCs w:val="16"/>
              </w:rPr>
              <w:t>Sch 1 (</w:t>
            </w:r>
            <w:r w:rsidR="00410FA5">
              <w:rPr>
                <w:szCs w:val="16"/>
              </w:rPr>
              <w:t>items 1</w:t>
            </w:r>
            <w:r w:rsidRPr="00CB13B0">
              <w:rPr>
                <w:szCs w:val="16"/>
              </w:rPr>
              <w:t xml:space="preserve">369–1385, 1465–1467): </w:t>
            </w:r>
            <w:r w:rsidRPr="00CB13B0">
              <w:rPr>
                <w:u w:val="single"/>
              </w:rPr>
              <w:t>awaiting commencement</w:t>
            </w:r>
            <w:r w:rsidRPr="00CB13B0">
              <w:rPr>
                <w:szCs w:val="16"/>
                <w:u w:val="single"/>
              </w:rPr>
              <w:t xml:space="preserve"> (s 2(1) </w:t>
            </w:r>
            <w:r w:rsidR="00410FA5">
              <w:rPr>
                <w:szCs w:val="16"/>
                <w:u w:val="single"/>
              </w:rPr>
              <w:t>item 5</w:t>
            </w:r>
            <w:r w:rsidRPr="00CB13B0">
              <w:rPr>
                <w:szCs w:val="16"/>
                <w:u w:val="single"/>
              </w:rPr>
              <w:t>)</w:t>
            </w:r>
          </w:p>
        </w:tc>
        <w:tc>
          <w:tcPr>
            <w:tcW w:w="1566" w:type="dxa"/>
            <w:tcBorders>
              <w:top w:val="single" w:sz="4" w:space="0" w:color="auto"/>
              <w:bottom w:val="nil"/>
            </w:tcBorders>
            <w:shd w:val="clear" w:color="auto" w:fill="auto"/>
          </w:tcPr>
          <w:p w14:paraId="3351627C" w14:textId="6BE8BB29" w:rsidR="00B35E60" w:rsidRPr="00CB13B0" w:rsidRDefault="00B35E60" w:rsidP="00B35E60">
            <w:pPr>
              <w:pStyle w:val="ENoteTableText"/>
            </w:pPr>
            <w:r w:rsidRPr="00CB13B0">
              <w:rPr>
                <w:u w:val="single"/>
              </w:rPr>
              <w:t>Sch 1 (</w:t>
            </w:r>
            <w:r w:rsidR="00410FA5">
              <w:rPr>
                <w:u w:val="single"/>
              </w:rPr>
              <w:t>items 1</w:t>
            </w:r>
            <w:r w:rsidRPr="00CB13B0">
              <w:rPr>
                <w:u w:val="single"/>
              </w:rPr>
              <w:t>465–1467)</w:t>
            </w:r>
            <w:r w:rsidRPr="00CB13B0">
              <w:t xml:space="preserve"> and Sch 1 (</w:t>
            </w:r>
            <w:r w:rsidR="00410FA5">
              <w:t>item 1</w:t>
            </w:r>
            <w:r w:rsidRPr="00CB13B0">
              <w:t>468)</w:t>
            </w:r>
          </w:p>
        </w:tc>
      </w:tr>
      <w:tr w:rsidR="00E410EA" w:rsidRPr="00CB13B0" w14:paraId="3D620DFE" w14:textId="77777777" w:rsidTr="00724FF7">
        <w:trPr>
          <w:cantSplit/>
        </w:trPr>
        <w:tc>
          <w:tcPr>
            <w:tcW w:w="1695" w:type="dxa"/>
            <w:tcBorders>
              <w:top w:val="nil"/>
              <w:bottom w:val="nil"/>
            </w:tcBorders>
            <w:shd w:val="clear" w:color="auto" w:fill="auto"/>
          </w:tcPr>
          <w:p w14:paraId="1D8FA541" w14:textId="77777777" w:rsidR="00E410EA" w:rsidRPr="00CB13B0" w:rsidRDefault="00E410EA" w:rsidP="00724FF7">
            <w:pPr>
              <w:pStyle w:val="ENoteTTIndentHeading"/>
            </w:pPr>
            <w:r w:rsidRPr="00CB13B0">
              <w:t>as amended by</w:t>
            </w:r>
          </w:p>
        </w:tc>
        <w:tc>
          <w:tcPr>
            <w:tcW w:w="992" w:type="dxa"/>
            <w:tcBorders>
              <w:top w:val="nil"/>
              <w:bottom w:val="nil"/>
            </w:tcBorders>
            <w:shd w:val="clear" w:color="auto" w:fill="auto"/>
          </w:tcPr>
          <w:p w14:paraId="2AC35E1F" w14:textId="77777777" w:rsidR="00E410EA" w:rsidRPr="00CB13B0" w:rsidRDefault="00E410EA" w:rsidP="00E410EA">
            <w:pPr>
              <w:pStyle w:val="ENoteTableText"/>
            </w:pPr>
          </w:p>
        </w:tc>
        <w:tc>
          <w:tcPr>
            <w:tcW w:w="992" w:type="dxa"/>
            <w:tcBorders>
              <w:top w:val="nil"/>
              <w:bottom w:val="nil"/>
            </w:tcBorders>
            <w:shd w:val="clear" w:color="auto" w:fill="auto"/>
          </w:tcPr>
          <w:p w14:paraId="23FE84E2" w14:textId="77777777" w:rsidR="00E410EA" w:rsidRPr="00CB13B0" w:rsidRDefault="00E410EA" w:rsidP="00E410EA">
            <w:pPr>
              <w:pStyle w:val="ENoteTableText"/>
            </w:pPr>
          </w:p>
        </w:tc>
        <w:tc>
          <w:tcPr>
            <w:tcW w:w="1843" w:type="dxa"/>
            <w:tcBorders>
              <w:top w:val="nil"/>
              <w:bottom w:val="nil"/>
            </w:tcBorders>
            <w:shd w:val="clear" w:color="auto" w:fill="auto"/>
          </w:tcPr>
          <w:p w14:paraId="763C9FB9" w14:textId="77777777" w:rsidR="00E410EA" w:rsidRPr="00CB13B0" w:rsidRDefault="00E410EA" w:rsidP="00E410EA">
            <w:pPr>
              <w:pStyle w:val="ENoteTableText"/>
              <w:rPr>
                <w:szCs w:val="16"/>
              </w:rPr>
            </w:pPr>
          </w:p>
        </w:tc>
        <w:tc>
          <w:tcPr>
            <w:tcW w:w="1566" w:type="dxa"/>
            <w:tcBorders>
              <w:top w:val="nil"/>
              <w:bottom w:val="nil"/>
            </w:tcBorders>
            <w:shd w:val="clear" w:color="auto" w:fill="auto"/>
          </w:tcPr>
          <w:p w14:paraId="0EC8834E" w14:textId="77777777" w:rsidR="00E410EA" w:rsidRPr="00CB13B0" w:rsidRDefault="00E410EA" w:rsidP="00E410EA">
            <w:pPr>
              <w:pStyle w:val="ENoteTableText"/>
            </w:pPr>
          </w:p>
        </w:tc>
      </w:tr>
      <w:tr w:rsidR="00E410EA" w:rsidRPr="00CB13B0" w14:paraId="6C49FE4D" w14:textId="77777777" w:rsidTr="00F5514D">
        <w:trPr>
          <w:cantSplit/>
        </w:trPr>
        <w:tc>
          <w:tcPr>
            <w:tcW w:w="1695" w:type="dxa"/>
            <w:tcBorders>
              <w:top w:val="nil"/>
              <w:bottom w:val="nil"/>
            </w:tcBorders>
            <w:shd w:val="clear" w:color="auto" w:fill="auto"/>
          </w:tcPr>
          <w:p w14:paraId="75BFAE20" w14:textId="77777777" w:rsidR="00E410EA" w:rsidRPr="00CB13B0" w:rsidRDefault="00E410EA" w:rsidP="00724FF7">
            <w:pPr>
              <w:pStyle w:val="ENoteTTi"/>
            </w:pPr>
            <w:r w:rsidRPr="00CB13B0">
              <w:t>Treasury Laws Amendment (2021 Measures No. 5) Act 2021</w:t>
            </w:r>
          </w:p>
        </w:tc>
        <w:tc>
          <w:tcPr>
            <w:tcW w:w="992" w:type="dxa"/>
            <w:tcBorders>
              <w:top w:val="nil"/>
              <w:bottom w:val="nil"/>
            </w:tcBorders>
            <w:shd w:val="clear" w:color="auto" w:fill="auto"/>
          </w:tcPr>
          <w:p w14:paraId="5587EE32" w14:textId="77777777" w:rsidR="00E410EA" w:rsidRPr="00CB13B0" w:rsidRDefault="00E410EA" w:rsidP="00E410EA">
            <w:pPr>
              <w:pStyle w:val="ENoteTableText"/>
            </w:pPr>
            <w:r w:rsidRPr="00CB13B0">
              <w:t>127, 2021</w:t>
            </w:r>
          </w:p>
        </w:tc>
        <w:tc>
          <w:tcPr>
            <w:tcW w:w="992" w:type="dxa"/>
            <w:tcBorders>
              <w:top w:val="nil"/>
              <w:bottom w:val="nil"/>
            </w:tcBorders>
            <w:shd w:val="clear" w:color="auto" w:fill="auto"/>
          </w:tcPr>
          <w:p w14:paraId="5AC9D5A5" w14:textId="77777777" w:rsidR="00E410EA" w:rsidRPr="00CB13B0" w:rsidRDefault="00E410EA" w:rsidP="00E410EA">
            <w:pPr>
              <w:pStyle w:val="ENoteTableText"/>
            </w:pPr>
            <w:r w:rsidRPr="00CB13B0">
              <w:t>7 Dec 2021</w:t>
            </w:r>
          </w:p>
        </w:tc>
        <w:tc>
          <w:tcPr>
            <w:tcW w:w="1843" w:type="dxa"/>
            <w:tcBorders>
              <w:top w:val="nil"/>
              <w:bottom w:val="nil"/>
            </w:tcBorders>
            <w:shd w:val="clear" w:color="auto" w:fill="auto"/>
          </w:tcPr>
          <w:p w14:paraId="0C1600D9" w14:textId="3C7499B8" w:rsidR="00E410EA" w:rsidRPr="00CB13B0" w:rsidRDefault="00E410EA" w:rsidP="00E410EA">
            <w:pPr>
              <w:pStyle w:val="ENoteTableText"/>
              <w:rPr>
                <w:szCs w:val="16"/>
              </w:rPr>
            </w:pPr>
            <w:r w:rsidRPr="00CB13B0">
              <w:t>Sch 3 (</w:t>
            </w:r>
            <w:r w:rsidR="00410FA5">
              <w:t>item 1</w:t>
            </w:r>
            <w:r w:rsidR="00724FF7" w:rsidRPr="00CB13B0">
              <w:t>05</w:t>
            </w:r>
            <w:r w:rsidRPr="00CB13B0">
              <w:t xml:space="preserve">): </w:t>
            </w:r>
            <w:r w:rsidR="005F52A2" w:rsidRPr="00CB13B0">
              <w:t>22 June</w:t>
            </w:r>
            <w:r w:rsidRPr="00CB13B0">
              <w:t xml:space="preserve"> 2020 (s 2(1) </w:t>
            </w:r>
            <w:r w:rsidR="00410FA5">
              <w:t>item 8</w:t>
            </w:r>
            <w:r w:rsidRPr="00CB13B0">
              <w:t>)</w:t>
            </w:r>
          </w:p>
        </w:tc>
        <w:tc>
          <w:tcPr>
            <w:tcW w:w="1566" w:type="dxa"/>
            <w:tcBorders>
              <w:top w:val="nil"/>
              <w:bottom w:val="nil"/>
            </w:tcBorders>
            <w:shd w:val="clear" w:color="auto" w:fill="auto"/>
          </w:tcPr>
          <w:p w14:paraId="432B3982" w14:textId="77777777" w:rsidR="00E410EA" w:rsidRPr="00CB13B0" w:rsidRDefault="00E410EA" w:rsidP="00E410EA">
            <w:pPr>
              <w:pStyle w:val="ENoteTableText"/>
              <w:rPr>
                <w:u w:val="single"/>
              </w:rPr>
            </w:pPr>
            <w:r w:rsidRPr="00CB13B0">
              <w:t>—</w:t>
            </w:r>
          </w:p>
        </w:tc>
      </w:tr>
      <w:tr w:rsidR="003E496C" w:rsidRPr="00CB13B0" w14:paraId="3C44233A" w14:textId="77777777" w:rsidTr="00724FF7">
        <w:trPr>
          <w:cantSplit/>
        </w:trPr>
        <w:tc>
          <w:tcPr>
            <w:tcW w:w="1695" w:type="dxa"/>
            <w:tcBorders>
              <w:top w:val="nil"/>
              <w:bottom w:val="single" w:sz="4" w:space="0" w:color="auto"/>
            </w:tcBorders>
            <w:shd w:val="clear" w:color="auto" w:fill="auto"/>
          </w:tcPr>
          <w:p w14:paraId="6DADB426" w14:textId="77777777" w:rsidR="003E496C" w:rsidRPr="00CB13B0" w:rsidRDefault="003E496C" w:rsidP="003E496C">
            <w:pPr>
              <w:pStyle w:val="ENoteTTi"/>
            </w:pPr>
            <w:r w:rsidRPr="00CB13B0">
              <w:t>Treasury Laws Amendment (2022 Measures No. 1) Act 2022</w:t>
            </w:r>
          </w:p>
        </w:tc>
        <w:tc>
          <w:tcPr>
            <w:tcW w:w="992" w:type="dxa"/>
            <w:tcBorders>
              <w:top w:val="nil"/>
              <w:bottom w:val="single" w:sz="4" w:space="0" w:color="auto"/>
            </w:tcBorders>
            <w:shd w:val="clear" w:color="auto" w:fill="auto"/>
          </w:tcPr>
          <w:p w14:paraId="3BE51076" w14:textId="77777777" w:rsidR="003E496C" w:rsidRPr="00CB13B0" w:rsidRDefault="003E496C" w:rsidP="003E496C">
            <w:pPr>
              <w:pStyle w:val="ENoteTableText"/>
            </w:pPr>
            <w:r w:rsidRPr="00CB13B0">
              <w:t>35, 2022</w:t>
            </w:r>
          </w:p>
        </w:tc>
        <w:tc>
          <w:tcPr>
            <w:tcW w:w="992" w:type="dxa"/>
            <w:tcBorders>
              <w:top w:val="nil"/>
              <w:bottom w:val="single" w:sz="4" w:space="0" w:color="auto"/>
            </w:tcBorders>
            <w:shd w:val="clear" w:color="auto" w:fill="auto"/>
          </w:tcPr>
          <w:p w14:paraId="5DB5660B" w14:textId="77777777" w:rsidR="003E496C" w:rsidRPr="00CB13B0" w:rsidRDefault="003E496C" w:rsidP="003E496C">
            <w:pPr>
              <w:pStyle w:val="ENoteTableText"/>
            </w:pPr>
            <w:r w:rsidRPr="00CB13B0">
              <w:t>9 Aug 2022</w:t>
            </w:r>
          </w:p>
        </w:tc>
        <w:tc>
          <w:tcPr>
            <w:tcW w:w="1843" w:type="dxa"/>
            <w:tcBorders>
              <w:top w:val="nil"/>
              <w:bottom w:val="single" w:sz="4" w:space="0" w:color="auto"/>
            </w:tcBorders>
            <w:shd w:val="clear" w:color="auto" w:fill="auto"/>
          </w:tcPr>
          <w:p w14:paraId="13189269" w14:textId="165E38BC" w:rsidR="003E496C" w:rsidRPr="00CB13B0" w:rsidRDefault="003E496C" w:rsidP="003E496C">
            <w:pPr>
              <w:pStyle w:val="ENoteTableText"/>
            </w:pPr>
            <w:r w:rsidRPr="00CB13B0">
              <w:t>Sch 4 (</w:t>
            </w:r>
            <w:r w:rsidR="00A13A22">
              <w:t>item 7</w:t>
            </w:r>
            <w:r w:rsidRPr="00CB13B0">
              <w:t xml:space="preserve">): </w:t>
            </w:r>
            <w:r w:rsidR="005F52A2" w:rsidRPr="00CB13B0">
              <w:t>21 June</w:t>
            </w:r>
            <w:r w:rsidRPr="00CB13B0">
              <w:t xml:space="preserve"> 2022 (s 2(1) </w:t>
            </w:r>
            <w:r w:rsidR="00410FA5">
              <w:t>item 5</w:t>
            </w:r>
            <w:r w:rsidRPr="00CB13B0">
              <w:t>)</w:t>
            </w:r>
            <w:r w:rsidRPr="00CB13B0">
              <w:br/>
              <w:t>Sch 4 (</w:t>
            </w:r>
            <w:r w:rsidR="00410FA5">
              <w:t>item 1</w:t>
            </w:r>
            <w:r w:rsidRPr="00CB13B0">
              <w:t xml:space="preserve">5): 10 Aug 2022 (s 2(1) </w:t>
            </w:r>
            <w:r w:rsidR="00410FA5">
              <w:t>item 6</w:t>
            </w:r>
            <w:r w:rsidRPr="00CB13B0">
              <w:t>)</w:t>
            </w:r>
          </w:p>
        </w:tc>
        <w:tc>
          <w:tcPr>
            <w:tcW w:w="1566" w:type="dxa"/>
            <w:tcBorders>
              <w:top w:val="nil"/>
              <w:bottom w:val="single" w:sz="4" w:space="0" w:color="auto"/>
            </w:tcBorders>
            <w:shd w:val="clear" w:color="auto" w:fill="auto"/>
          </w:tcPr>
          <w:p w14:paraId="30B57487" w14:textId="77777777" w:rsidR="003E496C" w:rsidRPr="00CB13B0" w:rsidRDefault="003E496C" w:rsidP="003E496C">
            <w:pPr>
              <w:pStyle w:val="ENoteTableText"/>
            </w:pPr>
            <w:r w:rsidRPr="00CB13B0">
              <w:t>—</w:t>
            </w:r>
          </w:p>
        </w:tc>
      </w:tr>
      <w:tr w:rsidR="003F26B5" w:rsidRPr="00CB13B0" w14:paraId="2FB149AE" w14:textId="77777777" w:rsidTr="003F143F">
        <w:trPr>
          <w:cantSplit/>
        </w:trPr>
        <w:tc>
          <w:tcPr>
            <w:tcW w:w="1695" w:type="dxa"/>
            <w:tcBorders>
              <w:top w:val="single" w:sz="4" w:space="0" w:color="auto"/>
              <w:bottom w:val="single" w:sz="4" w:space="0" w:color="auto"/>
            </w:tcBorders>
            <w:shd w:val="clear" w:color="auto" w:fill="auto"/>
          </w:tcPr>
          <w:p w14:paraId="1D084D27" w14:textId="77777777" w:rsidR="003F26B5" w:rsidRPr="00CB13B0" w:rsidRDefault="003F26B5" w:rsidP="003F26B5">
            <w:pPr>
              <w:pStyle w:val="ENoteTableText"/>
            </w:pPr>
            <w:r w:rsidRPr="00CB13B0">
              <w:t>Treasury Laws Amendment (2020 Measures No. 2) Act 2020</w:t>
            </w:r>
          </w:p>
        </w:tc>
        <w:tc>
          <w:tcPr>
            <w:tcW w:w="992" w:type="dxa"/>
            <w:tcBorders>
              <w:top w:val="single" w:sz="4" w:space="0" w:color="auto"/>
              <w:bottom w:val="single" w:sz="4" w:space="0" w:color="auto"/>
            </w:tcBorders>
            <w:shd w:val="clear" w:color="auto" w:fill="auto"/>
          </w:tcPr>
          <w:p w14:paraId="628485EA" w14:textId="77777777" w:rsidR="003F26B5" w:rsidRPr="00CB13B0" w:rsidRDefault="003F26B5" w:rsidP="003F26B5">
            <w:pPr>
              <w:pStyle w:val="ENoteTableText"/>
            </w:pPr>
            <w:r w:rsidRPr="00CB13B0">
              <w:t>79, 2020</w:t>
            </w:r>
          </w:p>
        </w:tc>
        <w:tc>
          <w:tcPr>
            <w:tcW w:w="992" w:type="dxa"/>
            <w:tcBorders>
              <w:top w:val="single" w:sz="4" w:space="0" w:color="auto"/>
              <w:bottom w:val="single" w:sz="4" w:space="0" w:color="auto"/>
            </w:tcBorders>
            <w:shd w:val="clear" w:color="auto" w:fill="auto"/>
          </w:tcPr>
          <w:p w14:paraId="11125D6B" w14:textId="77777777" w:rsidR="003F26B5" w:rsidRPr="00CB13B0" w:rsidRDefault="003F26B5" w:rsidP="003F26B5">
            <w:pPr>
              <w:pStyle w:val="ENoteTableText"/>
            </w:pPr>
            <w:r w:rsidRPr="00CB13B0">
              <w:t>3 Sept 2020</w:t>
            </w:r>
          </w:p>
        </w:tc>
        <w:tc>
          <w:tcPr>
            <w:tcW w:w="1843" w:type="dxa"/>
            <w:tcBorders>
              <w:top w:val="single" w:sz="4" w:space="0" w:color="auto"/>
              <w:bottom w:val="single" w:sz="4" w:space="0" w:color="auto"/>
            </w:tcBorders>
            <w:shd w:val="clear" w:color="auto" w:fill="auto"/>
          </w:tcPr>
          <w:p w14:paraId="08968B92" w14:textId="5CB317CB" w:rsidR="003F26B5" w:rsidRPr="00CB13B0" w:rsidRDefault="003F26B5" w:rsidP="003F26B5">
            <w:pPr>
              <w:pStyle w:val="ENoteTableText"/>
              <w:rPr>
                <w:szCs w:val="16"/>
              </w:rPr>
            </w:pPr>
            <w:r w:rsidRPr="00CB13B0">
              <w:rPr>
                <w:szCs w:val="16"/>
              </w:rPr>
              <w:t xml:space="preserve">Sch 1, 3 and 5: 1 Oct 2020 (s 2(1) </w:t>
            </w:r>
            <w:r w:rsidR="00410FA5">
              <w:rPr>
                <w:szCs w:val="16"/>
              </w:rPr>
              <w:t>items 2</w:t>
            </w:r>
            <w:r w:rsidRPr="00CB13B0">
              <w:rPr>
                <w:szCs w:val="16"/>
              </w:rPr>
              <w:t>, 4)</w:t>
            </w:r>
          </w:p>
        </w:tc>
        <w:tc>
          <w:tcPr>
            <w:tcW w:w="1566" w:type="dxa"/>
            <w:tcBorders>
              <w:top w:val="single" w:sz="4" w:space="0" w:color="auto"/>
              <w:bottom w:val="single" w:sz="4" w:space="0" w:color="auto"/>
            </w:tcBorders>
            <w:shd w:val="clear" w:color="auto" w:fill="auto"/>
          </w:tcPr>
          <w:p w14:paraId="12750E46" w14:textId="5BCACC2F" w:rsidR="003F26B5" w:rsidRPr="00CB13B0" w:rsidRDefault="003F26B5" w:rsidP="003F26B5">
            <w:pPr>
              <w:pStyle w:val="ENoteTableText"/>
            </w:pPr>
            <w:r w:rsidRPr="00CB13B0">
              <w:t>Sch 1 (</w:t>
            </w:r>
            <w:r w:rsidR="00A13A22">
              <w:t>items 4</w:t>
            </w:r>
            <w:r w:rsidRPr="00CB13B0">
              <w:t>1, 51, 60, 64) and Sch 3 (</w:t>
            </w:r>
            <w:r w:rsidR="00410FA5">
              <w:t>item 4</w:t>
            </w:r>
            <w:r w:rsidRPr="00CB13B0">
              <w:t>)</w:t>
            </w:r>
          </w:p>
        </w:tc>
      </w:tr>
      <w:tr w:rsidR="003F26B5" w:rsidRPr="00CB13B0" w14:paraId="5E473A9D" w14:textId="77777777" w:rsidTr="005C5692">
        <w:trPr>
          <w:cantSplit/>
        </w:trPr>
        <w:tc>
          <w:tcPr>
            <w:tcW w:w="1695" w:type="dxa"/>
            <w:tcBorders>
              <w:top w:val="single" w:sz="4" w:space="0" w:color="auto"/>
              <w:bottom w:val="nil"/>
            </w:tcBorders>
            <w:shd w:val="clear" w:color="auto" w:fill="auto"/>
          </w:tcPr>
          <w:p w14:paraId="3F645F2B" w14:textId="14B8FA61" w:rsidR="003F26B5" w:rsidRPr="00CB13B0" w:rsidRDefault="003F26B5" w:rsidP="003F26B5">
            <w:pPr>
              <w:pStyle w:val="ENoteTableText"/>
            </w:pPr>
            <w:r w:rsidRPr="00CB13B0">
              <w:t>Treasury Laws Amendment (A Tax Plan for the COVID</w:t>
            </w:r>
            <w:r w:rsidR="00410FA5">
              <w:noBreakHyphen/>
            </w:r>
            <w:r w:rsidRPr="00CB13B0">
              <w:t>19 Economic Recovery) Act 2020</w:t>
            </w:r>
          </w:p>
        </w:tc>
        <w:tc>
          <w:tcPr>
            <w:tcW w:w="992" w:type="dxa"/>
            <w:tcBorders>
              <w:top w:val="single" w:sz="4" w:space="0" w:color="auto"/>
              <w:bottom w:val="nil"/>
            </w:tcBorders>
            <w:shd w:val="clear" w:color="auto" w:fill="auto"/>
          </w:tcPr>
          <w:p w14:paraId="08A3CEFD" w14:textId="77777777" w:rsidR="003F26B5" w:rsidRPr="00CB13B0" w:rsidRDefault="003F26B5" w:rsidP="003F26B5">
            <w:pPr>
              <w:pStyle w:val="ENoteTableText"/>
            </w:pPr>
            <w:r w:rsidRPr="00CB13B0">
              <w:t>92, 2020</w:t>
            </w:r>
          </w:p>
        </w:tc>
        <w:tc>
          <w:tcPr>
            <w:tcW w:w="992" w:type="dxa"/>
            <w:tcBorders>
              <w:top w:val="single" w:sz="4" w:space="0" w:color="auto"/>
              <w:bottom w:val="nil"/>
            </w:tcBorders>
            <w:shd w:val="clear" w:color="auto" w:fill="auto"/>
          </w:tcPr>
          <w:p w14:paraId="0F4875A3" w14:textId="77777777" w:rsidR="003F26B5" w:rsidRPr="00CB13B0" w:rsidRDefault="003F26B5" w:rsidP="003F26B5">
            <w:pPr>
              <w:pStyle w:val="ENoteTableText"/>
            </w:pPr>
            <w:r w:rsidRPr="00CB13B0">
              <w:t>14 Oct 2020</w:t>
            </w:r>
          </w:p>
        </w:tc>
        <w:tc>
          <w:tcPr>
            <w:tcW w:w="1843" w:type="dxa"/>
            <w:tcBorders>
              <w:top w:val="single" w:sz="4" w:space="0" w:color="auto"/>
              <w:bottom w:val="nil"/>
            </w:tcBorders>
            <w:shd w:val="clear" w:color="auto" w:fill="auto"/>
          </w:tcPr>
          <w:p w14:paraId="69D5AAC1" w14:textId="403B9031" w:rsidR="003F26B5" w:rsidRPr="00CB13B0" w:rsidRDefault="003F26B5" w:rsidP="003F26B5">
            <w:pPr>
              <w:pStyle w:val="ENoteTableText"/>
              <w:rPr>
                <w:szCs w:val="16"/>
                <w:u w:val="single"/>
              </w:rPr>
            </w:pPr>
            <w:r w:rsidRPr="00CB13B0">
              <w:rPr>
                <w:szCs w:val="16"/>
              </w:rPr>
              <w:t>Sch 1 (</w:t>
            </w:r>
            <w:r w:rsidR="00410FA5">
              <w:rPr>
                <w:szCs w:val="16"/>
              </w:rPr>
              <w:t>items 1</w:t>
            </w:r>
            <w:r w:rsidRPr="00CB13B0">
              <w:rPr>
                <w:szCs w:val="16"/>
              </w:rPr>
              <w:t xml:space="preserve">8–21, 24): 15 Oct 2020 (s 2(1) </w:t>
            </w:r>
            <w:r w:rsidR="00410FA5">
              <w:rPr>
                <w:szCs w:val="16"/>
              </w:rPr>
              <w:t>item 4</w:t>
            </w:r>
            <w:r w:rsidRPr="00CB13B0">
              <w:rPr>
                <w:szCs w:val="16"/>
              </w:rPr>
              <w:t>)</w:t>
            </w:r>
            <w:r w:rsidRPr="00CB13B0">
              <w:rPr>
                <w:szCs w:val="16"/>
              </w:rPr>
              <w:br/>
              <w:t>Sch 1 (</w:t>
            </w:r>
            <w:r w:rsidR="00410FA5">
              <w:rPr>
                <w:szCs w:val="16"/>
              </w:rPr>
              <w:t>items 2</w:t>
            </w:r>
            <w:r w:rsidRPr="00CB13B0">
              <w:rPr>
                <w:szCs w:val="16"/>
              </w:rPr>
              <w:t xml:space="preserve">5–27): </w:t>
            </w:r>
            <w:r w:rsidR="00410FA5">
              <w:rPr>
                <w:szCs w:val="16"/>
              </w:rPr>
              <w:t>1 July</w:t>
            </w:r>
            <w:r w:rsidRPr="00CB13B0">
              <w:rPr>
                <w:szCs w:val="16"/>
              </w:rPr>
              <w:t xml:space="preserve"> 2022 (s 2(1) </w:t>
            </w:r>
            <w:r w:rsidR="00410FA5">
              <w:rPr>
                <w:szCs w:val="16"/>
              </w:rPr>
              <w:t>item 5</w:t>
            </w:r>
            <w:r w:rsidRPr="00CB13B0">
              <w:rPr>
                <w:szCs w:val="16"/>
              </w:rPr>
              <w:t>)</w:t>
            </w:r>
            <w:r w:rsidRPr="00CB13B0">
              <w:rPr>
                <w:szCs w:val="16"/>
              </w:rPr>
              <w:br/>
              <w:t>Sch 2 (</w:t>
            </w:r>
            <w:r w:rsidR="00410FA5">
              <w:rPr>
                <w:szCs w:val="16"/>
              </w:rPr>
              <w:t>items 1</w:t>
            </w:r>
            <w:r w:rsidRPr="00CB13B0">
              <w:rPr>
                <w:szCs w:val="16"/>
              </w:rPr>
              <w:t>–3, 16–35), Sch 3 (</w:t>
            </w:r>
            <w:r w:rsidR="00410FA5">
              <w:rPr>
                <w:szCs w:val="16"/>
              </w:rPr>
              <w:t>items 2</w:t>
            </w:r>
            <w:r w:rsidRPr="00CB13B0">
              <w:rPr>
                <w:szCs w:val="16"/>
              </w:rPr>
              <w:t>5–36, 40), Sch 4 (</w:t>
            </w:r>
            <w:r w:rsidR="00410FA5">
              <w:rPr>
                <w:szCs w:val="16"/>
              </w:rPr>
              <w:t>items 1</w:t>
            </w:r>
            <w:r w:rsidRPr="00CB13B0">
              <w:rPr>
                <w:szCs w:val="16"/>
              </w:rPr>
              <w:t>–11, 14), Sch 5 (</w:t>
            </w:r>
            <w:r w:rsidR="00410FA5">
              <w:rPr>
                <w:szCs w:val="16"/>
              </w:rPr>
              <w:t>items 1</w:t>
            </w:r>
            <w:r w:rsidRPr="00CB13B0">
              <w:rPr>
                <w:szCs w:val="16"/>
              </w:rPr>
              <w:t>1–38, 56) and Sch 7 (</w:t>
            </w:r>
            <w:r w:rsidR="00410FA5">
              <w:rPr>
                <w:szCs w:val="16"/>
              </w:rPr>
              <w:t>items 5</w:t>
            </w:r>
            <w:r w:rsidRPr="00CB13B0">
              <w:rPr>
                <w:szCs w:val="16"/>
              </w:rPr>
              <w:t xml:space="preserve">–8, 12–25): 1 Jan 2021 (s 2(1) </w:t>
            </w:r>
            <w:r w:rsidR="00A13A22">
              <w:rPr>
                <w:szCs w:val="16"/>
              </w:rPr>
              <w:t>item 7</w:t>
            </w:r>
            <w:r w:rsidRPr="00CB13B0">
              <w:rPr>
                <w:szCs w:val="16"/>
              </w:rPr>
              <w:t>)</w:t>
            </w:r>
          </w:p>
        </w:tc>
        <w:tc>
          <w:tcPr>
            <w:tcW w:w="1566" w:type="dxa"/>
            <w:tcBorders>
              <w:top w:val="single" w:sz="4" w:space="0" w:color="auto"/>
              <w:bottom w:val="nil"/>
            </w:tcBorders>
            <w:shd w:val="clear" w:color="auto" w:fill="auto"/>
          </w:tcPr>
          <w:p w14:paraId="4504A553" w14:textId="6CD43291" w:rsidR="003F26B5" w:rsidRPr="00CB13B0" w:rsidRDefault="003F26B5" w:rsidP="003F26B5">
            <w:pPr>
              <w:pStyle w:val="ENoteTableText"/>
              <w:rPr>
                <w:u w:val="single"/>
              </w:rPr>
            </w:pPr>
            <w:r w:rsidRPr="00CB13B0">
              <w:t>Sch 1 (</w:t>
            </w:r>
            <w:r w:rsidR="00410FA5">
              <w:t>items 2</w:t>
            </w:r>
            <w:r w:rsidRPr="00CB13B0">
              <w:t>4</w:t>
            </w:r>
            <w:r w:rsidR="00355D04" w:rsidRPr="00CB13B0">
              <w:t>, 27</w:t>
            </w:r>
            <w:r w:rsidRPr="00CB13B0">
              <w:t>), Sch 3 (</w:t>
            </w:r>
            <w:r w:rsidR="00410FA5">
              <w:t>item 4</w:t>
            </w:r>
            <w:r w:rsidRPr="00CB13B0">
              <w:t>0), Sch 4 (</w:t>
            </w:r>
            <w:r w:rsidR="00410FA5">
              <w:t>item 1</w:t>
            </w:r>
            <w:r w:rsidRPr="00CB13B0">
              <w:t>4) and Sch 5 (</w:t>
            </w:r>
            <w:r w:rsidR="00410FA5">
              <w:t>item 5</w:t>
            </w:r>
            <w:r w:rsidRPr="00CB13B0">
              <w:t>6)</w:t>
            </w:r>
          </w:p>
        </w:tc>
      </w:tr>
      <w:tr w:rsidR="003F26B5" w:rsidRPr="00CB13B0" w14:paraId="67446A47" w14:textId="77777777" w:rsidTr="005C5692">
        <w:trPr>
          <w:cantSplit/>
        </w:trPr>
        <w:tc>
          <w:tcPr>
            <w:tcW w:w="1695" w:type="dxa"/>
            <w:tcBorders>
              <w:top w:val="nil"/>
              <w:bottom w:val="nil"/>
            </w:tcBorders>
            <w:shd w:val="clear" w:color="auto" w:fill="auto"/>
          </w:tcPr>
          <w:p w14:paraId="6DA09497" w14:textId="77777777" w:rsidR="003F26B5" w:rsidRPr="00CB13B0" w:rsidRDefault="003F26B5" w:rsidP="003F26B5">
            <w:pPr>
              <w:pStyle w:val="ENoteTTIndentHeading"/>
            </w:pPr>
            <w:r w:rsidRPr="00CB13B0">
              <w:lastRenderedPageBreak/>
              <w:t>as amended by</w:t>
            </w:r>
          </w:p>
        </w:tc>
        <w:tc>
          <w:tcPr>
            <w:tcW w:w="992" w:type="dxa"/>
            <w:tcBorders>
              <w:top w:val="nil"/>
              <w:bottom w:val="nil"/>
            </w:tcBorders>
            <w:shd w:val="clear" w:color="auto" w:fill="auto"/>
          </w:tcPr>
          <w:p w14:paraId="447152DA" w14:textId="77777777" w:rsidR="003F26B5" w:rsidRPr="00CB13B0" w:rsidRDefault="003F26B5" w:rsidP="003F26B5">
            <w:pPr>
              <w:pStyle w:val="ENoteTableText"/>
            </w:pPr>
          </w:p>
        </w:tc>
        <w:tc>
          <w:tcPr>
            <w:tcW w:w="992" w:type="dxa"/>
            <w:tcBorders>
              <w:top w:val="nil"/>
              <w:bottom w:val="nil"/>
            </w:tcBorders>
            <w:shd w:val="clear" w:color="auto" w:fill="auto"/>
          </w:tcPr>
          <w:p w14:paraId="4A84418C" w14:textId="77777777" w:rsidR="003F26B5" w:rsidRPr="00CB13B0" w:rsidRDefault="003F26B5" w:rsidP="003F26B5">
            <w:pPr>
              <w:pStyle w:val="ENoteTableText"/>
            </w:pPr>
          </w:p>
        </w:tc>
        <w:tc>
          <w:tcPr>
            <w:tcW w:w="1843" w:type="dxa"/>
            <w:tcBorders>
              <w:top w:val="nil"/>
              <w:bottom w:val="nil"/>
            </w:tcBorders>
            <w:shd w:val="clear" w:color="auto" w:fill="auto"/>
          </w:tcPr>
          <w:p w14:paraId="4ED37538" w14:textId="77777777" w:rsidR="003F26B5" w:rsidRPr="00CB13B0" w:rsidRDefault="003F26B5" w:rsidP="003F26B5">
            <w:pPr>
              <w:pStyle w:val="ENoteTableText"/>
              <w:rPr>
                <w:szCs w:val="16"/>
              </w:rPr>
            </w:pPr>
          </w:p>
        </w:tc>
        <w:tc>
          <w:tcPr>
            <w:tcW w:w="1566" w:type="dxa"/>
            <w:tcBorders>
              <w:top w:val="nil"/>
              <w:bottom w:val="nil"/>
            </w:tcBorders>
            <w:shd w:val="clear" w:color="auto" w:fill="auto"/>
          </w:tcPr>
          <w:p w14:paraId="2144CBA0" w14:textId="77777777" w:rsidR="003F26B5" w:rsidRPr="00CB13B0" w:rsidRDefault="003F26B5" w:rsidP="003F26B5">
            <w:pPr>
              <w:pStyle w:val="ENoteTableText"/>
            </w:pPr>
          </w:p>
        </w:tc>
      </w:tr>
      <w:tr w:rsidR="003F26B5" w:rsidRPr="00CB13B0" w14:paraId="163D7E93" w14:textId="77777777" w:rsidTr="005C5692">
        <w:trPr>
          <w:cantSplit/>
        </w:trPr>
        <w:tc>
          <w:tcPr>
            <w:tcW w:w="1695" w:type="dxa"/>
            <w:tcBorders>
              <w:top w:val="nil"/>
              <w:bottom w:val="single" w:sz="4" w:space="0" w:color="auto"/>
            </w:tcBorders>
            <w:shd w:val="clear" w:color="auto" w:fill="auto"/>
          </w:tcPr>
          <w:p w14:paraId="46AE05A0" w14:textId="77777777" w:rsidR="003F26B5" w:rsidRPr="00CB13B0" w:rsidRDefault="003F26B5" w:rsidP="003F26B5">
            <w:pPr>
              <w:pStyle w:val="ENoteTTi"/>
            </w:pPr>
            <w:r w:rsidRPr="00CB13B0">
              <w:t>Treasury Laws Amendment (2021 Measures No. 4) Act 2021</w:t>
            </w:r>
          </w:p>
        </w:tc>
        <w:tc>
          <w:tcPr>
            <w:tcW w:w="992" w:type="dxa"/>
            <w:tcBorders>
              <w:top w:val="nil"/>
              <w:bottom w:val="single" w:sz="4" w:space="0" w:color="auto"/>
            </w:tcBorders>
            <w:shd w:val="clear" w:color="auto" w:fill="auto"/>
          </w:tcPr>
          <w:p w14:paraId="1D1AB12E" w14:textId="77777777" w:rsidR="003F26B5" w:rsidRPr="00CB13B0" w:rsidRDefault="003F26B5" w:rsidP="003F26B5">
            <w:pPr>
              <w:pStyle w:val="ENoteTableText"/>
            </w:pPr>
            <w:r w:rsidRPr="00CB13B0">
              <w:t>72, 2021</w:t>
            </w:r>
          </w:p>
        </w:tc>
        <w:tc>
          <w:tcPr>
            <w:tcW w:w="992" w:type="dxa"/>
            <w:tcBorders>
              <w:top w:val="nil"/>
              <w:bottom w:val="single" w:sz="4" w:space="0" w:color="auto"/>
            </w:tcBorders>
            <w:shd w:val="clear" w:color="auto" w:fill="auto"/>
          </w:tcPr>
          <w:p w14:paraId="240BF453" w14:textId="77777777" w:rsidR="003F26B5" w:rsidRPr="00CB13B0" w:rsidRDefault="0018140A" w:rsidP="003F26B5">
            <w:pPr>
              <w:pStyle w:val="ENoteTableText"/>
            </w:pPr>
            <w:r w:rsidRPr="00CB13B0">
              <w:t>30 June</w:t>
            </w:r>
            <w:r w:rsidR="003F26B5" w:rsidRPr="00CB13B0">
              <w:t xml:space="preserve"> 2021</w:t>
            </w:r>
          </w:p>
        </w:tc>
        <w:tc>
          <w:tcPr>
            <w:tcW w:w="1843" w:type="dxa"/>
            <w:tcBorders>
              <w:top w:val="nil"/>
              <w:bottom w:val="single" w:sz="4" w:space="0" w:color="auto"/>
            </w:tcBorders>
            <w:shd w:val="clear" w:color="auto" w:fill="auto"/>
          </w:tcPr>
          <w:p w14:paraId="79A8D9FB" w14:textId="75212E0D" w:rsidR="003F26B5" w:rsidRPr="00CB13B0" w:rsidRDefault="003F26B5" w:rsidP="003F26B5">
            <w:pPr>
              <w:pStyle w:val="ENoteTableText"/>
              <w:rPr>
                <w:szCs w:val="16"/>
              </w:rPr>
            </w:pPr>
            <w:r w:rsidRPr="00CB13B0">
              <w:rPr>
                <w:szCs w:val="16"/>
              </w:rPr>
              <w:t xml:space="preserve">Sch 6: 14 Oct 2020 (s 2(1) </w:t>
            </w:r>
            <w:r w:rsidR="00410FA5">
              <w:rPr>
                <w:szCs w:val="16"/>
              </w:rPr>
              <w:t>item 6</w:t>
            </w:r>
            <w:r w:rsidRPr="00CB13B0">
              <w:rPr>
                <w:szCs w:val="16"/>
              </w:rPr>
              <w:t>)</w:t>
            </w:r>
          </w:p>
        </w:tc>
        <w:tc>
          <w:tcPr>
            <w:tcW w:w="1566" w:type="dxa"/>
            <w:tcBorders>
              <w:top w:val="nil"/>
              <w:bottom w:val="single" w:sz="4" w:space="0" w:color="auto"/>
            </w:tcBorders>
            <w:shd w:val="clear" w:color="auto" w:fill="auto"/>
          </w:tcPr>
          <w:p w14:paraId="5DBF7D79" w14:textId="77777777" w:rsidR="003F26B5" w:rsidRPr="00CB13B0" w:rsidRDefault="003F26B5" w:rsidP="003F26B5">
            <w:pPr>
              <w:pStyle w:val="ENoteTableText"/>
            </w:pPr>
            <w:r w:rsidRPr="00CB13B0">
              <w:t>—</w:t>
            </w:r>
          </w:p>
        </w:tc>
      </w:tr>
      <w:tr w:rsidR="003F26B5" w:rsidRPr="00CB13B0" w14:paraId="0B95D54E" w14:textId="77777777" w:rsidTr="00950EDB">
        <w:trPr>
          <w:cantSplit/>
        </w:trPr>
        <w:tc>
          <w:tcPr>
            <w:tcW w:w="1695" w:type="dxa"/>
            <w:tcBorders>
              <w:top w:val="single" w:sz="4" w:space="0" w:color="auto"/>
              <w:bottom w:val="single" w:sz="4" w:space="0" w:color="auto"/>
            </w:tcBorders>
            <w:shd w:val="clear" w:color="auto" w:fill="auto"/>
          </w:tcPr>
          <w:p w14:paraId="502D8B4B" w14:textId="77777777" w:rsidR="003F26B5" w:rsidRPr="00CB13B0" w:rsidRDefault="003F26B5" w:rsidP="003F26B5">
            <w:pPr>
              <w:pStyle w:val="ENoteTableText"/>
            </w:pPr>
            <w:r w:rsidRPr="00CB13B0">
              <w:t>Social Services and Other Legislation Amendment (Coronavirus and Other Measures) Act 2020</w:t>
            </w:r>
          </w:p>
        </w:tc>
        <w:tc>
          <w:tcPr>
            <w:tcW w:w="992" w:type="dxa"/>
            <w:tcBorders>
              <w:top w:val="single" w:sz="4" w:space="0" w:color="auto"/>
              <w:bottom w:val="single" w:sz="4" w:space="0" w:color="auto"/>
            </w:tcBorders>
            <w:shd w:val="clear" w:color="auto" w:fill="auto"/>
          </w:tcPr>
          <w:p w14:paraId="7E45976E" w14:textId="77777777" w:rsidR="003F26B5" w:rsidRPr="00CB13B0" w:rsidRDefault="003F26B5" w:rsidP="003F26B5">
            <w:pPr>
              <w:pStyle w:val="ENoteTableText"/>
            </w:pPr>
            <w:r w:rsidRPr="00CB13B0">
              <w:t>97, 2020</w:t>
            </w:r>
          </w:p>
        </w:tc>
        <w:tc>
          <w:tcPr>
            <w:tcW w:w="992" w:type="dxa"/>
            <w:tcBorders>
              <w:top w:val="single" w:sz="4" w:space="0" w:color="auto"/>
              <w:bottom w:val="single" w:sz="4" w:space="0" w:color="auto"/>
            </w:tcBorders>
            <w:shd w:val="clear" w:color="auto" w:fill="auto"/>
          </w:tcPr>
          <w:p w14:paraId="4ECF5956" w14:textId="77777777" w:rsidR="003F26B5" w:rsidRPr="00CB13B0" w:rsidRDefault="003F26B5" w:rsidP="003F26B5">
            <w:pPr>
              <w:pStyle w:val="ENoteTableText"/>
            </w:pPr>
            <w:r w:rsidRPr="00CB13B0">
              <w:t>13 Nov 2020</w:t>
            </w:r>
          </w:p>
        </w:tc>
        <w:tc>
          <w:tcPr>
            <w:tcW w:w="1843" w:type="dxa"/>
            <w:tcBorders>
              <w:top w:val="single" w:sz="4" w:space="0" w:color="auto"/>
              <w:bottom w:val="single" w:sz="4" w:space="0" w:color="auto"/>
            </w:tcBorders>
            <w:shd w:val="clear" w:color="auto" w:fill="auto"/>
          </w:tcPr>
          <w:p w14:paraId="03A3142F" w14:textId="05B7170B" w:rsidR="003F26B5" w:rsidRPr="00CB13B0" w:rsidRDefault="003F26B5" w:rsidP="003F26B5">
            <w:pPr>
              <w:pStyle w:val="ENoteTableText"/>
              <w:rPr>
                <w:szCs w:val="16"/>
              </w:rPr>
            </w:pPr>
            <w:r w:rsidRPr="00CB13B0">
              <w:rPr>
                <w:szCs w:val="16"/>
              </w:rPr>
              <w:t>Sch 1 (</w:t>
            </w:r>
            <w:r w:rsidR="00410FA5">
              <w:rPr>
                <w:szCs w:val="16"/>
              </w:rPr>
              <w:t>items 2</w:t>
            </w:r>
            <w:r w:rsidRPr="00CB13B0">
              <w:rPr>
                <w:szCs w:val="16"/>
              </w:rPr>
              <w:t xml:space="preserve">8–36): 14 Nov 2020 (s 2(1) </w:t>
            </w:r>
            <w:r w:rsidR="00410FA5">
              <w:rPr>
                <w:szCs w:val="16"/>
              </w:rPr>
              <w:t>item 2</w:t>
            </w:r>
            <w:r w:rsidRPr="00CB13B0">
              <w:rPr>
                <w:szCs w:val="16"/>
              </w:rPr>
              <w:t>)</w:t>
            </w:r>
          </w:p>
        </w:tc>
        <w:tc>
          <w:tcPr>
            <w:tcW w:w="1566" w:type="dxa"/>
            <w:tcBorders>
              <w:top w:val="single" w:sz="4" w:space="0" w:color="auto"/>
              <w:bottom w:val="single" w:sz="4" w:space="0" w:color="auto"/>
            </w:tcBorders>
            <w:shd w:val="clear" w:color="auto" w:fill="auto"/>
          </w:tcPr>
          <w:p w14:paraId="2249FDAF" w14:textId="77777777" w:rsidR="003F26B5" w:rsidRPr="00CB13B0" w:rsidRDefault="003F26B5" w:rsidP="003F26B5">
            <w:pPr>
              <w:pStyle w:val="ENoteTableText"/>
            </w:pPr>
            <w:r w:rsidRPr="00CB13B0">
              <w:t>—</w:t>
            </w:r>
          </w:p>
        </w:tc>
      </w:tr>
      <w:tr w:rsidR="003F26B5" w:rsidRPr="00CB13B0" w14:paraId="4D50FDF8" w14:textId="77777777" w:rsidTr="00F86909">
        <w:trPr>
          <w:cantSplit/>
        </w:trPr>
        <w:tc>
          <w:tcPr>
            <w:tcW w:w="1695" w:type="dxa"/>
            <w:tcBorders>
              <w:top w:val="single" w:sz="4" w:space="0" w:color="auto"/>
              <w:bottom w:val="single" w:sz="4" w:space="0" w:color="auto"/>
            </w:tcBorders>
            <w:shd w:val="clear" w:color="auto" w:fill="auto"/>
          </w:tcPr>
          <w:p w14:paraId="0E24C3B1" w14:textId="77777777" w:rsidR="003F26B5" w:rsidRPr="00CB13B0" w:rsidRDefault="003F26B5" w:rsidP="003F26B5">
            <w:pPr>
              <w:pStyle w:val="ENoteTableText"/>
            </w:pPr>
            <w:r w:rsidRPr="00CB13B0">
              <w:t>Social Services and Other Legislation Amendment (Omnibus) Act 2020</w:t>
            </w:r>
          </w:p>
        </w:tc>
        <w:tc>
          <w:tcPr>
            <w:tcW w:w="992" w:type="dxa"/>
            <w:tcBorders>
              <w:top w:val="single" w:sz="4" w:space="0" w:color="auto"/>
              <w:bottom w:val="single" w:sz="4" w:space="0" w:color="auto"/>
            </w:tcBorders>
            <w:shd w:val="clear" w:color="auto" w:fill="auto"/>
          </w:tcPr>
          <w:p w14:paraId="3374132D" w14:textId="77777777" w:rsidR="003F26B5" w:rsidRPr="00CB13B0" w:rsidRDefault="003F26B5" w:rsidP="003F26B5">
            <w:pPr>
              <w:pStyle w:val="ENoteTableText"/>
            </w:pPr>
            <w:r w:rsidRPr="00CB13B0">
              <w:t>107, 2020</w:t>
            </w:r>
          </w:p>
        </w:tc>
        <w:tc>
          <w:tcPr>
            <w:tcW w:w="992" w:type="dxa"/>
            <w:tcBorders>
              <w:top w:val="single" w:sz="4" w:space="0" w:color="auto"/>
              <w:bottom w:val="single" w:sz="4" w:space="0" w:color="auto"/>
            </w:tcBorders>
            <w:shd w:val="clear" w:color="auto" w:fill="auto"/>
          </w:tcPr>
          <w:p w14:paraId="07106FD5" w14:textId="77777777" w:rsidR="003F26B5" w:rsidRPr="00CB13B0" w:rsidRDefault="003F26B5" w:rsidP="003F26B5">
            <w:pPr>
              <w:pStyle w:val="ENoteTableText"/>
            </w:pPr>
            <w:r w:rsidRPr="00CB13B0">
              <w:t>26 Nov 2020</w:t>
            </w:r>
          </w:p>
        </w:tc>
        <w:tc>
          <w:tcPr>
            <w:tcW w:w="1843" w:type="dxa"/>
            <w:tcBorders>
              <w:top w:val="single" w:sz="4" w:space="0" w:color="auto"/>
              <w:bottom w:val="single" w:sz="4" w:space="0" w:color="auto"/>
            </w:tcBorders>
            <w:shd w:val="clear" w:color="auto" w:fill="auto"/>
          </w:tcPr>
          <w:p w14:paraId="1C9EE0A0" w14:textId="5F7B97D4" w:rsidR="003F26B5" w:rsidRPr="00CB13B0" w:rsidRDefault="003F26B5" w:rsidP="003F26B5">
            <w:pPr>
              <w:pStyle w:val="ENoteTableText"/>
              <w:rPr>
                <w:szCs w:val="16"/>
              </w:rPr>
            </w:pPr>
            <w:r w:rsidRPr="00CB13B0">
              <w:rPr>
                <w:szCs w:val="16"/>
              </w:rPr>
              <w:t>Sch 3 (</w:t>
            </w:r>
            <w:r w:rsidR="00410FA5">
              <w:rPr>
                <w:szCs w:val="16"/>
              </w:rPr>
              <w:t>items 2</w:t>
            </w:r>
            <w:r w:rsidRPr="00CB13B0">
              <w:rPr>
                <w:szCs w:val="16"/>
              </w:rPr>
              <w:t xml:space="preserve">–9): 27 Nov 2020 (s 2(1) </w:t>
            </w:r>
            <w:r w:rsidR="00410FA5">
              <w:rPr>
                <w:szCs w:val="16"/>
              </w:rPr>
              <w:t>item 3</w:t>
            </w:r>
            <w:r w:rsidRPr="00CB13B0">
              <w:rPr>
                <w:szCs w:val="16"/>
              </w:rPr>
              <w:t>)</w:t>
            </w:r>
          </w:p>
        </w:tc>
        <w:tc>
          <w:tcPr>
            <w:tcW w:w="1566" w:type="dxa"/>
            <w:tcBorders>
              <w:top w:val="single" w:sz="4" w:space="0" w:color="auto"/>
              <w:bottom w:val="single" w:sz="4" w:space="0" w:color="auto"/>
            </w:tcBorders>
            <w:shd w:val="clear" w:color="auto" w:fill="auto"/>
          </w:tcPr>
          <w:p w14:paraId="161C0DFA" w14:textId="77777777" w:rsidR="003F26B5" w:rsidRPr="00CB13B0" w:rsidRDefault="003F26B5" w:rsidP="003F26B5">
            <w:pPr>
              <w:pStyle w:val="ENoteTableText"/>
            </w:pPr>
            <w:r w:rsidRPr="00CB13B0">
              <w:t>—</w:t>
            </w:r>
          </w:p>
        </w:tc>
      </w:tr>
      <w:tr w:rsidR="003F26B5" w:rsidRPr="00CB13B0" w14:paraId="40BE31A8" w14:textId="77777777" w:rsidTr="00F86909">
        <w:trPr>
          <w:cantSplit/>
        </w:trPr>
        <w:tc>
          <w:tcPr>
            <w:tcW w:w="1695" w:type="dxa"/>
            <w:tcBorders>
              <w:top w:val="single" w:sz="4" w:space="0" w:color="auto"/>
              <w:bottom w:val="single" w:sz="4" w:space="0" w:color="auto"/>
            </w:tcBorders>
            <w:shd w:val="clear" w:color="auto" w:fill="auto"/>
          </w:tcPr>
          <w:p w14:paraId="372BFE3E" w14:textId="77777777" w:rsidR="003F26B5" w:rsidRPr="00CB13B0" w:rsidRDefault="003F26B5" w:rsidP="003F26B5">
            <w:pPr>
              <w:pStyle w:val="ENoteTableText"/>
            </w:pPr>
            <w:r w:rsidRPr="00CB13B0">
              <w:t>Family Law Amendment (Western Australia De Facto Superannuation Splitting and Bankruptcy) Act 2020</w:t>
            </w:r>
          </w:p>
        </w:tc>
        <w:tc>
          <w:tcPr>
            <w:tcW w:w="992" w:type="dxa"/>
            <w:tcBorders>
              <w:top w:val="single" w:sz="4" w:space="0" w:color="auto"/>
              <w:bottom w:val="single" w:sz="4" w:space="0" w:color="auto"/>
            </w:tcBorders>
            <w:shd w:val="clear" w:color="auto" w:fill="auto"/>
          </w:tcPr>
          <w:p w14:paraId="2DC560A0" w14:textId="77777777" w:rsidR="003F26B5" w:rsidRPr="00CB13B0" w:rsidRDefault="003F26B5" w:rsidP="003F26B5">
            <w:pPr>
              <w:pStyle w:val="ENoteTableText"/>
            </w:pPr>
            <w:r w:rsidRPr="00CB13B0">
              <w:t>112, 2020</w:t>
            </w:r>
          </w:p>
        </w:tc>
        <w:tc>
          <w:tcPr>
            <w:tcW w:w="992" w:type="dxa"/>
            <w:tcBorders>
              <w:top w:val="single" w:sz="4" w:space="0" w:color="auto"/>
              <w:bottom w:val="single" w:sz="4" w:space="0" w:color="auto"/>
            </w:tcBorders>
            <w:shd w:val="clear" w:color="auto" w:fill="auto"/>
          </w:tcPr>
          <w:p w14:paraId="08189446" w14:textId="77777777" w:rsidR="003F26B5" w:rsidRPr="00CB13B0" w:rsidRDefault="003F26B5" w:rsidP="003F26B5">
            <w:pPr>
              <w:pStyle w:val="ENoteTableText"/>
            </w:pPr>
            <w:r w:rsidRPr="00CB13B0">
              <w:t>8 Dec 2020</w:t>
            </w:r>
          </w:p>
        </w:tc>
        <w:tc>
          <w:tcPr>
            <w:tcW w:w="1843" w:type="dxa"/>
            <w:tcBorders>
              <w:top w:val="single" w:sz="4" w:space="0" w:color="auto"/>
              <w:bottom w:val="single" w:sz="4" w:space="0" w:color="auto"/>
            </w:tcBorders>
            <w:shd w:val="clear" w:color="auto" w:fill="auto"/>
          </w:tcPr>
          <w:p w14:paraId="31FCF31C" w14:textId="0B027F3F" w:rsidR="003F26B5" w:rsidRPr="00CB13B0" w:rsidRDefault="003F26B5" w:rsidP="003F26B5">
            <w:pPr>
              <w:pStyle w:val="ENoteTableText"/>
              <w:rPr>
                <w:szCs w:val="16"/>
              </w:rPr>
            </w:pPr>
            <w:r w:rsidRPr="00CB13B0">
              <w:rPr>
                <w:szCs w:val="16"/>
              </w:rPr>
              <w:t>Sch 3 (</w:t>
            </w:r>
            <w:r w:rsidR="00410FA5">
              <w:rPr>
                <w:szCs w:val="16"/>
              </w:rPr>
              <w:t>items 3</w:t>
            </w:r>
            <w:r w:rsidRPr="00CB13B0">
              <w:rPr>
                <w:szCs w:val="16"/>
              </w:rPr>
              <w:t xml:space="preserve">9–47): </w:t>
            </w:r>
            <w:r w:rsidR="00F74C88" w:rsidRPr="00CB13B0">
              <w:rPr>
                <w:szCs w:val="16"/>
              </w:rPr>
              <w:t>28 Sept 2022</w:t>
            </w:r>
            <w:r w:rsidRPr="00CB13B0">
              <w:rPr>
                <w:szCs w:val="16"/>
              </w:rPr>
              <w:t xml:space="preserve">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50073D0E" w14:textId="77777777" w:rsidR="003F26B5" w:rsidRPr="00CB13B0" w:rsidRDefault="003F26B5" w:rsidP="003F26B5">
            <w:pPr>
              <w:pStyle w:val="ENoteTableText"/>
            </w:pPr>
            <w:r w:rsidRPr="00CB13B0">
              <w:t>—</w:t>
            </w:r>
          </w:p>
        </w:tc>
      </w:tr>
      <w:tr w:rsidR="003F26B5" w:rsidRPr="00CB13B0" w14:paraId="40B9DF0E" w14:textId="77777777" w:rsidTr="003765AF">
        <w:trPr>
          <w:cantSplit/>
        </w:trPr>
        <w:tc>
          <w:tcPr>
            <w:tcW w:w="1695" w:type="dxa"/>
            <w:tcBorders>
              <w:top w:val="single" w:sz="4" w:space="0" w:color="auto"/>
              <w:bottom w:val="single" w:sz="4" w:space="0" w:color="auto"/>
            </w:tcBorders>
            <w:shd w:val="clear" w:color="auto" w:fill="auto"/>
          </w:tcPr>
          <w:p w14:paraId="5B83BF43" w14:textId="77777777" w:rsidR="003F26B5" w:rsidRPr="00CB13B0" w:rsidRDefault="003F26B5" w:rsidP="003F26B5">
            <w:pPr>
              <w:pStyle w:val="ENoteTableText"/>
            </w:pPr>
            <w:r w:rsidRPr="00CB13B0">
              <w:t>Treasury Laws Amendment (2020 Measures No. 5) Act 2020</w:t>
            </w:r>
          </w:p>
        </w:tc>
        <w:tc>
          <w:tcPr>
            <w:tcW w:w="992" w:type="dxa"/>
            <w:tcBorders>
              <w:top w:val="single" w:sz="4" w:space="0" w:color="auto"/>
              <w:bottom w:val="single" w:sz="4" w:space="0" w:color="auto"/>
            </w:tcBorders>
            <w:shd w:val="clear" w:color="auto" w:fill="auto"/>
          </w:tcPr>
          <w:p w14:paraId="684D673F" w14:textId="77777777" w:rsidR="003F26B5" w:rsidRPr="00CB13B0" w:rsidRDefault="003F26B5" w:rsidP="003F26B5">
            <w:pPr>
              <w:pStyle w:val="ENoteTableText"/>
            </w:pPr>
            <w:r w:rsidRPr="00CB13B0">
              <w:t>118, 2020</w:t>
            </w:r>
          </w:p>
        </w:tc>
        <w:tc>
          <w:tcPr>
            <w:tcW w:w="992" w:type="dxa"/>
            <w:tcBorders>
              <w:top w:val="single" w:sz="4" w:space="0" w:color="auto"/>
              <w:bottom w:val="single" w:sz="4" w:space="0" w:color="auto"/>
            </w:tcBorders>
            <w:shd w:val="clear" w:color="auto" w:fill="auto"/>
          </w:tcPr>
          <w:p w14:paraId="7C7ECA07" w14:textId="77777777" w:rsidR="003F26B5" w:rsidRPr="00CB13B0" w:rsidRDefault="003F26B5" w:rsidP="003F26B5">
            <w:pPr>
              <w:pStyle w:val="ENoteTableText"/>
            </w:pPr>
            <w:r w:rsidRPr="00CB13B0">
              <w:t>11 Dec 2020</w:t>
            </w:r>
          </w:p>
        </w:tc>
        <w:tc>
          <w:tcPr>
            <w:tcW w:w="1843" w:type="dxa"/>
            <w:tcBorders>
              <w:top w:val="single" w:sz="4" w:space="0" w:color="auto"/>
              <w:bottom w:val="single" w:sz="4" w:space="0" w:color="auto"/>
            </w:tcBorders>
            <w:shd w:val="clear" w:color="auto" w:fill="auto"/>
          </w:tcPr>
          <w:p w14:paraId="27196F32" w14:textId="787E553F" w:rsidR="003F26B5" w:rsidRPr="00CB13B0" w:rsidRDefault="003F26B5" w:rsidP="003F26B5">
            <w:pPr>
              <w:pStyle w:val="ENoteTableText"/>
              <w:rPr>
                <w:szCs w:val="16"/>
                <w:u w:val="single"/>
              </w:rPr>
            </w:pPr>
            <w:r w:rsidRPr="00CB13B0">
              <w:rPr>
                <w:szCs w:val="16"/>
              </w:rPr>
              <w:t xml:space="preserve">Sch 1: 12 Dec 2020 (s 2(1) </w:t>
            </w:r>
            <w:r w:rsidR="00410FA5">
              <w:rPr>
                <w:szCs w:val="16"/>
              </w:rPr>
              <w:t>item 2</w:t>
            </w:r>
            <w:r w:rsidRPr="00CB13B0">
              <w:rPr>
                <w:szCs w:val="16"/>
              </w:rPr>
              <w:t>)</w:t>
            </w:r>
            <w:r w:rsidRPr="00CB13B0">
              <w:rPr>
                <w:szCs w:val="16"/>
              </w:rPr>
              <w:br/>
              <w:t>Sch 2 (</w:t>
            </w:r>
            <w:r w:rsidR="00410FA5">
              <w:rPr>
                <w:szCs w:val="16"/>
              </w:rPr>
              <w:t>items 1</w:t>
            </w:r>
            <w:r w:rsidRPr="00CB13B0">
              <w:rPr>
                <w:szCs w:val="16"/>
              </w:rPr>
              <w:t xml:space="preserve">–6): </w:t>
            </w:r>
            <w:r w:rsidR="006E39EA" w:rsidRPr="00CB13B0">
              <w:rPr>
                <w:szCs w:val="16"/>
              </w:rPr>
              <w:t>11 Dec 2021</w:t>
            </w:r>
            <w:r w:rsidRPr="00CB13B0">
              <w:rPr>
                <w:szCs w:val="16"/>
              </w:rPr>
              <w:t xml:space="preserve"> (s 2(1) </w:t>
            </w:r>
            <w:r w:rsidR="00410FA5">
              <w:rPr>
                <w:szCs w:val="16"/>
              </w:rPr>
              <w:t>item 3</w:t>
            </w:r>
            <w:r w:rsidRPr="00CB13B0">
              <w:rPr>
                <w:szCs w:val="16"/>
              </w:rPr>
              <w:t>)</w:t>
            </w:r>
            <w:r w:rsidRPr="00CB13B0">
              <w:rPr>
                <w:szCs w:val="16"/>
              </w:rPr>
              <w:br/>
              <w:t xml:space="preserve">Sch 3: 1 Jan 2021 (s 2(1) </w:t>
            </w:r>
            <w:r w:rsidR="00410FA5">
              <w:rPr>
                <w:szCs w:val="16"/>
              </w:rPr>
              <w:t>item 5</w:t>
            </w:r>
            <w:r w:rsidRPr="00CB13B0">
              <w:rPr>
                <w:szCs w:val="16"/>
              </w:rPr>
              <w:t>)</w:t>
            </w:r>
          </w:p>
        </w:tc>
        <w:tc>
          <w:tcPr>
            <w:tcW w:w="1566" w:type="dxa"/>
            <w:tcBorders>
              <w:top w:val="single" w:sz="4" w:space="0" w:color="auto"/>
              <w:bottom w:val="single" w:sz="4" w:space="0" w:color="auto"/>
            </w:tcBorders>
            <w:shd w:val="clear" w:color="auto" w:fill="auto"/>
          </w:tcPr>
          <w:p w14:paraId="15CBA65C" w14:textId="2F4B3255" w:rsidR="003F26B5" w:rsidRPr="00CB13B0" w:rsidRDefault="003F26B5" w:rsidP="003F26B5">
            <w:pPr>
              <w:pStyle w:val="ENoteTableText"/>
            </w:pPr>
            <w:r w:rsidRPr="00CB13B0">
              <w:t>Sch 1 (</w:t>
            </w:r>
            <w:r w:rsidR="00410FA5">
              <w:t>item 3</w:t>
            </w:r>
            <w:r w:rsidRPr="00CB13B0">
              <w:t>)</w:t>
            </w:r>
          </w:p>
        </w:tc>
      </w:tr>
      <w:tr w:rsidR="003F26B5" w:rsidRPr="00CB13B0" w14:paraId="791EA241" w14:textId="77777777" w:rsidTr="001E5C41">
        <w:trPr>
          <w:cantSplit/>
        </w:trPr>
        <w:tc>
          <w:tcPr>
            <w:tcW w:w="1695" w:type="dxa"/>
            <w:tcBorders>
              <w:top w:val="single" w:sz="4" w:space="0" w:color="auto"/>
              <w:bottom w:val="single" w:sz="4" w:space="0" w:color="auto"/>
            </w:tcBorders>
            <w:shd w:val="clear" w:color="auto" w:fill="auto"/>
          </w:tcPr>
          <w:p w14:paraId="35AEE870" w14:textId="77777777" w:rsidR="003F26B5" w:rsidRPr="00CB13B0" w:rsidRDefault="003F26B5" w:rsidP="003F26B5">
            <w:pPr>
              <w:pStyle w:val="ENoteTableText"/>
            </w:pPr>
            <w:r w:rsidRPr="00CB13B0">
              <w:t>National Emergency Declaration (Consequential Amendments) Act 2020</w:t>
            </w:r>
          </w:p>
        </w:tc>
        <w:tc>
          <w:tcPr>
            <w:tcW w:w="992" w:type="dxa"/>
            <w:tcBorders>
              <w:top w:val="single" w:sz="4" w:space="0" w:color="auto"/>
              <w:bottom w:val="single" w:sz="4" w:space="0" w:color="auto"/>
            </w:tcBorders>
            <w:shd w:val="clear" w:color="auto" w:fill="auto"/>
          </w:tcPr>
          <w:p w14:paraId="1217EE0D" w14:textId="77777777" w:rsidR="003F26B5" w:rsidRPr="00CB13B0" w:rsidRDefault="003F26B5" w:rsidP="003F26B5">
            <w:pPr>
              <w:pStyle w:val="ENoteTableText"/>
            </w:pPr>
            <w:r w:rsidRPr="00CB13B0">
              <w:t>129, 2020</w:t>
            </w:r>
          </w:p>
        </w:tc>
        <w:tc>
          <w:tcPr>
            <w:tcW w:w="992" w:type="dxa"/>
            <w:tcBorders>
              <w:top w:val="single" w:sz="4" w:space="0" w:color="auto"/>
              <w:bottom w:val="single" w:sz="4" w:space="0" w:color="auto"/>
            </w:tcBorders>
            <w:shd w:val="clear" w:color="auto" w:fill="auto"/>
          </w:tcPr>
          <w:p w14:paraId="3B1428A3" w14:textId="77777777" w:rsidR="003F26B5" w:rsidRPr="00CB13B0" w:rsidRDefault="003F26B5" w:rsidP="003F26B5">
            <w:pPr>
              <w:pStyle w:val="ENoteTableText"/>
            </w:pPr>
            <w:r w:rsidRPr="00CB13B0">
              <w:t>15 Dec 2020</w:t>
            </w:r>
          </w:p>
        </w:tc>
        <w:tc>
          <w:tcPr>
            <w:tcW w:w="1843" w:type="dxa"/>
            <w:tcBorders>
              <w:top w:val="single" w:sz="4" w:space="0" w:color="auto"/>
              <w:bottom w:val="single" w:sz="4" w:space="0" w:color="auto"/>
            </w:tcBorders>
            <w:shd w:val="clear" w:color="auto" w:fill="auto"/>
          </w:tcPr>
          <w:p w14:paraId="0F67CCBC" w14:textId="323FEBD2" w:rsidR="003F26B5" w:rsidRPr="00CB13B0" w:rsidRDefault="003F26B5" w:rsidP="003F26B5">
            <w:pPr>
              <w:pStyle w:val="ENoteTableText"/>
              <w:rPr>
                <w:szCs w:val="16"/>
              </w:rPr>
            </w:pPr>
            <w:r w:rsidRPr="00CB13B0">
              <w:rPr>
                <w:szCs w:val="16"/>
              </w:rPr>
              <w:t>Sch 1 (</w:t>
            </w:r>
            <w:r w:rsidR="00410FA5">
              <w:rPr>
                <w:szCs w:val="16"/>
              </w:rPr>
              <w:t>item 2</w:t>
            </w:r>
            <w:r w:rsidRPr="00CB13B0">
              <w:rPr>
                <w:szCs w:val="16"/>
              </w:rPr>
              <w:t xml:space="preserve">4): 16 Dec 2020 (s 2(1) </w:t>
            </w:r>
            <w:r w:rsidR="00410FA5">
              <w:rPr>
                <w:szCs w:val="16"/>
              </w:rPr>
              <w:t>item 2</w:t>
            </w:r>
            <w:r w:rsidRPr="00CB13B0">
              <w:rPr>
                <w:szCs w:val="16"/>
              </w:rPr>
              <w:t>)</w:t>
            </w:r>
          </w:p>
        </w:tc>
        <w:tc>
          <w:tcPr>
            <w:tcW w:w="1566" w:type="dxa"/>
            <w:tcBorders>
              <w:top w:val="single" w:sz="4" w:space="0" w:color="auto"/>
              <w:bottom w:val="single" w:sz="4" w:space="0" w:color="auto"/>
            </w:tcBorders>
            <w:shd w:val="clear" w:color="auto" w:fill="auto"/>
          </w:tcPr>
          <w:p w14:paraId="1C2601C5" w14:textId="77777777" w:rsidR="003F26B5" w:rsidRPr="00CB13B0" w:rsidRDefault="003F26B5" w:rsidP="003F26B5">
            <w:pPr>
              <w:pStyle w:val="ENoteTableText"/>
            </w:pPr>
            <w:r w:rsidRPr="00CB13B0">
              <w:t>—</w:t>
            </w:r>
          </w:p>
        </w:tc>
      </w:tr>
      <w:tr w:rsidR="003F26B5" w:rsidRPr="00CB13B0" w14:paraId="7646CFDD" w14:textId="77777777" w:rsidTr="001E5C41">
        <w:trPr>
          <w:cantSplit/>
        </w:trPr>
        <w:tc>
          <w:tcPr>
            <w:tcW w:w="1695" w:type="dxa"/>
            <w:tcBorders>
              <w:top w:val="single" w:sz="4" w:space="0" w:color="auto"/>
              <w:bottom w:val="single" w:sz="4" w:space="0" w:color="auto"/>
            </w:tcBorders>
            <w:shd w:val="clear" w:color="auto" w:fill="auto"/>
          </w:tcPr>
          <w:p w14:paraId="27438097" w14:textId="77777777" w:rsidR="003F26B5" w:rsidRPr="00CB13B0" w:rsidRDefault="003F26B5" w:rsidP="003F26B5">
            <w:pPr>
              <w:pStyle w:val="ENoteTableText"/>
            </w:pPr>
            <w:r w:rsidRPr="00CB13B0">
              <w:lastRenderedPageBreak/>
              <w:t>Treasury Laws Amendment (2020 Measures No. 6) Act 2020</w:t>
            </w:r>
          </w:p>
        </w:tc>
        <w:tc>
          <w:tcPr>
            <w:tcW w:w="992" w:type="dxa"/>
            <w:tcBorders>
              <w:top w:val="single" w:sz="4" w:space="0" w:color="auto"/>
              <w:bottom w:val="single" w:sz="4" w:space="0" w:color="auto"/>
            </w:tcBorders>
            <w:shd w:val="clear" w:color="auto" w:fill="auto"/>
          </w:tcPr>
          <w:p w14:paraId="63A8E6C3" w14:textId="77777777" w:rsidR="003F26B5" w:rsidRPr="00CB13B0" w:rsidRDefault="003F26B5" w:rsidP="003F26B5">
            <w:pPr>
              <w:pStyle w:val="ENoteTableText"/>
            </w:pPr>
            <w:r w:rsidRPr="00CB13B0">
              <w:t>141, 2020</w:t>
            </w:r>
          </w:p>
        </w:tc>
        <w:tc>
          <w:tcPr>
            <w:tcW w:w="992" w:type="dxa"/>
            <w:tcBorders>
              <w:top w:val="single" w:sz="4" w:space="0" w:color="auto"/>
              <w:bottom w:val="single" w:sz="4" w:space="0" w:color="auto"/>
            </w:tcBorders>
            <w:shd w:val="clear" w:color="auto" w:fill="auto"/>
          </w:tcPr>
          <w:p w14:paraId="61A9B2BC" w14:textId="77777777" w:rsidR="003F26B5" w:rsidRPr="00CB13B0" w:rsidRDefault="003F26B5" w:rsidP="003F26B5">
            <w:pPr>
              <w:pStyle w:val="ENoteTableText"/>
            </w:pPr>
            <w:r w:rsidRPr="00CB13B0">
              <w:t>17 Dec 2020</w:t>
            </w:r>
          </w:p>
        </w:tc>
        <w:tc>
          <w:tcPr>
            <w:tcW w:w="1843" w:type="dxa"/>
            <w:tcBorders>
              <w:top w:val="single" w:sz="4" w:space="0" w:color="auto"/>
              <w:bottom w:val="single" w:sz="4" w:space="0" w:color="auto"/>
            </w:tcBorders>
            <w:shd w:val="clear" w:color="auto" w:fill="auto"/>
          </w:tcPr>
          <w:p w14:paraId="463AC5B7" w14:textId="7D974779" w:rsidR="003F26B5" w:rsidRPr="00CB13B0" w:rsidRDefault="003F26B5" w:rsidP="003F26B5">
            <w:pPr>
              <w:pStyle w:val="ENoteTableText"/>
              <w:rPr>
                <w:szCs w:val="16"/>
              </w:rPr>
            </w:pPr>
            <w:r w:rsidRPr="00CB13B0">
              <w:rPr>
                <w:szCs w:val="16"/>
              </w:rPr>
              <w:t>Sch 1 (</w:t>
            </w:r>
            <w:r w:rsidR="00410FA5">
              <w:rPr>
                <w:szCs w:val="16"/>
              </w:rPr>
              <w:t>item 1</w:t>
            </w:r>
            <w:r w:rsidRPr="00CB13B0">
              <w:rPr>
                <w:szCs w:val="16"/>
              </w:rPr>
              <w:t>) and Sch 4 (</w:t>
            </w:r>
            <w:r w:rsidR="00E75F4A" w:rsidRPr="00CB13B0">
              <w:rPr>
                <w:szCs w:val="16"/>
              </w:rPr>
              <w:t>items 8</w:t>
            </w:r>
            <w:r w:rsidRPr="00CB13B0">
              <w:rPr>
                <w:szCs w:val="16"/>
              </w:rPr>
              <w:t xml:space="preserve">2–101): 1 Jan 2021 (s 2(1) </w:t>
            </w:r>
            <w:r w:rsidR="00410FA5">
              <w:rPr>
                <w:szCs w:val="16"/>
              </w:rPr>
              <w:t>items 2</w:t>
            </w:r>
            <w:r w:rsidRPr="00CB13B0">
              <w:rPr>
                <w:szCs w:val="16"/>
              </w:rPr>
              <w:t>, 7)</w:t>
            </w:r>
            <w:r w:rsidRPr="00CB13B0">
              <w:rPr>
                <w:szCs w:val="16"/>
              </w:rPr>
              <w:br/>
              <w:t>Sch 4 (</w:t>
            </w:r>
            <w:r w:rsidR="00410FA5">
              <w:rPr>
                <w:szCs w:val="16"/>
              </w:rPr>
              <w:t>item 1</w:t>
            </w:r>
            <w:r w:rsidRPr="00CB13B0">
              <w:rPr>
                <w:szCs w:val="16"/>
              </w:rPr>
              <w:t xml:space="preserve">46): 18 Dec 2020 (s 2(1) </w:t>
            </w:r>
            <w:r w:rsidR="00410FA5">
              <w:rPr>
                <w:szCs w:val="16"/>
              </w:rPr>
              <w:t>item 1</w:t>
            </w:r>
            <w:r w:rsidRPr="00CB13B0">
              <w:rPr>
                <w:szCs w:val="16"/>
              </w:rPr>
              <w:t>6)</w:t>
            </w:r>
          </w:p>
        </w:tc>
        <w:tc>
          <w:tcPr>
            <w:tcW w:w="1566" w:type="dxa"/>
            <w:tcBorders>
              <w:top w:val="single" w:sz="4" w:space="0" w:color="auto"/>
              <w:bottom w:val="single" w:sz="4" w:space="0" w:color="auto"/>
            </w:tcBorders>
            <w:shd w:val="clear" w:color="auto" w:fill="auto"/>
          </w:tcPr>
          <w:p w14:paraId="57BFDB24" w14:textId="7330205D" w:rsidR="003F26B5" w:rsidRPr="00CB13B0" w:rsidRDefault="003F26B5" w:rsidP="003F26B5">
            <w:pPr>
              <w:pStyle w:val="ENoteTableText"/>
            </w:pPr>
            <w:r w:rsidRPr="00CB13B0">
              <w:t>Sch 4 (</w:t>
            </w:r>
            <w:r w:rsidR="00410FA5">
              <w:t>item 1</w:t>
            </w:r>
            <w:r w:rsidRPr="00CB13B0">
              <w:t>46)</w:t>
            </w:r>
          </w:p>
        </w:tc>
      </w:tr>
      <w:tr w:rsidR="003F26B5" w:rsidRPr="00CB13B0" w14:paraId="7F3E9835" w14:textId="77777777" w:rsidTr="00886A72">
        <w:trPr>
          <w:cantSplit/>
        </w:trPr>
        <w:tc>
          <w:tcPr>
            <w:tcW w:w="1695" w:type="dxa"/>
            <w:tcBorders>
              <w:top w:val="single" w:sz="4" w:space="0" w:color="auto"/>
              <w:bottom w:val="single" w:sz="4" w:space="0" w:color="auto"/>
            </w:tcBorders>
            <w:shd w:val="clear" w:color="auto" w:fill="auto"/>
          </w:tcPr>
          <w:p w14:paraId="15A13EAF" w14:textId="77777777" w:rsidR="003F26B5" w:rsidRPr="00CB13B0" w:rsidRDefault="003F26B5" w:rsidP="003F26B5">
            <w:pPr>
              <w:pStyle w:val="ENoteTableText"/>
            </w:pPr>
            <w:r w:rsidRPr="00CB13B0">
              <w:t>Radiocommunications Legislation Amendment (Reform and Modernisation) Act 2020</w:t>
            </w:r>
          </w:p>
        </w:tc>
        <w:tc>
          <w:tcPr>
            <w:tcW w:w="992" w:type="dxa"/>
            <w:tcBorders>
              <w:top w:val="single" w:sz="4" w:space="0" w:color="auto"/>
              <w:bottom w:val="single" w:sz="4" w:space="0" w:color="auto"/>
            </w:tcBorders>
            <w:shd w:val="clear" w:color="auto" w:fill="auto"/>
          </w:tcPr>
          <w:p w14:paraId="65EE7A8A" w14:textId="77777777" w:rsidR="003F26B5" w:rsidRPr="00CB13B0" w:rsidRDefault="003F26B5" w:rsidP="003F26B5">
            <w:pPr>
              <w:pStyle w:val="ENoteTableText"/>
            </w:pPr>
            <w:r w:rsidRPr="00CB13B0">
              <w:t>151, 2020</w:t>
            </w:r>
          </w:p>
        </w:tc>
        <w:tc>
          <w:tcPr>
            <w:tcW w:w="992" w:type="dxa"/>
            <w:tcBorders>
              <w:top w:val="single" w:sz="4" w:space="0" w:color="auto"/>
              <w:bottom w:val="single" w:sz="4" w:space="0" w:color="auto"/>
            </w:tcBorders>
            <w:shd w:val="clear" w:color="auto" w:fill="auto"/>
          </w:tcPr>
          <w:p w14:paraId="08DFFE77" w14:textId="77777777" w:rsidR="003F26B5" w:rsidRPr="00CB13B0" w:rsidRDefault="003F26B5" w:rsidP="003F26B5">
            <w:pPr>
              <w:pStyle w:val="ENoteTableText"/>
            </w:pPr>
            <w:r w:rsidRPr="00CB13B0">
              <w:t>17 Dec 2020</w:t>
            </w:r>
          </w:p>
        </w:tc>
        <w:tc>
          <w:tcPr>
            <w:tcW w:w="1843" w:type="dxa"/>
            <w:tcBorders>
              <w:top w:val="single" w:sz="4" w:space="0" w:color="auto"/>
              <w:bottom w:val="single" w:sz="4" w:space="0" w:color="auto"/>
            </w:tcBorders>
            <w:shd w:val="clear" w:color="auto" w:fill="auto"/>
          </w:tcPr>
          <w:p w14:paraId="1431D826" w14:textId="1148559B" w:rsidR="003F26B5" w:rsidRPr="00CB13B0" w:rsidRDefault="003F26B5" w:rsidP="003F26B5">
            <w:pPr>
              <w:pStyle w:val="ENoteTableText"/>
              <w:rPr>
                <w:szCs w:val="16"/>
              </w:rPr>
            </w:pPr>
            <w:r w:rsidRPr="00CB13B0">
              <w:rPr>
                <w:szCs w:val="16"/>
              </w:rPr>
              <w:t>Sch 9 (</w:t>
            </w:r>
            <w:r w:rsidR="00410FA5">
              <w:rPr>
                <w:szCs w:val="16"/>
              </w:rPr>
              <w:t>items 1</w:t>
            </w:r>
            <w:r w:rsidRPr="00CB13B0">
              <w:rPr>
                <w:szCs w:val="16"/>
              </w:rPr>
              <w:t xml:space="preserve">01–106): 17 June 2021 (s 2(1) </w:t>
            </w:r>
            <w:r w:rsidR="00410FA5">
              <w:rPr>
                <w:szCs w:val="16"/>
              </w:rPr>
              <w:t>item 1</w:t>
            </w:r>
            <w:r w:rsidRPr="00CB13B0">
              <w:rPr>
                <w:szCs w:val="16"/>
              </w:rPr>
              <w:t>2)</w:t>
            </w:r>
          </w:p>
        </w:tc>
        <w:tc>
          <w:tcPr>
            <w:tcW w:w="1566" w:type="dxa"/>
            <w:tcBorders>
              <w:top w:val="single" w:sz="4" w:space="0" w:color="auto"/>
              <w:bottom w:val="single" w:sz="4" w:space="0" w:color="auto"/>
            </w:tcBorders>
            <w:shd w:val="clear" w:color="auto" w:fill="auto"/>
          </w:tcPr>
          <w:p w14:paraId="573DF721" w14:textId="0A64AF47" w:rsidR="003F26B5" w:rsidRPr="00CB13B0" w:rsidRDefault="003F26B5" w:rsidP="003F26B5">
            <w:pPr>
              <w:pStyle w:val="ENoteTableText"/>
            </w:pPr>
            <w:r w:rsidRPr="00CB13B0">
              <w:t>Sch 9 (</w:t>
            </w:r>
            <w:r w:rsidR="00410FA5">
              <w:t>item 1</w:t>
            </w:r>
            <w:r w:rsidRPr="00CB13B0">
              <w:t>06)</w:t>
            </w:r>
          </w:p>
        </w:tc>
      </w:tr>
      <w:tr w:rsidR="003F26B5" w:rsidRPr="00CB13B0" w14:paraId="7AAE4584" w14:textId="77777777" w:rsidTr="00886A72">
        <w:trPr>
          <w:cantSplit/>
        </w:trPr>
        <w:tc>
          <w:tcPr>
            <w:tcW w:w="1695" w:type="dxa"/>
            <w:tcBorders>
              <w:top w:val="single" w:sz="4" w:space="0" w:color="auto"/>
              <w:bottom w:val="single" w:sz="4" w:space="0" w:color="auto"/>
            </w:tcBorders>
            <w:shd w:val="clear" w:color="auto" w:fill="auto"/>
          </w:tcPr>
          <w:p w14:paraId="1F6226B0" w14:textId="77777777" w:rsidR="003F26B5" w:rsidRPr="00CB13B0" w:rsidRDefault="003F26B5" w:rsidP="003F26B5">
            <w:pPr>
              <w:pStyle w:val="ENoteTableText"/>
            </w:pPr>
            <w:r w:rsidRPr="00CB13B0">
              <w:t>Federal Circuit and Family Court of Australia (Consequential Amendments and Transitional Provisions) Act 2021</w:t>
            </w:r>
          </w:p>
        </w:tc>
        <w:tc>
          <w:tcPr>
            <w:tcW w:w="992" w:type="dxa"/>
            <w:tcBorders>
              <w:top w:val="single" w:sz="4" w:space="0" w:color="auto"/>
              <w:bottom w:val="single" w:sz="4" w:space="0" w:color="auto"/>
            </w:tcBorders>
            <w:shd w:val="clear" w:color="auto" w:fill="auto"/>
          </w:tcPr>
          <w:p w14:paraId="1372E41D" w14:textId="77777777" w:rsidR="003F26B5" w:rsidRPr="00CB13B0" w:rsidRDefault="003F26B5" w:rsidP="003F26B5">
            <w:pPr>
              <w:pStyle w:val="ENoteTableText"/>
            </w:pPr>
            <w:r w:rsidRPr="00CB13B0">
              <w:t>13, 2021</w:t>
            </w:r>
          </w:p>
        </w:tc>
        <w:tc>
          <w:tcPr>
            <w:tcW w:w="992" w:type="dxa"/>
            <w:tcBorders>
              <w:top w:val="single" w:sz="4" w:space="0" w:color="auto"/>
              <w:bottom w:val="single" w:sz="4" w:space="0" w:color="auto"/>
            </w:tcBorders>
            <w:shd w:val="clear" w:color="auto" w:fill="auto"/>
          </w:tcPr>
          <w:p w14:paraId="39A5EC86" w14:textId="77777777" w:rsidR="003F26B5" w:rsidRPr="00CB13B0" w:rsidRDefault="003F26B5" w:rsidP="003F26B5">
            <w:pPr>
              <w:pStyle w:val="ENoteTableText"/>
            </w:pPr>
            <w:r w:rsidRPr="00CB13B0">
              <w:t>1 Mar 2021</w:t>
            </w:r>
          </w:p>
        </w:tc>
        <w:tc>
          <w:tcPr>
            <w:tcW w:w="1843" w:type="dxa"/>
            <w:tcBorders>
              <w:top w:val="single" w:sz="4" w:space="0" w:color="auto"/>
              <w:bottom w:val="single" w:sz="4" w:space="0" w:color="auto"/>
            </w:tcBorders>
            <w:shd w:val="clear" w:color="auto" w:fill="auto"/>
          </w:tcPr>
          <w:p w14:paraId="2D6FAF2A" w14:textId="78CE1C82" w:rsidR="003F26B5" w:rsidRPr="00CB13B0" w:rsidRDefault="003F26B5" w:rsidP="003F26B5">
            <w:pPr>
              <w:pStyle w:val="ENoteTableText"/>
              <w:rPr>
                <w:szCs w:val="16"/>
              </w:rPr>
            </w:pPr>
            <w:r w:rsidRPr="00CB13B0">
              <w:rPr>
                <w:szCs w:val="16"/>
              </w:rPr>
              <w:t>Sch 2 (</w:t>
            </w:r>
            <w:r w:rsidR="00410FA5">
              <w:rPr>
                <w:szCs w:val="16"/>
              </w:rPr>
              <w:t>item 4</w:t>
            </w:r>
            <w:r w:rsidRPr="00CB13B0">
              <w:rPr>
                <w:szCs w:val="16"/>
              </w:rPr>
              <w:t xml:space="preserve">67): </w:t>
            </w:r>
            <w:r w:rsidR="0094712C" w:rsidRPr="00CB13B0">
              <w:rPr>
                <w:szCs w:val="16"/>
              </w:rPr>
              <w:t>1 Sept 2021</w:t>
            </w:r>
            <w:r w:rsidRPr="00CB13B0">
              <w:rPr>
                <w:szCs w:val="16"/>
              </w:rPr>
              <w:t xml:space="preserve"> (s 2(1) </w:t>
            </w:r>
            <w:r w:rsidR="00410FA5">
              <w:rPr>
                <w:szCs w:val="16"/>
              </w:rPr>
              <w:t>item 5</w:t>
            </w:r>
            <w:r w:rsidRPr="00CB13B0">
              <w:rPr>
                <w:szCs w:val="16"/>
              </w:rPr>
              <w:t>)</w:t>
            </w:r>
          </w:p>
        </w:tc>
        <w:tc>
          <w:tcPr>
            <w:tcW w:w="1566" w:type="dxa"/>
            <w:tcBorders>
              <w:top w:val="single" w:sz="4" w:space="0" w:color="auto"/>
              <w:bottom w:val="single" w:sz="4" w:space="0" w:color="auto"/>
            </w:tcBorders>
            <w:shd w:val="clear" w:color="auto" w:fill="auto"/>
          </w:tcPr>
          <w:p w14:paraId="309FB9F9" w14:textId="77777777" w:rsidR="003F26B5" w:rsidRPr="00CB13B0" w:rsidRDefault="003F26B5" w:rsidP="003F26B5">
            <w:pPr>
              <w:pStyle w:val="ENoteTableText"/>
            </w:pPr>
            <w:r w:rsidRPr="00CB13B0">
              <w:t>—</w:t>
            </w:r>
          </w:p>
        </w:tc>
      </w:tr>
      <w:tr w:rsidR="003F26B5" w:rsidRPr="00CB13B0" w14:paraId="10239047" w14:textId="77777777" w:rsidTr="005C5692">
        <w:trPr>
          <w:cantSplit/>
        </w:trPr>
        <w:tc>
          <w:tcPr>
            <w:tcW w:w="1695" w:type="dxa"/>
            <w:tcBorders>
              <w:top w:val="single" w:sz="4" w:space="0" w:color="auto"/>
              <w:bottom w:val="single" w:sz="4" w:space="0" w:color="auto"/>
            </w:tcBorders>
            <w:shd w:val="clear" w:color="auto" w:fill="auto"/>
          </w:tcPr>
          <w:p w14:paraId="0AADE4C6" w14:textId="77777777" w:rsidR="003F26B5" w:rsidRPr="00CB13B0" w:rsidRDefault="003F26B5" w:rsidP="00E91070">
            <w:pPr>
              <w:pStyle w:val="ENoteTableText"/>
            </w:pPr>
            <w:r w:rsidRPr="00CB13B0">
              <w:t>Treasury Laws Amendment (Reuniting More Superannuation) Act 2021</w:t>
            </w:r>
          </w:p>
        </w:tc>
        <w:tc>
          <w:tcPr>
            <w:tcW w:w="992" w:type="dxa"/>
            <w:tcBorders>
              <w:top w:val="single" w:sz="4" w:space="0" w:color="auto"/>
              <w:bottom w:val="single" w:sz="4" w:space="0" w:color="auto"/>
            </w:tcBorders>
            <w:shd w:val="clear" w:color="auto" w:fill="auto"/>
          </w:tcPr>
          <w:p w14:paraId="4C2E314F" w14:textId="77777777" w:rsidR="003F26B5" w:rsidRPr="00CB13B0" w:rsidRDefault="003F26B5" w:rsidP="003F26B5">
            <w:pPr>
              <w:pStyle w:val="ENoteTableText"/>
              <w:keepNext/>
            </w:pPr>
            <w:r w:rsidRPr="00CB13B0">
              <w:t>24, 2021</w:t>
            </w:r>
          </w:p>
        </w:tc>
        <w:tc>
          <w:tcPr>
            <w:tcW w:w="992" w:type="dxa"/>
            <w:tcBorders>
              <w:top w:val="single" w:sz="4" w:space="0" w:color="auto"/>
              <w:bottom w:val="single" w:sz="4" w:space="0" w:color="auto"/>
            </w:tcBorders>
            <w:shd w:val="clear" w:color="auto" w:fill="auto"/>
          </w:tcPr>
          <w:p w14:paraId="23267214" w14:textId="77777777" w:rsidR="003F26B5" w:rsidRPr="00CB13B0" w:rsidRDefault="003F26B5" w:rsidP="003F26B5">
            <w:pPr>
              <w:pStyle w:val="ENoteTableText"/>
              <w:keepNext/>
            </w:pPr>
            <w:r w:rsidRPr="00CB13B0">
              <w:t>22 Mar 2021</w:t>
            </w:r>
          </w:p>
        </w:tc>
        <w:tc>
          <w:tcPr>
            <w:tcW w:w="1843" w:type="dxa"/>
            <w:tcBorders>
              <w:top w:val="single" w:sz="4" w:space="0" w:color="auto"/>
              <w:bottom w:val="single" w:sz="4" w:space="0" w:color="auto"/>
            </w:tcBorders>
            <w:shd w:val="clear" w:color="auto" w:fill="auto"/>
          </w:tcPr>
          <w:p w14:paraId="14F31C98" w14:textId="52AD8718" w:rsidR="003F26B5" w:rsidRPr="00CB13B0" w:rsidRDefault="003F26B5" w:rsidP="003F26B5">
            <w:pPr>
              <w:pStyle w:val="ENoteTableText"/>
              <w:keepNext/>
              <w:rPr>
                <w:szCs w:val="16"/>
              </w:rPr>
            </w:pPr>
            <w:r w:rsidRPr="00CB13B0">
              <w:rPr>
                <w:szCs w:val="16"/>
              </w:rPr>
              <w:t>Sch 1 (</w:t>
            </w:r>
            <w:r w:rsidR="00410FA5">
              <w:rPr>
                <w:szCs w:val="16"/>
              </w:rPr>
              <w:t>items 1</w:t>
            </w:r>
            <w:r w:rsidRPr="00CB13B0">
              <w:rPr>
                <w:szCs w:val="16"/>
              </w:rPr>
              <w:t xml:space="preserve">–14): 23 Mar 2021 (s 2(1) </w:t>
            </w:r>
            <w:r w:rsidR="00410FA5">
              <w:rPr>
                <w:szCs w:val="16"/>
              </w:rPr>
              <w:t>item 2</w:t>
            </w:r>
            <w:r w:rsidRPr="00CB13B0">
              <w:rPr>
                <w:szCs w:val="16"/>
              </w:rPr>
              <w:t>)</w:t>
            </w:r>
            <w:r w:rsidRPr="00CB13B0">
              <w:rPr>
                <w:szCs w:val="16"/>
              </w:rPr>
              <w:br/>
              <w:t>Sch 2 (</w:t>
            </w:r>
            <w:r w:rsidR="00410FA5">
              <w:rPr>
                <w:szCs w:val="16"/>
              </w:rPr>
              <w:t>items 1</w:t>
            </w:r>
            <w:r w:rsidRPr="00CB13B0">
              <w:rPr>
                <w:szCs w:val="16"/>
              </w:rPr>
              <w:t xml:space="preserve">–14): 29 Mar 2021 (s 2(1) </w:t>
            </w:r>
            <w:r w:rsidR="00410FA5">
              <w:rPr>
                <w:szCs w:val="16"/>
              </w:rPr>
              <w:t>item 3</w:t>
            </w:r>
            <w:r w:rsidRPr="00CB13B0">
              <w:rPr>
                <w:szCs w:val="16"/>
              </w:rPr>
              <w:t>)</w:t>
            </w:r>
          </w:p>
        </w:tc>
        <w:tc>
          <w:tcPr>
            <w:tcW w:w="1566" w:type="dxa"/>
            <w:tcBorders>
              <w:top w:val="single" w:sz="4" w:space="0" w:color="auto"/>
              <w:bottom w:val="single" w:sz="4" w:space="0" w:color="auto"/>
            </w:tcBorders>
            <w:shd w:val="clear" w:color="auto" w:fill="auto"/>
          </w:tcPr>
          <w:p w14:paraId="4D9CB6F4" w14:textId="77777777" w:rsidR="003F26B5" w:rsidRPr="00CB13B0" w:rsidRDefault="003F26B5" w:rsidP="003F26B5">
            <w:pPr>
              <w:pStyle w:val="ENoteTableText"/>
              <w:keepNext/>
            </w:pPr>
            <w:r w:rsidRPr="00CB13B0">
              <w:t>—</w:t>
            </w:r>
          </w:p>
        </w:tc>
      </w:tr>
      <w:tr w:rsidR="003F26B5" w:rsidRPr="00CB13B0" w14:paraId="0A847354" w14:textId="77777777" w:rsidTr="005C5692">
        <w:trPr>
          <w:cantSplit/>
        </w:trPr>
        <w:tc>
          <w:tcPr>
            <w:tcW w:w="1695" w:type="dxa"/>
            <w:tcBorders>
              <w:top w:val="single" w:sz="4" w:space="0" w:color="auto"/>
              <w:bottom w:val="single" w:sz="4" w:space="0" w:color="auto"/>
            </w:tcBorders>
            <w:shd w:val="clear" w:color="auto" w:fill="auto"/>
          </w:tcPr>
          <w:p w14:paraId="3F629AE8" w14:textId="77777777" w:rsidR="003F26B5" w:rsidRPr="00CB13B0" w:rsidRDefault="003F26B5" w:rsidP="003F26B5">
            <w:pPr>
              <w:pStyle w:val="ENoteTableText"/>
            </w:pPr>
            <w:r w:rsidRPr="00CB13B0">
              <w:t>Treasury Laws Amendment (More Flexible Superannuation) Act 2021</w:t>
            </w:r>
          </w:p>
        </w:tc>
        <w:tc>
          <w:tcPr>
            <w:tcW w:w="992" w:type="dxa"/>
            <w:tcBorders>
              <w:top w:val="single" w:sz="4" w:space="0" w:color="auto"/>
              <w:bottom w:val="single" w:sz="4" w:space="0" w:color="auto"/>
            </w:tcBorders>
            <w:shd w:val="clear" w:color="auto" w:fill="auto"/>
          </w:tcPr>
          <w:p w14:paraId="44DD8914" w14:textId="77777777" w:rsidR="003F26B5" w:rsidRPr="00CB13B0" w:rsidRDefault="003F26B5" w:rsidP="003F26B5">
            <w:pPr>
              <w:pStyle w:val="ENoteTableText"/>
            </w:pPr>
            <w:r w:rsidRPr="00CB13B0">
              <w:t>45, 2021</w:t>
            </w:r>
          </w:p>
        </w:tc>
        <w:tc>
          <w:tcPr>
            <w:tcW w:w="992" w:type="dxa"/>
            <w:tcBorders>
              <w:top w:val="single" w:sz="4" w:space="0" w:color="auto"/>
              <w:bottom w:val="single" w:sz="4" w:space="0" w:color="auto"/>
            </w:tcBorders>
            <w:shd w:val="clear" w:color="auto" w:fill="auto"/>
          </w:tcPr>
          <w:p w14:paraId="01E09318" w14:textId="77777777" w:rsidR="003F26B5" w:rsidRPr="00CB13B0" w:rsidRDefault="005F52A2" w:rsidP="003F26B5">
            <w:pPr>
              <w:pStyle w:val="ENoteTableText"/>
            </w:pPr>
            <w:r w:rsidRPr="00CB13B0">
              <w:t>22 June</w:t>
            </w:r>
            <w:r w:rsidR="003F26B5" w:rsidRPr="00CB13B0">
              <w:t xml:space="preserve"> 2021</w:t>
            </w:r>
          </w:p>
        </w:tc>
        <w:tc>
          <w:tcPr>
            <w:tcW w:w="1843" w:type="dxa"/>
            <w:tcBorders>
              <w:top w:val="single" w:sz="4" w:space="0" w:color="auto"/>
              <w:bottom w:val="single" w:sz="4" w:space="0" w:color="auto"/>
            </w:tcBorders>
            <w:shd w:val="clear" w:color="auto" w:fill="auto"/>
          </w:tcPr>
          <w:p w14:paraId="1F77B67E" w14:textId="499B9954" w:rsidR="003F26B5" w:rsidRPr="00CB13B0" w:rsidRDefault="003F26B5" w:rsidP="003F26B5">
            <w:pPr>
              <w:pStyle w:val="ENoteTableText"/>
              <w:rPr>
                <w:szCs w:val="16"/>
              </w:rPr>
            </w:pPr>
            <w:r w:rsidRPr="00CB13B0">
              <w:rPr>
                <w:szCs w:val="16"/>
              </w:rPr>
              <w:t>Sch 1, Sch 2 (</w:t>
            </w:r>
            <w:r w:rsidR="00410FA5">
              <w:rPr>
                <w:szCs w:val="16"/>
              </w:rPr>
              <w:t>items 1</w:t>
            </w:r>
            <w:r w:rsidRPr="00CB13B0">
              <w:rPr>
                <w:szCs w:val="16"/>
              </w:rPr>
              <w:t xml:space="preserve">–4, 14) and Sch 3: </w:t>
            </w:r>
            <w:r w:rsidR="00410FA5">
              <w:rPr>
                <w:szCs w:val="16"/>
              </w:rPr>
              <w:t>1 July</w:t>
            </w:r>
            <w:r w:rsidRPr="00CB13B0">
              <w:rPr>
                <w:szCs w:val="16"/>
              </w:rPr>
              <w:t xml:space="preserve"> 2021 (s 2(1) </w:t>
            </w:r>
            <w:r w:rsidR="00410FA5">
              <w:rPr>
                <w:szCs w:val="16"/>
              </w:rPr>
              <w:t>items 2</w:t>
            </w:r>
            <w:r w:rsidRPr="00CB13B0">
              <w:rPr>
                <w:szCs w:val="16"/>
              </w:rPr>
              <w:t>, 3)</w:t>
            </w:r>
          </w:p>
        </w:tc>
        <w:tc>
          <w:tcPr>
            <w:tcW w:w="1566" w:type="dxa"/>
            <w:tcBorders>
              <w:top w:val="single" w:sz="4" w:space="0" w:color="auto"/>
              <w:bottom w:val="single" w:sz="4" w:space="0" w:color="auto"/>
            </w:tcBorders>
            <w:shd w:val="clear" w:color="auto" w:fill="auto"/>
          </w:tcPr>
          <w:p w14:paraId="4EA0D126" w14:textId="71D08BCE" w:rsidR="003F26B5" w:rsidRPr="00CB13B0" w:rsidRDefault="003F26B5" w:rsidP="003F26B5">
            <w:pPr>
              <w:pStyle w:val="ENoteTableText"/>
            </w:pPr>
            <w:r w:rsidRPr="00CB13B0">
              <w:t>Sch 1 (</w:t>
            </w:r>
            <w:r w:rsidR="00410FA5">
              <w:t>item 2</w:t>
            </w:r>
            <w:r w:rsidRPr="00CB13B0">
              <w:t>) and Sch 2 (</w:t>
            </w:r>
            <w:r w:rsidR="00410FA5">
              <w:t>item 1</w:t>
            </w:r>
            <w:r w:rsidRPr="00CB13B0">
              <w:t>4)</w:t>
            </w:r>
          </w:p>
        </w:tc>
      </w:tr>
      <w:tr w:rsidR="003F26B5" w:rsidRPr="00CB13B0" w14:paraId="5BC09564" w14:textId="77777777" w:rsidTr="005C5692">
        <w:trPr>
          <w:cantSplit/>
        </w:trPr>
        <w:tc>
          <w:tcPr>
            <w:tcW w:w="1695" w:type="dxa"/>
            <w:tcBorders>
              <w:top w:val="single" w:sz="4" w:space="0" w:color="auto"/>
              <w:bottom w:val="single" w:sz="4" w:space="0" w:color="auto"/>
            </w:tcBorders>
            <w:shd w:val="clear" w:color="auto" w:fill="auto"/>
          </w:tcPr>
          <w:p w14:paraId="16490CCC" w14:textId="77777777" w:rsidR="003F26B5" w:rsidRPr="00CB13B0" w:rsidRDefault="003F26B5" w:rsidP="003F26B5">
            <w:pPr>
              <w:pStyle w:val="ENoteTableText"/>
            </w:pPr>
            <w:r w:rsidRPr="00CB13B0">
              <w:t>Treasury Laws Amendment (Self Managed Superannuation Funds) Act 2021</w:t>
            </w:r>
          </w:p>
        </w:tc>
        <w:tc>
          <w:tcPr>
            <w:tcW w:w="992" w:type="dxa"/>
            <w:tcBorders>
              <w:top w:val="single" w:sz="4" w:space="0" w:color="auto"/>
              <w:bottom w:val="single" w:sz="4" w:space="0" w:color="auto"/>
            </w:tcBorders>
            <w:shd w:val="clear" w:color="auto" w:fill="auto"/>
          </w:tcPr>
          <w:p w14:paraId="0B7CB931" w14:textId="77777777" w:rsidR="003F26B5" w:rsidRPr="00CB13B0" w:rsidRDefault="003F26B5" w:rsidP="003F26B5">
            <w:pPr>
              <w:pStyle w:val="ENoteTableText"/>
            </w:pPr>
            <w:r w:rsidRPr="00CB13B0">
              <w:t>47, 2021</w:t>
            </w:r>
          </w:p>
        </w:tc>
        <w:tc>
          <w:tcPr>
            <w:tcW w:w="992" w:type="dxa"/>
            <w:tcBorders>
              <w:top w:val="single" w:sz="4" w:space="0" w:color="auto"/>
              <w:bottom w:val="single" w:sz="4" w:space="0" w:color="auto"/>
            </w:tcBorders>
            <w:shd w:val="clear" w:color="auto" w:fill="auto"/>
          </w:tcPr>
          <w:p w14:paraId="4AD9406D" w14:textId="77777777" w:rsidR="003F26B5" w:rsidRPr="00CB13B0" w:rsidRDefault="005F52A2" w:rsidP="003F26B5">
            <w:pPr>
              <w:pStyle w:val="ENoteTableText"/>
            </w:pPr>
            <w:r w:rsidRPr="00CB13B0">
              <w:t>22 June</w:t>
            </w:r>
            <w:r w:rsidR="003F26B5" w:rsidRPr="00CB13B0">
              <w:t xml:space="preserve"> 2021</w:t>
            </w:r>
          </w:p>
        </w:tc>
        <w:tc>
          <w:tcPr>
            <w:tcW w:w="1843" w:type="dxa"/>
            <w:tcBorders>
              <w:top w:val="single" w:sz="4" w:space="0" w:color="auto"/>
              <w:bottom w:val="single" w:sz="4" w:space="0" w:color="auto"/>
            </w:tcBorders>
            <w:shd w:val="clear" w:color="auto" w:fill="auto"/>
          </w:tcPr>
          <w:p w14:paraId="0B897536" w14:textId="09A881CC" w:rsidR="003F26B5" w:rsidRPr="00CB13B0" w:rsidRDefault="003F26B5" w:rsidP="003F26B5">
            <w:pPr>
              <w:pStyle w:val="ENoteTableText"/>
              <w:rPr>
                <w:szCs w:val="16"/>
              </w:rPr>
            </w:pPr>
            <w:r w:rsidRPr="00CB13B0">
              <w:rPr>
                <w:szCs w:val="16"/>
              </w:rPr>
              <w:t>Sch 1 (</w:t>
            </w:r>
            <w:r w:rsidR="00A13A22">
              <w:rPr>
                <w:szCs w:val="16"/>
              </w:rPr>
              <w:t>items 4</w:t>
            </w:r>
            <w:r w:rsidRPr="00CB13B0">
              <w:rPr>
                <w:szCs w:val="16"/>
              </w:rPr>
              <w:t xml:space="preserve">–9): </w:t>
            </w:r>
            <w:r w:rsidR="00410FA5">
              <w:rPr>
                <w:szCs w:val="16"/>
              </w:rPr>
              <w:t>1 July</w:t>
            </w:r>
            <w:r w:rsidRPr="00CB13B0">
              <w:rPr>
                <w:szCs w:val="16"/>
              </w:rPr>
              <w:t xml:space="preserve"> 2021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33624367" w14:textId="77777777" w:rsidR="003F26B5" w:rsidRPr="00CB13B0" w:rsidRDefault="003F26B5" w:rsidP="003F26B5">
            <w:pPr>
              <w:pStyle w:val="ENoteTableText"/>
            </w:pPr>
            <w:r w:rsidRPr="00CB13B0">
              <w:t>—</w:t>
            </w:r>
          </w:p>
        </w:tc>
      </w:tr>
      <w:tr w:rsidR="003F26B5" w:rsidRPr="00CB13B0" w14:paraId="35AAC20F" w14:textId="77777777" w:rsidTr="005C5692">
        <w:trPr>
          <w:cantSplit/>
        </w:trPr>
        <w:tc>
          <w:tcPr>
            <w:tcW w:w="1695" w:type="dxa"/>
            <w:tcBorders>
              <w:top w:val="single" w:sz="4" w:space="0" w:color="auto"/>
              <w:bottom w:val="single" w:sz="4" w:space="0" w:color="auto"/>
            </w:tcBorders>
            <w:shd w:val="clear" w:color="auto" w:fill="auto"/>
          </w:tcPr>
          <w:p w14:paraId="06300868" w14:textId="77777777" w:rsidR="003F26B5" w:rsidRPr="00CB13B0" w:rsidRDefault="003F26B5" w:rsidP="003F26B5">
            <w:pPr>
              <w:pStyle w:val="ENoteTableText"/>
            </w:pPr>
            <w:r w:rsidRPr="00CB13B0">
              <w:lastRenderedPageBreak/>
              <w:t>Treasury Laws Amendment (2021 Measures No. 3) Act 2021</w:t>
            </w:r>
          </w:p>
        </w:tc>
        <w:tc>
          <w:tcPr>
            <w:tcW w:w="992" w:type="dxa"/>
            <w:tcBorders>
              <w:top w:val="single" w:sz="4" w:space="0" w:color="auto"/>
              <w:bottom w:val="single" w:sz="4" w:space="0" w:color="auto"/>
            </w:tcBorders>
            <w:shd w:val="clear" w:color="auto" w:fill="auto"/>
          </w:tcPr>
          <w:p w14:paraId="7BBF208B" w14:textId="77777777" w:rsidR="003F26B5" w:rsidRPr="00CB13B0" w:rsidRDefault="003F26B5" w:rsidP="003F26B5">
            <w:pPr>
              <w:pStyle w:val="ENoteTableText"/>
            </w:pPr>
            <w:r w:rsidRPr="00CB13B0">
              <w:t>61, 2021</w:t>
            </w:r>
          </w:p>
        </w:tc>
        <w:tc>
          <w:tcPr>
            <w:tcW w:w="992" w:type="dxa"/>
            <w:tcBorders>
              <w:top w:val="single" w:sz="4" w:space="0" w:color="auto"/>
              <w:bottom w:val="single" w:sz="4" w:space="0" w:color="auto"/>
            </w:tcBorders>
            <w:shd w:val="clear" w:color="auto" w:fill="auto"/>
          </w:tcPr>
          <w:p w14:paraId="6E507F7C" w14:textId="77777777" w:rsidR="003F26B5" w:rsidRPr="00CB13B0" w:rsidRDefault="007E6237" w:rsidP="003F26B5">
            <w:pPr>
              <w:pStyle w:val="ENoteTableText"/>
            </w:pPr>
            <w:r w:rsidRPr="00CB13B0">
              <w:t>29 June</w:t>
            </w:r>
            <w:r w:rsidR="003F26B5" w:rsidRPr="00CB13B0">
              <w:t xml:space="preserve"> 2021</w:t>
            </w:r>
          </w:p>
        </w:tc>
        <w:tc>
          <w:tcPr>
            <w:tcW w:w="1843" w:type="dxa"/>
            <w:tcBorders>
              <w:top w:val="single" w:sz="4" w:space="0" w:color="auto"/>
              <w:bottom w:val="single" w:sz="4" w:space="0" w:color="auto"/>
            </w:tcBorders>
            <w:shd w:val="clear" w:color="auto" w:fill="auto"/>
          </w:tcPr>
          <w:p w14:paraId="2137B627" w14:textId="235E5240" w:rsidR="003F26B5" w:rsidRPr="00CB13B0" w:rsidRDefault="003F26B5" w:rsidP="003F26B5">
            <w:pPr>
              <w:pStyle w:val="ENoteTableText"/>
              <w:rPr>
                <w:szCs w:val="16"/>
              </w:rPr>
            </w:pPr>
            <w:r w:rsidRPr="00CB13B0">
              <w:rPr>
                <w:szCs w:val="16"/>
              </w:rPr>
              <w:t>Sch 3 (</w:t>
            </w:r>
            <w:r w:rsidR="00410FA5">
              <w:rPr>
                <w:szCs w:val="16"/>
              </w:rPr>
              <w:t>items 1</w:t>
            </w:r>
            <w:r w:rsidRPr="00CB13B0">
              <w:rPr>
                <w:szCs w:val="16"/>
              </w:rPr>
              <w:t xml:space="preserve">–3), Sch 4 and Sch 5: </w:t>
            </w:r>
            <w:r w:rsidR="00410FA5">
              <w:rPr>
                <w:szCs w:val="16"/>
              </w:rPr>
              <w:t>1 July</w:t>
            </w:r>
            <w:r w:rsidRPr="00CB13B0">
              <w:rPr>
                <w:szCs w:val="16"/>
              </w:rPr>
              <w:t xml:space="preserve"> 2021 (s 2(1) </w:t>
            </w:r>
            <w:r w:rsidR="00A13A22">
              <w:rPr>
                <w:szCs w:val="16"/>
              </w:rPr>
              <w:t>items 4</w:t>
            </w:r>
            <w:r w:rsidRPr="00CB13B0">
              <w:rPr>
                <w:szCs w:val="16"/>
              </w:rPr>
              <w:t>, 6)</w:t>
            </w:r>
          </w:p>
        </w:tc>
        <w:tc>
          <w:tcPr>
            <w:tcW w:w="1566" w:type="dxa"/>
            <w:tcBorders>
              <w:top w:val="single" w:sz="4" w:space="0" w:color="auto"/>
              <w:bottom w:val="single" w:sz="4" w:space="0" w:color="auto"/>
            </w:tcBorders>
            <w:shd w:val="clear" w:color="auto" w:fill="auto"/>
          </w:tcPr>
          <w:p w14:paraId="7153C49D" w14:textId="58238B79" w:rsidR="003F26B5" w:rsidRPr="00CB13B0" w:rsidRDefault="003F26B5" w:rsidP="003F26B5">
            <w:pPr>
              <w:pStyle w:val="ENoteTableText"/>
            </w:pPr>
            <w:r w:rsidRPr="00CB13B0">
              <w:t>Sch 3 (</w:t>
            </w:r>
            <w:r w:rsidR="00410FA5">
              <w:t>item 3</w:t>
            </w:r>
            <w:r w:rsidRPr="00CB13B0">
              <w:t>) and Sch 4 (</w:t>
            </w:r>
            <w:r w:rsidR="00410FA5">
              <w:t>item 3</w:t>
            </w:r>
            <w:r w:rsidRPr="00CB13B0">
              <w:t>)</w:t>
            </w:r>
          </w:p>
        </w:tc>
      </w:tr>
      <w:tr w:rsidR="003F26B5" w:rsidRPr="00CB13B0" w14:paraId="5C1D1537" w14:textId="77777777" w:rsidTr="005C5692">
        <w:trPr>
          <w:cantSplit/>
        </w:trPr>
        <w:tc>
          <w:tcPr>
            <w:tcW w:w="1695" w:type="dxa"/>
            <w:tcBorders>
              <w:top w:val="single" w:sz="4" w:space="0" w:color="auto"/>
              <w:bottom w:val="single" w:sz="4" w:space="0" w:color="auto"/>
            </w:tcBorders>
            <w:shd w:val="clear" w:color="auto" w:fill="auto"/>
          </w:tcPr>
          <w:p w14:paraId="72E37936" w14:textId="5EBA1D80" w:rsidR="003F26B5" w:rsidRPr="00CB13B0" w:rsidRDefault="003F26B5" w:rsidP="003F26B5">
            <w:pPr>
              <w:pStyle w:val="ENoteTableText"/>
            </w:pPr>
            <w:r w:rsidRPr="00CB13B0">
              <w:t>Treasury Laws Amendment (COVID</w:t>
            </w:r>
            <w:r w:rsidR="00410FA5">
              <w:noBreakHyphen/>
            </w:r>
            <w:r w:rsidRPr="00CB13B0">
              <w:t>19 Economic Response) Act 2021</w:t>
            </w:r>
          </w:p>
        </w:tc>
        <w:tc>
          <w:tcPr>
            <w:tcW w:w="992" w:type="dxa"/>
            <w:tcBorders>
              <w:top w:val="single" w:sz="4" w:space="0" w:color="auto"/>
              <w:bottom w:val="single" w:sz="4" w:space="0" w:color="auto"/>
            </w:tcBorders>
            <w:shd w:val="clear" w:color="auto" w:fill="auto"/>
          </w:tcPr>
          <w:p w14:paraId="1BADFC90" w14:textId="77777777" w:rsidR="003F26B5" w:rsidRPr="00CB13B0" w:rsidRDefault="003F26B5" w:rsidP="003F26B5">
            <w:pPr>
              <w:pStyle w:val="ENoteTableText"/>
            </w:pPr>
            <w:r w:rsidRPr="00CB13B0">
              <w:t>71, 2021</w:t>
            </w:r>
          </w:p>
        </w:tc>
        <w:tc>
          <w:tcPr>
            <w:tcW w:w="992" w:type="dxa"/>
            <w:tcBorders>
              <w:top w:val="single" w:sz="4" w:space="0" w:color="auto"/>
              <w:bottom w:val="single" w:sz="4" w:space="0" w:color="auto"/>
            </w:tcBorders>
            <w:shd w:val="clear" w:color="auto" w:fill="auto"/>
          </w:tcPr>
          <w:p w14:paraId="7CBEE22C" w14:textId="77777777" w:rsidR="003F26B5" w:rsidRPr="00CB13B0" w:rsidRDefault="0018140A" w:rsidP="003F26B5">
            <w:pPr>
              <w:pStyle w:val="ENoteTableText"/>
            </w:pPr>
            <w:r w:rsidRPr="00CB13B0">
              <w:t>30 June</w:t>
            </w:r>
            <w:r w:rsidR="003F26B5" w:rsidRPr="00CB13B0">
              <w:t xml:space="preserve"> 2021</w:t>
            </w:r>
          </w:p>
        </w:tc>
        <w:tc>
          <w:tcPr>
            <w:tcW w:w="1843" w:type="dxa"/>
            <w:tcBorders>
              <w:top w:val="single" w:sz="4" w:space="0" w:color="auto"/>
              <w:bottom w:val="single" w:sz="4" w:space="0" w:color="auto"/>
            </w:tcBorders>
            <w:shd w:val="clear" w:color="auto" w:fill="auto"/>
          </w:tcPr>
          <w:p w14:paraId="41F7A539" w14:textId="596557C1" w:rsidR="003F26B5" w:rsidRPr="00CB13B0" w:rsidRDefault="003F26B5" w:rsidP="003F26B5">
            <w:pPr>
              <w:pStyle w:val="ENoteTableText"/>
              <w:rPr>
                <w:szCs w:val="16"/>
              </w:rPr>
            </w:pPr>
            <w:r w:rsidRPr="00CB13B0">
              <w:rPr>
                <w:szCs w:val="16"/>
              </w:rPr>
              <w:t xml:space="preserve">Sch 1: </w:t>
            </w:r>
            <w:r w:rsidR="00410FA5">
              <w:rPr>
                <w:szCs w:val="16"/>
              </w:rPr>
              <w:t>1 July</w:t>
            </w:r>
            <w:r w:rsidRPr="00CB13B0">
              <w:rPr>
                <w:szCs w:val="16"/>
              </w:rPr>
              <w:t xml:space="preserve"> 2021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548A63A2" w14:textId="0246FBE8" w:rsidR="003F26B5" w:rsidRPr="00CB13B0" w:rsidRDefault="003F26B5" w:rsidP="003F26B5">
            <w:pPr>
              <w:pStyle w:val="ENoteTableText"/>
            </w:pPr>
            <w:r w:rsidRPr="00CB13B0">
              <w:t>Sch 1 (</w:t>
            </w:r>
            <w:r w:rsidR="00410FA5">
              <w:t>item 2</w:t>
            </w:r>
            <w:r w:rsidRPr="00CB13B0">
              <w:t>)</w:t>
            </w:r>
          </w:p>
        </w:tc>
      </w:tr>
      <w:tr w:rsidR="003F26B5" w:rsidRPr="00CB13B0" w14:paraId="4B32636F" w14:textId="77777777" w:rsidTr="00CF6A1A">
        <w:trPr>
          <w:cantSplit/>
        </w:trPr>
        <w:tc>
          <w:tcPr>
            <w:tcW w:w="1695" w:type="dxa"/>
            <w:tcBorders>
              <w:top w:val="single" w:sz="4" w:space="0" w:color="auto"/>
              <w:bottom w:val="single" w:sz="4" w:space="0" w:color="auto"/>
            </w:tcBorders>
            <w:shd w:val="clear" w:color="auto" w:fill="auto"/>
          </w:tcPr>
          <w:p w14:paraId="62C3D73D" w14:textId="77777777" w:rsidR="003F26B5" w:rsidRPr="00CB13B0" w:rsidRDefault="003F26B5" w:rsidP="003F26B5">
            <w:pPr>
              <w:pStyle w:val="ENoteTableText"/>
            </w:pPr>
            <w:r w:rsidRPr="00CB13B0">
              <w:t>Treasury Laws Amendment (2021 Measures No. 4) Act 2021</w:t>
            </w:r>
          </w:p>
        </w:tc>
        <w:tc>
          <w:tcPr>
            <w:tcW w:w="992" w:type="dxa"/>
            <w:tcBorders>
              <w:top w:val="single" w:sz="4" w:space="0" w:color="auto"/>
              <w:bottom w:val="single" w:sz="4" w:space="0" w:color="auto"/>
            </w:tcBorders>
            <w:shd w:val="clear" w:color="auto" w:fill="auto"/>
          </w:tcPr>
          <w:p w14:paraId="0E252D75" w14:textId="77777777" w:rsidR="003F26B5" w:rsidRPr="00CB13B0" w:rsidRDefault="003F26B5" w:rsidP="003F26B5">
            <w:pPr>
              <w:pStyle w:val="ENoteTableText"/>
            </w:pPr>
            <w:r w:rsidRPr="00CB13B0">
              <w:t>72, 2021</w:t>
            </w:r>
          </w:p>
        </w:tc>
        <w:tc>
          <w:tcPr>
            <w:tcW w:w="992" w:type="dxa"/>
            <w:tcBorders>
              <w:top w:val="single" w:sz="4" w:space="0" w:color="auto"/>
              <w:bottom w:val="single" w:sz="4" w:space="0" w:color="auto"/>
            </w:tcBorders>
            <w:shd w:val="clear" w:color="auto" w:fill="auto"/>
          </w:tcPr>
          <w:p w14:paraId="434DA35E" w14:textId="77777777" w:rsidR="003F26B5" w:rsidRPr="00CB13B0" w:rsidRDefault="0018140A" w:rsidP="003F26B5">
            <w:pPr>
              <w:pStyle w:val="ENoteTableText"/>
            </w:pPr>
            <w:r w:rsidRPr="00CB13B0">
              <w:t>30 June</w:t>
            </w:r>
            <w:r w:rsidR="003F26B5" w:rsidRPr="00CB13B0">
              <w:t xml:space="preserve"> 2021</w:t>
            </w:r>
          </w:p>
        </w:tc>
        <w:tc>
          <w:tcPr>
            <w:tcW w:w="1843" w:type="dxa"/>
            <w:tcBorders>
              <w:top w:val="single" w:sz="4" w:space="0" w:color="auto"/>
              <w:bottom w:val="single" w:sz="4" w:space="0" w:color="auto"/>
            </w:tcBorders>
            <w:shd w:val="clear" w:color="auto" w:fill="auto"/>
          </w:tcPr>
          <w:p w14:paraId="14811A07" w14:textId="1A482135" w:rsidR="003F26B5" w:rsidRPr="00CB13B0" w:rsidRDefault="003F26B5" w:rsidP="003F26B5">
            <w:pPr>
              <w:pStyle w:val="ENoteTableText"/>
              <w:rPr>
                <w:szCs w:val="16"/>
              </w:rPr>
            </w:pPr>
            <w:r w:rsidRPr="00CB13B0">
              <w:rPr>
                <w:szCs w:val="16"/>
              </w:rPr>
              <w:t>Sch 2 (</w:t>
            </w:r>
            <w:r w:rsidR="00410FA5">
              <w:rPr>
                <w:szCs w:val="16"/>
              </w:rPr>
              <w:t>items 1</w:t>
            </w:r>
            <w:r w:rsidRPr="00CB13B0">
              <w:rPr>
                <w:szCs w:val="16"/>
              </w:rPr>
              <w:t>–12, 17, 18) and Sch 3 (</w:t>
            </w:r>
            <w:r w:rsidR="00410FA5">
              <w:rPr>
                <w:szCs w:val="16"/>
              </w:rPr>
              <w:t>items 1</w:t>
            </w:r>
            <w:r w:rsidRPr="00CB13B0">
              <w:rPr>
                <w:szCs w:val="16"/>
              </w:rPr>
              <w:t xml:space="preserve">, 2): </w:t>
            </w:r>
            <w:r w:rsidR="00410FA5">
              <w:rPr>
                <w:szCs w:val="16"/>
              </w:rPr>
              <w:t>1 July</w:t>
            </w:r>
            <w:r w:rsidRPr="00CB13B0">
              <w:rPr>
                <w:szCs w:val="16"/>
              </w:rPr>
              <w:t xml:space="preserve"> 2021 (s 2(1) </w:t>
            </w:r>
            <w:r w:rsidR="00410FA5">
              <w:rPr>
                <w:szCs w:val="16"/>
              </w:rPr>
              <w:t>items 3</w:t>
            </w:r>
            <w:r w:rsidRPr="00CB13B0">
              <w:rPr>
                <w:szCs w:val="16"/>
              </w:rPr>
              <w:t>, 4)</w:t>
            </w:r>
          </w:p>
        </w:tc>
        <w:tc>
          <w:tcPr>
            <w:tcW w:w="1566" w:type="dxa"/>
            <w:tcBorders>
              <w:top w:val="single" w:sz="4" w:space="0" w:color="auto"/>
              <w:bottom w:val="single" w:sz="4" w:space="0" w:color="auto"/>
            </w:tcBorders>
            <w:shd w:val="clear" w:color="auto" w:fill="auto"/>
          </w:tcPr>
          <w:p w14:paraId="37D03FF5" w14:textId="5308768C" w:rsidR="003F26B5" w:rsidRPr="00CB13B0" w:rsidRDefault="003F26B5" w:rsidP="003F26B5">
            <w:pPr>
              <w:pStyle w:val="ENoteTableText"/>
            </w:pPr>
            <w:r w:rsidRPr="00CB13B0">
              <w:t>Sch 2 (</w:t>
            </w:r>
            <w:r w:rsidR="00410FA5">
              <w:t>items 1</w:t>
            </w:r>
            <w:r w:rsidRPr="00CB13B0">
              <w:t>7, 18)</w:t>
            </w:r>
          </w:p>
        </w:tc>
      </w:tr>
      <w:tr w:rsidR="003F26B5" w:rsidRPr="00CB13B0" w14:paraId="749DEBDD" w14:textId="77777777" w:rsidTr="007D43D8">
        <w:trPr>
          <w:cantSplit/>
        </w:trPr>
        <w:tc>
          <w:tcPr>
            <w:tcW w:w="1695" w:type="dxa"/>
            <w:tcBorders>
              <w:top w:val="single" w:sz="4" w:space="0" w:color="auto"/>
              <w:bottom w:val="single" w:sz="4" w:space="0" w:color="auto"/>
            </w:tcBorders>
            <w:shd w:val="clear" w:color="auto" w:fill="auto"/>
          </w:tcPr>
          <w:p w14:paraId="671D7376" w14:textId="263F1130" w:rsidR="003F26B5" w:rsidRPr="00CB13B0" w:rsidRDefault="003F26B5" w:rsidP="003F26B5">
            <w:pPr>
              <w:pStyle w:val="ENoteTableText"/>
            </w:pPr>
            <w:r w:rsidRPr="00CB13B0">
              <w:t>Treasury Laws Amendment (COVID</w:t>
            </w:r>
            <w:r w:rsidR="00410FA5">
              <w:rPr>
                <w:i/>
              </w:rPr>
              <w:noBreakHyphen/>
            </w:r>
            <w:r w:rsidRPr="00CB13B0">
              <w:t>19 Economic Response No. 2) Act 2021</w:t>
            </w:r>
          </w:p>
        </w:tc>
        <w:tc>
          <w:tcPr>
            <w:tcW w:w="992" w:type="dxa"/>
            <w:tcBorders>
              <w:top w:val="single" w:sz="4" w:space="0" w:color="auto"/>
              <w:bottom w:val="single" w:sz="4" w:space="0" w:color="auto"/>
            </w:tcBorders>
            <w:shd w:val="clear" w:color="auto" w:fill="auto"/>
          </w:tcPr>
          <w:p w14:paraId="6FE36369" w14:textId="77777777" w:rsidR="003F26B5" w:rsidRPr="00CB13B0" w:rsidRDefault="003F26B5" w:rsidP="003F26B5">
            <w:pPr>
              <w:pStyle w:val="ENoteTableText"/>
            </w:pPr>
            <w:r w:rsidRPr="00CB13B0">
              <w:t>79, 2021</w:t>
            </w:r>
          </w:p>
        </w:tc>
        <w:tc>
          <w:tcPr>
            <w:tcW w:w="992" w:type="dxa"/>
            <w:tcBorders>
              <w:top w:val="single" w:sz="4" w:space="0" w:color="auto"/>
              <w:bottom w:val="single" w:sz="4" w:space="0" w:color="auto"/>
            </w:tcBorders>
            <w:shd w:val="clear" w:color="auto" w:fill="auto"/>
          </w:tcPr>
          <w:p w14:paraId="0169A26B" w14:textId="77777777" w:rsidR="003F26B5" w:rsidRPr="00CB13B0" w:rsidRDefault="003F26B5" w:rsidP="003F26B5">
            <w:pPr>
              <w:pStyle w:val="ENoteTableText"/>
            </w:pPr>
            <w:r w:rsidRPr="00CB13B0">
              <w:t>10 Aug 2021</w:t>
            </w:r>
          </w:p>
        </w:tc>
        <w:tc>
          <w:tcPr>
            <w:tcW w:w="1843" w:type="dxa"/>
            <w:tcBorders>
              <w:top w:val="single" w:sz="4" w:space="0" w:color="auto"/>
              <w:bottom w:val="single" w:sz="4" w:space="0" w:color="auto"/>
            </w:tcBorders>
            <w:shd w:val="clear" w:color="auto" w:fill="auto"/>
          </w:tcPr>
          <w:p w14:paraId="4C888C4E" w14:textId="14369595" w:rsidR="003F26B5" w:rsidRPr="00CB13B0" w:rsidRDefault="003F26B5" w:rsidP="003F26B5">
            <w:pPr>
              <w:pStyle w:val="ENoteTableText"/>
              <w:rPr>
                <w:szCs w:val="16"/>
              </w:rPr>
            </w:pPr>
            <w:r w:rsidRPr="00CB13B0">
              <w:rPr>
                <w:szCs w:val="16"/>
              </w:rPr>
              <w:t xml:space="preserve">Sch 3 and Sch 5: 11 Aug 2021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2D7B7756" w14:textId="1DFCF645" w:rsidR="003F26B5" w:rsidRPr="00CB13B0" w:rsidRDefault="003F26B5" w:rsidP="003F26B5">
            <w:pPr>
              <w:pStyle w:val="ENoteTableText"/>
            </w:pPr>
            <w:r w:rsidRPr="00CB13B0">
              <w:t>Sch 3 (</w:t>
            </w:r>
            <w:r w:rsidR="00410FA5">
              <w:t>item 3</w:t>
            </w:r>
            <w:r w:rsidRPr="00CB13B0">
              <w:t>) and Sch 5 (</w:t>
            </w:r>
            <w:r w:rsidR="00410FA5">
              <w:t>item 3</w:t>
            </w:r>
            <w:r w:rsidRPr="00CB13B0">
              <w:t>)</w:t>
            </w:r>
          </w:p>
        </w:tc>
      </w:tr>
      <w:tr w:rsidR="00EA3814" w:rsidRPr="00CB13B0" w14:paraId="3024D07D" w14:textId="77777777" w:rsidTr="00B86F2F">
        <w:trPr>
          <w:cantSplit/>
        </w:trPr>
        <w:tc>
          <w:tcPr>
            <w:tcW w:w="1695" w:type="dxa"/>
            <w:tcBorders>
              <w:top w:val="single" w:sz="4" w:space="0" w:color="auto"/>
              <w:bottom w:val="single" w:sz="4" w:space="0" w:color="auto"/>
            </w:tcBorders>
            <w:shd w:val="clear" w:color="auto" w:fill="auto"/>
          </w:tcPr>
          <w:p w14:paraId="696E8461" w14:textId="77777777" w:rsidR="00EA3814" w:rsidRPr="00CB13B0" w:rsidRDefault="00F6017B" w:rsidP="003F26B5">
            <w:pPr>
              <w:pStyle w:val="ENoteTableText"/>
            </w:pPr>
            <w:r w:rsidRPr="00CB13B0">
              <w:t>Industry Research and Development Amendment (Industry Innovation and Science Australia) Act 2021</w:t>
            </w:r>
          </w:p>
        </w:tc>
        <w:tc>
          <w:tcPr>
            <w:tcW w:w="992" w:type="dxa"/>
            <w:tcBorders>
              <w:top w:val="single" w:sz="4" w:space="0" w:color="auto"/>
              <w:bottom w:val="single" w:sz="4" w:space="0" w:color="auto"/>
            </w:tcBorders>
            <w:shd w:val="clear" w:color="auto" w:fill="auto"/>
          </w:tcPr>
          <w:p w14:paraId="4FD96A42" w14:textId="77777777" w:rsidR="00EA3814" w:rsidRPr="00CB13B0" w:rsidRDefault="00F6017B" w:rsidP="003F26B5">
            <w:pPr>
              <w:pStyle w:val="ENoteTableText"/>
            </w:pPr>
            <w:r w:rsidRPr="00CB13B0">
              <w:t>101, 2021</w:t>
            </w:r>
          </w:p>
        </w:tc>
        <w:tc>
          <w:tcPr>
            <w:tcW w:w="992" w:type="dxa"/>
            <w:tcBorders>
              <w:top w:val="single" w:sz="4" w:space="0" w:color="auto"/>
              <w:bottom w:val="single" w:sz="4" w:space="0" w:color="auto"/>
            </w:tcBorders>
            <w:shd w:val="clear" w:color="auto" w:fill="auto"/>
          </w:tcPr>
          <w:p w14:paraId="62CE4AD4" w14:textId="77777777" w:rsidR="00EA3814" w:rsidRPr="00CB13B0" w:rsidRDefault="00F6017B" w:rsidP="003F26B5">
            <w:pPr>
              <w:pStyle w:val="ENoteTableText"/>
            </w:pPr>
            <w:r w:rsidRPr="00CB13B0">
              <w:t>10 Sept 2021</w:t>
            </w:r>
          </w:p>
        </w:tc>
        <w:tc>
          <w:tcPr>
            <w:tcW w:w="1843" w:type="dxa"/>
            <w:tcBorders>
              <w:top w:val="single" w:sz="4" w:space="0" w:color="auto"/>
              <w:bottom w:val="single" w:sz="4" w:space="0" w:color="auto"/>
            </w:tcBorders>
            <w:shd w:val="clear" w:color="auto" w:fill="auto"/>
          </w:tcPr>
          <w:p w14:paraId="1F199397" w14:textId="36C41C52" w:rsidR="00EA3814" w:rsidRPr="00CB13B0" w:rsidRDefault="00F6017B" w:rsidP="003F26B5">
            <w:pPr>
              <w:pStyle w:val="ENoteTableText"/>
              <w:rPr>
                <w:szCs w:val="16"/>
              </w:rPr>
            </w:pPr>
            <w:r w:rsidRPr="00CB13B0">
              <w:rPr>
                <w:szCs w:val="16"/>
              </w:rPr>
              <w:t>Sch 1 (</w:t>
            </w:r>
            <w:r w:rsidR="00410FA5">
              <w:rPr>
                <w:szCs w:val="16"/>
              </w:rPr>
              <w:t>item 3</w:t>
            </w:r>
            <w:r w:rsidRPr="00CB13B0">
              <w:rPr>
                <w:szCs w:val="16"/>
              </w:rPr>
              <w:t xml:space="preserve">): 11 Sept 2021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333FC2E6" w14:textId="77777777" w:rsidR="00EA3814" w:rsidRPr="00CB13B0" w:rsidRDefault="00F6017B" w:rsidP="003F26B5">
            <w:pPr>
              <w:pStyle w:val="ENoteTableText"/>
            </w:pPr>
            <w:bookmarkStart w:id="4" w:name="_Hlk101523424"/>
            <w:r w:rsidRPr="00CB13B0">
              <w:t>—</w:t>
            </w:r>
            <w:bookmarkEnd w:id="4"/>
          </w:p>
        </w:tc>
      </w:tr>
      <w:tr w:rsidR="0003701E" w:rsidRPr="00CB13B0" w14:paraId="1DA8FF9D" w14:textId="77777777" w:rsidTr="00B86F2F">
        <w:trPr>
          <w:cantSplit/>
        </w:trPr>
        <w:tc>
          <w:tcPr>
            <w:tcW w:w="1695" w:type="dxa"/>
            <w:tcBorders>
              <w:top w:val="single" w:sz="4" w:space="0" w:color="auto"/>
              <w:bottom w:val="single" w:sz="4" w:space="0" w:color="auto"/>
            </w:tcBorders>
            <w:shd w:val="clear" w:color="auto" w:fill="auto"/>
          </w:tcPr>
          <w:p w14:paraId="0F5F2A93" w14:textId="77777777" w:rsidR="0003701E" w:rsidRPr="00CB13B0" w:rsidRDefault="0003701E" w:rsidP="003F26B5">
            <w:pPr>
              <w:pStyle w:val="ENoteTableText"/>
            </w:pPr>
            <w:r w:rsidRPr="00CB13B0">
              <w:t>Treasury Laws Amendment (2021 Measures No. 2) Act 2021</w:t>
            </w:r>
          </w:p>
        </w:tc>
        <w:tc>
          <w:tcPr>
            <w:tcW w:w="992" w:type="dxa"/>
            <w:tcBorders>
              <w:top w:val="single" w:sz="4" w:space="0" w:color="auto"/>
              <w:bottom w:val="single" w:sz="4" w:space="0" w:color="auto"/>
            </w:tcBorders>
            <w:shd w:val="clear" w:color="auto" w:fill="auto"/>
          </w:tcPr>
          <w:p w14:paraId="50F0F0BD" w14:textId="77777777" w:rsidR="0003701E" w:rsidRPr="00CB13B0" w:rsidRDefault="0003701E" w:rsidP="003F26B5">
            <w:pPr>
              <w:pStyle w:val="ENoteTableText"/>
            </w:pPr>
            <w:r w:rsidRPr="00CB13B0">
              <w:t>110, 2021</w:t>
            </w:r>
          </w:p>
        </w:tc>
        <w:tc>
          <w:tcPr>
            <w:tcW w:w="992" w:type="dxa"/>
            <w:tcBorders>
              <w:top w:val="single" w:sz="4" w:space="0" w:color="auto"/>
              <w:bottom w:val="single" w:sz="4" w:space="0" w:color="auto"/>
            </w:tcBorders>
            <w:shd w:val="clear" w:color="auto" w:fill="auto"/>
          </w:tcPr>
          <w:p w14:paraId="46506A5C" w14:textId="77777777" w:rsidR="0003701E" w:rsidRPr="00CB13B0" w:rsidRDefault="0003701E" w:rsidP="003F26B5">
            <w:pPr>
              <w:pStyle w:val="ENoteTableText"/>
            </w:pPr>
            <w:r w:rsidRPr="00CB13B0">
              <w:t>13 Sept 2021</w:t>
            </w:r>
          </w:p>
        </w:tc>
        <w:tc>
          <w:tcPr>
            <w:tcW w:w="1843" w:type="dxa"/>
            <w:tcBorders>
              <w:top w:val="single" w:sz="4" w:space="0" w:color="auto"/>
              <w:bottom w:val="single" w:sz="4" w:space="0" w:color="auto"/>
            </w:tcBorders>
            <w:shd w:val="clear" w:color="auto" w:fill="auto"/>
          </w:tcPr>
          <w:p w14:paraId="160D3440" w14:textId="7F583869" w:rsidR="0003701E" w:rsidRPr="00CB13B0" w:rsidRDefault="0003701E" w:rsidP="003F26B5">
            <w:pPr>
              <w:pStyle w:val="ENoteTableText"/>
              <w:rPr>
                <w:szCs w:val="16"/>
              </w:rPr>
            </w:pPr>
            <w:r w:rsidRPr="00CB13B0">
              <w:rPr>
                <w:szCs w:val="16"/>
              </w:rPr>
              <w:t>Sch 1 and Sch 2 (</w:t>
            </w:r>
            <w:r w:rsidR="00E75F4A" w:rsidRPr="00CB13B0">
              <w:rPr>
                <w:szCs w:val="16"/>
              </w:rPr>
              <w:t>items 8</w:t>
            </w:r>
            <w:r w:rsidRPr="00CB13B0">
              <w:rPr>
                <w:szCs w:val="16"/>
              </w:rPr>
              <w:t xml:space="preserve">–13): 1 Oct 2021 (s 2(1) </w:t>
            </w:r>
            <w:r w:rsidR="00410FA5">
              <w:rPr>
                <w:szCs w:val="16"/>
              </w:rPr>
              <w:t>item 2</w:t>
            </w:r>
            <w:r w:rsidRPr="00CB13B0">
              <w:rPr>
                <w:szCs w:val="16"/>
              </w:rPr>
              <w:t>)</w:t>
            </w:r>
          </w:p>
        </w:tc>
        <w:tc>
          <w:tcPr>
            <w:tcW w:w="1566" w:type="dxa"/>
            <w:tcBorders>
              <w:top w:val="single" w:sz="4" w:space="0" w:color="auto"/>
              <w:bottom w:val="single" w:sz="4" w:space="0" w:color="auto"/>
            </w:tcBorders>
            <w:shd w:val="clear" w:color="auto" w:fill="auto"/>
          </w:tcPr>
          <w:p w14:paraId="139A3326" w14:textId="7A0AA7E6" w:rsidR="0003701E" w:rsidRPr="00CB13B0" w:rsidRDefault="0003701E" w:rsidP="003F26B5">
            <w:pPr>
              <w:pStyle w:val="ENoteTableText"/>
            </w:pPr>
            <w:r w:rsidRPr="00CB13B0">
              <w:t>Sch 1 (</w:t>
            </w:r>
            <w:r w:rsidR="00410FA5">
              <w:t>items 1</w:t>
            </w:r>
            <w:r w:rsidRPr="00CB13B0">
              <w:t>2</w:t>
            </w:r>
            <w:r w:rsidRPr="00CB13B0">
              <w:rPr>
                <w:szCs w:val="16"/>
              </w:rPr>
              <w:t>–16) and Sch 2 (</w:t>
            </w:r>
            <w:r w:rsidR="00410FA5">
              <w:rPr>
                <w:szCs w:val="16"/>
              </w:rPr>
              <w:t>item 1</w:t>
            </w:r>
            <w:r w:rsidRPr="00CB13B0">
              <w:rPr>
                <w:szCs w:val="16"/>
              </w:rPr>
              <w:t>3)</w:t>
            </w:r>
          </w:p>
        </w:tc>
      </w:tr>
      <w:tr w:rsidR="0003701E" w:rsidRPr="00CB13B0" w14:paraId="00EA9355" w14:textId="77777777" w:rsidTr="00724FF7">
        <w:trPr>
          <w:cantSplit/>
        </w:trPr>
        <w:tc>
          <w:tcPr>
            <w:tcW w:w="1695" w:type="dxa"/>
            <w:tcBorders>
              <w:top w:val="single" w:sz="4" w:space="0" w:color="auto"/>
              <w:bottom w:val="single" w:sz="4" w:space="0" w:color="auto"/>
            </w:tcBorders>
            <w:shd w:val="clear" w:color="auto" w:fill="auto"/>
          </w:tcPr>
          <w:p w14:paraId="7762F675" w14:textId="77777777" w:rsidR="0003701E" w:rsidRPr="00CB13B0" w:rsidRDefault="0003701E" w:rsidP="003F26B5">
            <w:pPr>
              <w:pStyle w:val="ENoteTableText"/>
            </w:pPr>
            <w:r w:rsidRPr="00CB13B0">
              <w:t>Treasury Laws Amendment (2021 Measures No. 6) Act 2021</w:t>
            </w:r>
          </w:p>
        </w:tc>
        <w:tc>
          <w:tcPr>
            <w:tcW w:w="992" w:type="dxa"/>
            <w:tcBorders>
              <w:top w:val="single" w:sz="4" w:space="0" w:color="auto"/>
              <w:bottom w:val="single" w:sz="4" w:space="0" w:color="auto"/>
            </w:tcBorders>
            <w:shd w:val="clear" w:color="auto" w:fill="auto"/>
          </w:tcPr>
          <w:p w14:paraId="2A95F133" w14:textId="77777777" w:rsidR="0003701E" w:rsidRPr="00CB13B0" w:rsidRDefault="0003701E" w:rsidP="003F26B5">
            <w:pPr>
              <w:pStyle w:val="ENoteTableText"/>
            </w:pPr>
            <w:r w:rsidRPr="00CB13B0">
              <w:t>111, 2021</w:t>
            </w:r>
          </w:p>
        </w:tc>
        <w:tc>
          <w:tcPr>
            <w:tcW w:w="992" w:type="dxa"/>
            <w:tcBorders>
              <w:top w:val="single" w:sz="4" w:space="0" w:color="auto"/>
              <w:bottom w:val="single" w:sz="4" w:space="0" w:color="auto"/>
            </w:tcBorders>
            <w:shd w:val="clear" w:color="auto" w:fill="auto"/>
          </w:tcPr>
          <w:p w14:paraId="5552ED65" w14:textId="77777777" w:rsidR="0003701E" w:rsidRPr="00CB13B0" w:rsidRDefault="0003701E" w:rsidP="003F26B5">
            <w:pPr>
              <w:pStyle w:val="ENoteTableText"/>
            </w:pPr>
            <w:r w:rsidRPr="00CB13B0">
              <w:t>13 Sept 2021</w:t>
            </w:r>
          </w:p>
        </w:tc>
        <w:tc>
          <w:tcPr>
            <w:tcW w:w="1843" w:type="dxa"/>
            <w:tcBorders>
              <w:top w:val="single" w:sz="4" w:space="0" w:color="auto"/>
              <w:bottom w:val="single" w:sz="4" w:space="0" w:color="auto"/>
            </w:tcBorders>
            <w:shd w:val="clear" w:color="auto" w:fill="auto"/>
          </w:tcPr>
          <w:p w14:paraId="696A1A8C" w14:textId="0A14F444" w:rsidR="0003701E" w:rsidRPr="00CB13B0" w:rsidRDefault="0003701E" w:rsidP="003F26B5">
            <w:pPr>
              <w:pStyle w:val="ENoteTableText"/>
              <w:rPr>
                <w:szCs w:val="16"/>
              </w:rPr>
            </w:pPr>
            <w:r w:rsidRPr="00CB13B0">
              <w:rPr>
                <w:szCs w:val="16"/>
              </w:rPr>
              <w:t xml:space="preserve">Sch 1 and 3: 1 Oct 2021 (s 2(1) </w:t>
            </w:r>
            <w:r w:rsidR="00410FA5">
              <w:rPr>
                <w:szCs w:val="16"/>
              </w:rPr>
              <w:t>items 2</w:t>
            </w:r>
            <w:r w:rsidRPr="00CB13B0">
              <w:rPr>
                <w:szCs w:val="16"/>
              </w:rPr>
              <w:t>, 4)</w:t>
            </w:r>
          </w:p>
        </w:tc>
        <w:tc>
          <w:tcPr>
            <w:tcW w:w="1566" w:type="dxa"/>
            <w:tcBorders>
              <w:top w:val="single" w:sz="4" w:space="0" w:color="auto"/>
              <w:bottom w:val="single" w:sz="4" w:space="0" w:color="auto"/>
            </w:tcBorders>
            <w:shd w:val="clear" w:color="auto" w:fill="auto"/>
          </w:tcPr>
          <w:p w14:paraId="26896B6A" w14:textId="5C101A4C" w:rsidR="0003701E" w:rsidRPr="00CB13B0" w:rsidRDefault="0003701E" w:rsidP="003F26B5">
            <w:pPr>
              <w:pStyle w:val="ENoteTableText"/>
            </w:pPr>
            <w:r w:rsidRPr="00CB13B0">
              <w:t>Sch 1 (</w:t>
            </w:r>
            <w:r w:rsidR="00410FA5">
              <w:t>item 3</w:t>
            </w:r>
            <w:r w:rsidRPr="00CB13B0">
              <w:t>) and Sch 3 (</w:t>
            </w:r>
            <w:r w:rsidR="00410FA5">
              <w:t>item 2</w:t>
            </w:r>
            <w:r w:rsidRPr="00CB13B0">
              <w:t>)</w:t>
            </w:r>
          </w:p>
        </w:tc>
      </w:tr>
      <w:tr w:rsidR="0094426E" w:rsidRPr="00CB13B0" w14:paraId="09240262" w14:textId="77777777" w:rsidTr="000C44A1">
        <w:trPr>
          <w:cantSplit/>
        </w:trPr>
        <w:tc>
          <w:tcPr>
            <w:tcW w:w="1695" w:type="dxa"/>
            <w:tcBorders>
              <w:top w:val="single" w:sz="4" w:space="0" w:color="auto"/>
              <w:bottom w:val="single" w:sz="4" w:space="0" w:color="auto"/>
            </w:tcBorders>
            <w:shd w:val="clear" w:color="auto" w:fill="auto"/>
          </w:tcPr>
          <w:p w14:paraId="4222E4D8" w14:textId="77777777" w:rsidR="0094426E" w:rsidRPr="00CB13B0" w:rsidRDefault="0094426E" w:rsidP="003F26B5">
            <w:pPr>
              <w:pStyle w:val="ENoteTableText"/>
            </w:pPr>
            <w:r w:rsidRPr="00CB13B0">
              <w:lastRenderedPageBreak/>
              <w:t>Treasury Laws Amendment (2021 Measures No. 5) Act 2021</w:t>
            </w:r>
          </w:p>
        </w:tc>
        <w:tc>
          <w:tcPr>
            <w:tcW w:w="992" w:type="dxa"/>
            <w:tcBorders>
              <w:top w:val="single" w:sz="4" w:space="0" w:color="auto"/>
              <w:bottom w:val="single" w:sz="4" w:space="0" w:color="auto"/>
            </w:tcBorders>
            <w:shd w:val="clear" w:color="auto" w:fill="auto"/>
          </w:tcPr>
          <w:p w14:paraId="4FB1F874" w14:textId="77777777" w:rsidR="0094426E" w:rsidRPr="00CB13B0" w:rsidRDefault="0094426E" w:rsidP="003F26B5">
            <w:pPr>
              <w:pStyle w:val="ENoteTableText"/>
            </w:pPr>
            <w:r w:rsidRPr="00CB13B0">
              <w:t>127, 2021</w:t>
            </w:r>
          </w:p>
        </w:tc>
        <w:tc>
          <w:tcPr>
            <w:tcW w:w="992" w:type="dxa"/>
            <w:tcBorders>
              <w:top w:val="single" w:sz="4" w:space="0" w:color="auto"/>
              <w:bottom w:val="single" w:sz="4" w:space="0" w:color="auto"/>
            </w:tcBorders>
            <w:shd w:val="clear" w:color="auto" w:fill="auto"/>
          </w:tcPr>
          <w:p w14:paraId="7995521A" w14:textId="77777777" w:rsidR="0094426E" w:rsidRPr="00CB13B0" w:rsidRDefault="0094426E" w:rsidP="003F26B5">
            <w:pPr>
              <w:pStyle w:val="ENoteTableText"/>
            </w:pPr>
            <w:r w:rsidRPr="00CB13B0">
              <w:t>7 Dec 2021</w:t>
            </w:r>
          </w:p>
        </w:tc>
        <w:tc>
          <w:tcPr>
            <w:tcW w:w="1843" w:type="dxa"/>
            <w:tcBorders>
              <w:top w:val="single" w:sz="4" w:space="0" w:color="auto"/>
              <w:bottom w:val="single" w:sz="4" w:space="0" w:color="auto"/>
            </w:tcBorders>
            <w:shd w:val="clear" w:color="auto" w:fill="auto"/>
          </w:tcPr>
          <w:p w14:paraId="707BB916" w14:textId="57710771" w:rsidR="0094426E" w:rsidRPr="00CB13B0" w:rsidRDefault="0094426E">
            <w:pPr>
              <w:pStyle w:val="ENoteTableText"/>
              <w:rPr>
                <w:szCs w:val="16"/>
                <w:u w:val="single"/>
              </w:rPr>
            </w:pPr>
            <w:r w:rsidRPr="00CB13B0">
              <w:rPr>
                <w:szCs w:val="16"/>
              </w:rPr>
              <w:t>Sch 1</w:t>
            </w:r>
            <w:r w:rsidR="00165688" w:rsidRPr="00CB13B0">
              <w:rPr>
                <w:szCs w:val="16"/>
              </w:rPr>
              <w:t xml:space="preserve"> and Sch 3 (</w:t>
            </w:r>
            <w:r w:rsidR="00A13A22">
              <w:rPr>
                <w:szCs w:val="16"/>
              </w:rPr>
              <w:t>items 4</w:t>
            </w:r>
            <w:r w:rsidR="00165688" w:rsidRPr="00CB13B0">
              <w:rPr>
                <w:szCs w:val="16"/>
              </w:rPr>
              <w:t>2, 49–63, 65–69, 71, 72)</w:t>
            </w:r>
            <w:r w:rsidR="00E82480" w:rsidRPr="00CB13B0">
              <w:rPr>
                <w:szCs w:val="16"/>
              </w:rPr>
              <w:t xml:space="preserve">: 1 Jan 2022 (s 2(1) </w:t>
            </w:r>
            <w:r w:rsidR="00410FA5">
              <w:rPr>
                <w:szCs w:val="16"/>
              </w:rPr>
              <w:t>items 2</w:t>
            </w:r>
            <w:r w:rsidR="00165688" w:rsidRPr="00CB13B0">
              <w:rPr>
                <w:szCs w:val="16"/>
              </w:rPr>
              <w:t>, 5</w:t>
            </w:r>
            <w:r w:rsidR="00E82480" w:rsidRPr="00CB13B0">
              <w:rPr>
                <w:szCs w:val="16"/>
              </w:rPr>
              <w:t>)</w:t>
            </w:r>
            <w:r w:rsidR="00E82480" w:rsidRPr="00CB13B0">
              <w:rPr>
                <w:szCs w:val="16"/>
              </w:rPr>
              <w:br/>
              <w:t>Sch 2 (</w:t>
            </w:r>
            <w:r w:rsidR="00410FA5">
              <w:rPr>
                <w:szCs w:val="16"/>
              </w:rPr>
              <w:t>item 5</w:t>
            </w:r>
            <w:r w:rsidR="00E82480" w:rsidRPr="00CB13B0">
              <w:rPr>
                <w:szCs w:val="16"/>
              </w:rPr>
              <w:t>6) and Sch 3 (</w:t>
            </w:r>
            <w:r w:rsidR="00410FA5">
              <w:rPr>
                <w:szCs w:val="16"/>
              </w:rPr>
              <w:t>items 3</w:t>
            </w:r>
            <w:r w:rsidR="00D977B5" w:rsidRPr="00CB13B0">
              <w:rPr>
                <w:szCs w:val="16"/>
              </w:rPr>
              <w:t>–5</w:t>
            </w:r>
            <w:r w:rsidR="00E82480" w:rsidRPr="00CB13B0">
              <w:rPr>
                <w:szCs w:val="16"/>
              </w:rPr>
              <w:t xml:space="preserve">, 33–35): 8 Dec 2021 (s 2(1) </w:t>
            </w:r>
            <w:r w:rsidR="00410FA5">
              <w:rPr>
                <w:szCs w:val="16"/>
              </w:rPr>
              <w:t>items 3</w:t>
            </w:r>
            <w:r w:rsidR="00E82480" w:rsidRPr="00CB13B0">
              <w:rPr>
                <w:szCs w:val="16"/>
              </w:rPr>
              <w:t>, 4)</w:t>
            </w:r>
          </w:p>
        </w:tc>
        <w:tc>
          <w:tcPr>
            <w:tcW w:w="1566" w:type="dxa"/>
            <w:tcBorders>
              <w:top w:val="single" w:sz="4" w:space="0" w:color="auto"/>
              <w:bottom w:val="single" w:sz="4" w:space="0" w:color="auto"/>
            </w:tcBorders>
            <w:shd w:val="clear" w:color="auto" w:fill="auto"/>
          </w:tcPr>
          <w:p w14:paraId="557874C1" w14:textId="39706D4C" w:rsidR="0094426E" w:rsidRPr="00CB13B0" w:rsidRDefault="00E82480" w:rsidP="003F26B5">
            <w:pPr>
              <w:pStyle w:val="ENoteTableText"/>
            </w:pPr>
            <w:r w:rsidRPr="00CB13B0">
              <w:t>Sch 1 (</w:t>
            </w:r>
            <w:r w:rsidR="00410FA5">
              <w:t>item 2</w:t>
            </w:r>
            <w:r w:rsidRPr="00CB13B0">
              <w:t>8</w:t>
            </w:r>
            <w:r w:rsidR="002613AD" w:rsidRPr="00CB13B0">
              <w:t>)</w:t>
            </w:r>
            <w:r w:rsidR="00CE58D1" w:rsidRPr="00CB13B0">
              <w:t xml:space="preserve"> and</w:t>
            </w:r>
            <w:r w:rsidR="00165688" w:rsidRPr="00CB13B0">
              <w:t xml:space="preserve"> Sch 3 (</w:t>
            </w:r>
            <w:r w:rsidR="00410FA5">
              <w:t>items 5</w:t>
            </w:r>
            <w:r w:rsidR="00BB5570" w:rsidRPr="00CB13B0">
              <w:t xml:space="preserve">, </w:t>
            </w:r>
            <w:r w:rsidR="00597895" w:rsidRPr="00CB13B0">
              <w:t>5</w:t>
            </w:r>
            <w:r w:rsidR="00D977B5" w:rsidRPr="00CB13B0">
              <w:t>1, 63, 69, 72)</w:t>
            </w:r>
          </w:p>
        </w:tc>
      </w:tr>
      <w:tr w:rsidR="006D1E68" w:rsidRPr="00CB13B0" w14:paraId="769BD36C" w14:textId="77777777" w:rsidTr="000C44A1">
        <w:trPr>
          <w:cantSplit/>
        </w:trPr>
        <w:tc>
          <w:tcPr>
            <w:tcW w:w="1695" w:type="dxa"/>
            <w:tcBorders>
              <w:top w:val="single" w:sz="4" w:space="0" w:color="auto"/>
              <w:bottom w:val="single" w:sz="4" w:space="0" w:color="auto"/>
            </w:tcBorders>
            <w:shd w:val="clear" w:color="auto" w:fill="auto"/>
          </w:tcPr>
          <w:p w14:paraId="457C1D27" w14:textId="77777777" w:rsidR="006D1E68" w:rsidRPr="00CB13B0" w:rsidRDefault="006D1E68" w:rsidP="003F26B5">
            <w:pPr>
              <w:pStyle w:val="ENoteTableText"/>
            </w:pPr>
            <w:r w:rsidRPr="00CB13B0">
              <w:t>Territories Stolen Generations Redress Scheme (Consequential Amendments) Act 2021</w:t>
            </w:r>
          </w:p>
        </w:tc>
        <w:tc>
          <w:tcPr>
            <w:tcW w:w="992" w:type="dxa"/>
            <w:tcBorders>
              <w:top w:val="single" w:sz="4" w:space="0" w:color="auto"/>
              <w:bottom w:val="single" w:sz="4" w:space="0" w:color="auto"/>
            </w:tcBorders>
            <w:shd w:val="clear" w:color="auto" w:fill="auto"/>
          </w:tcPr>
          <w:p w14:paraId="457739CF" w14:textId="77777777" w:rsidR="006D1E68" w:rsidRPr="00CB13B0" w:rsidRDefault="006D1E68" w:rsidP="003F26B5">
            <w:pPr>
              <w:pStyle w:val="ENoteTableText"/>
            </w:pPr>
            <w:r w:rsidRPr="00CB13B0">
              <w:t>141, 2021</w:t>
            </w:r>
          </w:p>
        </w:tc>
        <w:tc>
          <w:tcPr>
            <w:tcW w:w="992" w:type="dxa"/>
            <w:tcBorders>
              <w:top w:val="single" w:sz="4" w:space="0" w:color="auto"/>
              <w:bottom w:val="single" w:sz="4" w:space="0" w:color="auto"/>
            </w:tcBorders>
            <w:shd w:val="clear" w:color="auto" w:fill="auto"/>
          </w:tcPr>
          <w:p w14:paraId="09F18F79" w14:textId="77777777" w:rsidR="006D1E68" w:rsidRPr="00CB13B0" w:rsidRDefault="006D1E68" w:rsidP="003F26B5">
            <w:pPr>
              <w:pStyle w:val="ENoteTableText"/>
            </w:pPr>
            <w:r w:rsidRPr="00CB13B0">
              <w:t>13 Dec 2021</w:t>
            </w:r>
          </w:p>
        </w:tc>
        <w:tc>
          <w:tcPr>
            <w:tcW w:w="1843" w:type="dxa"/>
            <w:tcBorders>
              <w:top w:val="single" w:sz="4" w:space="0" w:color="auto"/>
              <w:bottom w:val="single" w:sz="4" w:space="0" w:color="auto"/>
            </w:tcBorders>
            <w:shd w:val="clear" w:color="auto" w:fill="auto"/>
          </w:tcPr>
          <w:p w14:paraId="1319BD32" w14:textId="4E5B8E00" w:rsidR="006D1E68" w:rsidRPr="00CB13B0" w:rsidRDefault="006D1E68">
            <w:pPr>
              <w:pStyle w:val="ENoteTableText"/>
              <w:rPr>
                <w:szCs w:val="16"/>
              </w:rPr>
            </w:pPr>
            <w:r w:rsidRPr="00CB13B0">
              <w:rPr>
                <w:szCs w:val="16"/>
              </w:rPr>
              <w:t>Sch 1 (</w:t>
            </w:r>
            <w:r w:rsidR="00410FA5">
              <w:rPr>
                <w:szCs w:val="16"/>
              </w:rPr>
              <w:t>items 1</w:t>
            </w:r>
            <w:r w:rsidRPr="00CB13B0">
              <w:rPr>
                <w:szCs w:val="16"/>
              </w:rPr>
              <w:t xml:space="preserve">–3): 1 Jan 2022 (s 2(1) </w:t>
            </w:r>
            <w:r w:rsidR="00410FA5">
              <w:rPr>
                <w:szCs w:val="16"/>
              </w:rPr>
              <w:t>item 2</w:t>
            </w:r>
            <w:r w:rsidRPr="00CB13B0">
              <w:rPr>
                <w:szCs w:val="16"/>
              </w:rPr>
              <w:t>)</w:t>
            </w:r>
          </w:p>
        </w:tc>
        <w:tc>
          <w:tcPr>
            <w:tcW w:w="1566" w:type="dxa"/>
            <w:tcBorders>
              <w:top w:val="single" w:sz="4" w:space="0" w:color="auto"/>
              <w:bottom w:val="single" w:sz="4" w:space="0" w:color="auto"/>
            </w:tcBorders>
            <w:shd w:val="clear" w:color="auto" w:fill="auto"/>
          </w:tcPr>
          <w:p w14:paraId="5D7BEF65" w14:textId="1D9CE2C8" w:rsidR="006D1E68" w:rsidRPr="00CB13B0" w:rsidRDefault="006D1E68" w:rsidP="003F26B5">
            <w:pPr>
              <w:pStyle w:val="ENoteTableText"/>
            </w:pPr>
            <w:r w:rsidRPr="00CB13B0">
              <w:t>Sch 1 (</w:t>
            </w:r>
            <w:r w:rsidR="00410FA5">
              <w:t>item 3</w:t>
            </w:r>
            <w:r w:rsidRPr="00CB13B0">
              <w:t>)</w:t>
            </w:r>
          </w:p>
        </w:tc>
      </w:tr>
      <w:tr w:rsidR="006D1E68" w:rsidRPr="00CB13B0" w14:paraId="18CC632C" w14:textId="77777777" w:rsidTr="00092FEA">
        <w:trPr>
          <w:cantSplit/>
        </w:trPr>
        <w:tc>
          <w:tcPr>
            <w:tcW w:w="1695" w:type="dxa"/>
            <w:tcBorders>
              <w:top w:val="single" w:sz="4" w:space="0" w:color="auto"/>
              <w:bottom w:val="single" w:sz="4" w:space="0" w:color="auto"/>
            </w:tcBorders>
            <w:shd w:val="clear" w:color="auto" w:fill="auto"/>
          </w:tcPr>
          <w:p w14:paraId="530ADF5A" w14:textId="77777777" w:rsidR="006D1E68" w:rsidRPr="00CB13B0" w:rsidRDefault="006D1E68" w:rsidP="003F26B5">
            <w:pPr>
              <w:pStyle w:val="ENoteTableText"/>
            </w:pPr>
            <w:r w:rsidRPr="00CB13B0">
              <w:t>Veterans’ Affairs Legislation Amendment (Exempting Disability Payments from Income Testing and Other Measures) Act 2021</w:t>
            </w:r>
          </w:p>
        </w:tc>
        <w:tc>
          <w:tcPr>
            <w:tcW w:w="992" w:type="dxa"/>
            <w:tcBorders>
              <w:top w:val="single" w:sz="4" w:space="0" w:color="auto"/>
              <w:bottom w:val="single" w:sz="4" w:space="0" w:color="auto"/>
            </w:tcBorders>
            <w:shd w:val="clear" w:color="auto" w:fill="auto"/>
          </w:tcPr>
          <w:p w14:paraId="6327691E" w14:textId="77777777" w:rsidR="006D1E68" w:rsidRPr="00CB13B0" w:rsidRDefault="006D1E68" w:rsidP="003F26B5">
            <w:pPr>
              <w:pStyle w:val="ENoteTableText"/>
            </w:pPr>
            <w:r w:rsidRPr="00CB13B0">
              <w:t>142, 2021</w:t>
            </w:r>
          </w:p>
        </w:tc>
        <w:tc>
          <w:tcPr>
            <w:tcW w:w="992" w:type="dxa"/>
            <w:tcBorders>
              <w:top w:val="single" w:sz="4" w:space="0" w:color="auto"/>
              <w:bottom w:val="single" w:sz="4" w:space="0" w:color="auto"/>
            </w:tcBorders>
            <w:shd w:val="clear" w:color="auto" w:fill="auto"/>
          </w:tcPr>
          <w:p w14:paraId="79F8938A" w14:textId="77777777" w:rsidR="006D1E68" w:rsidRPr="00CB13B0" w:rsidRDefault="006D1E68" w:rsidP="003F26B5">
            <w:pPr>
              <w:pStyle w:val="ENoteTableText"/>
            </w:pPr>
            <w:r w:rsidRPr="00CB13B0">
              <w:t>13 Dec 2021</w:t>
            </w:r>
          </w:p>
        </w:tc>
        <w:tc>
          <w:tcPr>
            <w:tcW w:w="1843" w:type="dxa"/>
            <w:tcBorders>
              <w:top w:val="single" w:sz="4" w:space="0" w:color="auto"/>
              <w:bottom w:val="single" w:sz="4" w:space="0" w:color="auto"/>
            </w:tcBorders>
            <w:shd w:val="clear" w:color="auto" w:fill="auto"/>
          </w:tcPr>
          <w:p w14:paraId="504107B3" w14:textId="685BAA8A" w:rsidR="006D1E68" w:rsidRPr="00CB13B0" w:rsidRDefault="006D1E68">
            <w:pPr>
              <w:pStyle w:val="ENoteTableText"/>
              <w:rPr>
                <w:szCs w:val="16"/>
              </w:rPr>
            </w:pPr>
            <w:r w:rsidRPr="00CB13B0">
              <w:rPr>
                <w:szCs w:val="16"/>
              </w:rPr>
              <w:t>Sch</w:t>
            </w:r>
            <w:r w:rsidR="00EB043E" w:rsidRPr="00CB13B0">
              <w:rPr>
                <w:szCs w:val="16"/>
              </w:rPr>
              <w:t xml:space="preserve"> 1 (</w:t>
            </w:r>
            <w:r w:rsidR="00410FA5">
              <w:rPr>
                <w:szCs w:val="16"/>
              </w:rPr>
              <w:t>items 1</w:t>
            </w:r>
            <w:r w:rsidR="00EB043E" w:rsidRPr="00CB13B0">
              <w:rPr>
                <w:szCs w:val="16"/>
              </w:rPr>
              <w:t xml:space="preserve">5–20): 1 Jan 2022 (s 2(1) </w:t>
            </w:r>
            <w:r w:rsidR="00410FA5">
              <w:rPr>
                <w:szCs w:val="16"/>
              </w:rPr>
              <w:t>item 2</w:t>
            </w:r>
            <w:r w:rsidR="00EB043E" w:rsidRPr="00CB13B0">
              <w:rPr>
                <w:szCs w:val="16"/>
              </w:rPr>
              <w:t>)</w:t>
            </w:r>
          </w:p>
        </w:tc>
        <w:tc>
          <w:tcPr>
            <w:tcW w:w="1566" w:type="dxa"/>
            <w:tcBorders>
              <w:top w:val="single" w:sz="4" w:space="0" w:color="auto"/>
              <w:bottom w:val="single" w:sz="4" w:space="0" w:color="auto"/>
            </w:tcBorders>
            <w:shd w:val="clear" w:color="auto" w:fill="auto"/>
          </w:tcPr>
          <w:p w14:paraId="69D12D86" w14:textId="341CF43B" w:rsidR="006D1E68" w:rsidRPr="00CB13B0" w:rsidRDefault="00EB043E" w:rsidP="003F26B5">
            <w:pPr>
              <w:pStyle w:val="ENoteTableText"/>
            </w:pPr>
            <w:r w:rsidRPr="00CB13B0">
              <w:t>Sch 1 (</w:t>
            </w:r>
            <w:r w:rsidR="00410FA5">
              <w:t>item 2</w:t>
            </w:r>
            <w:r w:rsidRPr="00CB13B0">
              <w:t>0)</w:t>
            </w:r>
          </w:p>
        </w:tc>
      </w:tr>
      <w:tr w:rsidR="0025608C" w:rsidRPr="00CB13B0" w14:paraId="257CADA3" w14:textId="77777777" w:rsidTr="00EB562F">
        <w:trPr>
          <w:cantSplit/>
        </w:trPr>
        <w:tc>
          <w:tcPr>
            <w:tcW w:w="1695" w:type="dxa"/>
            <w:tcBorders>
              <w:top w:val="single" w:sz="4" w:space="0" w:color="auto"/>
              <w:bottom w:val="nil"/>
            </w:tcBorders>
            <w:shd w:val="clear" w:color="auto" w:fill="auto"/>
          </w:tcPr>
          <w:p w14:paraId="74053B44" w14:textId="77777777" w:rsidR="0025608C" w:rsidRPr="00CB13B0" w:rsidRDefault="0025608C" w:rsidP="00EB562F">
            <w:pPr>
              <w:pStyle w:val="ENoteTableText"/>
              <w:keepNext/>
            </w:pPr>
            <w:r w:rsidRPr="00CB13B0">
              <w:lastRenderedPageBreak/>
              <w:t>Corporate Collective Investment Vehicle Framework and Other Measures Act 2022</w:t>
            </w:r>
          </w:p>
        </w:tc>
        <w:tc>
          <w:tcPr>
            <w:tcW w:w="992" w:type="dxa"/>
            <w:tcBorders>
              <w:top w:val="single" w:sz="4" w:space="0" w:color="auto"/>
              <w:bottom w:val="nil"/>
            </w:tcBorders>
            <w:shd w:val="clear" w:color="auto" w:fill="auto"/>
          </w:tcPr>
          <w:p w14:paraId="07BF86F5" w14:textId="77777777" w:rsidR="0025608C" w:rsidRPr="00CB13B0" w:rsidRDefault="0025608C" w:rsidP="00EB562F">
            <w:pPr>
              <w:pStyle w:val="ENoteTableText"/>
              <w:keepNext/>
            </w:pPr>
            <w:r w:rsidRPr="00CB13B0">
              <w:t>8, 2022</w:t>
            </w:r>
          </w:p>
        </w:tc>
        <w:tc>
          <w:tcPr>
            <w:tcW w:w="992" w:type="dxa"/>
            <w:tcBorders>
              <w:top w:val="single" w:sz="4" w:space="0" w:color="auto"/>
              <w:bottom w:val="nil"/>
            </w:tcBorders>
            <w:shd w:val="clear" w:color="auto" w:fill="auto"/>
          </w:tcPr>
          <w:p w14:paraId="59A9242B" w14:textId="77777777" w:rsidR="0025608C" w:rsidRPr="00CB13B0" w:rsidRDefault="0025608C" w:rsidP="00EB562F">
            <w:pPr>
              <w:pStyle w:val="ENoteTableText"/>
              <w:keepNext/>
            </w:pPr>
            <w:r w:rsidRPr="00CB13B0">
              <w:t>22 Feb 2022</w:t>
            </w:r>
          </w:p>
        </w:tc>
        <w:tc>
          <w:tcPr>
            <w:tcW w:w="1843" w:type="dxa"/>
            <w:tcBorders>
              <w:top w:val="single" w:sz="4" w:space="0" w:color="auto"/>
              <w:bottom w:val="nil"/>
            </w:tcBorders>
            <w:shd w:val="clear" w:color="auto" w:fill="auto"/>
          </w:tcPr>
          <w:p w14:paraId="48DD642E" w14:textId="06CDF447" w:rsidR="003F1AA5" w:rsidRPr="00CB13B0" w:rsidRDefault="006867B4" w:rsidP="00EB562F">
            <w:pPr>
              <w:pStyle w:val="ENoteTableText"/>
              <w:keepNext/>
              <w:rPr>
                <w:szCs w:val="16"/>
              </w:rPr>
            </w:pPr>
            <w:r w:rsidRPr="00CB13B0">
              <w:rPr>
                <w:szCs w:val="16"/>
              </w:rPr>
              <w:t>Sch 5 (</w:t>
            </w:r>
            <w:r w:rsidR="00410FA5">
              <w:rPr>
                <w:szCs w:val="16"/>
              </w:rPr>
              <w:t>items 1</w:t>
            </w:r>
            <w:r w:rsidRPr="00CB13B0">
              <w:rPr>
                <w:szCs w:val="16"/>
              </w:rPr>
              <w:t xml:space="preserve">–4, 8–14): </w:t>
            </w:r>
            <w:r w:rsidR="00410FA5">
              <w:rPr>
                <w:szCs w:val="16"/>
              </w:rPr>
              <w:t>1 July</w:t>
            </w:r>
            <w:r w:rsidRPr="00CB13B0">
              <w:rPr>
                <w:szCs w:val="16"/>
              </w:rPr>
              <w:t xml:space="preserve"> 2022 (s 2(1) </w:t>
            </w:r>
            <w:r w:rsidR="00410FA5">
              <w:rPr>
                <w:szCs w:val="16"/>
              </w:rPr>
              <w:t>item 4</w:t>
            </w:r>
            <w:r w:rsidRPr="00CB13B0">
              <w:rPr>
                <w:szCs w:val="16"/>
              </w:rPr>
              <w:t>)</w:t>
            </w:r>
            <w:r w:rsidRPr="00CB13B0">
              <w:rPr>
                <w:szCs w:val="16"/>
              </w:rPr>
              <w:br/>
              <w:t>Sch 5 (</w:t>
            </w:r>
            <w:r w:rsidR="00410FA5">
              <w:rPr>
                <w:szCs w:val="16"/>
              </w:rPr>
              <w:t>items 1</w:t>
            </w:r>
            <w:r w:rsidRPr="00CB13B0">
              <w:rPr>
                <w:szCs w:val="16"/>
              </w:rPr>
              <w:t>5–</w:t>
            </w:r>
            <w:r w:rsidR="00350763">
              <w:rPr>
                <w:szCs w:val="16"/>
              </w:rPr>
              <w:t>19</w:t>
            </w:r>
            <w:r w:rsidRPr="00CB13B0">
              <w:rPr>
                <w:szCs w:val="16"/>
              </w:rPr>
              <w:t xml:space="preserve">): </w:t>
            </w:r>
            <w:r w:rsidRPr="00D7327A">
              <w:rPr>
                <w:szCs w:val="16"/>
                <w:u w:val="single"/>
              </w:rPr>
              <w:t>awaiting commencement</w:t>
            </w:r>
            <w:r w:rsidR="009E55B1" w:rsidRPr="00D7327A">
              <w:rPr>
                <w:szCs w:val="16"/>
                <w:u w:val="single"/>
              </w:rPr>
              <w:t xml:space="preserve"> </w:t>
            </w:r>
            <w:r w:rsidRPr="00D7327A">
              <w:rPr>
                <w:szCs w:val="16"/>
                <w:u w:val="single"/>
              </w:rPr>
              <w:t xml:space="preserve">(s 2(1) </w:t>
            </w:r>
            <w:r w:rsidR="00410FA5">
              <w:rPr>
                <w:szCs w:val="16"/>
                <w:u w:val="single"/>
              </w:rPr>
              <w:t>item 5</w:t>
            </w:r>
            <w:r w:rsidRPr="00D7327A">
              <w:rPr>
                <w:szCs w:val="16"/>
                <w:u w:val="single"/>
              </w:rPr>
              <w:t>)</w:t>
            </w:r>
            <w:r w:rsidRPr="00CB13B0">
              <w:rPr>
                <w:szCs w:val="16"/>
              </w:rPr>
              <w:br/>
            </w:r>
            <w:r w:rsidR="003F1AA5" w:rsidRPr="00CB13B0">
              <w:rPr>
                <w:szCs w:val="16"/>
              </w:rPr>
              <w:t>Sch 6 (</w:t>
            </w:r>
            <w:r w:rsidR="00410FA5">
              <w:rPr>
                <w:szCs w:val="16"/>
              </w:rPr>
              <w:t>items 1</w:t>
            </w:r>
            <w:r w:rsidR="003F1AA5" w:rsidRPr="00CB13B0">
              <w:rPr>
                <w:szCs w:val="16"/>
              </w:rPr>
              <w:t>–22, 24), Sch 7, Sch 8 (</w:t>
            </w:r>
            <w:r w:rsidR="00410FA5">
              <w:rPr>
                <w:szCs w:val="16"/>
              </w:rPr>
              <w:t>items 3</w:t>
            </w:r>
            <w:r w:rsidR="003F1AA5" w:rsidRPr="00CB13B0">
              <w:rPr>
                <w:szCs w:val="16"/>
              </w:rPr>
              <w:t>3</w:t>
            </w:r>
            <w:r w:rsidR="00986217" w:rsidRPr="00CB13B0">
              <w:rPr>
                <w:szCs w:val="16"/>
              </w:rPr>
              <w:t>, 34</w:t>
            </w:r>
            <w:r w:rsidR="003F1AA5" w:rsidRPr="00CB13B0">
              <w:rPr>
                <w:szCs w:val="16"/>
              </w:rPr>
              <w:t>)</w:t>
            </w:r>
            <w:r w:rsidR="00986217" w:rsidRPr="00CB13B0">
              <w:rPr>
                <w:szCs w:val="16"/>
              </w:rPr>
              <w:t xml:space="preserve"> and</w:t>
            </w:r>
            <w:r w:rsidR="003F1AA5" w:rsidRPr="00CB13B0">
              <w:rPr>
                <w:szCs w:val="16"/>
              </w:rPr>
              <w:t xml:space="preserve"> Sch 10: 1 Apr 2022 (s 2(1) </w:t>
            </w:r>
            <w:r w:rsidR="00410FA5">
              <w:rPr>
                <w:szCs w:val="16"/>
              </w:rPr>
              <w:t>items 6</w:t>
            </w:r>
            <w:r w:rsidR="003F1AA5" w:rsidRPr="00CB13B0">
              <w:rPr>
                <w:szCs w:val="16"/>
              </w:rPr>
              <w:t>–8, 10</w:t>
            </w:r>
            <w:r w:rsidR="002038CE" w:rsidRPr="00CB13B0">
              <w:rPr>
                <w:szCs w:val="16"/>
              </w:rPr>
              <w:t>,</w:t>
            </w:r>
            <w:r w:rsidR="003F1AA5" w:rsidRPr="00CB13B0">
              <w:rPr>
                <w:szCs w:val="16"/>
              </w:rPr>
              <w:t xml:space="preserve"> 14)</w:t>
            </w:r>
          </w:p>
        </w:tc>
        <w:tc>
          <w:tcPr>
            <w:tcW w:w="1566" w:type="dxa"/>
            <w:tcBorders>
              <w:top w:val="single" w:sz="4" w:space="0" w:color="auto"/>
              <w:bottom w:val="nil"/>
            </w:tcBorders>
            <w:shd w:val="clear" w:color="auto" w:fill="auto"/>
          </w:tcPr>
          <w:p w14:paraId="70591B64" w14:textId="7FAEDD31" w:rsidR="0025608C" w:rsidRPr="00CB13B0" w:rsidRDefault="00F2657D" w:rsidP="00EB562F">
            <w:pPr>
              <w:pStyle w:val="ENoteTableText"/>
              <w:keepNext/>
            </w:pPr>
            <w:r>
              <w:rPr>
                <w:u w:val="single"/>
              </w:rPr>
              <w:t>Sch 5 (</w:t>
            </w:r>
            <w:r w:rsidR="00410FA5">
              <w:rPr>
                <w:u w:val="single"/>
              </w:rPr>
              <w:t>item 1</w:t>
            </w:r>
            <w:r>
              <w:rPr>
                <w:u w:val="single"/>
              </w:rPr>
              <w:t>9)</w:t>
            </w:r>
            <w:r>
              <w:t xml:space="preserve">, </w:t>
            </w:r>
            <w:r w:rsidRPr="003056A2">
              <w:t>Sch 5 (</w:t>
            </w:r>
            <w:r w:rsidR="00410FA5">
              <w:t>item 2</w:t>
            </w:r>
            <w:r w:rsidRPr="003056A2">
              <w:t>0)</w:t>
            </w:r>
            <w:r w:rsidRPr="00287E28">
              <w:t>,</w:t>
            </w:r>
            <w:r w:rsidR="00890414" w:rsidRPr="00CB13B0">
              <w:t xml:space="preserve"> Sch 8 (</w:t>
            </w:r>
            <w:r w:rsidR="00410FA5">
              <w:t>item 3</w:t>
            </w:r>
            <w:r w:rsidR="00890414" w:rsidRPr="00CB13B0">
              <w:t>4)</w:t>
            </w:r>
            <w:r w:rsidR="00986217" w:rsidRPr="00CB13B0">
              <w:t xml:space="preserve"> and</w:t>
            </w:r>
            <w:r w:rsidR="00890414" w:rsidRPr="00CB13B0">
              <w:t xml:space="preserve"> Sch 10 (</w:t>
            </w:r>
            <w:r w:rsidR="00222892" w:rsidRPr="00CB13B0">
              <w:t>item 9</w:t>
            </w:r>
            <w:r w:rsidR="00890414" w:rsidRPr="00CB13B0">
              <w:t>)</w:t>
            </w:r>
          </w:p>
        </w:tc>
      </w:tr>
      <w:tr w:rsidR="00906F33" w:rsidRPr="00CB13B0" w14:paraId="450FEEE6" w14:textId="77777777" w:rsidTr="00350763">
        <w:trPr>
          <w:cantSplit/>
        </w:trPr>
        <w:tc>
          <w:tcPr>
            <w:tcW w:w="1695" w:type="dxa"/>
            <w:tcBorders>
              <w:top w:val="nil"/>
              <w:bottom w:val="nil"/>
            </w:tcBorders>
            <w:shd w:val="clear" w:color="auto" w:fill="auto"/>
          </w:tcPr>
          <w:p w14:paraId="4F6043AF" w14:textId="6F9C4F4A" w:rsidR="00906F33" w:rsidRPr="00915920" w:rsidRDefault="00906F33" w:rsidP="00350763">
            <w:pPr>
              <w:pStyle w:val="ENoteTTIndentHeading"/>
            </w:pPr>
            <w:r w:rsidRPr="00915920">
              <w:t>as amended by</w:t>
            </w:r>
          </w:p>
        </w:tc>
        <w:tc>
          <w:tcPr>
            <w:tcW w:w="992" w:type="dxa"/>
            <w:tcBorders>
              <w:top w:val="nil"/>
              <w:bottom w:val="nil"/>
            </w:tcBorders>
            <w:shd w:val="clear" w:color="auto" w:fill="auto"/>
          </w:tcPr>
          <w:p w14:paraId="3B1182EA" w14:textId="77777777" w:rsidR="00906F33" w:rsidRPr="00CB13B0" w:rsidRDefault="00906F33" w:rsidP="003F26B5">
            <w:pPr>
              <w:pStyle w:val="ENoteTableText"/>
            </w:pPr>
          </w:p>
        </w:tc>
        <w:tc>
          <w:tcPr>
            <w:tcW w:w="992" w:type="dxa"/>
            <w:tcBorders>
              <w:top w:val="nil"/>
              <w:bottom w:val="nil"/>
            </w:tcBorders>
            <w:shd w:val="clear" w:color="auto" w:fill="auto"/>
          </w:tcPr>
          <w:p w14:paraId="29D82BE4" w14:textId="77777777" w:rsidR="00906F33" w:rsidRPr="00CB13B0" w:rsidRDefault="00906F33" w:rsidP="003F26B5">
            <w:pPr>
              <w:pStyle w:val="ENoteTableText"/>
            </w:pPr>
          </w:p>
        </w:tc>
        <w:tc>
          <w:tcPr>
            <w:tcW w:w="1843" w:type="dxa"/>
            <w:tcBorders>
              <w:top w:val="nil"/>
              <w:bottom w:val="nil"/>
            </w:tcBorders>
            <w:shd w:val="clear" w:color="auto" w:fill="auto"/>
          </w:tcPr>
          <w:p w14:paraId="65189E58" w14:textId="77777777" w:rsidR="00906F33" w:rsidRPr="00CB13B0" w:rsidRDefault="00906F33">
            <w:pPr>
              <w:pStyle w:val="ENoteTableText"/>
              <w:rPr>
                <w:szCs w:val="16"/>
              </w:rPr>
            </w:pPr>
          </w:p>
        </w:tc>
        <w:tc>
          <w:tcPr>
            <w:tcW w:w="1566" w:type="dxa"/>
            <w:tcBorders>
              <w:top w:val="nil"/>
              <w:bottom w:val="nil"/>
            </w:tcBorders>
            <w:shd w:val="clear" w:color="auto" w:fill="auto"/>
          </w:tcPr>
          <w:p w14:paraId="7C7F91F9" w14:textId="77777777" w:rsidR="00906F33" w:rsidRPr="00CB13B0" w:rsidRDefault="00906F33" w:rsidP="003F26B5">
            <w:pPr>
              <w:pStyle w:val="ENoteTableText"/>
              <w:rPr>
                <w:u w:val="single"/>
              </w:rPr>
            </w:pPr>
          </w:p>
        </w:tc>
      </w:tr>
      <w:tr w:rsidR="00906F33" w:rsidRPr="00CB13B0" w14:paraId="14B46672" w14:textId="77777777" w:rsidTr="00092FEA">
        <w:trPr>
          <w:cantSplit/>
        </w:trPr>
        <w:tc>
          <w:tcPr>
            <w:tcW w:w="1695" w:type="dxa"/>
            <w:tcBorders>
              <w:top w:val="nil"/>
              <w:bottom w:val="single" w:sz="4" w:space="0" w:color="auto"/>
            </w:tcBorders>
            <w:shd w:val="clear" w:color="auto" w:fill="auto"/>
          </w:tcPr>
          <w:p w14:paraId="55B78FD7" w14:textId="7E925799" w:rsidR="00906F33" w:rsidRPr="00915920" w:rsidRDefault="00915920" w:rsidP="00092FEA">
            <w:pPr>
              <w:pStyle w:val="ENoteTTi"/>
            </w:pPr>
            <w:r w:rsidRPr="00915920">
              <w:t>Treasury Laws Amendment (Fairer for Families and Farmers and Other Measures) Act 2024</w:t>
            </w:r>
          </w:p>
        </w:tc>
        <w:tc>
          <w:tcPr>
            <w:tcW w:w="992" w:type="dxa"/>
            <w:tcBorders>
              <w:top w:val="nil"/>
              <w:bottom w:val="single" w:sz="4" w:space="0" w:color="auto"/>
            </w:tcBorders>
            <w:shd w:val="clear" w:color="auto" w:fill="auto"/>
          </w:tcPr>
          <w:p w14:paraId="7E161BF2" w14:textId="5C71DA42" w:rsidR="00906F33" w:rsidRPr="00CB13B0" w:rsidRDefault="00915920" w:rsidP="003F26B5">
            <w:pPr>
              <w:pStyle w:val="ENoteTableText"/>
            </w:pPr>
            <w:r w:rsidRPr="00915920">
              <w:t>136, 2024</w:t>
            </w:r>
          </w:p>
        </w:tc>
        <w:tc>
          <w:tcPr>
            <w:tcW w:w="992" w:type="dxa"/>
            <w:tcBorders>
              <w:top w:val="nil"/>
              <w:bottom w:val="single" w:sz="4" w:space="0" w:color="auto"/>
            </w:tcBorders>
            <w:shd w:val="clear" w:color="auto" w:fill="auto"/>
          </w:tcPr>
          <w:p w14:paraId="313B01E2" w14:textId="034E91C9" w:rsidR="00906F33" w:rsidRPr="00CB13B0" w:rsidRDefault="00915920" w:rsidP="003F26B5">
            <w:pPr>
              <w:pStyle w:val="ENoteTableText"/>
            </w:pPr>
            <w:r>
              <w:t>10 Dec 2024</w:t>
            </w:r>
          </w:p>
        </w:tc>
        <w:tc>
          <w:tcPr>
            <w:tcW w:w="1843" w:type="dxa"/>
            <w:tcBorders>
              <w:top w:val="nil"/>
              <w:bottom w:val="single" w:sz="4" w:space="0" w:color="auto"/>
            </w:tcBorders>
            <w:shd w:val="clear" w:color="auto" w:fill="auto"/>
          </w:tcPr>
          <w:p w14:paraId="3FC41564" w14:textId="42C552B9" w:rsidR="00906F33" w:rsidRPr="00CB13B0" w:rsidRDefault="00915920">
            <w:pPr>
              <w:pStyle w:val="ENoteTableText"/>
              <w:rPr>
                <w:szCs w:val="16"/>
              </w:rPr>
            </w:pPr>
            <w:r>
              <w:rPr>
                <w:szCs w:val="16"/>
              </w:rPr>
              <w:t xml:space="preserve">Sch 1 </w:t>
            </w:r>
            <w:r w:rsidRPr="00437EC5">
              <w:rPr>
                <w:szCs w:val="16"/>
              </w:rPr>
              <w:t>(</w:t>
            </w:r>
            <w:r w:rsidR="00410FA5">
              <w:rPr>
                <w:szCs w:val="16"/>
              </w:rPr>
              <w:t>item 5</w:t>
            </w:r>
            <w:r w:rsidRPr="00437EC5">
              <w:rPr>
                <w:szCs w:val="16"/>
              </w:rPr>
              <w:t xml:space="preserve">): </w:t>
            </w:r>
            <w:r w:rsidR="00EB562F" w:rsidRPr="002E6F24">
              <w:rPr>
                <w:szCs w:val="16"/>
              </w:rPr>
              <w:t xml:space="preserve">31 Dec 2024 (s 2(1) </w:t>
            </w:r>
            <w:r w:rsidR="00410FA5">
              <w:rPr>
                <w:szCs w:val="16"/>
              </w:rPr>
              <w:t>item 3</w:t>
            </w:r>
            <w:r w:rsidR="00EB562F" w:rsidRPr="002E6F24">
              <w:rPr>
                <w:szCs w:val="16"/>
              </w:rPr>
              <w:t>)</w:t>
            </w:r>
            <w:r w:rsidR="00EB562F">
              <w:rPr>
                <w:szCs w:val="16"/>
              </w:rPr>
              <w:br/>
              <w:t>Sch 1 (</w:t>
            </w:r>
            <w:r w:rsidR="00410FA5">
              <w:rPr>
                <w:szCs w:val="16"/>
              </w:rPr>
              <w:t>item 6</w:t>
            </w:r>
            <w:r w:rsidR="00EB562F">
              <w:rPr>
                <w:szCs w:val="16"/>
              </w:rPr>
              <w:t xml:space="preserve">): 11 Dec 2024 (s 2(1) </w:t>
            </w:r>
            <w:r w:rsidR="00410FA5">
              <w:rPr>
                <w:szCs w:val="16"/>
              </w:rPr>
              <w:t>item 4</w:t>
            </w:r>
            <w:r w:rsidR="00EB562F">
              <w:rPr>
                <w:szCs w:val="16"/>
              </w:rPr>
              <w:t>)</w:t>
            </w:r>
          </w:p>
        </w:tc>
        <w:tc>
          <w:tcPr>
            <w:tcW w:w="1566" w:type="dxa"/>
            <w:tcBorders>
              <w:top w:val="nil"/>
              <w:bottom w:val="single" w:sz="4" w:space="0" w:color="auto"/>
            </w:tcBorders>
            <w:shd w:val="clear" w:color="auto" w:fill="auto"/>
          </w:tcPr>
          <w:p w14:paraId="60757272" w14:textId="717F7F15" w:rsidR="00906F33" w:rsidRPr="00092FEA" w:rsidRDefault="00EB562F" w:rsidP="003F26B5">
            <w:pPr>
              <w:pStyle w:val="ENoteTableText"/>
            </w:pPr>
            <w:r w:rsidRPr="00092FEA">
              <w:t>—</w:t>
            </w:r>
          </w:p>
        </w:tc>
      </w:tr>
      <w:tr w:rsidR="00986217" w:rsidRPr="00CB13B0" w14:paraId="02B1EAE7" w14:textId="77777777" w:rsidTr="009E55B1">
        <w:trPr>
          <w:cantSplit/>
        </w:trPr>
        <w:tc>
          <w:tcPr>
            <w:tcW w:w="1695" w:type="dxa"/>
            <w:tcBorders>
              <w:top w:val="single" w:sz="4" w:space="0" w:color="auto"/>
              <w:bottom w:val="single" w:sz="4" w:space="0" w:color="auto"/>
            </w:tcBorders>
            <w:shd w:val="clear" w:color="auto" w:fill="auto"/>
          </w:tcPr>
          <w:p w14:paraId="3B1E05AE" w14:textId="77777777" w:rsidR="00986217" w:rsidRPr="00CB13B0" w:rsidRDefault="00986217" w:rsidP="003F26B5">
            <w:pPr>
              <w:pStyle w:val="ENoteTableText"/>
            </w:pPr>
            <w:r w:rsidRPr="00CB13B0">
              <w:t>Treasury Laws Amendment (Enhancing Superannuation Outcomes For Australians and Helping Australian Businesses Invest) Act 2022</w:t>
            </w:r>
          </w:p>
        </w:tc>
        <w:tc>
          <w:tcPr>
            <w:tcW w:w="992" w:type="dxa"/>
            <w:tcBorders>
              <w:top w:val="single" w:sz="4" w:space="0" w:color="auto"/>
              <w:bottom w:val="single" w:sz="4" w:space="0" w:color="auto"/>
            </w:tcBorders>
            <w:shd w:val="clear" w:color="auto" w:fill="auto"/>
          </w:tcPr>
          <w:p w14:paraId="09CCB849" w14:textId="77777777" w:rsidR="00986217" w:rsidRPr="00CB13B0" w:rsidRDefault="00986217" w:rsidP="003F26B5">
            <w:pPr>
              <w:pStyle w:val="ENoteTableText"/>
            </w:pPr>
            <w:r w:rsidRPr="00CB13B0">
              <w:t>10, 2022</w:t>
            </w:r>
          </w:p>
        </w:tc>
        <w:tc>
          <w:tcPr>
            <w:tcW w:w="992" w:type="dxa"/>
            <w:tcBorders>
              <w:top w:val="single" w:sz="4" w:space="0" w:color="auto"/>
              <w:bottom w:val="single" w:sz="4" w:space="0" w:color="auto"/>
            </w:tcBorders>
            <w:shd w:val="clear" w:color="auto" w:fill="auto"/>
          </w:tcPr>
          <w:p w14:paraId="0DC6745B" w14:textId="77777777" w:rsidR="00986217" w:rsidRPr="00CB13B0" w:rsidRDefault="00986217" w:rsidP="003F26B5">
            <w:pPr>
              <w:pStyle w:val="ENoteTableText"/>
            </w:pPr>
            <w:r w:rsidRPr="00CB13B0">
              <w:t>22 Feb 2022</w:t>
            </w:r>
          </w:p>
        </w:tc>
        <w:tc>
          <w:tcPr>
            <w:tcW w:w="1843" w:type="dxa"/>
            <w:tcBorders>
              <w:top w:val="single" w:sz="4" w:space="0" w:color="auto"/>
              <w:bottom w:val="single" w:sz="4" w:space="0" w:color="auto"/>
            </w:tcBorders>
            <w:shd w:val="clear" w:color="auto" w:fill="auto"/>
          </w:tcPr>
          <w:p w14:paraId="116A8481" w14:textId="5FA32FFC" w:rsidR="00986217" w:rsidRPr="00CB13B0" w:rsidRDefault="00986217">
            <w:pPr>
              <w:pStyle w:val="ENoteTableText"/>
              <w:rPr>
                <w:szCs w:val="16"/>
              </w:rPr>
            </w:pPr>
            <w:r w:rsidRPr="00CB13B0">
              <w:rPr>
                <w:szCs w:val="16"/>
              </w:rPr>
              <w:t>Sch 3</w:t>
            </w:r>
            <w:r w:rsidR="0064590B" w:rsidRPr="00CB13B0">
              <w:rPr>
                <w:szCs w:val="16"/>
              </w:rPr>
              <w:t>–</w:t>
            </w:r>
            <w:r w:rsidRPr="00CB13B0">
              <w:rPr>
                <w:szCs w:val="16"/>
              </w:rPr>
              <w:t xml:space="preserve">5: 1 Apr 2022 (s 2(1) </w:t>
            </w:r>
            <w:r w:rsidR="00410FA5">
              <w:rPr>
                <w:szCs w:val="16"/>
              </w:rPr>
              <w:t>item 3</w:t>
            </w:r>
            <w:r w:rsidRPr="00CB13B0">
              <w:rPr>
                <w:szCs w:val="16"/>
              </w:rPr>
              <w:t>)</w:t>
            </w:r>
          </w:p>
        </w:tc>
        <w:tc>
          <w:tcPr>
            <w:tcW w:w="1566" w:type="dxa"/>
            <w:tcBorders>
              <w:top w:val="single" w:sz="4" w:space="0" w:color="auto"/>
              <w:bottom w:val="single" w:sz="4" w:space="0" w:color="auto"/>
            </w:tcBorders>
            <w:shd w:val="clear" w:color="auto" w:fill="auto"/>
          </w:tcPr>
          <w:p w14:paraId="3E69FA3E" w14:textId="1FC60419" w:rsidR="00986217" w:rsidRPr="00CB13B0" w:rsidRDefault="00986217" w:rsidP="003F26B5">
            <w:pPr>
              <w:pStyle w:val="ENoteTableText"/>
            </w:pPr>
            <w:r w:rsidRPr="00CB13B0">
              <w:t>Sch 3 (</w:t>
            </w:r>
            <w:r w:rsidR="00410FA5">
              <w:t>item 2</w:t>
            </w:r>
            <w:r w:rsidRPr="00CB13B0">
              <w:t>), Sch 4 (</w:t>
            </w:r>
            <w:r w:rsidR="00410FA5">
              <w:t>item 5</w:t>
            </w:r>
            <w:r w:rsidRPr="00CB13B0">
              <w:t>) and Sch 5 (</w:t>
            </w:r>
            <w:r w:rsidR="00410FA5">
              <w:t>item 2</w:t>
            </w:r>
            <w:r w:rsidRPr="00CB13B0">
              <w:t>)</w:t>
            </w:r>
          </w:p>
        </w:tc>
      </w:tr>
      <w:tr w:rsidR="00F34077" w:rsidRPr="00CB13B0" w14:paraId="0A1A4E27" w14:textId="77777777" w:rsidTr="009E55B1">
        <w:trPr>
          <w:cantSplit/>
        </w:trPr>
        <w:tc>
          <w:tcPr>
            <w:tcW w:w="1695" w:type="dxa"/>
            <w:tcBorders>
              <w:top w:val="single" w:sz="4" w:space="0" w:color="auto"/>
              <w:bottom w:val="single" w:sz="4" w:space="0" w:color="auto"/>
            </w:tcBorders>
            <w:shd w:val="clear" w:color="auto" w:fill="auto"/>
          </w:tcPr>
          <w:p w14:paraId="7E8D533E" w14:textId="77777777" w:rsidR="00F34077" w:rsidRPr="00CB13B0" w:rsidRDefault="00E33640" w:rsidP="003F26B5">
            <w:pPr>
              <w:pStyle w:val="ENoteTableText"/>
            </w:pPr>
            <w:r w:rsidRPr="00CB13B0">
              <w:t>Treasury Laws Amendment (Cost of Living Support and Other Measures) Act 2022</w:t>
            </w:r>
          </w:p>
        </w:tc>
        <w:tc>
          <w:tcPr>
            <w:tcW w:w="992" w:type="dxa"/>
            <w:tcBorders>
              <w:top w:val="single" w:sz="4" w:space="0" w:color="auto"/>
              <w:bottom w:val="single" w:sz="4" w:space="0" w:color="auto"/>
            </w:tcBorders>
            <w:shd w:val="clear" w:color="auto" w:fill="auto"/>
          </w:tcPr>
          <w:p w14:paraId="0EBF5BA1" w14:textId="77777777" w:rsidR="00F34077" w:rsidRPr="00CB13B0" w:rsidRDefault="00F01F71" w:rsidP="003F26B5">
            <w:pPr>
              <w:pStyle w:val="ENoteTableText"/>
            </w:pPr>
            <w:r w:rsidRPr="00CB13B0">
              <w:t>14</w:t>
            </w:r>
            <w:r w:rsidR="00625F0B" w:rsidRPr="00CB13B0">
              <w:t>, 2022</w:t>
            </w:r>
          </w:p>
        </w:tc>
        <w:tc>
          <w:tcPr>
            <w:tcW w:w="992" w:type="dxa"/>
            <w:tcBorders>
              <w:top w:val="single" w:sz="4" w:space="0" w:color="auto"/>
              <w:bottom w:val="single" w:sz="4" w:space="0" w:color="auto"/>
            </w:tcBorders>
            <w:shd w:val="clear" w:color="auto" w:fill="auto"/>
          </w:tcPr>
          <w:p w14:paraId="5E2ADB78" w14:textId="77777777" w:rsidR="00F34077" w:rsidRPr="00CB13B0" w:rsidRDefault="00747566" w:rsidP="003F26B5">
            <w:pPr>
              <w:pStyle w:val="ENoteTableText"/>
            </w:pPr>
            <w:r w:rsidRPr="00CB13B0">
              <w:t>31 Mar 2022</w:t>
            </w:r>
          </w:p>
        </w:tc>
        <w:tc>
          <w:tcPr>
            <w:tcW w:w="1843" w:type="dxa"/>
            <w:tcBorders>
              <w:top w:val="single" w:sz="4" w:space="0" w:color="auto"/>
              <w:bottom w:val="single" w:sz="4" w:space="0" w:color="auto"/>
            </w:tcBorders>
            <w:shd w:val="clear" w:color="auto" w:fill="auto"/>
          </w:tcPr>
          <w:p w14:paraId="2D327C56" w14:textId="2C060E85" w:rsidR="00F34077" w:rsidRPr="00CB13B0" w:rsidRDefault="00747566">
            <w:pPr>
              <w:pStyle w:val="ENoteTableText"/>
              <w:rPr>
                <w:szCs w:val="16"/>
              </w:rPr>
            </w:pPr>
            <w:r w:rsidRPr="00CB13B0">
              <w:rPr>
                <w:szCs w:val="16"/>
              </w:rPr>
              <w:t xml:space="preserve">Sch </w:t>
            </w:r>
            <w:r w:rsidR="002038CE" w:rsidRPr="00CB13B0">
              <w:rPr>
                <w:szCs w:val="16"/>
              </w:rPr>
              <w:t>2</w:t>
            </w:r>
            <w:r w:rsidRPr="00CB13B0">
              <w:rPr>
                <w:szCs w:val="16"/>
              </w:rPr>
              <w:t xml:space="preserve">, </w:t>
            </w:r>
            <w:r w:rsidR="002038CE" w:rsidRPr="00CB13B0">
              <w:rPr>
                <w:szCs w:val="16"/>
              </w:rPr>
              <w:t>3</w:t>
            </w:r>
            <w:r w:rsidR="00753E69" w:rsidRPr="00CB13B0">
              <w:rPr>
                <w:szCs w:val="16"/>
              </w:rPr>
              <w:t xml:space="preserve">, </w:t>
            </w:r>
            <w:r w:rsidR="00E45DC4" w:rsidRPr="00CB13B0">
              <w:rPr>
                <w:szCs w:val="16"/>
              </w:rPr>
              <w:t>6</w:t>
            </w:r>
            <w:r w:rsidR="002038CE" w:rsidRPr="00CB13B0">
              <w:rPr>
                <w:szCs w:val="16"/>
              </w:rPr>
              <w:t xml:space="preserve"> and </w:t>
            </w:r>
            <w:r w:rsidR="00E45DC4" w:rsidRPr="00CB13B0">
              <w:rPr>
                <w:szCs w:val="16"/>
              </w:rPr>
              <w:t>Sch 8 (</w:t>
            </w:r>
            <w:r w:rsidR="00410FA5">
              <w:rPr>
                <w:szCs w:val="16"/>
              </w:rPr>
              <w:t>items 1</w:t>
            </w:r>
            <w:r w:rsidR="00E45DC4" w:rsidRPr="00CB13B0">
              <w:rPr>
                <w:szCs w:val="16"/>
              </w:rPr>
              <w:t xml:space="preserve">–9): 1 Apr 2022 (s 2(1) </w:t>
            </w:r>
            <w:r w:rsidR="00410FA5">
              <w:rPr>
                <w:szCs w:val="16"/>
              </w:rPr>
              <w:t>items 3</w:t>
            </w:r>
            <w:r w:rsidR="00E45DC4" w:rsidRPr="00CB13B0">
              <w:rPr>
                <w:szCs w:val="16"/>
              </w:rPr>
              <w:t>, 7, 9)</w:t>
            </w:r>
          </w:p>
        </w:tc>
        <w:tc>
          <w:tcPr>
            <w:tcW w:w="1566" w:type="dxa"/>
            <w:tcBorders>
              <w:top w:val="single" w:sz="4" w:space="0" w:color="auto"/>
              <w:bottom w:val="single" w:sz="4" w:space="0" w:color="auto"/>
            </w:tcBorders>
            <w:shd w:val="clear" w:color="auto" w:fill="auto"/>
          </w:tcPr>
          <w:p w14:paraId="04D8BEBF" w14:textId="440A6A14" w:rsidR="00F34077" w:rsidRPr="00CB13B0" w:rsidRDefault="00753E69" w:rsidP="003F26B5">
            <w:pPr>
              <w:pStyle w:val="ENoteTableText"/>
            </w:pPr>
            <w:r w:rsidRPr="00CB13B0">
              <w:t xml:space="preserve">Sch </w:t>
            </w:r>
            <w:r w:rsidR="002038CE" w:rsidRPr="00CB13B0">
              <w:t>2</w:t>
            </w:r>
            <w:r w:rsidRPr="00CB13B0">
              <w:t xml:space="preserve"> (</w:t>
            </w:r>
            <w:r w:rsidR="00410FA5">
              <w:t>item 4</w:t>
            </w:r>
            <w:r w:rsidRPr="00CB13B0">
              <w:t>)</w:t>
            </w:r>
          </w:p>
        </w:tc>
      </w:tr>
      <w:tr w:rsidR="00625F0B" w:rsidRPr="00CB13B0" w14:paraId="16D2EFBE" w14:textId="77777777" w:rsidTr="00801D35">
        <w:trPr>
          <w:cantSplit/>
        </w:trPr>
        <w:tc>
          <w:tcPr>
            <w:tcW w:w="1695" w:type="dxa"/>
            <w:tcBorders>
              <w:top w:val="single" w:sz="4" w:space="0" w:color="auto"/>
              <w:bottom w:val="single" w:sz="4" w:space="0" w:color="auto"/>
            </w:tcBorders>
            <w:shd w:val="clear" w:color="auto" w:fill="auto"/>
          </w:tcPr>
          <w:p w14:paraId="2E34DA74" w14:textId="77777777" w:rsidR="00625F0B" w:rsidRPr="00CB13B0" w:rsidRDefault="00E45DC4" w:rsidP="003F26B5">
            <w:pPr>
              <w:pStyle w:val="ENoteTableText"/>
            </w:pPr>
            <w:r w:rsidRPr="00CB13B0">
              <w:lastRenderedPageBreak/>
              <w:t>Treasury Laws Amendment (Laminaria and Corallina Decommissioning Cost Recovery Levy) Act 2022</w:t>
            </w:r>
          </w:p>
        </w:tc>
        <w:tc>
          <w:tcPr>
            <w:tcW w:w="992" w:type="dxa"/>
            <w:tcBorders>
              <w:top w:val="single" w:sz="4" w:space="0" w:color="auto"/>
              <w:bottom w:val="single" w:sz="4" w:space="0" w:color="auto"/>
            </w:tcBorders>
            <w:shd w:val="clear" w:color="auto" w:fill="auto"/>
          </w:tcPr>
          <w:p w14:paraId="3CAD5507" w14:textId="77777777" w:rsidR="00625F0B" w:rsidRPr="00CB13B0" w:rsidRDefault="00E45DC4" w:rsidP="003F26B5">
            <w:pPr>
              <w:pStyle w:val="ENoteTableText"/>
            </w:pPr>
            <w:r w:rsidRPr="00CB13B0">
              <w:t>24, 2022</w:t>
            </w:r>
          </w:p>
        </w:tc>
        <w:tc>
          <w:tcPr>
            <w:tcW w:w="992" w:type="dxa"/>
            <w:tcBorders>
              <w:top w:val="single" w:sz="4" w:space="0" w:color="auto"/>
              <w:bottom w:val="single" w:sz="4" w:space="0" w:color="auto"/>
            </w:tcBorders>
            <w:shd w:val="clear" w:color="auto" w:fill="auto"/>
          </w:tcPr>
          <w:p w14:paraId="60A3D2EB" w14:textId="77777777" w:rsidR="00625F0B" w:rsidRPr="00CB13B0" w:rsidRDefault="00E45DC4" w:rsidP="003F26B5">
            <w:pPr>
              <w:pStyle w:val="ENoteTableText"/>
            </w:pPr>
            <w:r w:rsidRPr="00CB13B0">
              <w:t>1 Apr 2022</w:t>
            </w:r>
          </w:p>
        </w:tc>
        <w:tc>
          <w:tcPr>
            <w:tcW w:w="1843" w:type="dxa"/>
            <w:tcBorders>
              <w:top w:val="single" w:sz="4" w:space="0" w:color="auto"/>
              <w:bottom w:val="single" w:sz="4" w:space="0" w:color="auto"/>
            </w:tcBorders>
            <w:shd w:val="clear" w:color="auto" w:fill="auto"/>
          </w:tcPr>
          <w:p w14:paraId="07DF785C" w14:textId="38B08C29" w:rsidR="00625F0B" w:rsidRPr="00CB13B0" w:rsidRDefault="00E45DC4">
            <w:pPr>
              <w:pStyle w:val="ENoteTableText"/>
              <w:rPr>
                <w:szCs w:val="16"/>
              </w:rPr>
            </w:pPr>
            <w:r w:rsidRPr="00CB13B0">
              <w:rPr>
                <w:szCs w:val="16"/>
              </w:rPr>
              <w:t>Sch 1 (</w:t>
            </w:r>
            <w:r w:rsidR="00410FA5">
              <w:rPr>
                <w:szCs w:val="16"/>
              </w:rPr>
              <w:t>items 1</w:t>
            </w:r>
            <w:r w:rsidRPr="00CB13B0">
              <w:rPr>
                <w:szCs w:val="16"/>
              </w:rPr>
              <w:t>–5</w:t>
            </w:r>
            <w:r w:rsidR="00C52027" w:rsidRPr="00CB13B0">
              <w:rPr>
                <w:szCs w:val="16"/>
              </w:rPr>
              <w:t>, 21</w:t>
            </w:r>
            <w:r w:rsidRPr="00CB13B0">
              <w:rPr>
                <w:szCs w:val="16"/>
              </w:rPr>
              <w:t xml:space="preserve">): 2 Apr 2022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231925FC" w14:textId="693125BE" w:rsidR="00625F0B" w:rsidRPr="00CB13B0" w:rsidRDefault="00C52027" w:rsidP="003F26B5">
            <w:pPr>
              <w:pStyle w:val="ENoteTableText"/>
            </w:pPr>
            <w:r w:rsidRPr="00CB13B0">
              <w:t>Sch 1 (</w:t>
            </w:r>
            <w:r w:rsidR="00410FA5">
              <w:t>item 2</w:t>
            </w:r>
            <w:r w:rsidRPr="00CB13B0">
              <w:t>1)</w:t>
            </w:r>
          </w:p>
        </w:tc>
      </w:tr>
      <w:tr w:rsidR="00801D35" w:rsidRPr="00CB13B0" w14:paraId="1B67E0BE" w14:textId="77777777" w:rsidTr="000355ED">
        <w:trPr>
          <w:cantSplit/>
        </w:trPr>
        <w:tc>
          <w:tcPr>
            <w:tcW w:w="1695" w:type="dxa"/>
            <w:tcBorders>
              <w:top w:val="single" w:sz="4" w:space="0" w:color="auto"/>
              <w:bottom w:val="single" w:sz="4" w:space="0" w:color="auto"/>
            </w:tcBorders>
            <w:shd w:val="clear" w:color="auto" w:fill="auto"/>
          </w:tcPr>
          <w:p w14:paraId="35441288" w14:textId="77777777" w:rsidR="00801D35" w:rsidRPr="00CB13B0" w:rsidRDefault="00801D35" w:rsidP="003F26B5">
            <w:pPr>
              <w:pStyle w:val="ENoteTableText"/>
            </w:pPr>
            <w:r w:rsidRPr="00CB13B0">
              <w:t>Treasury Laws Amendment (2022 Measures No. 1) Act 2022</w:t>
            </w:r>
          </w:p>
        </w:tc>
        <w:tc>
          <w:tcPr>
            <w:tcW w:w="992" w:type="dxa"/>
            <w:tcBorders>
              <w:top w:val="single" w:sz="4" w:space="0" w:color="auto"/>
              <w:bottom w:val="single" w:sz="4" w:space="0" w:color="auto"/>
            </w:tcBorders>
            <w:shd w:val="clear" w:color="auto" w:fill="auto"/>
          </w:tcPr>
          <w:p w14:paraId="0F87C254" w14:textId="77777777" w:rsidR="00801D35" w:rsidRPr="00CB13B0" w:rsidRDefault="00801D35" w:rsidP="003F26B5">
            <w:pPr>
              <w:pStyle w:val="ENoteTableText"/>
            </w:pPr>
            <w:r w:rsidRPr="00CB13B0">
              <w:t>35, 2022</w:t>
            </w:r>
          </w:p>
        </w:tc>
        <w:tc>
          <w:tcPr>
            <w:tcW w:w="992" w:type="dxa"/>
            <w:tcBorders>
              <w:top w:val="single" w:sz="4" w:space="0" w:color="auto"/>
              <w:bottom w:val="single" w:sz="4" w:space="0" w:color="auto"/>
            </w:tcBorders>
            <w:shd w:val="clear" w:color="auto" w:fill="auto"/>
          </w:tcPr>
          <w:p w14:paraId="6636B89A" w14:textId="77777777" w:rsidR="00801D35" w:rsidRPr="00CB13B0" w:rsidRDefault="00801D35" w:rsidP="003F26B5">
            <w:pPr>
              <w:pStyle w:val="ENoteTableText"/>
            </w:pPr>
            <w:r w:rsidRPr="00CB13B0">
              <w:t>9 Aug 2022</w:t>
            </w:r>
          </w:p>
        </w:tc>
        <w:tc>
          <w:tcPr>
            <w:tcW w:w="1843" w:type="dxa"/>
            <w:tcBorders>
              <w:top w:val="single" w:sz="4" w:space="0" w:color="auto"/>
              <w:bottom w:val="single" w:sz="4" w:space="0" w:color="auto"/>
            </w:tcBorders>
            <w:shd w:val="clear" w:color="auto" w:fill="auto"/>
          </w:tcPr>
          <w:p w14:paraId="5C54CC9A" w14:textId="101F1716" w:rsidR="00801D35" w:rsidRPr="00CB13B0" w:rsidRDefault="00801D35">
            <w:pPr>
              <w:pStyle w:val="ENoteTableText"/>
              <w:rPr>
                <w:szCs w:val="16"/>
              </w:rPr>
            </w:pPr>
            <w:r w:rsidRPr="00CB13B0">
              <w:rPr>
                <w:szCs w:val="16"/>
              </w:rPr>
              <w:t>Sch 1 (</w:t>
            </w:r>
            <w:r w:rsidR="00410FA5">
              <w:rPr>
                <w:szCs w:val="16"/>
              </w:rPr>
              <w:t>items 1</w:t>
            </w:r>
            <w:r w:rsidRPr="00CB13B0">
              <w:rPr>
                <w:szCs w:val="16"/>
              </w:rPr>
              <w:t>–3) and Sch 3 (</w:t>
            </w:r>
            <w:r w:rsidR="00410FA5">
              <w:rPr>
                <w:szCs w:val="16"/>
              </w:rPr>
              <w:t>items 2</w:t>
            </w:r>
            <w:r w:rsidRPr="00CB13B0">
              <w:rPr>
                <w:szCs w:val="16"/>
              </w:rPr>
              <w:t xml:space="preserve">, 3): 1 Oct 2022 (s 2(1) </w:t>
            </w:r>
            <w:r w:rsidR="00410FA5">
              <w:rPr>
                <w:szCs w:val="16"/>
              </w:rPr>
              <w:t>items 2</w:t>
            </w:r>
            <w:r w:rsidRPr="00CB13B0">
              <w:rPr>
                <w:szCs w:val="16"/>
              </w:rPr>
              <w:t>, 4)</w:t>
            </w:r>
          </w:p>
        </w:tc>
        <w:tc>
          <w:tcPr>
            <w:tcW w:w="1566" w:type="dxa"/>
            <w:tcBorders>
              <w:top w:val="single" w:sz="4" w:space="0" w:color="auto"/>
              <w:bottom w:val="single" w:sz="4" w:space="0" w:color="auto"/>
            </w:tcBorders>
            <w:shd w:val="clear" w:color="auto" w:fill="auto"/>
          </w:tcPr>
          <w:p w14:paraId="3C3A15EC" w14:textId="22630ED8" w:rsidR="00801D35" w:rsidRPr="00CB13B0" w:rsidRDefault="00801D35" w:rsidP="003F26B5">
            <w:pPr>
              <w:pStyle w:val="ENoteTableText"/>
            </w:pPr>
            <w:r w:rsidRPr="00CB13B0">
              <w:t>Sch 1 (</w:t>
            </w:r>
            <w:r w:rsidR="00410FA5">
              <w:t>item 3</w:t>
            </w:r>
            <w:r w:rsidRPr="00CB13B0">
              <w:t>)</w:t>
            </w:r>
          </w:p>
        </w:tc>
      </w:tr>
      <w:tr w:rsidR="00782003" w:rsidRPr="00CB13B0" w14:paraId="3E0279BC" w14:textId="77777777" w:rsidTr="00715C58">
        <w:trPr>
          <w:cantSplit/>
        </w:trPr>
        <w:tc>
          <w:tcPr>
            <w:tcW w:w="1695" w:type="dxa"/>
            <w:tcBorders>
              <w:top w:val="single" w:sz="4" w:space="0" w:color="auto"/>
              <w:bottom w:val="single" w:sz="4" w:space="0" w:color="auto"/>
            </w:tcBorders>
            <w:shd w:val="clear" w:color="auto" w:fill="auto"/>
          </w:tcPr>
          <w:p w14:paraId="7B25A2F9" w14:textId="77777777" w:rsidR="00782003" w:rsidRPr="00CB13B0" w:rsidRDefault="00782003" w:rsidP="003F26B5">
            <w:pPr>
              <w:pStyle w:val="ENoteTableText"/>
            </w:pPr>
            <w:r w:rsidRPr="00CB13B0">
              <w:t>Defence, Veterans’ and Families’ Acute Support Package Act 2022</w:t>
            </w:r>
          </w:p>
        </w:tc>
        <w:tc>
          <w:tcPr>
            <w:tcW w:w="992" w:type="dxa"/>
            <w:tcBorders>
              <w:top w:val="single" w:sz="4" w:space="0" w:color="auto"/>
              <w:bottom w:val="single" w:sz="4" w:space="0" w:color="auto"/>
            </w:tcBorders>
            <w:shd w:val="clear" w:color="auto" w:fill="auto"/>
          </w:tcPr>
          <w:p w14:paraId="6DEA355F" w14:textId="77777777" w:rsidR="00782003" w:rsidRPr="00CB13B0" w:rsidRDefault="00782003" w:rsidP="003F26B5">
            <w:pPr>
              <w:pStyle w:val="ENoteTableText"/>
            </w:pPr>
            <w:r w:rsidRPr="00CB13B0">
              <w:t>40, 2022</w:t>
            </w:r>
          </w:p>
        </w:tc>
        <w:tc>
          <w:tcPr>
            <w:tcW w:w="992" w:type="dxa"/>
            <w:tcBorders>
              <w:top w:val="single" w:sz="4" w:space="0" w:color="auto"/>
              <w:bottom w:val="single" w:sz="4" w:space="0" w:color="auto"/>
            </w:tcBorders>
            <w:shd w:val="clear" w:color="auto" w:fill="auto"/>
          </w:tcPr>
          <w:p w14:paraId="4D0E74B9" w14:textId="77777777" w:rsidR="00782003" w:rsidRPr="00CB13B0" w:rsidRDefault="00782003" w:rsidP="003F26B5">
            <w:pPr>
              <w:pStyle w:val="ENoteTableText"/>
            </w:pPr>
            <w:r w:rsidRPr="00CB13B0">
              <w:t>7 Oct 2022</w:t>
            </w:r>
          </w:p>
        </w:tc>
        <w:tc>
          <w:tcPr>
            <w:tcW w:w="1843" w:type="dxa"/>
            <w:tcBorders>
              <w:top w:val="single" w:sz="4" w:space="0" w:color="auto"/>
              <w:bottom w:val="single" w:sz="4" w:space="0" w:color="auto"/>
            </w:tcBorders>
            <w:shd w:val="clear" w:color="auto" w:fill="auto"/>
          </w:tcPr>
          <w:p w14:paraId="3EA0B6BF" w14:textId="18191F7C" w:rsidR="00782003" w:rsidRPr="00CB13B0" w:rsidRDefault="00782003">
            <w:pPr>
              <w:pStyle w:val="ENoteTableText"/>
              <w:rPr>
                <w:szCs w:val="16"/>
              </w:rPr>
            </w:pPr>
            <w:r w:rsidRPr="00CB13B0">
              <w:rPr>
                <w:szCs w:val="16"/>
              </w:rPr>
              <w:t>Sch 1 (</w:t>
            </w:r>
            <w:r w:rsidR="00410FA5">
              <w:rPr>
                <w:szCs w:val="16"/>
              </w:rPr>
              <w:t>items 2</w:t>
            </w:r>
            <w:r w:rsidRPr="00CB13B0">
              <w:rPr>
                <w:szCs w:val="16"/>
              </w:rPr>
              <w:t xml:space="preserve">5–27): 14 Oct 2022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368F998D" w14:textId="16D3807E" w:rsidR="00782003" w:rsidRPr="00CB13B0" w:rsidRDefault="00782003" w:rsidP="003F26B5">
            <w:pPr>
              <w:pStyle w:val="ENoteTableText"/>
            </w:pPr>
            <w:r w:rsidRPr="00CB13B0">
              <w:t>Sch 1 (</w:t>
            </w:r>
            <w:r w:rsidR="00410FA5">
              <w:t>item 2</w:t>
            </w:r>
            <w:r w:rsidRPr="00CB13B0">
              <w:t>7)</w:t>
            </w:r>
          </w:p>
        </w:tc>
      </w:tr>
      <w:tr w:rsidR="00E70958" w:rsidRPr="00CB13B0" w14:paraId="522AF18D" w14:textId="77777777" w:rsidTr="006F6998">
        <w:trPr>
          <w:cantSplit/>
        </w:trPr>
        <w:tc>
          <w:tcPr>
            <w:tcW w:w="1695" w:type="dxa"/>
            <w:tcBorders>
              <w:top w:val="single" w:sz="4" w:space="0" w:color="auto"/>
              <w:bottom w:val="single" w:sz="4" w:space="0" w:color="auto"/>
            </w:tcBorders>
            <w:shd w:val="clear" w:color="auto" w:fill="auto"/>
          </w:tcPr>
          <w:p w14:paraId="0004EE07" w14:textId="77777777" w:rsidR="00E70958" w:rsidRPr="00CB13B0" w:rsidRDefault="00E70958" w:rsidP="003F26B5">
            <w:pPr>
              <w:pStyle w:val="ENoteTableText"/>
            </w:pPr>
            <w:r w:rsidRPr="00CB13B0">
              <w:t>Treasury Laws Amendment (2022 Measures No. 3) Act 2022</w:t>
            </w:r>
          </w:p>
        </w:tc>
        <w:tc>
          <w:tcPr>
            <w:tcW w:w="992" w:type="dxa"/>
            <w:tcBorders>
              <w:top w:val="single" w:sz="4" w:space="0" w:color="auto"/>
              <w:bottom w:val="single" w:sz="4" w:space="0" w:color="auto"/>
            </w:tcBorders>
            <w:shd w:val="clear" w:color="auto" w:fill="auto"/>
          </w:tcPr>
          <w:p w14:paraId="582C3604" w14:textId="77777777" w:rsidR="00E70958" w:rsidRPr="00CB13B0" w:rsidRDefault="00E70958" w:rsidP="003F26B5">
            <w:pPr>
              <w:pStyle w:val="ENoteTableText"/>
            </w:pPr>
            <w:r w:rsidRPr="00CB13B0">
              <w:t>75, 2022</w:t>
            </w:r>
          </w:p>
        </w:tc>
        <w:tc>
          <w:tcPr>
            <w:tcW w:w="992" w:type="dxa"/>
            <w:tcBorders>
              <w:top w:val="single" w:sz="4" w:space="0" w:color="auto"/>
              <w:bottom w:val="single" w:sz="4" w:space="0" w:color="auto"/>
            </w:tcBorders>
            <w:shd w:val="clear" w:color="auto" w:fill="auto"/>
          </w:tcPr>
          <w:p w14:paraId="33212F7E" w14:textId="77777777" w:rsidR="00E70958" w:rsidRPr="00CB13B0" w:rsidRDefault="00E70958" w:rsidP="003F26B5">
            <w:pPr>
              <w:pStyle w:val="ENoteTableText"/>
            </w:pPr>
            <w:r w:rsidRPr="00CB13B0">
              <w:t>5 Dec 2022</w:t>
            </w:r>
          </w:p>
        </w:tc>
        <w:tc>
          <w:tcPr>
            <w:tcW w:w="1843" w:type="dxa"/>
            <w:tcBorders>
              <w:top w:val="single" w:sz="4" w:space="0" w:color="auto"/>
              <w:bottom w:val="single" w:sz="4" w:space="0" w:color="auto"/>
            </w:tcBorders>
            <w:shd w:val="clear" w:color="auto" w:fill="auto"/>
          </w:tcPr>
          <w:p w14:paraId="1B27B5AA" w14:textId="5B17CEF1" w:rsidR="00E70958" w:rsidRPr="00CB13B0" w:rsidRDefault="00E70958">
            <w:pPr>
              <w:pStyle w:val="ENoteTableText"/>
              <w:rPr>
                <w:szCs w:val="16"/>
              </w:rPr>
            </w:pPr>
            <w:r w:rsidRPr="00CB13B0">
              <w:rPr>
                <w:szCs w:val="16"/>
              </w:rPr>
              <w:t>Sch 4 (</w:t>
            </w:r>
            <w:r w:rsidR="00410FA5">
              <w:rPr>
                <w:szCs w:val="16"/>
              </w:rPr>
              <w:t>items 2</w:t>
            </w:r>
            <w:r w:rsidRPr="00CB13B0">
              <w:rPr>
                <w:szCs w:val="16"/>
              </w:rPr>
              <w:t xml:space="preserve">–21, 38): </w:t>
            </w:r>
            <w:r w:rsidR="00410FA5">
              <w:rPr>
                <w:szCs w:val="16"/>
              </w:rPr>
              <w:t>1 July</w:t>
            </w:r>
            <w:r w:rsidRPr="00CB13B0">
              <w:rPr>
                <w:szCs w:val="16"/>
              </w:rPr>
              <w:t xml:space="preserve"> 2022 (s 2(1) </w:t>
            </w:r>
            <w:r w:rsidR="00410FA5">
              <w:rPr>
                <w:szCs w:val="16"/>
              </w:rPr>
              <w:t>item 4</w:t>
            </w:r>
            <w:r w:rsidRPr="00CB13B0">
              <w:rPr>
                <w:szCs w:val="16"/>
              </w:rPr>
              <w:t>)</w:t>
            </w:r>
          </w:p>
        </w:tc>
        <w:tc>
          <w:tcPr>
            <w:tcW w:w="1566" w:type="dxa"/>
            <w:tcBorders>
              <w:top w:val="single" w:sz="4" w:space="0" w:color="auto"/>
              <w:bottom w:val="single" w:sz="4" w:space="0" w:color="auto"/>
            </w:tcBorders>
            <w:shd w:val="clear" w:color="auto" w:fill="auto"/>
          </w:tcPr>
          <w:p w14:paraId="5D70F9C5" w14:textId="42205352" w:rsidR="00E70958" w:rsidRPr="00CB13B0" w:rsidRDefault="00E70958" w:rsidP="003F26B5">
            <w:pPr>
              <w:pStyle w:val="ENoteTableText"/>
            </w:pPr>
            <w:r w:rsidRPr="00CB13B0">
              <w:t xml:space="preserve">Sch </w:t>
            </w:r>
            <w:r w:rsidR="00715C58" w:rsidRPr="00CB13B0">
              <w:t>4</w:t>
            </w:r>
            <w:r w:rsidRPr="00CB13B0">
              <w:t xml:space="preserve"> (</w:t>
            </w:r>
            <w:r w:rsidR="00410FA5">
              <w:t>item 3</w:t>
            </w:r>
            <w:r w:rsidRPr="00CB13B0">
              <w:t>8)</w:t>
            </w:r>
          </w:p>
        </w:tc>
      </w:tr>
      <w:tr w:rsidR="0009443A" w:rsidRPr="00CB13B0" w14:paraId="3F26427C" w14:textId="77777777" w:rsidTr="00275C2E">
        <w:trPr>
          <w:cantSplit/>
        </w:trPr>
        <w:tc>
          <w:tcPr>
            <w:tcW w:w="1695" w:type="dxa"/>
            <w:tcBorders>
              <w:top w:val="single" w:sz="4" w:space="0" w:color="auto"/>
              <w:bottom w:val="single" w:sz="4" w:space="0" w:color="auto"/>
            </w:tcBorders>
            <w:shd w:val="clear" w:color="auto" w:fill="auto"/>
          </w:tcPr>
          <w:p w14:paraId="54819925" w14:textId="77777777" w:rsidR="0009443A" w:rsidRPr="00CB13B0" w:rsidRDefault="0009443A" w:rsidP="003F26B5">
            <w:pPr>
              <w:pStyle w:val="ENoteTableText"/>
            </w:pPr>
            <w:r w:rsidRPr="00CB13B0">
              <w:t>Treasury Laws Amendment (2022 Measures No. 2) Act 2022</w:t>
            </w:r>
          </w:p>
        </w:tc>
        <w:tc>
          <w:tcPr>
            <w:tcW w:w="992" w:type="dxa"/>
            <w:tcBorders>
              <w:top w:val="single" w:sz="4" w:space="0" w:color="auto"/>
              <w:bottom w:val="single" w:sz="4" w:space="0" w:color="auto"/>
            </w:tcBorders>
            <w:shd w:val="clear" w:color="auto" w:fill="auto"/>
          </w:tcPr>
          <w:p w14:paraId="0ADD0200" w14:textId="77777777" w:rsidR="0009443A" w:rsidRPr="00CB13B0" w:rsidRDefault="0009443A" w:rsidP="003F26B5">
            <w:pPr>
              <w:pStyle w:val="ENoteTableText"/>
            </w:pPr>
            <w:r w:rsidRPr="00CB13B0">
              <w:t>84, 2022</w:t>
            </w:r>
          </w:p>
        </w:tc>
        <w:tc>
          <w:tcPr>
            <w:tcW w:w="992" w:type="dxa"/>
            <w:tcBorders>
              <w:top w:val="single" w:sz="4" w:space="0" w:color="auto"/>
              <w:bottom w:val="single" w:sz="4" w:space="0" w:color="auto"/>
            </w:tcBorders>
            <w:shd w:val="clear" w:color="auto" w:fill="auto"/>
          </w:tcPr>
          <w:p w14:paraId="5BA28082" w14:textId="77777777" w:rsidR="0009443A" w:rsidRPr="00CB13B0" w:rsidRDefault="0009443A" w:rsidP="003F26B5">
            <w:pPr>
              <w:pStyle w:val="ENoteTableText"/>
            </w:pPr>
            <w:r w:rsidRPr="00CB13B0">
              <w:t>12 Dec 2022</w:t>
            </w:r>
          </w:p>
        </w:tc>
        <w:tc>
          <w:tcPr>
            <w:tcW w:w="1843" w:type="dxa"/>
            <w:tcBorders>
              <w:top w:val="single" w:sz="4" w:space="0" w:color="auto"/>
              <w:bottom w:val="single" w:sz="4" w:space="0" w:color="auto"/>
            </w:tcBorders>
            <w:shd w:val="clear" w:color="auto" w:fill="auto"/>
          </w:tcPr>
          <w:p w14:paraId="0428D226" w14:textId="2A9F7BDE" w:rsidR="0009443A" w:rsidRPr="00CB13B0" w:rsidRDefault="0009443A">
            <w:pPr>
              <w:pStyle w:val="ENoteTableText"/>
              <w:rPr>
                <w:szCs w:val="16"/>
              </w:rPr>
            </w:pPr>
            <w:r w:rsidRPr="00CB13B0">
              <w:rPr>
                <w:szCs w:val="16"/>
              </w:rPr>
              <w:t>Sch 1 (</w:t>
            </w:r>
            <w:r w:rsidR="00410FA5">
              <w:rPr>
                <w:szCs w:val="16"/>
              </w:rPr>
              <w:t>item 1</w:t>
            </w:r>
            <w:r w:rsidRPr="00CB13B0">
              <w:rPr>
                <w:szCs w:val="16"/>
              </w:rPr>
              <w:t>6), Sch 3 (</w:t>
            </w:r>
            <w:r w:rsidR="00410FA5">
              <w:rPr>
                <w:szCs w:val="16"/>
              </w:rPr>
              <w:t>items 2</w:t>
            </w:r>
            <w:r w:rsidRPr="00CB13B0">
              <w:rPr>
                <w:szCs w:val="16"/>
              </w:rPr>
              <w:t>8–33)</w:t>
            </w:r>
            <w:r w:rsidR="007874A1" w:rsidRPr="00CB13B0">
              <w:rPr>
                <w:szCs w:val="16"/>
              </w:rPr>
              <w:t xml:space="preserve"> </w:t>
            </w:r>
            <w:r w:rsidR="006F6998" w:rsidRPr="00CB13B0">
              <w:rPr>
                <w:szCs w:val="16"/>
              </w:rPr>
              <w:t xml:space="preserve">and </w:t>
            </w:r>
            <w:r w:rsidR="007874A1" w:rsidRPr="00CB13B0">
              <w:rPr>
                <w:szCs w:val="16"/>
              </w:rPr>
              <w:t>Sch 5</w:t>
            </w:r>
            <w:r w:rsidRPr="00CB13B0">
              <w:rPr>
                <w:szCs w:val="16"/>
              </w:rPr>
              <w:t xml:space="preserve">: 1 Jan 2023 (s 2(1) </w:t>
            </w:r>
            <w:r w:rsidR="00410FA5">
              <w:rPr>
                <w:szCs w:val="16"/>
              </w:rPr>
              <w:t>items 2</w:t>
            </w:r>
            <w:r w:rsidR="007874A1" w:rsidRPr="00CB13B0">
              <w:rPr>
                <w:szCs w:val="16"/>
              </w:rPr>
              <w:t>, 4</w:t>
            </w:r>
            <w:r w:rsidRPr="00CB13B0">
              <w:rPr>
                <w:szCs w:val="16"/>
              </w:rPr>
              <w:t>)</w:t>
            </w:r>
          </w:p>
        </w:tc>
        <w:tc>
          <w:tcPr>
            <w:tcW w:w="1566" w:type="dxa"/>
            <w:tcBorders>
              <w:top w:val="single" w:sz="4" w:space="0" w:color="auto"/>
              <w:bottom w:val="single" w:sz="4" w:space="0" w:color="auto"/>
            </w:tcBorders>
            <w:shd w:val="clear" w:color="auto" w:fill="auto"/>
          </w:tcPr>
          <w:p w14:paraId="2D12A3E5" w14:textId="665FBA4B" w:rsidR="0009443A" w:rsidRPr="00CB13B0" w:rsidRDefault="0009443A" w:rsidP="003F26B5">
            <w:pPr>
              <w:pStyle w:val="ENoteTableText"/>
            </w:pPr>
            <w:r w:rsidRPr="00CB13B0">
              <w:t>Sch 3 (</w:t>
            </w:r>
            <w:r w:rsidR="00410FA5">
              <w:t>item 3</w:t>
            </w:r>
            <w:r w:rsidRPr="00CB13B0">
              <w:t>3)</w:t>
            </w:r>
            <w:r w:rsidR="006F6998" w:rsidRPr="00CB13B0">
              <w:t xml:space="preserve"> and</w:t>
            </w:r>
            <w:r w:rsidR="007874A1" w:rsidRPr="00CB13B0">
              <w:t xml:space="preserve"> Sch 5 (</w:t>
            </w:r>
            <w:r w:rsidR="00410FA5">
              <w:t>item 2</w:t>
            </w:r>
            <w:r w:rsidR="007874A1" w:rsidRPr="00CB13B0">
              <w:t>)</w:t>
            </w:r>
          </w:p>
        </w:tc>
      </w:tr>
      <w:tr w:rsidR="008B538E" w:rsidRPr="00CB13B0" w14:paraId="6B411A00" w14:textId="77777777" w:rsidTr="00275C2E">
        <w:trPr>
          <w:cantSplit/>
        </w:trPr>
        <w:tc>
          <w:tcPr>
            <w:tcW w:w="1695" w:type="dxa"/>
            <w:tcBorders>
              <w:top w:val="single" w:sz="4" w:space="0" w:color="auto"/>
              <w:bottom w:val="single" w:sz="4" w:space="0" w:color="auto"/>
            </w:tcBorders>
            <w:shd w:val="clear" w:color="auto" w:fill="auto"/>
          </w:tcPr>
          <w:p w14:paraId="39D17506" w14:textId="77777777" w:rsidR="008B538E" w:rsidRPr="00CB13B0" w:rsidRDefault="008B538E" w:rsidP="003F26B5">
            <w:pPr>
              <w:pStyle w:val="ENoteTableText"/>
            </w:pPr>
            <w:r w:rsidRPr="00CB13B0">
              <w:t>Treasury Laws Amendment (2022 Measures No. 5) Act 2023</w:t>
            </w:r>
          </w:p>
        </w:tc>
        <w:tc>
          <w:tcPr>
            <w:tcW w:w="992" w:type="dxa"/>
            <w:tcBorders>
              <w:top w:val="single" w:sz="4" w:space="0" w:color="auto"/>
              <w:bottom w:val="single" w:sz="4" w:space="0" w:color="auto"/>
            </w:tcBorders>
            <w:shd w:val="clear" w:color="auto" w:fill="auto"/>
          </w:tcPr>
          <w:p w14:paraId="33834930" w14:textId="77777777" w:rsidR="008B538E" w:rsidRPr="00CB13B0" w:rsidRDefault="008B538E" w:rsidP="003F26B5">
            <w:pPr>
              <w:pStyle w:val="ENoteTableText"/>
            </w:pPr>
            <w:r w:rsidRPr="00CB13B0">
              <w:t>2, 2023</w:t>
            </w:r>
          </w:p>
        </w:tc>
        <w:tc>
          <w:tcPr>
            <w:tcW w:w="992" w:type="dxa"/>
            <w:tcBorders>
              <w:top w:val="single" w:sz="4" w:space="0" w:color="auto"/>
              <w:bottom w:val="single" w:sz="4" w:space="0" w:color="auto"/>
            </w:tcBorders>
            <w:shd w:val="clear" w:color="auto" w:fill="auto"/>
          </w:tcPr>
          <w:p w14:paraId="4E9B8064" w14:textId="77777777" w:rsidR="008B538E" w:rsidRPr="00CB13B0" w:rsidRDefault="008B538E" w:rsidP="003F26B5">
            <w:pPr>
              <w:pStyle w:val="ENoteTableText"/>
            </w:pPr>
            <w:r w:rsidRPr="00CB13B0">
              <w:t>16 Feb 2023</w:t>
            </w:r>
          </w:p>
        </w:tc>
        <w:tc>
          <w:tcPr>
            <w:tcW w:w="1843" w:type="dxa"/>
            <w:tcBorders>
              <w:top w:val="single" w:sz="4" w:space="0" w:color="auto"/>
              <w:bottom w:val="single" w:sz="4" w:space="0" w:color="auto"/>
            </w:tcBorders>
            <w:shd w:val="clear" w:color="auto" w:fill="auto"/>
          </w:tcPr>
          <w:p w14:paraId="3E9960E2" w14:textId="4EECD33C" w:rsidR="008B538E" w:rsidRPr="00CB13B0" w:rsidRDefault="008B538E">
            <w:pPr>
              <w:pStyle w:val="ENoteTableText"/>
              <w:rPr>
                <w:szCs w:val="16"/>
              </w:rPr>
            </w:pPr>
            <w:r w:rsidRPr="00CB13B0">
              <w:rPr>
                <w:szCs w:val="16"/>
              </w:rPr>
              <w:t xml:space="preserve">1 Apr 2023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1D268ECD" w14:textId="77777777" w:rsidR="008B538E" w:rsidRPr="00CB13B0" w:rsidRDefault="008B538E" w:rsidP="003F26B5">
            <w:pPr>
              <w:pStyle w:val="ENoteTableText"/>
            </w:pPr>
            <w:r w:rsidRPr="00CB13B0">
              <w:t>—</w:t>
            </w:r>
          </w:p>
        </w:tc>
      </w:tr>
      <w:tr w:rsidR="008B538E" w:rsidRPr="00CB13B0" w14:paraId="79A671EC" w14:textId="77777777" w:rsidTr="00D766FD">
        <w:trPr>
          <w:cantSplit/>
        </w:trPr>
        <w:tc>
          <w:tcPr>
            <w:tcW w:w="1695" w:type="dxa"/>
            <w:tcBorders>
              <w:top w:val="single" w:sz="4" w:space="0" w:color="auto"/>
              <w:bottom w:val="single" w:sz="4" w:space="0" w:color="auto"/>
            </w:tcBorders>
            <w:shd w:val="clear" w:color="auto" w:fill="auto"/>
          </w:tcPr>
          <w:p w14:paraId="3B8F4F70" w14:textId="77777777" w:rsidR="008B538E" w:rsidRPr="00CB13B0" w:rsidRDefault="008B538E" w:rsidP="003F26B5">
            <w:pPr>
              <w:pStyle w:val="ENoteTableText"/>
            </w:pPr>
            <w:r w:rsidRPr="00CB13B0">
              <w:t>Paid Parental Leave Amendment (Improvements for Families and Gender Equality) Act 2023</w:t>
            </w:r>
          </w:p>
        </w:tc>
        <w:tc>
          <w:tcPr>
            <w:tcW w:w="992" w:type="dxa"/>
            <w:tcBorders>
              <w:top w:val="single" w:sz="4" w:space="0" w:color="auto"/>
              <w:bottom w:val="single" w:sz="4" w:space="0" w:color="auto"/>
            </w:tcBorders>
            <w:shd w:val="clear" w:color="auto" w:fill="auto"/>
          </w:tcPr>
          <w:p w14:paraId="03E742A6" w14:textId="77777777" w:rsidR="008B538E" w:rsidRPr="00CB13B0" w:rsidRDefault="008B538E" w:rsidP="003F26B5">
            <w:pPr>
              <w:pStyle w:val="ENoteTableText"/>
            </w:pPr>
            <w:r w:rsidRPr="00CB13B0">
              <w:t>4, 2023</w:t>
            </w:r>
          </w:p>
        </w:tc>
        <w:tc>
          <w:tcPr>
            <w:tcW w:w="992" w:type="dxa"/>
            <w:tcBorders>
              <w:top w:val="single" w:sz="4" w:space="0" w:color="auto"/>
              <w:bottom w:val="single" w:sz="4" w:space="0" w:color="auto"/>
            </w:tcBorders>
            <w:shd w:val="clear" w:color="auto" w:fill="auto"/>
          </w:tcPr>
          <w:p w14:paraId="59F48E4E" w14:textId="77777777" w:rsidR="008B538E" w:rsidRPr="00CB13B0" w:rsidRDefault="008B538E" w:rsidP="003F26B5">
            <w:pPr>
              <w:pStyle w:val="ENoteTableText"/>
            </w:pPr>
            <w:r w:rsidRPr="00CB13B0">
              <w:t>10 Mar 2023</w:t>
            </w:r>
          </w:p>
        </w:tc>
        <w:tc>
          <w:tcPr>
            <w:tcW w:w="1843" w:type="dxa"/>
            <w:tcBorders>
              <w:top w:val="single" w:sz="4" w:space="0" w:color="auto"/>
              <w:bottom w:val="single" w:sz="4" w:space="0" w:color="auto"/>
            </w:tcBorders>
            <w:shd w:val="clear" w:color="auto" w:fill="auto"/>
          </w:tcPr>
          <w:p w14:paraId="1604226D" w14:textId="1494261F" w:rsidR="008B538E" w:rsidRPr="00CB13B0" w:rsidRDefault="008B538E">
            <w:pPr>
              <w:pStyle w:val="ENoteTableText"/>
              <w:rPr>
                <w:szCs w:val="16"/>
              </w:rPr>
            </w:pPr>
            <w:r w:rsidRPr="00CB13B0">
              <w:rPr>
                <w:szCs w:val="16"/>
              </w:rPr>
              <w:t>Sch 2 (</w:t>
            </w:r>
            <w:r w:rsidR="00410FA5">
              <w:rPr>
                <w:szCs w:val="16"/>
              </w:rPr>
              <w:t>item 1</w:t>
            </w:r>
            <w:r w:rsidRPr="00CB13B0">
              <w:rPr>
                <w:szCs w:val="16"/>
              </w:rPr>
              <w:t>6) and Sch 3 (</w:t>
            </w:r>
            <w:r w:rsidR="00410FA5">
              <w:rPr>
                <w:szCs w:val="16"/>
              </w:rPr>
              <w:t>items 1</w:t>
            </w:r>
            <w:r w:rsidR="004D6FC6" w:rsidRPr="00CB13B0">
              <w:rPr>
                <w:szCs w:val="16"/>
              </w:rPr>
              <w:t>, 2</w:t>
            </w:r>
            <w:r w:rsidRPr="00CB13B0">
              <w:rPr>
                <w:szCs w:val="16"/>
              </w:rPr>
              <w:t xml:space="preserve">): 26 Mar 2023 (s 2(1) </w:t>
            </w:r>
            <w:r w:rsidR="00410FA5">
              <w:rPr>
                <w:szCs w:val="16"/>
              </w:rPr>
              <w:t>item 1</w:t>
            </w:r>
            <w:r w:rsidRPr="00CB13B0">
              <w:rPr>
                <w:szCs w:val="16"/>
              </w:rPr>
              <w:t>)</w:t>
            </w:r>
          </w:p>
        </w:tc>
        <w:tc>
          <w:tcPr>
            <w:tcW w:w="1566" w:type="dxa"/>
            <w:tcBorders>
              <w:top w:val="single" w:sz="4" w:space="0" w:color="auto"/>
              <w:bottom w:val="single" w:sz="4" w:space="0" w:color="auto"/>
            </w:tcBorders>
            <w:shd w:val="clear" w:color="auto" w:fill="auto"/>
          </w:tcPr>
          <w:p w14:paraId="37A96C24" w14:textId="69D12532" w:rsidR="008B538E" w:rsidRPr="00CB13B0" w:rsidRDefault="004D6FC6" w:rsidP="003F26B5">
            <w:pPr>
              <w:pStyle w:val="ENoteTableText"/>
            </w:pPr>
            <w:r w:rsidRPr="00CB13B0">
              <w:rPr>
                <w:szCs w:val="16"/>
              </w:rPr>
              <w:t>Sch 3 (</w:t>
            </w:r>
            <w:r w:rsidR="00410FA5">
              <w:rPr>
                <w:szCs w:val="16"/>
              </w:rPr>
              <w:t>items 1</w:t>
            </w:r>
            <w:r w:rsidRPr="00CB13B0">
              <w:rPr>
                <w:szCs w:val="16"/>
              </w:rPr>
              <w:t>, 2)</w:t>
            </w:r>
          </w:p>
        </w:tc>
      </w:tr>
      <w:tr w:rsidR="00C84412" w:rsidRPr="00CB13B0" w14:paraId="34A7DEAC" w14:textId="77777777" w:rsidTr="000B5238">
        <w:trPr>
          <w:cantSplit/>
        </w:trPr>
        <w:tc>
          <w:tcPr>
            <w:tcW w:w="1695" w:type="dxa"/>
            <w:tcBorders>
              <w:top w:val="single" w:sz="4" w:space="0" w:color="auto"/>
              <w:bottom w:val="single" w:sz="4" w:space="0" w:color="auto"/>
            </w:tcBorders>
            <w:shd w:val="clear" w:color="auto" w:fill="auto"/>
          </w:tcPr>
          <w:p w14:paraId="016D6A91" w14:textId="77777777" w:rsidR="00C84412" w:rsidRPr="00CB13B0" w:rsidRDefault="00C84412" w:rsidP="003F26B5">
            <w:pPr>
              <w:pStyle w:val="ENoteTableText"/>
            </w:pPr>
            <w:r w:rsidRPr="00CB13B0">
              <w:lastRenderedPageBreak/>
              <w:t>Safeguard Mechanism (Crediting) Amendment Act 2023</w:t>
            </w:r>
          </w:p>
        </w:tc>
        <w:tc>
          <w:tcPr>
            <w:tcW w:w="992" w:type="dxa"/>
            <w:tcBorders>
              <w:top w:val="single" w:sz="4" w:space="0" w:color="auto"/>
              <w:bottom w:val="single" w:sz="4" w:space="0" w:color="auto"/>
            </w:tcBorders>
            <w:shd w:val="clear" w:color="auto" w:fill="auto"/>
          </w:tcPr>
          <w:p w14:paraId="5D9DEBA8" w14:textId="77777777" w:rsidR="00C84412" w:rsidRPr="00CB13B0" w:rsidRDefault="00C84412" w:rsidP="003F26B5">
            <w:pPr>
              <w:pStyle w:val="ENoteTableText"/>
            </w:pPr>
            <w:r w:rsidRPr="00CB13B0">
              <w:t>14, 2023</w:t>
            </w:r>
          </w:p>
        </w:tc>
        <w:tc>
          <w:tcPr>
            <w:tcW w:w="992" w:type="dxa"/>
            <w:tcBorders>
              <w:top w:val="single" w:sz="4" w:space="0" w:color="auto"/>
              <w:bottom w:val="single" w:sz="4" w:space="0" w:color="auto"/>
            </w:tcBorders>
            <w:shd w:val="clear" w:color="auto" w:fill="auto"/>
          </w:tcPr>
          <w:p w14:paraId="0E66619B" w14:textId="77777777" w:rsidR="00C84412" w:rsidRPr="00CB13B0" w:rsidRDefault="00C84412" w:rsidP="003F26B5">
            <w:pPr>
              <w:pStyle w:val="ENoteTableText"/>
            </w:pPr>
            <w:r w:rsidRPr="00CB13B0">
              <w:t>11 Apr 2023</w:t>
            </w:r>
          </w:p>
        </w:tc>
        <w:tc>
          <w:tcPr>
            <w:tcW w:w="1843" w:type="dxa"/>
            <w:tcBorders>
              <w:top w:val="single" w:sz="4" w:space="0" w:color="auto"/>
              <w:bottom w:val="single" w:sz="4" w:space="0" w:color="auto"/>
            </w:tcBorders>
            <w:shd w:val="clear" w:color="auto" w:fill="auto"/>
          </w:tcPr>
          <w:p w14:paraId="08BB2086" w14:textId="562C9513" w:rsidR="00C84412" w:rsidRPr="00CB13B0" w:rsidRDefault="00C84412">
            <w:pPr>
              <w:pStyle w:val="ENoteTableText"/>
              <w:rPr>
                <w:szCs w:val="16"/>
              </w:rPr>
            </w:pPr>
            <w:r w:rsidRPr="00CB13B0">
              <w:rPr>
                <w:szCs w:val="16"/>
              </w:rPr>
              <w:t>Sch 1 (</w:t>
            </w:r>
            <w:r w:rsidR="00410FA5">
              <w:rPr>
                <w:szCs w:val="16"/>
              </w:rPr>
              <w:t>items 6</w:t>
            </w:r>
            <w:r w:rsidRPr="00CB13B0">
              <w:rPr>
                <w:szCs w:val="16"/>
              </w:rPr>
              <w:t xml:space="preserve">4–66): 12 Apr 2023 (s 2(1) </w:t>
            </w:r>
            <w:r w:rsidR="00410FA5">
              <w:rPr>
                <w:szCs w:val="16"/>
              </w:rPr>
              <w:t>item 2</w:t>
            </w:r>
            <w:r w:rsidRPr="00CB13B0">
              <w:rPr>
                <w:szCs w:val="16"/>
              </w:rPr>
              <w:t>)</w:t>
            </w:r>
          </w:p>
        </w:tc>
        <w:tc>
          <w:tcPr>
            <w:tcW w:w="1566" w:type="dxa"/>
            <w:tcBorders>
              <w:top w:val="single" w:sz="4" w:space="0" w:color="auto"/>
              <w:bottom w:val="single" w:sz="4" w:space="0" w:color="auto"/>
            </w:tcBorders>
            <w:shd w:val="clear" w:color="auto" w:fill="auto"/>
          </w:tcPr>
          <w:p w14:paraId="0DDB646A" w14:textId="77777777" w:rsidR="00C84412" w:rsidRPr="00CB13B0" w:rsidRDefault="00C84412" w:rsidP="003F26B5">
            <w:pPr>
              <w:pStyle w:val="ENoteTableText"/>
              <w:rPr>
                <w:szCs w:val="16"/>
              </w:rPr>
            </w:pPr>
            <w:r w:rsidRPr="00CB13B0">
              <w:rPr>
                <w:szCs w:val="16"/>
              </w:rPr>
              <w:t>—</w:t>
            </w:r>
          </w:p>
        </w:tc>
      </w:tr>
      <w:tr w:rsidR="00CE265C" w:rsidRPr="00CB13B0" w14:paraId="05044A89" w14:textId="77777777" w:rsidTr="00EE3244">
        <w:trPr>
          <w:cantSplit/>
        </w:trPr>
        <w:tc>
          <w:tcPr>
            <w:tcW w:w="1695" w:type="dxa"/>
            <w:tcBorders>
              <w:top w:val="single" w:sz="4" w:space="0" w:color="auto"/>
              <w:bottom w:val="single" w:sz="4" w:space="0" w:color="auto"/>
            </w:tcBorders>
            <w:shd w:val="clear" w:color="auto" w:fill="auto"/>
          </w:tcPr>
          <w:p w14:paraId="27162DC0" w14:textId="77777777" w:rsidR="00CE265C" w:rsidRPr="00CB13B0" w:rsidRDefault="00CE265C" w:rsidP="003F26B5">
            <w:pPr>
              <w:pStyle w:val="ENoteTableText"/>
            </w:pPr>
            <w:r w:rsidRPr="00CB13B0">
              <w:t>Australia Council Amendment (Creative Australia) Act 2023</w:t>
            </w:r>
          </w:p>
        </w:tc>
        <w:tc>
          <w:tcPr>
            <w:tcW w:w="992" w:type="dxa"/>
            <w:tcBorders>
              <w:top w:val="single" w:sz="4" w:space="0" w:color="auto"/>
              <w:bottom w:val="single" w:sz="4" w:space="0" w:color="auto"/>
            </w:tcBorders>
            <w:shd w:val="clear" w:color="auto" w:fill="auto"/>
          </w:tcPr>
          <w:p w14:paraId="18E5DA3F" w14:textId="77777777" w:rsidR="00CE265C" w:rsidRPr="00CB13B0" w:rsidRDefault="00CE265C" w:rsidP="003F26B5">
            <w:pPr>
              <w:pStyle w:val="ENoteTableText"/>
            </w:pPr>
            <w:r w:rsidRPr="00CB13B0">
              <w:t>15, 2023</w:t>
            </w:r>
          </w:p>
        </w:tc>
        <w:tc>
          <w:tcPr>
            <w:tcW w:w="992" w:type="dxa"/>
            <w:tcBorders>
              <w:top w:val="single" w:sz="4" w:space="0" w:color="auto"/>
              <w:bottom w:val="single" w:sz="4" w:space="0" w:color="auto"/>
            </w:tcBorders>
            <w:shd w:val="clear" w:color="auto" w:fill="auto"/>
          </w:tcPr>
          <w:p w14:paraId="44F25EE8" w14:textId="77777777" w:rsidR="00CE265C" w:rsidRPr="00CB13B0" w:rsidRDefault="00CE265C" w:rsidP="003F26B5">
            <w:pPr>
              <w:pStyle w:val="ENoteTableText"/>
            </w:pPr>
            <w:r w:rsidRPr="00CB13B0">
              <w:t>11 Apr 2023</w:t>
            </w:r>
          </w:p>
        </w:tc>
        <w:tc>
          <w:tcPr>
            <w:tcW w:w="1843" w:type="dxa"/>
            <w:tcBorders>
              <w:top w:val="single" w:sz="4" w:space="0" w:color="auto"/>
              <w:bottom w:val="single" w:sz="4" w:space="0" w:color="auto"/>
            </w:tcBorders>
            <w:shd w:val="clear" w:color="auto" w:fill="auto"/>
          </w:tcPr>
          <w:p w14:paraId="212FB0B7" w14:textId="0F4459BD" w:rsidR="00CE265C" w:rsidRPr="00CB13B0" w:rsidRDefault="00CE265C">
            <w:pPr>
              <w:pStyle w:val="ENoteTableText"/>
              <w:rPr>
                <w:szCs w:val="16"/>
                <w:u w:val="single"/>
              </w:rPr>
            </w:pPr>
            <w:r w:rsidRPr="00CB13B0">
              <w:rPr>
                <w:szCs w:val="16"/>
              </w:rPr>
              <w:t>Sch 1 (</w:t>
            </w:r>
            <w:r w:rsidR="00410FA5">
              <w:rPr>
                <w:szCs w:val="16"/>
              </w:rPr>
              <w:t>items 6</w:t>
            </w:r>
            <w:r w:rsidRPr="00CB13B0">
              <w:rPr>
                <w:szCs w:val="16"/>
              </w:rPr>
              <w:t xml:space="preserve">, 7): </w:t>
            </w:r>
            <w:r w:rsidR="00410FA5">
              <w:rPr>
                <w:szCs w:val="16"/>
              </w:rPr>
              <w:t>1 July</w:t>
            </w:r>
            <w:r w:rsidRPr="00CB13B0">
              <w:rPr>
                <w:szCs w:val="16"/>
              </w:rPr>
              <w:t xml:space="preserve"> 2023 (s 2(1) </w:t>
            </w:r>
            <w:r w:rsidR="00410FA5">
              <w:rPr>
                <w:szCs w:val="16"/>
              </w:rPr>
              <w:t>item 2</w:t>
            </w:r>
            <w:r w:rsidRPr="00CB13B0">
              <w:rPr>
                <w:szCs w:val="16"/>
              </w:rPr>
              <w:t>)</w:t>
            </w:r>
          </w:p>
        </w:tc>
        <w:tc>
          <w:tcPr>
            <w:tcW w:w="1566" w:type="dxa"/>
            <w:tcBorders>
              <w:top w:val="single" w:sz="4" w:space="0" w:color="auto"/>
              <w:bottom w:val="single" w:sz="4" w:space="0" w:color="auto"/>
            </w:tcBorders>
            <w:shd w:val="clear" w:color="auto" w:fill="auto"/>
          </w:tcPr>
          <w:p w14:paraId="3D9B2C6E" w14:textId="77777777" w:rsidR="00CE265C" w:rsidRPr="00CB13B0" w:rsidRDefault="00DE4928" w:rsidP="003F26B5">
            <w:pPr>
              <w:pStyle w:val="ENoteTableText"/>
              <w:rPr>
                <w:szCs w:val="16"/>
              </w:rPr>
            </w:pPr>
            <w:r w:rsidRPr="00CB13B0">
              <w:rPr>
                <w:szCs w:val="16"/>
              </w:rPr>
              <w:t>—</w:t>
            </w:r>
          </w:p>
        </w:tc>
      </w:tr>
      <w:tr w:rsidR="00D60E8A" w:rsidRPr="00CB13B0" w14:paraId="6459C648" w14:textId="77777777" w:rsidTr="00D64CD6">
        <w:trPr>
          <w:cantSplit/>
        </w:trPr>
        <w:tc>
          <w:tcPr>
            <w:tcW w:w="1695" w:type="dxa"/>
            <w:tcBorders>
              <w:top w:val="single" w:sz="4" w:space="0" w:color="auto"/>
              <w:bottom w:val="single" w:sz="4" w:space="0" w:color="auto"/>
            </w:tcBorders>
            <w:shd w:val="clear" w:color="auto" w:fill="auto"/>
          </w:tcPr>
          <w:p w14:paraId="10AC23B1" w14:textId="77777777" w:rsidR="00D60E8A" w:rsidRPr="00CB13B0" w:rsidRDefault="00D60E8A" w:rsidP="003F26B5">
            <w:pPr>
              <w:pStyle w:val="ENoteTableText"/>
            </w:pPr>
            <w:r w:rsidRPr="00CB13B0">
              <w:t>Treasury Laws Amendment (2023 Measures No. 2) Act 2023</w:t>
            </w:r>
          </w:p>
        </w:tc>
        <w:tc>
          <w:tcPr>
            <w:tcW w:w="992" w:type="dxa"/>
            <w:tcBorders>
              <w:top w:val="single" w:sz="4" w:space="0" w:color="auto"/>
              <w:bottom w:val="single" w:sz="4" w:space="0" w:color="auto"/>
            </w:tcBorders>
            <w:shd w:val="clear" w:color="auto" w:fill="auto"/>
          </w:tcPr>
          <w:p w14:paraId="36E20070" w14:textId="77777777" w:rsidR="00D60E8A" w:rsidRPr="00CB13B0" w:rsidRDefault="00D60E8A" w:rsidP="003F26B5">
            <w:pPr>
              <w:pStyle w:val="ENoteTableText"/>
            </w:pPr>
            <w:r w:rsidRPr="00CB13B0">
              <w:t>28, 2023</w:t>
            </w:r>
          </w:p>
        </w:tc>
        <w:tc>
          <w:tcPr>
            <w:tcW w:w="992" w:type="dxa"/>
            <w:tcBorders>
              <w:top w:val="single" w:sz="4" w:space="0" w:color="auto"/>
              <w:bottom w:val="single" w:sz="4" w:space="0" w:color="auto"/>
            </w:tcBorders>
            <w:shd w:val="clear" w:color="auto" w:fill="auto"/>
          </w:tcPr>
          <w:p w14:paraId="173798F0" w14:textId="77777777" w:rsidR="00D60E8A" w:rsidRPr="00CB13B0" w:rsidRDefault="00A175B9" w:rsidP="003F26B5">
            <w:pPr>
              <w:pStyle w:val="ENoteTableText"/>
            </w:pPr>
            <w:r w:rsidRPr="00CB13B0">
              <w:t>23 June</w:t>
            </w:r>
            <w:r w:rsidR="00D60E8A" w:rsidRPr="00CB13B0">
              <w:t xml:space="preserve"> 2023</w:t>
            </w:r>
          </w:p>
        </w:tc>
        <w:tc>
          <w:tcPr>
            <w:tcW w:w="1843" w:type="dxa"/>
            <w:tcBorders>
              <w:top w:val="single" w:sz="4" w:space="0" w:color="auto"/>
              <w:bottom w:val="single" w:sz="4" w:space="0" w:color="auto"/>
            </w:tcBorders>
            <w:shd w:val="clear" w:color="auto" w:fill="auto"/>
          </w:tcPr>
          <w:p w14:paraId="4AF2F745" w14:textId="6B7B0585" w:rsidR="00D60E8A" w:rsidRPr="00CB13B0" w:rsidRDefault="00D60E8A">
            <w:pPr>
              <w:pStyle w:val="ENoteTableText"/>
              <w:rPr>
                <w:szCs w:val="16"/>
              </w:rPr>
            </w:pPr>
            <w:r w:rsidRPr="00CB13B0">
              <w:rPr>
                <w:szCs w:val="16"/>
              </w:rPr>
              <w:t xml:space="preserve">Sch 3: </w:t>
            </w:r>
            <w:r w:rsidR="00410FA5">
              <w:rPr>
                <w:szCs w:val="16"/>
              </w:rPr>
              <w:t>1 July</w:t>
            </w:r>
            <w:r w:rsidRPr="00CB13B0">
              <w:rPr>
                <w:szCs w:val="16"/>
              </w:rPr>
              <w:t xml:space="preserve"> 2023 (s 2(1) </w:t>
            </w:r>
            <w:r w:rsidR="00410FA5">
              <w:rPr>
                <w:szCs w:val="16"/>
              </w:rPr>
              <w:t>item 3</w:t>
            </w:r>
            <w:r w:rsidRPr="00CB13B0">
              <w:rPr>
                <w:szCs w:val="16"/>
              </w:rPr>
              <w:t>)</w:t>
            </w:r>
            <w:r w:rsidRPr="00CB13B0">
              <w:rPr>
                <w:szCs w:val="16"/>
              </w:rPr>
              <w:br/>
              <w:t xml:space="preserve">Sch 6: </w:t>
            </w:r>
            <w:r w:rsidR="00A175B9" w:rsidRPr="00CB13B0">
              <w:rPr>
                <w:szCs w:val="16"/>
              </w:rPr>
              <w:t>24 June</w:t>
            </w:r>
            <w:r w:rsidRPr="00CB13B0">
              <w:rPr>
                <w:szCs w:val="16"/>
              </w:rPr>
              <w:t xml:space="preserve"> 2023 (s 2(1) </w:t>
            </w:r>
            <w:r w:rsidR="00A13A22">
              <w:rPr>
                <w:szCs w:val="16"/>
              </w:rPr>
              <w:t>item 7</w:t>
            </w:r>
            <w:r w:rsidRPr="00CB13B0">
              <w:rPr>
                <w:szCs w:val="16"/>
              </w:rPr>
              <w:t>)</w:t>
            </w:r>
          </w:p>
        </w:tc>
        <w:tc>
          <w:tcPr>
            <w:tcW w:w="1566" w:type="dxa"/>
            <w:tcBorders>
              <w:top w:val="single" w:sz="4" w:space="0" w:color="auto"/>
              <w:bottom w:val="single" w:sz="4" w:space="0" w:color="auto"/>
            </w:tcBorders>
            <w:shd w:val="clear" w:color="auto" w:fill="auto"/>
          </w:tcPr>
          <w:p w14:paraId="6604E1DD" w14:textId="2D7BFB72" w:rsidR="00D60E8A" w:rsidRPr="00CB13B0" w:rsidRDefault="00D60E8A" w:rsidP="003F26B5">
            <w:pPr>
              <w:pStyle w:val="ENoteTableText"/>
              <w:rPr>
                <w:szCs w:val="16"/>
              </w:rPr>
            </w:pPr>
            <w:r w:rsidRPr="00CB13B0">
              <w:rPr>
                <w:szCs w:val="16"/>
              </w:rPr>
              <w:t>Sch 3 (</w:t>
            </w:r>
            <w:r w:rsidR="00410FA5">
              <w:rPr>
                <w:szCs w:val="16"/>
              </w:rPr>
              <w:t>item 8</w:t>
            </w:r>
            <w:r w:rsidRPr="00CB13B0">
              <w:rPr>
                <w:szCs w:val="16"/>
              </w:rPr>
              <w:t>)</w:t>
            </w:r>
          </w:p>
        </w:tc>
      </w:tr>
      <w:tr w:rsidR="00D60E8A" w:rsidRPr="00CB13B0" w14:paraId="0EEF9BBF" w14:textId="77777777" w:rsidTr="00F258D2">
        <w:trPr>
          <w:cantSplit/>
        </w:trPr>
        <w:tc>
          <w:tcPr>
            <w:tcW w:w="1695" w:type="dxa"/>
            <w:tcBorders>
              <w:top w:val="single" w:sz="4" w:space="0" w:color="auto"/>
              <w:bottom w:val="single" w:sz="4" w:space="0" w:color="auto"/>
            </w:tcBorders>
            <w:shd w:val="clear" w:color="auto" w:fill="auto"/>
          </w:tcPr>
          <w:p w14:paraId="6318A0AE" w14:textId="77777777" w:rsidR="00D60E8A" w:rsidRPr="00CB13B0" w:rsidRDefault="00D64CD6" w:rsidP="003F26B5">
            <w:pPr>
              <w:pStyle w:val="ENoteTableText"/>
            </w:pPr>
            <w:bookmarkStart w:id="5" w:name="_Hlk139356093"/>
            <w:r w:rsidRPr="00CB13B0">
              <w:t>Treasury Laws Amendment (2022 Measures No. 4) Act 2023</w:t>
            </w:r>
          </w:p>
        </w:tc>
        <w:tc>
          <w:tcPr>
            <w:tcW w:w="992" w:type="dxa"/>
            <w:tcBorders>
              <w:top w:val="single" w:sz="4" w:space="0" w:color="auto"/>
              <w:bottom w:val="single" w:sz="4" w:space="0" w:color="auto"/>
            </w:tcBorders>
            <w:shd w:val="clear" w:color="auto" w:fill="auto"/>
          </w:tcPr>
          <w:p w14:paraId="42D91BF6" w14:textId="77777777" w:rsidR="00D60E8A" w:rsidRPr="00CB13B0" w:rsidRDefault="00D64CD6" w:rsidP="003F26B5">
            <w:pPr>
              <w:pStyle w:val="ENoteTableText"/>
            </w:pPr>
            <w:r w:rsidRPr="00CB13B0">
              <w:t>29, 2023</w:t>
            </w:r>
          </w:p>
        </w:tc>
        <w:tc>
          <w:tcPr>
            <w:tcW w:w="992" w:type="dxa"/>
            <w:tcBorders>
              <w:top w:val="single" w:sz="4" w:space="0" w:color="auto"/>
              <w:bottom w:val="single" w:sz="4" w:space="0" w:color="auto"/>
            </w:tcBorders>
            <w:shd w:val="clear" w:color="auto" w:fill="auto"/>
          </w:tcPr>
          <w:p w14:paraId="1E1283A9" w14:textId="77777777" w:rsidR="00D60E8A" w:rsidRPr="00CB13B0" w:rsidRDefault="00A175B9" w:rsidP="003F26B5">
            <w:pPr>
              <w:pStyle w:val="ENoteTableText"/>
            </w:pPr>
            <w:r w:rsidRPr="00CB13B0">
              <w:t>23 June</w:t>
            </w:r>
            <w:r w:rsidR="00D64CD6" w:rsidRPr="00CB13B0">
              <w:t xml:space="preserve"> 2023</w:t>
            </w:r>
          </w:p>
        </w:tc>
        <w:tc>
          <w:tcPr>
            <w:tcW w:w="1843" w:type="dxa"/>
            <w:tcBorders>
              <w:top w:val="single" w:sz="4" w:space="0" w:color="auto"/>
              <w:bottom w:val="single" w:sz="4" w:space="0" w:color="auto"/>
            </w:tcBorders>
            <w:shd w:val="clear" w:color="auto" w:fill="auto"/>
          </w:tcPr>
          <w:p w14:paraId="4751B553" w14:textId="47D903E9" w:rsidR="00D60E8A" w:rsidRPr="00CB13B0" w:rsidRDefault="00D64CD6">
            <w:pPr>
              <w:pStyle w:val="ENoteTableText"/>
              <w:rPr>
                <w:szCs w:val="16"/>
              </w:rPr>
            </w:pPr>
            <w:r w:rsidRPr="00CB13B0">
              <w:rPr>
                <w:szCs w:val="16"/>
              </w:rPr>
              <w:t>Sch 1 and Sch 2 (</w:t>
            </w:r>
            <w:r w:rsidR="00410FA5">
              <w:rPr>
                <w:szCs w:val="16"/>
              </w:rPr>
              <w:t>items 1</w:t>
            </w:r>
            <w:r w:rsidRPr="00CB13B0">
              <w:rPr>
                <w:szCs w:val="16"/>
              </w:rPr>
              <w:t xml:space="preserve">2, 13, 15): </w:t>
            </w:r>
            <w:r w:rsidR="00410FA5">
              <w:rPr>
                <w:szCs w:val="16"/>
              </w:rPr>
              <w:t>1 July</w:t>
            </w:r>
            <w:r w:rsidRPr="00CB13B0">
              <w:rPr>
                <w:szCs w:val="16"/>
              </w:rPr>
              <w:t xml:space="preserve"> 2023 (s 2(1) </w:t>
            </w:r>
            <w:r w:rsidR="00410FA5">
              <w:rPr>
                <w:szCs w:val="16"/>
              </w:rPr>
              <w:t>item 2</w:t>
            </w:r>
            <w:r w:rsidRPr="00CB13B0">
              <w:rPr>
                <w:szCs w:val="16"/>
              </w:rPr>
              <w:t>)</w:t>
            </w:r>
            <w:r w:rsidRPr="00CB13B0">
              <w:rPr>
                <w:szCs w:val="16"/>
              </w:rPr>
              <w:br/>
              <w:t>Sch 9 (</w:t>
            </w:r>
            <w:r w:rsidR="00410FA5">
              <w:rPr>
                <w:szCs w:val="16"/>
              </w:rPr>
              <w:t>items 5</w:t>
            </w:r>
            <w:r w:rsidRPr="00CB13B0">
              <w:rPr>
                <w:szCs w:val="16"/>
              </w:rPr>
              <w:t xml:space="preserve">–7): </w:t>
            </w:r>
            <w:r w:rsidR="00A175B9" w:rsidRPr="00CB13B0">
              <w:rPr>
                <w:szCs w:val="16"/>
              </w:rPr>
              <w:t>24 June</w:t>
            </w:r>
            <w:r w:rsidRPr="00CB13B0">
              <w:rPr>
                <w:szCs w:val="16"/>
              </w:rPr>
              <w:t xml:space="preserve"> 2023 (s 2(1) </w:t>
            </w:r>
            <w:r w:rsidR="00410FA5">
              <w:rPr>
                <w:szCs w:val="16"/>
              </w:rPr>
              <w:t>item 5</w:t>
            </w:r>
            <w:r w:rsidRPr="00CB13B0">
              <w:rPr>
                <w:szCs w:val="16"/>
              </w:rPr>
              <w:t>)</w:t>
            </w:r>
          </w:p>
        </w:tc>
        <w:tc>
          <w:tcPr>
            <w:tcW w:w="1566" w:type="dxa"/>
            <w:tcBorders>
              <w:top w:val="single" w:sz="4" w:space="0" w:color="auto"/>
              <w:bottom w:val="single" w:sz="4" w:space="0" w:color="auto"/>
            </w:tcBorders>
            <w:shd w:val="clear" w:color="auto" w:fill="auto"/>
          </w:tcPr>
          <w:p w14:paraId="24A5FD35" w14:textId="69EAE5F6" w:rsidR="00D60E8A" w:rsidRPr="00CB13B0" w:rsidRDefault="00D64CD6" w:rsidP="003F26B5">
            <w:pPr>
              <w:pStyle w:val="ENoteTableText"/>
              <w:rPr>
                <w:szCs w:val="16"/>
                <w:u w:val="single"/>
              </w:rPr>
            </w:pPr>
            <w:r w:rsidRPr="00CB13B0">
              <w:rPr>
                <w:szCs w:val="16"/>
              </w:rPr>
              <w:t>Sch 1 (</w:t>
            </w:r>
            <w:r w:rsidR="00A13A22">
              <w:rPr>
                <w:szCs w:val="16"/>
              </w:rPr>
              <w:t>item 7</w:t>
            </w:r>
            <w:r w:rsidRPr="00CB13B0">
              <w:rPr>
                <w:szCs w:val="16"/>
              </w:rPr>
              <w:t>) and Sch 2 (</w:t>
            </w:r>
            <w:r w:rsidR="00410FA5">
              <w:rPr>
                <w:szCs w:val="16"/>
              </w:rPr>
              <w:t>item 1</w:t>
            </w:r>
            <w:r w:rsidRPr="00CB13B0">
              <w:rPr>
                <w:szCs w:val="16"/>
              </w:rPr>
              <w:t>5)</w:t>
            </w:r>
          </w:p>
        </w:tc>
      </w:tr>
      <w:tr w:rsidR="0054256D" w:rsidRPr="00CB13B0" w14:paraId="52AF2C64" w14:textId="77777777" w:rsidTr="005040BA">
        <w:trPr>
          <w:cantSplit/>
        </w:trPr>
        <w:tc>
          <w:tcPr>
            <w:tcW w:w="1695" w:type="dxa"/>
            <w:tcBorders>
              <w:top w:val="single" w:sz="4" w:space="0" w:color="auto"/>
              <w:bottom w:val="single" w:sz="4" w:space="0" w:color="auto"/>
            </w:tcBorders>
            <w:shd w:val="clear" w:color="auto" w:fill="auto"/>
          </w:tcPr>
          <w:p w14:paraId="1936986D" w14:textId="77777777" w:rsidR="0054256D" w:rsidRPr="00CB13B0" w:rsidRDefault="0054256D" w:rsidP="003F26B5">
            <w:pPr>
              <w:pStyle w:val="ENoteTableText"/>
            </w:pPr>
            <w:r w:rsidRPr="00CB13B0">
              <w:t>Treasury Laws Amendment (Refining and Improving Our Tax System) Act 2023</w:t>
            </w:r>
          </w:p>
        </w:tc>
        <w:tc>
          <w:tcPr>
            <w:tcW w:w="992" w:type="dxa"/>
            <w:tcBorders>
              <w:top w:val="single" w:sz="4" w:space="0" w:color="auto"/>
              <w:bottom w:val="single" w:sz="4" w:space="0" w:color="auto"/>
            </w:tcBorders>
            <w:shd w:val="clear" w:color="auto" w:fill="auto"/>
          </w:tcPr>
          <w:p w14:paraId="5E823D40" w14:textId="77777777" w:rsidR="0054256D" w:rsidRPr="00CB13B0" w:rsidRDefault="0054256D" w:rsidP="003F26B5">
            <w:pPr>
              <w:pStyle w:val="ENoteTableText"/>
            </w:pPr>
            <w:r w:rsidRPr="00CB13B0">
              <w:t>40, 2023</w:t>
            </w:r>
          </w:p>
        </w:tc>
        <w:tc>
          <w:tcPr>
            <w:tcW w:w="992" w:type="dxa"/>
            <w:tcBorders>
              <w:top w:val="single" w:sz="4" w:space="0" w:color="auto"/>
              <w:bottom w:val="single" w:sz="4" w:space="0" w:color="auto"/>
            </w:tcBorders>
            <w:shd w:val="clear" w:color="auto" w:fill="auto"/>
          </w:tcPr>
          <w:p w14:paraId="4574AE2B" w14:textId="77777777" w:rsidR="0054256D" w:rsidRPr="00CB13B0" w:rsidRDefault="007E6237" w:rsidP="003F26B5">
            <w:pPr>
              <w:pStyle w:val="ENoteTableText"/>
            </w:pPr>
            <w:r w:rsidRPr="00CB13B0">
              <w:t>28 June</w:t>
            </w:r>
            <w:r w:rsidR="0054256D" w:rsidRPr="00CB13B0">
              <w:t xml:space="preserve"> 2023</w:t>
            </w:r>
          </w:p>
        </w:tc>
        <w:tc>
          <w:tcPr>
            <w:tcW w:w="1843" w:type="dxa"/>
            <w:tcBorders>
              <w:top w:val="single" w:sz="4" w:space="0" w:color="auto"/>
              <w:bottom w:val="single" w:sz="4" w:space="0" w:color="auto"/>
            </w:tcBorders>
            <w:shd w:val="clear" w:color="auto" w:fill="auto"/>
          </w:tcPr>
          <w:p w14:paraId="284A935F" w14:textId="72C9B795" w:rsidR="0054256D" w:rsidRPr="00CB13B0" w:rsidRDefault="0054256D">
            <w:pPr>
              <w:pStyle w:val="ENoteTableText"/>
              <w:rPr>
                <w:szCs w:val="16"/>
              </w:rPr>
            </w:pPr>
            <w:r w:rsidRPr="00CB13B0">
              <w:rPr>
                <w:szCs w:val="16"/>
              </w:rPr>
              <w:t>Sch 2 and Sch 4 (</w:t>
            </w:r>
            <w:r w:rsidR="00410FA5">
              <w:rPr>
                <w:szCs w:val="16"/>
              </w:rPr>
              <w:t>items 1</w:t>
            </w:r>
            <w:r w:rsidRPr="00CB13B0">
              <w:rPr>
                <w:szCs w:val="16"/>
              </w:rPr>
              <w:t xml:space="preserve">4–16): </w:t>
            </w:r>
            <w:r w:rsidR="00410FA5">
              <w:rPr>
                <w:szCs w:val="16"/>
              </w:rPr>
              <w:t>1 July</w:t>
            </w:r>
            <w:r w:rsidRPr="00CB13B0">
              <w:rPr>
                <w:szCs w:val="16"/>
              </w:rPr>
              <w:t xml:space="preserve"> 2023 (s 2(1) </w:t>
            </w:r>
            <w:r w:rsidR="00410FA5">
              <w:rPr>
                <w:szCs w:val="16"/>
              </w:rPr>
              <w:t>items 3</w:t>
            </w:r>
            <w:r w:rsidRPr="00CB13B0">
              <w:rPr>
                <w:szCs w:val="16"/>
              </w:rPr>
              <w:t>, 5)</w:t>
            </w:r>
            <w:r w:rsidRPr="00CB13B0">
              <w:rPr>
                <w:szCs w:val="16"/>
              </w:rPr>
              <w:br/>
              <w:t xml:space="preserve">Sch 3: 1 Jan 2024 (s 2(1) </w:t>
            </w:r>
            <w:r w:rsidR="00410FA5">
              <w:rPr>
                <w:szCs w:val="16"/>
              </w:rPr>
              <w:t>item 4</w:t>
            </w:r>
            <w:r w:rsidRPr="00CB13B0">
              <w:rPr>
                <w:szCs w:val="16"/>
              </w:rPr>
              <w:t>)</w:t>
            </w:r>
          </w:p>
        </w:tc>
        <w:tc>
          <w:tcPr>
            <w:tcW w:w="1566" w:type="dxa"/>
            <w:tcBorders>
              <w:top w:val="single" w:sz="4" w:space="0" w:color="auto"/>
              <w:bottom w:val="single" w:sz="4" w:space="0" w:color="auto"/>
            </w:tcBorders>
            <w:shd w:val="clear" w:color="auto" w:fill="auto"/>
          </w:tcPr>
          <w:p w14:paraId="50045EA1" w14:textId="704F3936" w:rsidR="0054256D" w:rsidRPr="00CB13B0" w:rsidRDefault="0054256D" w:rsidP="003F26B5">
            <w:pPr>
              <w:pStyle w:val="ENoteTableText"/>
              <w:rPr>
                <w:szCs w:val="16"/>
              </w:rPr>
            </w:pPr>
            <w:r w:rsidRPr="00CB13B0">
              <w:rPr>
                <w:szCs w:val="16"/>
              </w:rPr>
              <w:t>Sch 2 (</w:t>
            </w:r>
            <w:r w:rsidR="00410FA5">
              <w:rPr>
                <w:szCs w:val="16"/>
              </w:rPr>
              <w:t>item 3</w:t>
            </w:r>
            <w:r w:rsidRPr="00CB13B0">
              <w:rPr>
                <w:szCs w:val="16"/>
              </w:rPr>
              <w:t>)</w:t>
            </w:r>
            <w:r w:rsidR="00F258D2" w:rsidRPr="00CB13B0">
              <w:rPr>
                <w:szCs w:val="16"/>
              </w:rPr>
              <w:t xml:space="preserve"> and Sch 3 (</w:t>
            </w:r>
            <w:r w:rsidR="007E553F" w:rsidRPr="00CB13B0">
              <w:rPr>
                <w:szCs w:val="16"/>
              </w:rPr>
              <w:t>items 7</w:t>
            </w:r>
            <w:r w:rsidR="00F258D2" w:rsidRPr="00CB13B0">
              <w:rPr>
                <w:szCs w:val="16"/>
              </w:rPr>
              <w:t>, 11, 16, 20)</w:t>
            </w:r>
          </w:p>
        </w:tc>
      </w:tr>
      <w:tr w:rsidR="00B958DB" w:rsidRPr="00CB13B0" w14:paraId="2CE24951" w14:textId="77777777" w:rsidTr="005040BA">
        <w:trPr>
          <w:cantSplit/>
        </w:trPr>
        <w:tc>
          <w:tcPr>
            <w:tcW w:w="1695" w:type="dxa"/>
            <w:tcBorders>
              <w:top w:val="single" w:sz="4" w:space="0" w:color="auto"/>
              <w:bottom w:val="single" w:sz="4" w:space="0" w:color="auto"/>
            </w:tcBorders>
            <w:shd w:val="clear" w:color="auto" w:fill="auto"/>
          </w:tcPr>
          <w:p w14:paraId="2546D35E" w14:textId="77777777" w:rsidR="00B958DB" w:rsidRPr="00CB13B0" w:rsidRDefault="00B958DB" w:rsidP="003F26B5">
            <w:pPr>
              <w:pStyle w:val="ENoteTableText"/>
            </w:pPr>
            <w:r w:rsidRPr="00CB13B0">
              <w:t>Trade Support Loans Amendment Act 2023</w:t>
            </w:r>
          </w:p>
        </w:tc>
        <w:tc>
          <w:tcPr>
            <w:tcW w:w="992" w:type="dxa"/>
            <w:tcBorders>
              <w:top w:val="single" w:sz="4" w:space="0" w:color="auto"/>
              <w:bottom w:val="single" w:sz="4" w:space="0" w:color="auto"/>
            </w:tcBorders>
            <w:shd w:val="clear" w:color="auto" w:fill="auto"/>
          </w:tcPr>
          <w:p w14:paraId="29278B3A" w14:textId="77777777" w:rsidR="00B958DB" w:rsidRPr="00CB13B0" w:rsidRDefault="00B958DB" w:rsidP="003F26B5">
            <w:pPr>
              <w:pStyle w:val="ENoteTableText"/>
            </w:pPr>
            <w:r w:rsidRPr="00CB13B0">
              <w:t>61, 2023</w:t>
            </w:r>
          </w:p>
        </w:tc>
        <w:tc>
          <w:tcPr>
            <w:tcW w:w="992" w:type="dxa"/>
            <w:tcBorders>
              <w:top w:val="single" w:sz="4" w:space="0" w:color="auto"/>
              <w:bottom w:val="single" w:sz="4" w:space="0" w:color="auto"/>
            </w:tcBorders>
            <w:shd w:val="clear" w:color="auto" w:fill="auto"/>
          </w:tcPr>
          <w:p w14:paraId="6D14EDE2" w14:textId="77777777" w:rsidR="00B958DB" w:rsidRPr="00CB13B0" w:rsidRDefault="00B958DB" w:rsidP="003F26B5">
            <w:pPr>
              <w:pStyle w:val="ENoteTableText"/>
            </w:pPr>
            <w:r w:rsidRPr="00CB13B0">
              <w:t>21 Aug 2023</w:t>
            </w:r>
          </w:p>
        </w:tc>
        <w:tc>
          <w:tcPr>
            <w:tcW w:w="1843" w:type="dxa"/>
            <w:tcBorders>
              <w:top w:val="single" w:sz="4" w:space="0" w:color="auto"/>
              <w:bottom w:val="single" w:sz="4" w:space="0" w:color="auto"/>
            </w:tcBorders>
            <w:shd w:val="clear" w:color="auto" w:fill="auto"/>
          </w:tcPr>
          <w:p w14:paraId="56F6F1AF" w14:textId="0BD96C14" w:rsidR="00B958DB" w:rsidRPr="00CB13B0" w:rsidRDefault="00B958DB">
            <w:pPr>
              <w:pStyle w:val="ENoteTableText"/>
              <w:rPr>
                <w:szCs w:val="16"/>
              </w:rPr>
            </w:pPr>
            <w:r w:rsidRPr="00CB13B0">
              <w:rPr>
                <w:szCs w:val="16"/>
              </w:rPr>
              <w:t>Sch 1 (</w:t>
            </w:r>
            <w:r w:rsidR="00410FA5">
              <w:rPr>
                <w:szCs w:val="16"/>
              </w:rPr>
              <w:t>items 1</w:t>
            </w:r>
            <w:r w:rsidR="007B15A3" w:rsidRPr="00CB13B0">
              <w:rPr>
                <w:szCs w:val="16"/>
              </w:rPr>
              <w:t xml:space="preserve">32–136, 156–165): </w:t>
            </w:r>
            <w:r w:rsidR="000B3F74" w:rsidRPr="00CB13B0">
              <w:rPr>
                <w:szCs w:val="16"/>
              </w:rPr>
              <w:t>1 Jan 2024</w:t>
            </w:r>
            <w:r w:rsidR="007B15A3" w:rsidRPr="00CB13B0">
              <w:rPr>
                <w:szCs w:val="16"/>
              </w:rPr>
              <w:t xml:space="preserve"> (s 2(1) </w:t>
            </w:r>
            <w:r w:rsidR="00410FA5">
              <w:rPr>
                <w:szCs w:val="16"/>
              </w:rPr>
              <w:t>item 1</w:t>
            </w:r>
            <w:r w:rsidR="007B15A3" w:rsidRPr="00CB13B0">
              <w:rPr>
                <w:szCs w:val="16"/>
              </w:rPr>
              <w:t>)</w:t>
            </w:r>
          </w:p>
        </w:tc>
        <w:tc>
          <w:tcPr>
            <w:tcW w:w="1566" w:type="dxa"/>
            <w:tcBorders>
              <w:top w:val="single" w:sz="4" w:space="0" w:color="auto"/>
              <w:bottom w:val="single" w:sz="4" w:space="0" w:color="auto"/>
            </w:tcBorders>
            <w:shd w:val="clear" w:color="auto" w:fill="auto"/>
          </w:tcPr>
          <w:p w14:paraId="5AA2A6B5" w14:textId="28A138E2" w:rsidR="00B958DB" w:rsidRPr="00CB13B0" w:rsidRDefault="007B15A3" w:rsidP="003F26B5">
            <w:pPr>
              <w:pStyle w:val="ENoteTableText"/>
              <w:rPr>
                <w:szCs w:val="16"/>
              </w:rPr>
            </w:pPr>
            <w:r w:rsidRPr="00CB13B0">
              <w:rPr>
                <w:szCs w:val="16"/>
              </w:rPr>
              <w:t>Sch 1 (</w:t>
            </w:r>
            <w:r w:rsidR="00410FA5">
              <w:rPr>
                <w:szCs w:val="16"/>
              </w:rPr>
              <w:t>items 1</w:t>
            </w:r>
            <w:r w:rsidRPr="00CB13B0">
              <w:rPr>
                <w:szCs w:val="16"/>
              </w:rPr>
              <w:t>56–165)</w:t>
            </w:r>
          </w:p>
        </w:tc>
      </w:tr>
      <w:tr w:rsidR="00ED3B2A" w:rsidRPr="00CB13B0" w14:paraId="6C057E68" w14:textId="77777777" w:rsidTr="003829B6">
        <w:trPr>
          <w:cantSplit/>
        </w:trPr>
        <w:tc>
          <w:tcPr>
            <w:tcW w:w="1695" w:type="dxa"/>
            <w:tcBorders>
              <w:top w:val="single" w:sz="4" w:space="0" w:color="auto"/>
              <w:bottom w:val="single" w:sz="4" w:space="0" w:color="auto"/>
            </w:tcBorders>
            <w:shd w:val="clear" w:color="auto" w:fill="auto"/>
          </w:tcPr>
          <w:p w14:paraId="002380EC" w14:textId="77777777" w:rsidR="00ED3B2A" w:rsidRPr="00CB13B0" w:rsidRDefault="00ED3B2A" w:rsidP="003F26B5">
            <w:pPr>
              <w:pStyle w:val="ENoteTableText"/>
            </w:pPr>
            <w:r w:rsidRPr="00CB13B0">
              <w:t>Treasury Laws Amendment (Modernising Business Communications and Other Measures) Act 2023</w:t>
            </w:r>
          </w:p>
        </w:tc>
        <w:tc>
          <w:tcPr>
            <w:tcW w:w="992" w:type="dxa"/>
            <w:tcBorders>
              <w:top w:val="single" w:sz="4" w:space="0" w:color="auto"/>
              <w:bottom w:val="single" w:sz="4" w:space="0" w:color="auto"/>
            </w:tcBorders>
            <w:shd w:val="clear" w:color="auto" w:fill="auto"/>
          </w:tcPr>
          <w:p w14:paraId="6D157EB3" w14:textId="77777777" w:rsidR="00ED3B2A" w:rsidRPr="00CB13B0" w:rsidRDefault="00ED3B2A" w:rsidP="003F26B5">
            <w:pPr>
              <w:pStyle w:val="ENoteTableText"/>
            </w:pPr>
            <w:r w:rsidRPr="00CB13B0">
              <w:t>69, 2023</w:t>
            </w:r>
          </w:p>
        </w:tc>
        <w:tc>
          <w:tcPr>
            <w:tcW w:w="992" w:type="dxa"/>
            <w:tcBorders>
              <w:top w:val="single" w:sz="4" w:space="0" w:color="auto"/>
              <w:bottom w:val="single" w:sz="4" w:space="0" w:color="auto"/>
            </w:tcBorders>
            <w:shd w:val="clear" w:color="auto" w:fill="auto"/>
          </w:tcPr>
          <w:p w14:paraId="6CAA963B" w14:textId="77777777" w:rsidR="00ED3B2A" w:rsidRPr="00CB13B0" w:rsidRDefault="00ED3B2A" w:rsidP="003F26B5">
            <w:pPr>
              <w:pStyle w:val="ENoteTableText"/>
            </w:pPr>
            <w:r w:rsidRPr="00CB13B0">
              <w:t>14 Sept 2023</w:t>
            </w:r>
          </w:p>
        </w:tc>
        <w:tc>
          <w:tcPr>
            <w:tcW w:w="1843" w:type="dxa"/>
            <w:tcBorders>
              <w:top w:val="single" w:sz="4" w:space="0" w:color="auto"/>
              <w:bottom w:val="single" w:sz="4" w:space="0" w:color="auto"/>
            </w:tcBorders>
            <w:shd w:val="clear" w:color="auto" w:fill="auto"/>
          </w:tcPr>
          <w:p w14:paraId="675251BD" w14:textId="42FBE351" w:rsidR="00ED3B2A" w:rsidRPr="00CB13B0" w:rsidRDefault="0009157F">
            <w:pPr>
              <w:pStyle w:val="ENoteTableText"/>
              <w:rPr>
                <w:szCs w:val="16"/>
                <w:u w:val="single"/>
              </w:rPr>
            </w:pPr>
            <w:r w:rsidRPr="00CB13B0">
              <w:rPr>
                <w:szCs w:val="16"/>
              </w:rPr>
              <w:t>Sch 1 (</w:t>
            </w:r>
            <w:r w:rsidR="00410FA5">
              <w:rPr>
                <w:szCs w:val="16"/>
              </w:rPr>
              <w:t>item 1</w:t>
            </w:r>
            <w:r w:rsidRPr="00CB13B0">
              <w:rPr>
                <w:szCs w:val="16"/>
              </w:rPr>
              <w:t xml:space="preserve">09): </w:t>
            </w:r>
            <w:r w:rsidR="00882C25" w:rsidRPr="00CB13B0">
              <w:rPr>
                <w:szCs w:val="16"/>
              </w:rPr>
              <w:t>1 Jan 202</w:t>
            </w:r>
            <w:r w:rsidR="005F4B26" w:rsidRPr="00CB13B0">
              <w:rPr>
                <w:szCs w:val="16"/>
              </w:rPr>
              <w:t xml:space="preserve">4 </w:t>
            </w:r>
            <w:r w:rsidRPr="00CB13B0">
              <w:rPr>
                <w:szCs w:val="16"/>
              </w:rPr>
              <w:t xml:space="preserve">(s 2(1) </w:t>
            </w:r>
            <w:r w:rsidR="00410FA5">
              <w:rPr>
                <w:szCs w:val="16"/>
              </w:rPr>
              <w:t>item 3</w:t>
            </w:r>
            <w:r w:rsidRPr="00CB13B0">
              <w:rPr>
                <w:szCs w:val="16"/>
              </w:rPr>
              <w:t>)</w:t>
            </w:r>
            <w:r w:rsidRPr="00CB13B0">
              <w:rPr>
                <w:szCs w:val="16"/>
              </w:rPr>
              <w:br/>
            </w:r>
            <w:r w:rsidR="00ED3B2A" w:rsidRPr="00CB13B0">
              <w:rPr>
                <w:szCs w:val="16"/>
              </w:rPr>
              <w:t>Sch 4 (</w:t>
            </w:r>
            <w:r w:rsidR="007E553F" w:rsidRPr="00CB13B0">
              <w:rPr>
                <w:szCs w:val="16"/>
              </w:rPr>
              <w:t>items 7</w:t>
            </w:r>
            <w:r w:rsidR="00ED3B2A" w:rsidRPr="00CB13B0">
              <w:rPr>
                <w:szCs w:val="16"/>
              </w:rPr>
              <w:t xml:space="preserve">4–76): 15 Sept 2023 (s 2(1) </w:t>
            </w:r>
            <w:r w:rsidR="00410FA5">
              <w:rPr>
                <w:szCs w:val="16"/>
              </w:rPr>
              <w:t>item 5</w:t>
            </w:r>
            <w:r w:rsidR="00ED3B2A" w:rsidRPr="00CB13B0">
              <w:rPr>
                <w:szCs w:val="16"/>
              </w:rPr>
              <w:t>)</w:t>
            </w:r>
          </w:p>
        </w:tc>
        <w:tc>
          <w:tcPr>
            <w:tcW w:w="1566" w:type="dxa"/>
            <w:tcBorders>
              <w:top w:val="single" w:sz="4" w:space="0" w:color="auto"/>
              <w:bottom w:val="single" w:sz="4" w:space="0" w:color="auto"/>
            </w:tcBorders>
            <w:shd w:val="clear" w:color="auto" w:fill="auto"/>
          </w:tcPr>
          <w:p w14:paraId="5C16A6AF" w14:textId="77777777" w:rsidR="00ED3B2A" w:rsidRPr="00CB13B0" w:rsidRDefault="00ED3B2A" w:rsidP="003F26B5">
            <w:pPr>
              <w:pStyle w:val="ENoteTableText"/>
              <w:rPr>
                <w:szCs w:val="16"/>
              </w:rPr>
            </w:pPr>
            <w:r w:rsidRPr="00CB13B0">
              <w:rPr>
                <w:szCs w:val="16"/>
              </w:rPr>
              <w:t>Sch 4 (</w:t>
            </w:r>
            <w:r w:rsidR="00A13A22">
              <w:rPr>
                <w:szCs w:val="16"/>
              </w:rPr>
              <w:t>item 7</w:t>
            </w:r>
            <w:r w:rsidRPr="00CB13B0">
              <w:rPr>
                <w:szCs w:val="16"/>
              </w:rPr>
              <w:t>6)</w:t>
            </w:r>
          </w:p>
        </w:tc>
      </w:tr>
      <w:tr w:rsidR="00741DF9" w:rsidRPr="00CB13B0" w14:paraId="4290FEBE" w14:textId="77777777" w:rsidTr="003829B6">
        <w:trPr>
          <w:cantSplit/>
        </w:trPr>
        <w:tc>
          <w:tcPr>
            <w:tcW w:w="1695" w:type="dxa"/>
            <w:tcBorders>
              <w:top w:val="single" w:sz="4" w:space="0" w:color="auto"/>
              <w:bottom w:val="single" w:sz="4" w:space="0" w:color="auto"/>
            </w:tcBorders>
            <w:shd w:val="clear" w:color="auto" w:fill="auto"/>
          </w:tcPr>
          <w:p w14:paraId="29CF5F22" w14:textId="2CA080AE" w:rsidR="00741DF9" w:rsidRPr="00CB13B0" w:rsidRDefault="004E06A1" w:rsidP="003F26B5">
            <w:pPr>
              <w:pStyle w:val="ENoteTableText"/>
            </w:pPr>
            <w:r w:rsidRPr="00CB13B0">
              <w:lastRenderedPageBreak/>
              <w:t>Inspector</w:t>
            </w:r>
            <w:r w:rsidR="00410FA5">
              <w:noBreakHyphen/>
            </w:r>
            <w:r w:rsidRPr="00CB13B0">
              <w:t>General of Intelligence and Security and Other Legislation Amendment (Modernisation) Act 2023</w:t>
            </w:r>
          </w:p>
        </w:tc>
        <w:tc>
          <w:tcPr>
            <w:tcW w:w="992" w:type="dxa"/>
            <w:tcBorders>
              <w:top w:val="single" w:sz="4" w:space="0" w:color="auto"/>
              <w:bottom w:val="single" w:sz="4" w:space="0" w:color="auto"/>
            </w:tcBorders>
            <w:shd w:val="clear" w:color="auto" w:fill="auto"/>
          </w:tcPr>
          <w:p w14:paraId="13815EDD" w14:textId="77777777" w:rsidR="00741DF9" w:rsidRPr="00CB13B0" w:rsidRDefault="00741DF9" w:rsidP="003F26B5">
            <w:pPr>
              <w:pStyle w:val="ENoteTableText"/>
            </w:pPr>
            <w:r w:rsidRPr="00CB13B0">
              <w:t>73, 2023</w:t>
            </w:r>
          </w:p>
        </w:tc>
        <w:tc>
          <w:tcPr>
            <w:tcW w:w="992" w:type="dxa"/>
            <w:tcBorders>
              <w:top w:val="single" w:sz="4" w:space="0" w:color="auto"/>
              <w:bottom w:val="single" w:sz="4" w:space="0" w:color="auto"/>
            </w:tcBorders>
            <w:shd w:val="clear" w:color="auto" w:fill="auto"/>
          </w:tcPr>
          <w:p w14:paraId="65211103" w14:textId="77777777" w:rsidR="00741DF9" w:rsidRPr="00CB13B0" w:rsidRDefault="004E06A1" w:rsidP="003F26B5">
            <w:pPr>
              <w:pStyle w:val="ENoteTableText"/>
            </w:pPr>
            <w:r w:rsidRPr="00CB13B0">
              <w:t>20 Sept 2023</w:t>
            </w:r>
          </w:p>
        </w:tc>
        <w:tc>
          <w:tcPr>
            <w:tcW w:w="1843" w:type="dxa"/>
            <w:tcBorders>
              <w:top w:val="single" w:sz="4" w:space="0" w:color="auto"/>
              <w:bottom w:val="single" w:sz="4" w:space="0" w:color="auto"/>
            </w:tcBorders>
            <w:shd w:val="clear" w:color="auto" w:fill="auto"/>
          </w:tcPr>
          <w:p w14:paraId="409679EE" w14:textId="4CFF0A38" w:rsidR="00741DF9" w:rsidRPr="00CB13B0" w:rsidRDefault="00741DF9">
            <w:pPr>
              <w:pStyle w:val="ENoteTableText"/>
              <w:rPr>
                <w:szCs w:val="16"/>
              </w:rPr>
            </w:pPr>
            <w:r w:rsidRPr="00CB13B0">
              <w:rPr>
                <w:szCs w:val="16"/>
              </w:rPr>
              <w:t>Sch 1 (</w:t>
            </w:r>
            <w:r w:rsidR="00410FA5">
              <w:rPr>
                <w:szCs w:val="16"/>
              </w:rPr>
              <w:t>item 1</w:t>
            </w:r>
            <w:r w:rsidRPr="00CB13B0">
              <w:rPr>
                <w:szCs w:val="16"/>
              </w:rPr>
              <w:t>79) and Sch 3 (</w:t>
            </w:r>
            <w:r w:rsidR="00410FA5">
              <w:rPr>
                <w:szCs w:val="16"/>
              </w:rPr>
              <w:t>item 2</w:t>
            </w:r>
            <w:r w:rsidRPr="00CB13B0">
              <w:rPr>
                <w:szCs w:val="16"/>
              </w:rPr>
              <w:t xml:space="preserve">): 21 Sept 2023 (s 2(1) </w:t>
            </w:r>
            <w:r w:rsidR="00410FA5">
              <w:rPr>
                <w:szCs w:val="16"/>
              </w:rPr>
              <w:t>items 2</w:t>
            </w:r>
            <w:r w:rsidR="004E06A1" w:rsidRPr="00CB13B0">
              <w:rPr>
                <w:szCs w:val="16"/>
              </w:rPr>
              <w:t>, 5)</w:t>
            </w:r>
          </w:p>
        </w:tc>
        <w:tc>
          <w:tcPr>
            <w:tcW w:w="1566" w:type="dxa"/>
            <w:tcBorders>
              <w:top w:val="single" w:sz="4" w:space="0" w:color="auto"/>
              <w:bottom w:val="single" w:sz="4" w:space="0" w:color="auto"/>
            </w:tcBorders>
            <w:shd w:val="clear" w:color="auto" w:fill="auto"/>
          </w:tcPr>
          <w:p w14:paraId="67D07121" w14:textId="1C2605DC" w:rsidR="00741DF9" w:rsidRPr="00CB13B0" w:rsidRDefault="00741DF9" w:rsidP="003F26B5">
            <w:pPr>
              <w:pStyle w:val="ENoteTableText"/>
              <w:rPr>
                <w:szCs w:val="16"/>
              </w:rPr>
            </w:pPr>
            <w:r w:rsidRPr="00CB13B0">
              <w:rPr>
                <w:szCs w:val="16"/>
              </w:rPr>
              <w:t>Sch 3 (</w:t>
            </w:r>
            <w:r w:rsidR="00410FA5">
              <w:rPr>
                <w:szCs w:val="16"/>
              </w:rPr>
              <w:t>item 2</w:t>
            </w:r>
            <w:r w:rsidRPr="00CB13B0">
              <w:rPr>
                <w:szCs w:val="16"/>
              </w:rPr>
              <w:t>)</w:t>
            </w:r>
          </w:p>
        </w:tc>
      </w:tr>
      <w:tr w:rsidR="00741DF9" w:rsidRPr="00CB13B0" w14:paraId="15DBF6C2" w14:textId="77777777" w:rsidTr="003829B6">
        <w:trPr>
          <w:cantSplit/>
        </w:trPr>
        <w:tc>
          <w:tcPr>
            <w:tcW w:w="1695" w:type="dxa"/>
            <w:tcBorders>
              <w:top w:val="single" w:sz="4" w:space="0" w:color="auto"/>
              <w:bottom w:val="single" w:sz="4" w:space="0" w:color="auto"/>
            </w:tcBorders>
            <w:shd w:val="clear" w:color="auto" w:fill="auto"/>
          </w:tcPr>
          <w:p w14:paraId="4F898D3F" w14:textId="77777777" w:rsidR="00741DF9" w:rsidRPr="00CB13B0" w:rsidRDefault="00306196" w:rsidP="003F26B5">
            <w:pPr>
              <w:pStyle w:val="ENoteTableText"/>
            </w:pPr>
            <w:r w:rsidRPr="00CB13B0">
              <w:t>Treasury Laws Amendment (2023 Measures No. 3) Act 2023</w:t>
            </w:r>
          </w:p>
        </w:tc>
        <w:tc>
          <w:tcPr>
            <w:tcW w:w="992" w:type="dxa"/>
            <w:tcBorders>
              <w:top w:val="single" w:sz="4" w:space="0" w:color="auto"/>
              <w:bottom w:val="single" w:sz="4" w:space="0" w:color="auto"/>
            </w:tcBorders>
            <w:shd w:val="clear" w:color="auto" w:fill="auto"/>
          </w:tcPr>
          <w:p w14:paraId="6AFC9C00" w14:textId="77777777" w:rsidR="00741DF9" w:rsidRPr="00CB13B0" w:rsidRDefault="00741DF9" w:rsidP="003F26B5">
            <w:pPr>
              <w:pStyle w:val="ENoteTableText"/>
            </w:pPr>
            <w:r w:rsidRPr="00CB13B0">
              <w:t>75, 2023</w:t>
            </w:r>
          </w:p>
        </w:tc>
        <w:tc>
          <w:tcPr>
            <w:tcW w:w="992" w:type="dxa"/>
            <w:tcBorders>
              <w:top w:val="single" w:sz="4" w:space="0" w:color="auto"/>
              <w:bottom w:val="single" w:sz="4" w:space="0" w:color="auto"/>
            </w:tcBorders>
            <w:shd w:val="clear" w:color="auto" w:fill="auto"/>
          </w:tcPr>
          <w:p w14:paraId="77F99E56" w14:textId="77777777" w:rsidR="00741DF9" w:rsidRPr="00CB13B0" w:rsidRDefault="00306196" w:rsidP="003F26B5">
            <w:pPr>
              <w:pStyle w:val="ENoteTableText"/>
            </w:pPr>
            <w:r w:rsidRPr="00CB13B0">
              <w:t>20 Sept 2023</w:t>
            </w:r>
          </w:p>
        </w:tc>
        <w:tc>
          <w:tcPr>
            <w:tcW w:w="1843" w:type="dxa"/>
            <w:tcBorders>
              <w:top w:val="single" w:sz="4" w:space="0" w:color="auto"/>
              <w:bottom w:val="single" w:sz="4" w:space="0" w:color="auto"/>
            </w:tcBorders>
            <w:shd w:val="clear" w:color="auto" w:fill="auto"/>
          </w:tcPr>
          <w:p w14:paraId="3E3C50A3" w14:textId="19F0BF65" w:rsidR="00741DF9" w:rsidRPr="00CB13B0" w:rsidRDefault="001147E3">
            <w:pPr>
              <w:pStyle w:val="ENoteTableText"/>
              <w:rPr>
                <w:szCs w:val="16"/>
              </w:rPr>
            </w:pPr>
            <w:r w:rsidRPr="00CB13B0">
              <w:rPr>
                <w:szCs w:val="16"/>
              </w:rPr>
              <w:t>Sch 4 (</w:t>
            </w:r>
            <w:r w:rsidR="00410FA5">
              <w:rPr>
                <w:szCs w:val="16"/>
              </w:rPr>
              <w:t>items 1</w:t>
            </w:r>
            <w:r w:rsidRPr="00CB13B0">
              <w:rPr>
                <w:szCs w:val="16"/>
              </w:rPr>
              <w:t xml:space="preserve">–13, 28, 30): </w:t>
            </w:r>
            <w:r w:rsidR="00BE036C" w:rsidRPr="00CB13B0">
              <w:rPr>
                <w:szCs w:val="16"/>
              </w:rPr>
              <w:t>15 Sept 2024</w:t>
            </w:r>
            <w:r w:rsidRPr="00CB13B0">
              <w:rPr>
                <w:szCs w:val="16"/>
              </w:rPr>
              <w:t xml:space="preserve"> </w:t>
            </w:r>
            <w:r w:rsidR="00306196" w:rsidRPr="00CB13B0">
              <w:rPr>
                <w:szCs w:val="16"/>
              </w:rPr>
              <w:t xml:space="preserve">(s 2(1) </w:t>
            </w:r>
            <w:r w:rsidR="00410FA5">
              <w:rPr>
                <w:szCs w:val="16"/>
              </w:rPr>
              <w:t>item 1</w:t>
            </w:r>
            <w:r w:rsidR="00306196" w:rsidRPr="00CB13B0">
              <w:rPr>
                <w:szCs w:val="16"/>
              </w:rPr>
              <w:t>1)</w:t>
            </w:r>
          </w:p>
        </w:tc>
        <w:tc>
          <w:tcPr>
            <w:tcW w:w="1566" w:type="dxa"/>
            <w:tcBorders>
              <w:top w:val="single" w:sz="4" w:space="0" w:color="auto"/>
              <w:bottom w:val="single" w:sz="4" w:space="0" w:color="auto"/>
            </w:tcBorders>
            <w:shd w:val="clear" w:color="auto" w:fill="auto"/>
          </w:tcPr>
          <w:p w14:paraId="2AEE5FBF" w14:textId="5012E08D" w:rsidR="00741DF9" w:rsidRPr="00CB13B0" w:rsidRDefault="00374BA4" w:rsidP="003F26B5">
            <w:pPr>
              <w:pStyle w:val="ENoteTableText"/>
              <w:rPr>
                <w:szCs w:val="16"/>
              </w:rPr>
            </w:pPr>
            <w:r w:rsidRPr="00CB13B0">
              <w:rPr>
                <w:szCs w:val="16"/>
              </w:rPr>
              <w:t>Sch 4 (</w:t>
            </w:r>
            <w:r w:rsidR="00410FA5">
              <w:rPr>
                <w:szCs w:val="16"/>
              </w:rPr>
              <w:t>items 2</w:t>
            </w:r>
            <w:r w:rsidRPr="00CB13B0">
              <w:rPr>
                <w:szCs w:val="16"/>
              </w:rPr>
              <w:t>8, 30)</w:t>
            </w:r>
          </w:p>
        </w:tc>
      </w:tr>
      <w:tr w:rsidR="00741DF9" w:rsidRPr="00CB13B0" w14:paraId="3474FEA3" w14:textId="77777777" w:rsidTr="005F4B26">
        <w:trPr>
          <w:cantSplit/>
        </w:trPr>
        <w:tc>
          <w:tcPr>
            <w:tcW w:w="1695" w:type="dxa"/>
            <w:tcBorders>
              <w:top w:val="single" w:sz="4" w:space="0" w:color="auto"/>
              <w:bottom w:val="single" w:sz="4" w:space="0" w:color="auto"/>
            </w:tcBorders>
            <w:shd w:val="clear" w:color="auto" w:fill="auto"/>
          </w:tcPr>
          <w:p w14:paraId="3296382F" w14:textId="77777777" w:rsidR="00741DF9" w:rsidRPr="00CB13B0" w:rsidRDefault="00FF4A2B" w:rsidP="003F26B5">
            <w:pPr>
              <w:pStyle w:val="ENoteTableText"/>
            </w:pPr>
            <w:r w:rsidRPr="00CB13B0">
              <w:t>Treasury Laws Amendment (2023 Law Improvement Package No. 1) Act 2023</w:t>
            </w:r>
          </w:p>
        </w:tc>
        <w:tc>
          <w:tcPr>
            <w:tcW w:w="992" w:type="dxa"/>
            <w:tcBorders>
              <w:top w:val="single" w:sz="4" w:space="0" w:color="auto"/>
              <w:bottom w:val="single" w:sz="4" w:space="0" w:color="auto"/>
            </w:tcBorders>
            <w:shd w:val="clear" w:color="auto" w:fill="auto"/>
          </w:tcPr>
          <w:p w14:paraId="47F63665" w14:textId="77777777" w:rsidR="00741DF9" w:rsidRPr="00CB13B0" w:rsidRDefault="00741DF9" w:rsidP="003F26B5">
            <w:pPr>
              <w:pStyle w:val="ENoteTableText"/>
            </w:pPr>
            <w:r w:rsidRPr="00CB13B0">
              <w:t>76, 2023</w:t>
            </w:r>
          </w:p>
        </w:tc>
        <w:tc>
          <w:tcPr>
            <w:tcW w:w="992" w:type="dxa"/>
            <w:tcBorders>
              <w:top w:val="single" w:sz="4" w:space="0" w:color="auto"/>
              <w:bottom w:val="single" w:sz="4" w:space="0" w:color="auto"/>
            </w:tcBorders>
            <w:shd w:val="clear" w:color="auto" w:fill="auto"/>
          </w:tcPr>
          <w:p w14:paraId="4B9199EE" w14:textId="77777777" w:rsidR="00741DF9" w:rsidRPr="00CB13B0" w:rsidRDefault="00FF4A2B" w:rsidP="003F26B5">
            <w:pPr>
              <w:pStyle w:val="ENoteTableText"/>
            </w:pPr>
            <w:r w:rsidRPr="00CB13B0">
              <w:t>20 Sept 2023</w:t>
            </w:r>
          </w:p>
        </w:tc>
        <w:tc>
          <w:tcPr>
            <w:tcW w:w="1843" w:type="dxa"/>
            <w:tcBorders>
              <w:top w:val="single" w:sz="4" w:space="0" w:color="auto"/>
              <w:bottom w:val="single" w:sz="4" w:space="0" w:color="auto"/>
            </w:tcBorders>
            <w:shd w:val="clear" w:color="auto" w:fill="auto"/>
          </w:tcPr>
          <w:p w14:paraId="2BCB261D" w14:textId="6AF84317" w:rsidR="00741DF9" w:rsidRPr="00CB13B0" w:rsidRDefault="00E10658">
            <w:pPr>
              <w:pStyle w:val="ENoteTableText"/>
              <w:rPr>
                <w:szCs w:val="16"/>
              </w:rPr>
            </w:pPr>
            <w:r w:rsidRPr="00CB13B0">
              <w:rPr>
                <w:szCs w:val="16"/>
              </w:rPr>
              <w:t>Sch 2 (</w:t>
            </w:r>
            <w:r w:rsidR="00410FA5">
              <w:rPr>
                <w:szCs w:val="16"/>
              </w:rPr>
              <w:t>items 6</w:t>
            </w:r>
            <w:r w:rsidRPr="00CB13B0">
              <w:rPr>
                <w:szCs w:val="16"/>
              </w:rPr>
              <w:t>49–659)</w:t>
            </w:r>
            <w:r w:rsidR="00F860CC" w:rsidRPr="00CB13B0">
              <w:rPr>
                <w:szCs w:val="16"/>
              </w:rPr>
              <w:t xml:space="preserve"> and Sch 3 (</w:t>
            </w:r>
            <w:r w:rsidR="00410FA5">
              <w:rPr>
                <w:szCs w:val="16"/>
              </w:rPr>
              <w:t>item 4</w:t>
            </w:r>
            <w:r w:rsidR="00F860CC" w:rsidRPr="00CB13B0">
              <w:rPr>
                <w:szCs w:val="16"/>
              </w:rPr>
              <w:t xml:space="preserve">1): 20 Oct 2023 (s 2(1) </w:t>
            </w:r>
            <w:r w:rsidR="00410FA5">
              <w:rPr>
                <w:szCs w:val="16"/>
              </w:rPr>
              <w:t>items 2</w:t>
            </w:r>
            <w:r w:rsidR="00EF08AC" w:rsidRPr="00CB13B0">
              <w:rPr>
                <w:szCs w:val="16"/>
              </w:rPr>
              <w:t>, 14)</w:t>
            </w:r>
            <w:r w:rsidR="00EF08AC" w:rsidRPr="00CB13B0">
              <w:rPr>
                <w:szCs w:val="16"/>
              </w:rPr>
              <w:br/>
              <w:t>Sch 6 (</w:t>
            </w:r>
            <w:r w:rsidR="00410FA5">
              <w:rPr>
                <w:szCs w:val="16"/>
              </w:rPr>
              <w:t>item 3</w:t>
            </w:r>
            <w:r w:rsidR="00EF08AC" w:rsidRPr="00CB13B0">
              <w:rPr>
                <w:szCs w:val="16"/>
              </w:rPr>
              <w:t>2): 21 Sept 2023</w:t>
            </w:r>
            <w:r w:rsidR="00AF5838" w:rsidRPr="00CB13B0">
              <w:rPr>
                <w:szCs w:val="16"/>
              </w:rPr>
              <w:t xml:space="preserve"> (s 2(1) </w:t>
            </w:r>
            <w:r w:rsidR="00410FA5">
              <w:rPr>
                <w:szCs w:val="16"/>
              </w:rPr>
              <w:t>item 2</w:t>
            </w:r>
            <w:r w:rsidR="00AF5838" w:rsidRPr="00CB13B0">
              <w:rPr>
                <w:szCs w:val="16"/>
              </w:rPr>
              <w:t>2)</w:t>
            </w:r>
          </w:p>
        </w:tc>
        <w:tc>
          <w:tcPr>
            <w:tcW w:w="1566" w:type="dxa"/>
            <w:tcBorders>
              <w:top w:val="single" w:sz="4" w:space="0" w:color="auto"/>
              <w:bottom w:val="single" w:sz="4" w:space="0" w:color="auto"/>
            </w:tcBorders>
            <w:shd w:val="clear" w:color="auto" w:fill="auto"/>
          </w:tcPr>
          <w:p w14:paraId="2B81FA88" w14:textId="77777777" w:rsidR="00741DF9" w:rsidRPr="00CB13B0" w:rsidRDefault="00CE4BE5" w:rsidP="003F26B5">
            <w:pPr>
              <w:pStyle w:val="ENoteTableText"/>
              <w:rPr>
                <w:szCs w:val="16"/>
              </w:rPr>
            </w:pPr>
            <w:r w:rsidRPr="00CB13B0">
              <w:rPr>
                <w:szCs w:val="16"/>
              </w:rPr>
              <w:t>—</w:t>
            </w:r>
          </w:p>
        </w:tc>
      </w:tr>
      <w:tr w:rsidR="00EC6EE6" w:rsidRPr="00CB13B0" w14:paraId="3AF12548" w14:textId="77777777" w:rsidTr="005F4B26">
        <w:trPr>
          <w:cantSplit/>
        </w:trPr>
        <w:tc>
          <w:tcPr>
            <w:tcW w:w="1695" w:type="dxa"/>
            <w:tcBorders>
              <w:top w:val="single" w:sz="4" w:space="0" w:color="auto"/>
              <w:bottom w:val="single" w:sz="4" w:space="0" w:color="auto"/>
            </w:tcBorders>
            <w:shd w:val="clear" w:color="auto" w:fill="auto"/>
          </w:tcPr>
          <w:p w14:paraId="075974C8" w14:textId="77777777" w:rsidR="00EC6EE6" w:rsidRPr="00CB13B0" w:rsidRDefault="00EC6EE6" w:rsidP="003F26B5">
            <w:pPr>
              <w:pStyle w:val="ENoteTableText"/>
            </w:pPr>
            <w:r w:rsidRPr="00CB13B0">
              <w:t>Treasury Laws Amendment (2023 Measures No. 1) Act 2023</w:t>
            </w:r>
          </w:p>
        </w:tc>
        <w:tc>
          <w:tcPr>
            <w:tcW w:w="992" w:type="dxa"/>
            <w:tcBorders>
              <w:top w:val="single" w:sz="4" w:space="0" w:color="auto"/>
              <w:bottom w:val="single" w:sz="4" w:space="0" w:color="auto"/>
            </w:tcBorders>
            <w:shd w:val="clear" w:color="auto" w:fill="auto"/>
          </w:tcPr>
          <w:p w14:paraId="0DE1CDAA" w14:textId="77777777" w:rsidR="00EC6EE6" w:rsidRPr="00CB13B0" w:rsidRDefault="00EC6EE6" w:rsidP="003F26B5">
            <w:pPr>
              <w:pStyle w:val="ENoteTableText"/>
            </w:pPr>
            <w:r w:rsidRPr="00CB13B0">
              <w:t>101, 2023</w:t>
            </w:r>
          </w:p>
        </w:tc>
        <w:tc>
          <w:tcPr>
            <w:tcW w:w="992" w:type="dxa"/>
            <w:tcBorders>
              <w:top w:val="single" w:sz="4" w:space="0" w:color="auto"/>
              <w:bottom w:val="single" w:sz="4" w:space="0" w:color="auto"/>
            </w:tcBorders>
            <w:shd w:val="clear" w:color="auto" w:fill="auto"/>
          </w:tcPr>
          <w:p w14:paraId="2A9B9E4B" w14:textId="77777777" w:rsidR="00EC6EE6" w:rsidRPr="00CB13B0" w:rsidRDefault="00EC6EE6" w:rsidP="003F26B5">
            <w:pPr>
              <w:pStyle w:val="ENoteTableText"/>
            </w:pPr>
            <w:r w:rsidRPr="00CB13B0">
              <w:t>27 Nov 2023</w:t>
            </w:r>
          </w:p>
        </w:tc>
        <w:tc>
          <w:tcPr>
            <w:tcW w:w="1843" w:type="dxa"/>
            <w:tcBorders>
              <w:top w:val="single" w:sz="4" w:space="0" w:color="auto"/>
              <w:bottom w:val="single" w:sz="4" w:space="0" w:color="auto"/>
            </w:tcBorders>
            <w:shd w:val="clear" w:color="auto" w:fill="auto"/>
          </w:tcPr>
          <w:p w14:paraId="2F146B2E" w14:textId="213DC939" w:rsidR="00EC6EE6" w:rsidRPr="00CB13B0" w:rsidRDefault="00462ECF">
            <w:pPr>
              <w:pStyle w:val="ENoteTableText"/>
              <w:rPr>
                <w:szCs w:val="16"/>
              </w:rPr>
            </w:pPr>
            <w:r w:rsidRPr="00CB13B0">
              <w:rPr>
                <w:szCs w:val="16"/>
              </w:rPr>
              <w:t>Sch 4 (</w:t>
            </w:r>
            <w:r w:rsidR="00410FA5">
              <w:rPr>
                <w:szCs w:val="16"/>
              </w:rPr>
              <w:t>items 6</w:t>
            </w:r>
            <w:r w:rsidRPr="00CB13B0">
              <w:rPr>
                <w:szCs w:val="16"/>
              </w:rPr>
              <w:t xml:space="preserve">–9, </w:t>
            </w:r>
            <w:r w:rsidR="00CB643C" w:rsidRPr="00CB13B0">
              <w:rPr>
                <w:szCs w:val="16"/>
              </w:rPr>
              <w:t>13–21): 1 Jan 202</w:t>
            </w:r>
            <w:r w:rsidR="00D06625" w:rsidRPr="00CB13B0">
              <w:rPr>
                <w:szCs w:val="16"/>
              </w:rPr>
              <w:t>4</w:t>
            </w:r>
            <w:r w:rsidR="00CB643C" w:rsidRPr="00CB13B0">
              <w:rPr>
                <w:szCs w:val="16"/>
              </w:rPr>
              <w:t xml:space="preserve"> (s 2(1) </w:t>
            </w:r>
            <w:r w:rsidR="00410FA5">
              <w:rPr>
                <w:szCs w:val="16"/>
              </w:rPr>
              <w:t>item 6</w:t>
            </w:r>
            <w:r w:rsidR="00CB643C" w:rsidRPr="00CB13B0">
              <w:rPr>
                <w:szCs w:val="16"/>
              </w:rPr>
              <w:t>)</w:t>
            </w:r>
            <w:r w:rsidR="00CB643C" w:rsidRPr="00CB13B0">
              <w:rPr>
                <w:szCs w:val="16"/>
              </w:rPr>
              <w:br/>
              <w:t xml:space="preserve">Sch 5: </w:t>
            </w:r>
            <w:r w:rsidR="00702A89" w:rsidRPr="00CB13B0">
              <w:rPr>
                <w:szCs w:val="16"/>
              </w:rPr>
              <w:t xml:space="preserve">28 Nov 2023 (s 2(1) </w:t>
            </w:r>
            <w:r w:rsidR="00A13A22">
              <w:rPr>
                <w:szCs w:val="16"/>
              </w:rPr>
              <w:t>item 7</w:t>
            </w:r>
            <w:r w:rsidR="00702A89" w:rsidRPr="00CB13B0">
              <w:rPr>
                <w:szCs w:val="16"/>
              </w:rPr>
              <w:t>)</w:t>
            </w:r>
          </w:p>
        </w:tc>
        <w:tc>
          <w:tcPr>
            <w:tcW w:w="1566" w:type="dxa"/>
            <w:tcBorders>
              <w:top w:val="single" w:sz="4" w:space="0" w:color="auto"/>
              <w:bottom w:val="single" w:sz="4" w:space="0" w:color="auto"/>
            </w:tcBorders>
            <w:shd w:val="clear" w:color="auto" w:fill="auto"/>
          </w:tcPr>
          <w:p w14:paraId="3D608593" w14:textId="307C77A8" w:rsidR="00EC6EE6" w:rsidRPr="00CB13B0" w:rsidRDefault="00702A89" w:rsidP="003F26B5">
            <w:pPr>
              <w:pStyle w:val="ENoteTableText"/>
              <w:rPr>
                <w:szCs w:val="16"/>
              </w:rPr>
            </w:pPr>
            <w:r w:rsidRPr="00CB13B0">
              <w:rPr>
                <w:szCs w:val="16"/>
              </w:rPr>
              <w:t>Sch 4 (</w:t>
            </w:r>
            <w:r w:rsidR="00081BC2" w:rsidRPr="00CB13B0">
              <w:rPr>
                <w:szCs w:val="16"/>
              </w:rPr>
              <w:t>items 9</w:t>
            </w:r>
            <w:r w:rsidRPr="00CB13B0">
              <w:rPr>
                <w:szCs w:val="16"/>
              </w:rPr>
              <w:t>, 21)</w:t>
            </w:r>
            <w:r w:rsidR="005F4B26" w:rsidRPr="00CB13B0">
              <w:rPr>
                <w:szCs w:val="16"/>
              </w:rPr>
              <w:t xml:space="preserve"> and </w:t>
            </w:r>
            <w:r w:rsidRPr="00CB13B0">
              <w:rPr>
                <w:szCs w:val="16"/>
              </w:rPr>
              <w:t>Sch 5 (</w:t>
            </w:r>
            <w:r w:rsidR="00410FA5">
              <w:rPr>
                <w:szCs w:val="16"/>
              </w:rPr>
              <w:t>item 3</w:t>
            </w:r>
            <w:r w:rsidRPr="00CB13B0">
              <w:rPr>
                <w:szCs w:val="16"/>
              </w:rPr>
              <w:t>)</w:t>
            </w:r>
          </w:p>
        </w:tc>
      </w:tr>
      <w:tr w:rsidR="005F4B26" w:rsidRPr="00CB13B0" w14:paraId="3B638C93" w14:textId="77777777" w:rsidTr="00C97865">
        <w:trPr>
          <w:cantSplit/>
        </w:trPr>
        <w:tc>
          <w:tcPr>
            <w:tcW w:w="1695" w:type="dxa"/>
            <w:tcBorders>
              <w:top w:val="single" w:sz="4" w:space="0" w:color="auto"/>
              <w:bottom w:val="single" w:sz="4" w:space="0" w:color="auto"/>
            </w:tcBorders>
            <w:shd w:val="clear" w:color="auto" w:fill="auto"/>
          </w:tcPr>
          <w:p w14:paraId="502FFC91" w14:textId="77777777" w:rsidR="005F4B26" w:rsidRPr="00CB13B0" w:rsidRDefault="005F4B26" w:rsidP="003F26B5">
            <w:pPr>
              <w:pStyle w:val="ENoteTableText"/>
            </w:pPr>
            <w:r w:rsidRPr="00CB13B0">
              <w:t>Disability Services and Inclusion (Consequential Amendments and Transitional Provisions) Act 2023</w:t>
            </w:r>
          </w:p>
        </w:tc>
        <w:tc>
          <w:tcPr>
            <w:tcW w:w="992" w:type="dxa"/>
            <w:tcBorders>
              <w:top w:val="single" w:sz="4" w:space="0" w:color="auto"/>
              <w:bottom w:val="single" w:sz="4" w:space="0" w:color="auto"/>
            </w:tcBorders>
            <w:shd w:val="clear" w:color="auto" w:fill="auto"/>
          </w:tcPr>
          <w:p w14:paraId="5BF93678" w14:textId="77777777" w:rsidR="005F4B26" w:rsidRPr="00CB13B0" w:rsidRDefault="005F4B26" w:rsidP="003F26B5">
            <w:pPr>
              <w:pStyle w:val="ENoteTableText"/>
            </w:pPr>
            <w:r w:rsidRPr="00CB13B0">
              <w:t>103, 2023</w:t>
            </w:r>
          </w:p>
        </w:tc>
        <w:tc>
          <w:tcPr>
            <w:tcW w:w="992" w:type="dxa"/>
            <w:tcBorders>
              <w:top w:val="single" w:sz="4" w:space="0" w:color="auto"/>
              <w:bottom w:val="single" w:sz="4" w:space="0" w:color="auto"/>
            </w:tcBorders>
            <w:shd w:val="clear" w:color="auto" w:fill="auto"/>
          </w:tcPr>
          <w:p w14:paraId="02AB73BD" w14:textId="77777777" w:rsidR="005F4B26" w:rsidRPr="00CB13B0" w:rsidRDefault="005F4B26" w:rsidP="003F26B5">
            <w:pPr>
              <w:pStyle w:val="ENoteTableText"/>
            </w:pPr>
            <w:r w:rsidRPr="00CB13B0">
              <w:t>28 Nov 2023</w:t>
            </w:r>
          </w:p>
        </w:tc>
        <w:tc>
          <w:tcPr>
            <w:tcW w:w="1843" w:type="dxa"/>
            <w:tcBorders>
              <w:top w:val="single" w:sz="4" w:space="0" w:color="auto"/>
              <w:bottom w:val="single" w:sz="4" w:space="0" w:color="auto"/>
            </w:tcBorders>
            <w:shd w:val="clear" w:color="auto" w:fill="auto"/>
          </w:tcPr>
          <w:p w14:paraId="0683BA7C" w14:textId="66D0CEDD" w:rsidR="005F4B26" w:rsidRPr="00CB13B0" w:rsidRDefault="005F4B26">
            <w:pPr>
              <w:pStyle w:val="ENoteTableText"/>
              <w:rPr>
                <w:szCs w:val="16"/>
              </w:rPr>
            </w:pPr>
            <w:r w:rsidRPr="00CB13B0">
              <w:rPr>
                <w:szCs w:val="16"/>
              </w:rPr>
              <w:t>Sch 2 (</w:t>
            </w:r>
            <w:r w:rsidR="00410FA5">
              <w:rPr>
                <w:szCs w:val="16"/>
              </w:rPr>
              <w:t>item 1</w:t>
            </w:r>
            <w:r w:rsidRPr="00CB13B0">
              <w:rPr>
                <w:szCs w:val="16"/>
              </w:rPr>
              <w:t xml:space="preserve">0): 1 Jan 2024 (s 2(1) </w:t>
            </w:r>
            <w:r w:rsidR="00410FA5">
              <w:rPr>
                <w:szCs w:val="16"/>
              </w:rPr>
              <w:t>item 2</w:t>
            </w:r>
            <w:r w:rsidRPr="00CB13B0">
              <w:rPr>
                <w:szCs w:val="16"/>
              </w:rPr>
              <w:t>)</w:t>
            </w:r>
          </w:p>
        </w:tc>
        <w:tc>
          <w:tcPr>
            <w:tcW w:w="1566" w:type="dxa"/>
            <w:tcBorders>
              <w:top w:val="single" w:sz="4" w:space="0" w:color="auto"/>
              <w:bottom w:val="single" w:sz="4" w:space="0" w:color="auto"/>
            </w:tcBorders>
            <w:shd w:val="clear" w:color="auto" w:fill="auto"/>
          </w:tcPr>
          <w:p w14:paraId="0695C998" w14:textId="77777777" w:rsidR="005F4B26" w:rsidRPr="00CB13B0" w:rsidRDefault="005F4B26" w:rsidP="003F26B5">
            <w:pPr>
              <w:pStyle w:val="ENoteTableText"/>
              <w:rPr>
                <w:szCs w:val="16"/>
                <w:u w:val="single"/>
              </w:rPr>
            </w:pPr>
            <w:r w:rsidRPr="00CB13B0">
              <w:rPr>
                <w:szCs w:val="16"/>
              </w:rPr>
              <w:t>—</w:t>
            </w:r>
          </w:p>
        </w:tc>
      </w:tr>
      <w:tr w:rsidR="00BE036C" w:rsidRPr="00CB13B0" w14:paraId="4327BE19" w14:textId="77777777" w:rsidTr="00C0538C">
        <w:trPr>
          <w:cantSplit/>
        </w:trPr>
        <w:tc>
          <w:tcPr>
            <w:tcW w:w="1695" w:type="dxa"/>
            <w:tcBorders>
              <w:top w:val="single" w:sz="4" w:space="0" w:color="auto"/>
              <w:bottom w:val="single" w:sz="4" w:space="0" w:color="auto"/>
            </w:tcBorders>
            <w:shd w:val="clear" w:color="auto" w:fill="auto"/>
          </w:tcPr>
          <w:p w14:paraId="7514AF1B" w14:textId="77777777" w:rsidR="00BE036C" w:rsidRPr="00CB13B0" w:rsidRDefault="00BE036C" w:rsidP="003F26B5">
            <w:pPr>
              <w:pStyle w:val="ENoteTableText"/>
            </w:pPr>
            <w:r w:rsidRPr="00CB13B0">
              <w:t>Crimes Legislation Amendment (Combatting Foreign Bribery) Act 2024</w:t>
            </w:r>
          </w:p>
        </w:tc>
        <w:tc>
          <w:tcPr>
            <w:tcW w:w="992" w:type="dxa"/>
            <w:tcBorders>
              <w:top w:val="single" w:sz="4" w:space="0" w:color="auto"/>
              <w:bottom w:val="single" w:sz="4" w:space="0" w:color="auto"/>
            </w:tcBorders>
            <w:shd w:val="clear" w:color="auto" w:fill="auto"/>
          </w:tcPr>
          <w:p w14:paraId="358E919A" w14:textId="77777777" w:rsidR="00BE036C" w:rsidRPr="00CB13B0" w:rsidRDefault="00BE036C" w:rsidP="003F26B5">
            <w:pPr>
              <w:pStyle w:val="ENoteTableText"/>
            </w:pPr>
            <w:r w:rsidRPr="00CB13B0">
              <w:t>5, 2024</w:t>
            </w:r>
          </w:p>
        </w:tc>
        <w:tc>
          <w:tcPr>
            <w:tcW w:w="992" w:type="dxa"/>
            <w:tcBorders>
              <w:top w:val="single" w:sz="4" w:space="0" w:color="auto"/>
              <w:bottom w:val="single" w:sz="4" w:space="0" w:color="auto"/>
            </w:tcBorders>
            <w:shd w:val="clear" w:color="auto" w:fill="auto"/>
          </w:tcPr>
          <w:p w14:paraId="39747EE9" w14:textId="77777777" w:rsidR="00BE036C" w:rsidRPr="00CB13B0" w:rsidRDefault="00BE036C" w:rsidP="003F26B5">
            <w:pPr>
              <w:pStyle w:val="ENoteTableText"/>
            </w:pPr>
            <w:r w:rsidRPr="00CB13B0">
              <w:t>8 Mar 2024</w:t>
            </w:r>
          </w:p>
        </w:tc>
        <w:tc>
          <w:tcPr>
            <w:tcW w:w="1843" w:type="dxa"/>
            <w:tcBorders>
              <w:top w:val="single" w:sz="4" w:space="0" w:color="auto"/>
              <w:bottom w:val="single" w:sz="4" w:space="0" w:color="auto"/>
            </w:tcBorders>
            <w:shd w:val="clear" w:color="auto" w:fill="auto"/>
          </w:tcPr>
          <w:p w14:paraId="453592CD" w14:textId="3694A366" w:rsidR="00BE036C" w:rsidRPr="00CB13B0" w:rsidRDefault="002D093C">
            <w:pPr>
              <w:pStyle w:val="ENoteTableText"/>
              <w:rPr>
                <w:szCs w:val="16"/>
              </w:rPr>
            </w:pPr>
            <w:r w:rsidRPr="00CB13B0">
              <w:rPr>
                <w:szCs w:val="16"/>
              </w:rPr>
              <w:t>Sch 1 (</w:t>
            </w:r>
            <w:r w:rsidR="00410FA5">
              <w:rPr>
                <w:szCs w:val="16"/>
              </w:rPr>
              <w:t>items 1</w:t>
            </w:r>
            <w:r w:rsidRPr="00CB13B0">
              <w:rPr>
                <w:szCs w:val="16"/>
              </w:rPr>
              <w:t xml:space="preserve">1–14): </w:t>
            </w:r>
            <w:r w:rsidRPr="000505A5">
              <w:rPr>
                <w:szCs w:val="16"/>
              </w:rPr>
              <w:t xml:space="preserve">1 Oct 2024 (s 2(1) </w:t>
            </w:r>
            <w:r w:rsidR="00410FA5">
              <w:rPr>
                <w:szCs w:val="16"/>
              </w:rPr>
              <w:t>item 3</w:t>
            </w:r>
            <w:r w:rsidRPr="000505A5">
              <w:rPr>
                <w:szCs w:val="16"/>
              </w:rPr>
              <w:t>)</w:t>
            </w:r>
          </w:p>
        </w:tc>
        <w:tc>
          <w:tcPr>
            <w:tcW w:w="1566" w:type="dxa"/>
            <w:tcBorders>
              <w:top w:val="single" w:sz="4" w:space="0" w:color="auto"/>
              <w:bottom w:val="single" w:sz="4" w:space="0" w:color="auto"/>
            </w:tcBorders>
            <w:shd w:val="clear" w:color="auto" w:fill="auto"/>
          </w:tcPr>
          <w:p w14:paraId="334D9A5D" w14:textId="5F7876CB" w:rsidR="00BE036C" w:rsidRPr="000505A5" w:rsidRDefault="00562AB0" w:rsidP="003F26B5">
            <w:pPr>
              <w:pStyle w:val="ENoteTableText"/>
              <w:rPr>
                <w:szCs w:val="16"/>
              </w:rPr>
            </w:pPr>
            <w:r w:rsidRPr="000505A5">
              <w:rPr>
                <w:szCs w:val="16"/>
              </w:rPr>
              <w:t>Sch 1 (</w:t>
            </w:r>
            <w:r w:rsidR="00410FA5">
              <w:rPr>
                <w:szCs w:val="16"/>
              </w:rPr>
              <w:t>item 1</w:t>
            </w:r>
            <w:r w:rsidRPr="000505A5">
              <w:rPr>
                <w:szCs w:val="16"/>
              </w:rPr>
              <w:t>4)</w:t>
            </w:r>
          </w:p>
        </w:tc>
      </w:tr>
      <w:tr w:rsidR="00BE036C" w:rsidRPr="00CB13B0" w14:paraId="5AF31FF7" w14:textId="77777777" w:rsidTr="00C0538C">
        <w:trPr>
          <w:cantSplit/>
        </w:trPr>
        <w:tc>
          <w:tcPr>
            <w:tcW w:w="1695" w:type="dxa"/>
            <w:tcBorders>
              <w:top w:val="single" w:sz="4" w:space="0" w:color="auto"/>
              <w:bottom w:val="single" w:sz="4" w:space="0" w:color="auto"/>
            </w:tcBorders>
            <w:shd w:val="clear" w:color="auto" w:fill="auto"/>
          </w:tcPr>
          <w:p w14:paraId="66B49687" w14:textId="77777777" w:rsidR="00BE036C" w:rsidRPr="00CB13B0" w:rsidRDefault="00562AB0" w:rsidP="003F26B5">
            <w:pPr>
              <w:pStyle w:val="ENoteTableText"/>
            </w:pPr>
            <w:r w:rsidRPr="00CB13B0">
              <w:lastRenderedPageBreak/>
              <w:t>Treasury Laws Amendment (Making Multinationals Pay Their Fair Share—Integrity and Transparency) Act 2024</w:t>
            </w:r>
          </w:p>
        </w:tc>
        <w:tc>
          <w:tcPr>
            <w:tcW w:w="992" w:type="dxa"/>
            <w:tcBorders>
              <w:top w:val="single" w:sz="4" w:space="0" w:color="auto"/>
              <w:bottom w:val="single" w:sz="4" w:space="0" w:color="auto"/>
            </w:tcBorders>
            <w:shd w:val="clear" w:color="auto" w:fill="auto"/>
          </w:tcPr>
          <w:p w14:paraId="38FFA3E4" w14:textId="77777777" w:rsidR="00BE036C" w:rsidRPr="00CB13B0" w:rsidRDefault="00562AB0" w:rsidP="003F26B5">
            <w:pPr>
              <w:pStyle w:val="ENoteTableText"/>
            </w:pPr>
            <w:r w:rsidRPr="00CB13B0">
              <w:t>23, 2024</w:t>
            </w:r>
          </w:p>
        </w:tc>
        <w:tc>
          <w:tcPr>
            <w:tcW w:w="992" w:type="dxa"/>
            <w:tcBorders>
              <w:top w:val="single" w:sz="4" w:space="0" w:color="auto"/>
              <w:bottom w:val="single" w:sz="4" w:space="0" w:color="auto"/>
            </w:tcBorders>
            <w:shd w:val="clear" w:color="auto" w:fill="auto"/>
          </w:tcPr>
          <w:p w14:paraId="423F3C6B" w14:textId="77777777" w:rsidR="00BE036C" w:rsidRPr="00CB13B0" w:rsidRDefault="007B0F6C" w:rsidP="003F26B5">
            <w:pPr>
              <w:pStyle w:val="ENoteTableText"/>
            </w:pPr>
            <w:r w:rsidRPr="00CB13B0">
              <w:t>8</w:t>
            </w:r>
            <w:r w:rsidR="00562AB0" w:rsidRPr="00CB13B0">
              <w:t xml:space="preserve"> Apr 2024</w:t>
            </w:r>
          </w:p>
        </w:tc>
        <w:tc>
          <w:tcPr>
            <w:tcW w:w="1843" w:type="dxa"/>
            <w:tcBorders>
              <w:top w:val="single" w:sz="4" w:space="0" w:color="auto"/>
              <w:bottom w:val="single" w:sz="4" w:space="0" w:color="auto"/>
            </w:tcBorders>
            <w:shd w:val="clear" w:color="auto" w:fill="auto"/>
          </w:tcPr>
          <w:p w14:paraId="0EFD9F81" w14:textId="4AA94436" w:rsidR="00BE036C" w:rsidRPr="00CB13B0" w:rsidRDefault="00562AB0">
            <w:pPr>
              <w:pStyle w:val="ENoteTableText"/>
              <w:rPr>
                <w:szCs w:val="16"/>
              </w:rPr>
            </w:pPr>
            <w:r w:rsidRPr="00CB13B0">
              <w:rPr>
                <w:szCs w:val="16"/>
              </w:rPr>
              <w:t>Sch 2 (</w:t>
            </w:r>
            <w:r w:rsidR="00410FA5">
              <w:rPr>
                <w:szCs w:val="16"/>
              </w:rPr>
              <w:t>items 3</w:t>
            </w:r>
            <w:r w:rsidRPr="00CB13B0">
              <w:rPr>
                <w:szCs w:val="16"/>
              </w:rPr>
              <w:t xml:space="preserve">–142, 144–146): </w:t>
            </w:r>
            <w:r w:rsidR="00410FA5">
              <w:rPr>
                <w:szCs w:val="16"/>
              </w:rPr>
              <w:t>1 July</w:t>
            </w:r>
            <w:r w:rsidRPr="00CB13B0">
              <w:rPr>
                <w:szCs w:val="16"/>
              </w:rPr>
              <w:t xml:space="preserve"> 2024 (s 2(1) </w:t>
            </w:r>
            <w:r w:rsidR="00410FA5">
              <w:rPr>
                <w:szCs w:val="16"/>
              </w:rPr>
              <w:t>item 3</w:t>
            </w:r>
            <w:r w:rsidRPr="00CB13B0">
              <w:rPr>
                <w:szCs w:val="16"/>
              </w:rPr>
              <w:t>)</w:t>
            </w:r>
          </w:p>
        </w:tc>
        <w:tc>
          <w:tcPr>
            <w:tcW w:w="1566" w:type="dxa"/>
            <w:tcBorders>
              <w:top w:val="single" w:sz="4" w:space="0" w:color="auto"/>
              <w:bottom w:val="single" w:sz="4" w:space="0" w:color="auto"/>
            </w:tcBorders>
            <w:shd w:val="clear" w:color="auto" w:fill="auto"/>
          </w:tcPr>
          <w:p w14:paraId="32DCC80B" w14:textId="55CC145F" w:rsidR="00BE036C" w:rsidRPr="00CB13B0" w:rsidRDefault="00102152" w:rsidP="003F26B5">
            <w:pPr>
              <w:pStyle w:val="ENoteTableText"/>
              <w:rPr>
                <w:szCs w:val="16"/>
              </w:rPr>
            </w:pPr>
            <w:r w:rsidRPr="00CB13B0">
              <w:rPr>
                <w:szCs w:val="16"/>
              </w:rPr>
              <w:t>Sch 2 (</w:t>
            </w:r>
            <w:r w:rsidR="00410FA5">
              <w:rPr>
                <w:szCs w:val="16"/>
              </w:rPr>
              <w:t>items 1</w:t>
            </w:r>
            <w:r w:rsidRPr="00CB13B0">
              <w:rPr>
                <w:szCs w:val="16"/>
              </w:rPr>
              <w:t>44–146)</w:t>
            </w:r>
          </w:p>
        </w:tc>
      </w:tr>
      <w:tr w:rsidR="00BE036C" w:rsidRPr="00CB13B0" w14:paraId="4AE165F7" w14:textId="77777777" w:rsidTr="00C0538C">
        <w:trPr>
          <w:cantSplit/>
        </w:trPr>
        <w:tc>
          <w:tcPr>
            <w:tcW w:w="1695" w:type="dxa"/>
            <w:tcBorders>
              <w:top w:val="single" w:sz="4" w:space="0" w:color="auto"/>
              <w:bottom w:val="single" w:sz="4" w:space="0" w:color="auto"/>
            </w:tcBorders>
            <w:shd w:val="clear" w:color="auto" w:fill="auto"/>
          </w:tcPr>
          <w:p w14:paraId="3C1E3BFE" w14:textId="77777777" w:rsidR="00BE036C" w:rsidRPr="00CB13B0" w:rsidRDefault="00102152" w:rsidP="003F26B5">
            <w:pPr>
              <w:pStyle w:val="ENoteTableText"/>
            </w:pPr>
            <w:r w:rsidRPr="00CB13B0">
              <w:t>Administrative Review Tribunal (Consequential and Transitional Provisions No. 1) Act 2024</w:t>
            </w:r>
          </w:p>
        </w:tc>
        <w:tc>
          <w:tcPr>
            <w:tcW w:w="992" w:type="dxa"/>
            <w:tcBorders>
              <w:top w:val="single" w:sz="4" w:space="0" w:color="auto"/>
              <w:bottom w:val="single" w:sz="4" w:space="0" w:color="auto"/>
            </w:tcBorders>
            <w:shd w:val="clear" w:color="auto" w:fill="auto"/>
          </w:tcPr>
          <w:p w14:paraId="6EF06360" w14:textId="77777777" w:rsidR="00BE036C" w:rsidRPr="00CB13B0" w:rsidRDefault="00102152" w:rsidP="003F26B5">
            <w:pPr>
              <w:pStyle w:val="ENoteTableText"/>
            </w:pPr>
            <w:r w:rsidRPr="00CB13B0">
              <w:t>38, 2024</w:t>
            </w:r>
          </w:p>
        </w:tc>
        <w:tc>
          <w:tcPr>
            <w:tcW w:w="992" w:type="dxa"/>
            <w:tcBorders>
              <w:top w:val="single" w:sz="4" w:space="0" w:color="auto"/>
              <w:bottom w:val="single" w:sz="4" w:space="0" w:color="auto"/>
            </w:tcBorders>
            <w:shd w:val="clear" w:color="auto" w:fill="auto"/>
          </w:tcPr>
          <w:p w14:paraId="17214D7E" w14:textId="77777777" w:rsidR="00BE036C" w:rsidRPr="00CB13B0" w:rsidRDefault="007E6237" w:rsidP="003F26B5">
            <w:pPr>
              <w:pStyle w:val="ENoteTableText"/>
            </w:pPr>
            <w:r w:rsidRPr="00CB13B0">
              <w:t>31 May</w:t>
            </w:r>
            <w:r w:rsidR="00102152" w:rsidRPr="00CB13B0">
              <w:t xml:space="preserve"> 2024</w:t>
            </w:r>
          </w:p>
        </w:tc>
        <w:tc>
          <w:tcPr>
            <w:tcW w:w="1843" w:type="dxa"/>
            <w:tcBorders>
              <w:top w:val="single" w:sz="4" w:space="0" w:color="auto"/>
              <w:bottom w:val="single" w:sz="4" w:space="0" w:color="auto"/>
            </w:tcBorders>
            <w:shd w:val="clear" w:color="auto" w:fill="auto"/>
          </w:tcPr>
          <w:p w14:paraId="73A698BC" w14:textId="55C6FC02" w:rsidR="00BE036C" w:rsidRPr="00CB13B0" w:rsidRDefault="00102152">
            <w:pPr>
              <w:pStyle w:val="ENoteTableText"/>
              <w:rPr>
                <w:szCs w:val="16"/>
              </w:rPr>
            </w:pPr>
            <w:r w:rsidRPr="00CB13B0">
              <w:rPr>
                <w:szCs w:val="16"/>
              </w:rPr>
              <w:t>Sch 1 (</w:t>
            </w:r>
            <w:r w:rsidR="00410FA5">
              <w:rPr>
                <w:szCs w:val="16"/>
              </w:rPr>
              <w:t>items 3</w:t>
            </w:r>
            <w:r w:rsidRPr="00CB13B0">
              <w:rPr>
                <w:szCs w:val="16"/>
              </w:rPr>
              <w:t xml:space="preserve">1–37, 64): </w:t>
            </w:r>
            <w:r w:rsidR="002A6958" w:rsidRPr="00B2748D">
              <w:rPr>
                <w:szCs w:val="16"/>
              </w:rPr>
              <w:t xml:space="preserve">14 Oct 2024 </w:t>
            </w:r>
            <w:r w:rsidRPr="00B2748D">
              <w:rPr>
                <w:szCs w:val="16"/>
              </w:rPr>
              <w:t xml:space="preserve">(s 2(1) </w:t>
            </w:r>
            <w:r w:rsidR="00410FA5">
              <w:rPr>
                <w:szCs w:val="16"/>
              </w:rPr>
              <w:t>item 2</w:t>
            </w:r>
            <w:r w:rsidRPr="00B2748D">
              <w:rPr>
                <w:szCs w:val="16"/>
              </w:rPr>
              <w:t>)</w:t>
            </w:r>
          </w:p>
        </w:tc>
        <w:tc>
          <w:tcPr>
            <w:tcW w:w="1566" w:type="dxa"/>
            <w:tcBorders>
              <w:top w:val="single" w:sz="4" w:space="0" w:color="auto"/>
              <w:bottom w:val="single" w:sz="4" w:space="0" w:color="auto"/>
            </w:tcBorders>
            <w:shd w:val="clear" w:color="auto" w:fill="auto"/>
          </w:tcPr>
          <w:p w14:paraId="593E6CD1" w14:textId="77777777" w:rsidR="00BE036C" w:rsidRPr="00CB13B0" w:rsidRDefault="005228BD" w:rsidP="003F26B5">
            <w:pPr>
              <w:pStyle w:val="ENoteTableText"/>
              <w:rPr>
                <w:szCs w:val="16"/>
              </w:rPr>
            </w:pPr>
            <w:r w:rsidRPr="00CB13B0">
              <w:rPr>
                <w:szCs w:val="16"/>
              </w:rPr>
              <w:t>—</w:t>
            </w:r>
          </w:p>
        </w:tc>
      </w:tr>
      <w:tr w:rsidR="00BE036C" w:rsidRPr="00CB13B0" w14:paraId="2F0766AE" w14:textId="77777777" w:rsidTr="00D363BA">
        <w:trPr>
          <w:cantSplit/>
        </w:trPr>
        <w:tc>
          <w:tcPr>
            <w:tcW w:w="1695" w:type="dxa"/>
            <w:tcBorders>
              <w:top w:val="single" w:sz="4" w:space="0" w:color="auto"/>
              <w:bottom w:val="single" w:sz="4" w:space="0" w:color="auto"/>
            </w:tcBorders>
            <w:shd w:val="clear" w:color="auto" w:fill="auto"/>
          </w:tcPr>
          <w:p w14:paraId="44119EFB" w14:textId="77777777" w:rsidR="00BE036C" w:rsidRPr="00CB13B0" w:rsidRDefault="005228BD" w:rsidP="003F26B5">
            <w:pPr>
              <w:pStyle w:val="ENoteTableText"/>
            </w:pPr>
            <w:r w:rsidRPr="00CB13B0">
              <w:t>Treasury Laws Amendment (Support for Small Business and Charities and Other Measures) Act 2024</w:t>
            </w:r>
          </w:p>
        </w:tc>
        <w:tc>
          <w:tcPr>
            <w:tcW w:w="992" w:type="dxa"/>
            <w:tcBorders>
              <w:top w:val="single" w:sz="4" w:space="0" w:color="auto"/>
              <w:bottom w:val="single" w:sz="4" w:space="0" w:color="auto"/>
            </w:tcBorders>
            <w:shd w:val="clear" w:color="auto" w:fill="auto"/>
          </w:tcPr>
          <w:p w14:paraId="730CCC63" w14:textId="77777777" w:rsidR="00BE036C" w:rsidRPr="00CB13B0" w:rsidRDefault="005228BD" w:rsidP="003F26B5">
            <w:pPr>
              <w:pStyle w:val="ENoteTableText"/>
            </w:pPr>
            <w:r w:rsidRPr="00CB13B0">
              <w:t>52, 2024</w:t>
            </w:r>
          </w:p>
        </w:tc>
        <w:tc>
          <w:tcPr>
            <w:tcW w:w="992" w:type="dxa"/>
            <w:tcBorders>
              <w:top w:val="single" w:sz="4" w:space="0" w:color="auto"/>
              <w:bottom w:val="single" w:sz="4" w:space="0" w:color="auto"/>
            </w:tcBorders>
            <w:shd w:val="clear" w:color="auto" w:fill="auto"/>
          </w:tcPr>
          <w:p w14:paraId="4D09DD90" w14:textId="77777777" w:rsidR="00BE036C" w:rsidRPr="00CB13B0" w:rsidRDefault="007E6237" w:rsidP="003F26B5">
            <w:pPr>
              <w:pStyle w:val="ENoteTableText"/>
            </w:pPr>
            <w:r w:rsidRPr="00CB13B0">
              <w:t>28 June</w:t>
            </w:r>
            <w:r w:rsidR="005228BD" w:rsidRPr="00CB13B0">
              <w:t xml:space="preserve"> 2024</w:t>
            </w:r>
          </w:p>
        </w:tc>
        <w:tc>
          <w:tcPr>
            <w:tcW w:w="1843" w:type="dxa"/>
            <w:tcBorders>
              <w:top w:val="single" w:sz="4" w:space="0" w:color="auto"/>
              <w:bottom w:val="single" w:sz="4" w:space="0" w:color="auto"/>
            </w:tcBorders>
            <w:shd w:val="clear" w:color="auto" w:fill="auto"/>
          </w:tcPr>
          <w:p w14:paraId="0E85B0DC" w14:textId="616ED618" w:rsidR="00BE036C" w:rsidRPr="00CB13B0" w:rsidRDefault="005228BD">
            <w:pPr>
              <w:pStyle w:val="ENoteTableText"/>
              <w:rPr>
                <w:szCs w:val="16"/>
              </w:rPr>
            </w:pPr>
            <w:r w:rsidRPr="00CB13B0">
              <w:rPr>
                <w:szCs w:val="16"/>
              </w:rPr>
              <w:t>Sch 3 (</w:t>
            </w:r>
            <w:r w:rsidR="00410FA5">
              <w:rPr>
                <w:szCs w:val="16"/>
              </w:rPr>
              <w:t>items 1</w:t>
            </w:r>
            <w:r w:rsidRPr="00CB13B0">
              <w:rPr>
                <w:szCs w:val="16"/>
              </w:rPr>
              <w:t xml:space="preserve">–5): </w:t>
            </w:r>
            <w:r w:rsidR="007E6237" w:rsidRPr="00CB13B0">
              <w:rPr>
                <w:szCs w:val="16"/>
              </w:rPr>
              <w:t>29 June</w:t>
            </w:r>
            <w:r w:rsidR="00E47B42" w:rsidRPr="00CB13B0">
              <w:rPr>
                <w:szCs w:val="16"/>
              </w:rPr>
              <w:t xml:space="preserve"> 2024</w:t>
            </w:r>
            <w:r w:rsidRPr="00CB13B0">
              <w:rPr>
                <w:szCs w:val="16"/>
              </w:rPr>
              <w:t xml:space="preserve"> (s 2(1) </w:t>
            </w:r>
            <w:r w:rsidR="00410FA5">
              <w:rPr>
                <w:szCs w:val="16"/>
              </w:rPr>
              <w:t>item 3</w:t>
            </w:r>
            <w:r w:rsidRPr="00CB13B0">
              <w:rPr>
                <w:szCs w:val="16"/>
              </w:rPr>
              <w:t>)</w:t>
            </w:r>
            <w:r w:rsidRPr="00CB13B0">
              <w:rPr>
                <w:szCs w:val="16"/>
              </w:rPr>
              <w:br/>
              <w:t>Sch 4</w:t>
            </w:r>
            <w:r w:rsidR="00E74E10" w:rsidRPr="00CB13B0">
              <w:rPr>
                <w:szCs w:val="16"/>
              </w:rPr>
              <w:t>–</w:t>
            </w:r>
            <w:r w:rsidRPr="00CB13B0">
              <w:rPr>
                <w:szCs w:val="16"/>
              </w:rPr>
              <w:t xml:space="preserve">7: </w:t>
            </w:r>
            <w:r w:rsidR="00410FA5">
              <w:rPr>
                <w:szCs w:val="16"/>
              </w:rPr>
              <w:t>1 July</w:t>
            </w:r>
            <w:r w:rsidRPr="00CB13B0">
              <w:rPr>
                <w:szCs w:val="16"/>
              </w:rPr>
              <w:t xml:space="preserve"> 2024 (s 2(1) </w:t>
            </w:r>
            <w:r w:rsidR="00410FA5">
              <w:rPr>
                <w:szCs w:val="16"/>
              </w:rPr>
              <w:t>item 4</w:t>
            </w:r>
            <w:r w:rsidRPr="00CB13B0">
              <w:rPr>
                <w:szCs w:val="16"/>
              </w:rPr>
              <w:t>)</w:t>
            </w:r>
          </w:p>
        </w:tc>
        <w:tc>
          <w:tcPr>
            <w:tcW w:w="1566" w:type="dxa"/>
            <w:tcBorders>
              <w:top w:val="single" w:sz="4" w:space="0" w:color="auto"/>
              <w:bottom w:val="single" w:sz="4" w:space="0" w:color="auto"/>
            </w:tcBorders>
            <w:shd w:val="clear" w:color="auto" w:fill="auto"/>
          </w:tcPr>
          <w:p w14:paraId="39DEAFB4" w14:textId="52C5BDF0" w:rsidR="00BE036C" w:rsidRPr="00CB13B0" w:rsidRDefault="005228BD" w:rsidP="003F26B5">
            <w:pPr>
              <w:pStyle w:val="ENoteTableText"/>
              <w:rPr>
                <w:szCs w:val="16"/>
              </w:rPr>
            </w:pPr>
            <w:r w:rsidRPr="00CB13B0">
              <w:rPr>
                <w:szCs w:val="16"/>
              </w:rPr>
              <w:t>Sch 6 (</w:t>
            </w:r>
            <w:r w:rsidR="00410FA5">
              <w:rPr>
                <w:szCs w:val="16"/>
              </w:rPr>
              <w:t>items 2</w:t>
            </w:r>
            <w:r w:rsidRPr="00CB13B0">
              <w:rPr>
                <w:szCs w:val="16"/>
              </w:rPr>
              <w:t>4–27)</w:t>
            </w:r>
            <w:r w:rsidR="00B658DD" w:rsidRPr="00CB13B0">
              <w:rPr>
                <w:szCs w:val="16"/>
              </w:rPr>
              <w:t xml:space="preserve"> and</w:t>
            </w:r>
            <w:r w:rsidRPr="00CB13B0">
              <w:rPr>
                <w:szCs w:val="16"/>
              </w:rPr>
              <w:t xml:space="preserve"> Sch 7 (</w:t>
            </w:r>
            <w:r w:rsidR="00410FA5">
              <w:rPr>
                <w:szCs w:val="16"/>
              </w:rPr>
              <w:t>item 5</w:t>
            </w:r>
            <w:r w:rsidRPr="00CB13B0">
              <w:rPr>
                <w:szCs w:val="16"/>
              </w:rPr>
              <w:t>)</w:t>
            </w:r>
          </w:p>
        </w:tc>
      </w:tr>
      <w:tr w:rsidR="00290BDD" w:rsidRPr="00CB13B0" w14:paraId="49BF74EF" w14:textId="77777777" w:rsidTr="00D363BA">
        <w:trPr>
          <w:cantSplit/>
        </w:trPr>
        <w:tc>
          <w:tcPr>
            <w:tcW w:w="1695" w:type="dxa"/>
            <w:tcBorders>
              <w:top w:val="single" w:sz="4" w:space="0" w:color="auto"/>
              <w:bottom w:val="single" w:sz="4" w:space="0" w:color="auto"/>
            </w:tcBorders>
            <w:shd w:val="clear" w:color="auto" w:fill="auto"/>
          </w:tcPr>
          <w:p w14:paraId="49FAF654" w14:textId="77777777" w:rsidR="00290BDD" w:rsidRPr="00CB13B0" w:rsidRDefault="00290BDD" w:rsidP="003F26B5">
            <w:pPr>
              <w:pStyle w:val="ENoteTableText"/>
            </w:pPr>
            <w:r w:rsidRPr="00CB13B0">
              <w:t>Treasury Laws Amendment (Delivering Better Financial Outcomes and Other Measures) Act 2024</w:t>
            </w:r>
          </w:p>
        </w:tc>
        <w:tc>
          <w:tcPr>
            <w:tcW w:w="992" w:type="dxa"/>
            <w:tcBorders>
              <w:top w:val="single" w:sz="4" w:space="0" w:color="auto"/>
              <w:bottom w:val="single" w:sz="4" w:space="0" w:color="auto"/>
            </w:tcBorders>
            <w:shd w:val="clear" w:color="auto" w:fill="auto"/>
          </w:tcPr>
          <w:p w14:paraId="3BC8DB8B" w14:textId="77777777" w:rsidR="00290BDD" w:rsidRPr="00CB13B0" w:rsidRDefault="00843EEF" w:rsidP="003F26B5">
            <w:pPr>
              <w:pStyle w:val="ENoteTableText"/>
            </w:pPr>
            <w:r w:rsidRPr="00CB13B0">
              <w:t>67, 2024</w:t>
            </w:r>
          </w:p>
        </w:tc>
        <w:tc>
          <w:tcPr>
            <w:tcW w:w="992" w:type="dxa"/>
            <w:tcBorders>
              <w:top w:val="single" w:sz="4" w:space="0" w:color="auto"/>
              <w:bottom w:val="single" w:sz="4" w:space="0" w:color="auto"/>
            </w:tcBorders>
            <w:shd w:val="clear" w:color="auto" w:fill="auto"/>
          </w:tcPr>
          <w:p w14:paraId="239B33F9" w14:textId="77777777" w:rsidR="00290BDD" w:rsidRPr="00CB13B0" w:rsidRDefault="00A13A22" w:rsidP="003F26B5">
            <w:pPr>
              <w:pStyle w:val="ENoteTableText"/>
            </w:pPr>
            <w:r>
              <w:t>9 July</w:t>
            </w:r>
            <w:r w:rsidR="00843EEF" w:rsidRPr="00CB13B0">
              <w:t xml:space="preserve"> 2024</w:t>
            </w:r>
          </w:p>
        </w:tc>
        <w:tc>
          <w:tcPr>
            <w:tcW w:w="1843" w:type="dxa"/>
            <w:tcBorders>
              <w:top w:val="single" w:sz="4" w:space="0" w:color="auto"/>
              <w:bottom w:val="single" w:sz="4" w:space="0" w:color="auto"/>
            </w:tcBorders>
            <w:shd w:val="clear" w:color="auto" w:fill="auto"/>
          </w:tcPr>
          <w:p w14:paraId="14258E15" w14:textId="2B4A8E84" w:rsidR="00290BDD" w:rsidRPr="00CB13B0" w:rsidRDefault="00843EEF">
            <w:pPr>
              <w:pStyle w:val="ENoteTableText"/>
              <w:rPr>
                <w:szCs w:val="16"/>
              </w:rPr>
            </w:pPr>
            <w:r w:rsidRPr="00CB13B0">
              <w:rPr>
                <w:szCs w:val="16"/>
              </w:rPr>
              <w:t>Sch 1 (</w:t>
            </w:r>
            <w:r w:rsidR="00A13A22">
              <w:rPr>
                <w:szCs w:val="16"/>
              </w:rPr>
              <w:t>items 4</w:t>
            </w:r>
            <w:r w:rsidR="00591C49" w:rsidRPr="00CB13B0">
              <w:rPr>
                <w:szCs w:val="16"/>
              </w:rPr>
              <w:t>–7), Sch 3 (</w:t>
            </w:r>
            <w:r w:rsidR="00410FA5">
              <w:rPr>
                <w:szCs w:val="16"/>
              </w:rPr>
              <w:t>items 1</w:t>
            </w:r>
            <w:r w:rsidR="00591C49" w:rsidRPr="00CB13B0">
              <w:rPr>
                <w:szCs w:val="16"/>
              </w:rPr>
              <w:t>–</w:t>
            </w:r>
            <w:r w:rsidR="00F57ED2" w:rsidRPr="00CB13B0">
              <w:rPr>
                <w:szCs w:val="16"/>
              </w:rPr>
              <w:t>7), Sch 5 (</w:t>
            </w:r>
            <w:r w:rsidR="00A13A22">
              <w:rPr>
                <w:szCs w:val="16"/>
              </w:rPr>
              <w:t>items 4</w:t>
            </w:r>
            <w:r w:rsidR="00F57ED2" w:rsidRPr="00CB13B0">
              <w:rPr>
                <w:szCs w:val="16"/>
              </w:rPr>
              <w:t>9–52)</w:t>
            </w:r>
            <w:r w:rsidR="00F707FB" w:rsidRPr="00CB13B0">
              <w:rPr>
                <w:szCs w:val="16"/>
              </w:rPr>
              <w:t xml:space="preserve"> and</w:t>
            </w:r>
            <w:r w:rsidR="00A97DDD" w:rsidRPr="00CB13B0">
              <w:rPr>
                <w:szCs w:val="16"/>
              </w:rPr>
              <w:t xml:space="preserve"> </w:t>
            </w:r>
            <w:r w:rsidR="00F57ED2" w:rsidRPr="00CB13B0">
              <w:rPr>
                <w:szCs w:val="16"/>
              </w:rPr>
              <w:t>Sch 6</w:t>
            </w:r>
            <w:r w:rsidR="006223C9" w:rsidRPr="00CB13B0">
              <w:rPr>
                <w:szCs w:val="16"/>
              </w:rPr>
              <w:t xml:space="preserve">: </w:t>
            </w:r>
            <w:r w:rsidR="00644F47" w:rsidRPr="00C94934">
              <w:rPr>
                <w:szCs w:val="16"/>
              </w:rPr>
              <w:t xml:space="preserve">1 Oct 2024 (s 2(1) </w:t>
            </w:r>
            <w:r w:rsidR="00410FA5">
              <w:rPr>
                <w:szCs w:val="16"/>
              </w:rPr>
              <w:t>items 3</w:t>
            </w:r>
            <w:r w:rsidR="00644F47" w:rsidRPr="00C94934">
              <w:rPr>
                <w:szCs w:val="16"/>
              </w:rPr>
              <w:t xml:space="preserve">, </w:t>
            </w:r>
            <w:r w:rsidR="00A40E2B" w:rsidRPr="00C94934">
              <w:rPr>
                <w:szCs w:val="16"/>
              </w:rPr>
              <w:t>7, 10, 12)</w:t>
            </w:r>
          </w:p>
        </w:tc>
        <w:tc>
          <w:tcPr>
            <w:tcW w:w="1566" w:type="dxa"/>
            <w:tcBorders>
              <w:top w:val="single" w:sz="4" w:space="0" w:color="auto"/>
              <w:bottom w:val="single" w:sz="4" w:space="0" w:color="auto"/>
            </w:tcBorders>
            <w:shd w:val="clear" w:color="auto" w:fill="auto"/>
          </w:tcPr>
          <w:p w14:paraId="7FC87F10" w14:textId="48224E69" w:rsidR="00290BDD" w:rsidRPr="00C94934" w:rsidRDefault="00366C40" w:rsidP="003F26B5">
            <w:pPr>
              <w:pStyle w:val="ENoteTableText"/>
              <w:rPr>
                <w:szCs w:val="16"/>
              </w:rPr>
            </w:pPr>
            <w:r w:rsidRPr="00C94934">
              <w:rPr>
                <w:szCs w:val="16"/>
              </w:rPr>
              <w:t>Sch 1 (</w:t>
            </w:r>
            <w:r w:rsidR="00A13A22">
              <w:rPr>
                <w:szCs w:val="16"/>
              </w:rPr>
              <w:t>item 7</w:t>
            </w:r>
            <w:r w:rsidRPr="00C94934">
              <w:rPr>
                <w:szCs w:val="16"/>
              </w:rPr>
              <w:t>), Sch 3 (</w:t>
            </w:r>
            <w:r w:rsidR="00A13A22">
              <w:rPr>
                <w:szCs w:val="16"/>
              </w:rPr>
              <w:t>item 7</w:t>
            </w:r>
            <w:r w:rsidRPr="00C94934">
              <w:rPr>
                <w:szCs w:val="16"/>
              </w:rPr>
              <w:t>), Sch 5 (</w:t>
            </w:r>
            <w:r w:rsidR="00410FA5">
              <w:rPr>
                <w:szCs w:val="16"/>
              </w:rPr>
              <w:t>items 5</w:t>
            </w:r>
            <w:r w:rsidRPr="00C94934">
              <w:rPr>
                <w:szCs w:val="16"/>
              </w:rPr>
              <w:t>0, 52), Sch 6 (</w:t>
            </w:r>
            <w:r w:rsidR="00410FA5">
              <w:rPr>
                <w:szCs w:val="16"/>
              </w:rPr>
              <w:t>items 3</w:t>
            </w:r>
            <w:r w:rsidRPr="00C94934">
              <w:rPr>
                <w:szCs w:val="16"/>
              </w:rPr>
              <w:t xml:space="preserve">, </w:t>
            </w:r>
            <w:r w:rsidR="00847C0D" w:rsidRPr="00C94934">
              <w:rPr>
                <w:szCs w:val="16"/>
              </w:rPr>
              <w:t>14–19, 23)</w:t>
            </w:r>
          </w:p>
        </w:tc>
      </w:tr>
      <w:tr w:rsidR="00745F9C" w:rsidRPr="00CB13B0" w14:paraId="4E54E855" w14:textId="77777777" w:rsidTr="00D363BA">
        <w:trPr>
          <w:cantSplit/>
        </w:trPr>
        <w:tc>
          <w:tcPr>
            <w:tcW w:w="1695" w:type="dxa"/>
            <w:tcBorders>
              <w:top w:val="single" w:sz="4" w:space="0" w:color="auto"/>
              <w:bottom w:val="single" w:sz="4" w:space="0" w:color="auto"/>
            </w:tcBorders>
            <w:shd w:val="clear" w:color="auto" w:fill="auto"/>
          </w:tcPr>
          <w:p w14:paraId="50F5D2DC" w14:textId="77777777" w:rsidR="00745F9C" w:rsidRPr="00887112" w:rsidRDefault="00745F9C" w:rsidP="003F26B5">
            <w:pPr>
              <w:pStyle w:val="ENoteTableText"/>
            </w:pPr>
            <w:r w:rsidRPr="00AB2598">
              <w:t>Paid Parental Leave Amendment (Adding Superannuation for a More Secure Retirement) Act 2024</w:t>
            </w:r>
          </w:p>
        </w:tc>
        <w:tc>
          <w:tcPr>
            <w:tcW w:w="992" w:type="dxa"/>
            <w:tcBorders>
              <w:top w:val="single" w:sz="4" w:space="0" w:color="auto"/>
              <w:bottom w:val="single" w:sz="4" w:space="0" w:color="auto"/>
            </w:tcBorders>
            <w:shd w:val="clear" w:color="auto" w:fill="auto"/>
          </w:tcPr>
          <w:p w14:paraId="01A71A31" w14:textId="77777777" w:rsidR="00745F9C" w:rsidRPr="00CB13B0" w:rsidRDefault="00745F9C" w:rsidP="003F26B5">
            <w:pPr>
              <w:pStyle w:val="ENoteTableText"/>
            </w:pPr>
            <w:r>
              <w:t>90, 2024</w:t>
            </w:r>
          </w:p>
        </w:tc>
        <w:tc>
          <w:tcPr>
            <w:tcW w:w="992" w:type="dxa"/>
            <w:tcBorders>
              <w:top w:val="single" w:sz="4" w:space="0" w:color="auto"/>
              <w:bottom w:val="single" w:sz="4" w:space="0" w:color="auto"/>
            </w:tcBorders>
            <w:shd w:val="clear" w:color="auto" w:fill="auto"/>
          </w:tcPr>
          <w:p w14:paraId="02A47C3B" w14:textId="77777777" w:rsidR="00745F9C" w:rsidRPr="00CB13B0" w:rsidRDefault="00745F9C" w:rsidP="003F26B5">
            <w:pPr>
              <w:pStyle w:val="ENoteTableText"/>
            </w:pPr>
            <w:r>
              <w:t>1 Oct 2024</w:t>
            </w:r>
          </w:p>
        </w:tc>
        <w:tc>
          <w:tcPr>
            <w:tcW w:w="1843" w:type="dxa"/>
            <w:tcBorders>
              <w:top w:val="single" w:sz="4" w:space="0" w:color="auto"/>
              <w:bottom w:val="single" w:sz="4" w:space="0" w:color="auto"/>
            </w:tcBorders>
            <w:shd w:val="clear" w:color="auto" w:fill="auto"/>
          </w:tcPr>
          <w:p w14:paraId="7B3EA046" w14:textId="366C5DCC" w:rsidR="00745F9C" w:rsidRPr="00CB13B0" w:rsidRDefault="00745F9C">
            <w:pPr>
              <w:pStyle w:val="ENoteTableText"/>
              <w:rPr>
                <w:szCs w:val="16"/>
              </w:rPr>
            </w:pPr>
            <w:r>
              <w:rPr>
                <w:szCs w:val="16"/>
              </w:rPr>
              <w:t>Sch 2 (</w:t>
            </w:r>
            <w:r w:rsidR="00410FA5">
              <w:rPr>
                <w:szCs w:val="16"/>
              </w:rPr>
              <w:t>items 2</w:t>
            </w:r>
            <w:r w:rsidR="00887112">
              <w:rPr>
                <w:szCs w:val="16"/>
              </w:rPr>
              <w:t xml:space="preserve">–6): 2 Oct 2024 (s 2(1) </w:t>
            </w:r>
            <w:r w:rsidR="00410FA5">
              <w:rPr>
                <w:szCs w:val="16"/>
              </w:rPr>
              <w:t>item 1</w:t>
            </w:r>
            <w:r w:rsidR="00887112">
              <w:rPr>
                <w:szCs w:val="16"/>
              </w:rPr>
              <w:t>)</w:t>
            </w:r>
          </w:p>
        </w:tc>
        <w:tc>
          <w:tcPr>
            <w:tcW w:w="1566" w:type="dxa"/>
            <w:tcBorders>
              <w:top w:val="single" w:sz="4" w:space="0" w:color="auto"/>
              <w:bottom w:val="single" w:sz="4" w:space="0" w:color="auto"/>
            </w:tcBorders>
            <w:shd w:val="clear" w:color="auto" w:fill="auto"/>
          </w:tcPr>
          <w:p w14:paraId="2C9795A7" w14:textId="77777777" w:rsidR="00745F9C" w:rsidRPr="00C94934" w:rsidRDefault="00887112" w:rsidP="003F26B5">
            <w:pPr>
              <w:pStyle w:val="ENoteTableText"/>
              <w:rPr>
                <w:szCs w:val="16"/>
              </w:rPr>
            </w:pPr>
            <w:r>
              <w:rPr>
                <w:szCs w:val="16"/>
              </w:rPr>
              <w:t>—</w:t>
            </w:r>
          </w:p>
        </w:tc>
      </w:tr>
      <w:tr w:rsidR="00330282" w:rsidRPr="00CB13B0" w14:paraId="5614140B" w14:textId="77777777" w:rsidTr="00D363BA">
        <w:trPr>
          <w:cantSplit/>
        </w:trPr>
        <w:tc>
          <w:tcPr>
            <w:tcW w:w="1695" w:type="dxa"/>
            <w:tcBorders>
              <w:top w:val="single" w:sz="4" w:space="0" w:color="auto"/>
              <w:bottom w:val="single" w:sz="4" w:space="0" w:color="auto"/>
            </w:tcBorders>
            <w:shd w:val="clear" w:color="auto" w:fill="auto"/>
          </w:tcPr>
          <w:p w14:paraId="680286A4" w14:textId="0475B0B8" w:rsidR="00330282" w:rsidRPr="00330282" w:rsidRDefault="00330282" w:rsidP="00330282">
            <w:pPr>
              <w:pStyle w:val="ENoteTableText"/>
            </w:pPr>
            <w:r w:rsidRPr="0012056C">
              <w:t>Crown References Amendment Act 2024</w:t>
            </w:r>
          </w:p>
        </w:tc>
        <w:tc>
          <w:tcPr>
            <w:tcW w:w="992" w:type="dxa"/>
            <w:tcBorders>
              <w:top w:val="single" w:sz="4" w:space="0" w:color="auto"/>
              <w:bottom w:val="single" w:sz="4" w:space="0" w:color="auto"/>
            </w:tcBorders>
            <w:shd w:val="clear" w:color="auto" w:fill="auto"/>
          </w:tcPr>
          <w:p w14:paraId="43F42801" w14:textId="72E009A7" w:rsidR="00330282" w:rsidRDefault="00330282" w:rsidP="003F26B5">
            <w:pPr>
              <w:pStyle w:val="ENoteTableText"/>
            </w:pPr>
            <w:r>
              <w:rPr>
                <w:noProof/>
              </w:rPr>
              <w:t>115, 2024</w:t>
            </w:r>
          </w:p>
        </w:tc>
        <w:tc>
          <w:tcPr>
            <w:tcW w:w="992" w:type="dxa"/>
            <w:tcBorders>
              <w:top w:val="single" w:sz="4" w:space="0" w:color="auto"/>
              <w:bottom w:val="single" w:sz="4" w:space="0" w:color="auto"/>
            </w:tcBorders>
            <w:shd w:val="clear" w:color="auto" w:fill="auto"/>
          </w:tcPr>
          <w:p w14:paraId="08AF93D2" w14:textId="504DC8D4" w:rsidR="00330282" w:rsidRDefault="00330282" w:rsidP="003F26B5">
            <w:pPr>
              <w:pStyle w:val="ENoteTableText"/>
            </w:pPr>
            <w:r>
              <w:t>10 Dec 2024</w:t>
            </w:r>
          </w:p>
        </w:tc>
        <w:tc>
          <w:tcPr>
            <w:tcW w:w="1843" w:type="dxa"/>
            <w:tcBorders>
              <w:top w:val="single" w:sz="4" w:space="0" w:color="auto"/>
              <w:bottom w:val="single" w:sz="4" w:space="0" w:color="auto"/>
            </w:tcBorders>
            <w:shd w:val="clear" w:color="auto" w:fill="auto"/>
          </w:tcPr>
          <w:p w14:paraId="52C69084" w14:textId="06613073" w:rsidR="00330282" w:rsidRDefault="00330282">
            <w:pPr>
              <w:pStyle w:val="ENoteTableText"/>
              <w:rPr>
                <w:szCs w:val="16"/>
              </w:rPr>
            </w:pPr>
            <w:r>
              <w:rPr>
                <w:szCs w:val="16"/>
              </w:rPr>
              <w:t>Sch 1 (</w:t>
            </w:r>
            <w:r w:rsidR="00410FA5">
              <w:rPr>
                <w:szCs w:val="16"/>
              </w:rPr>
              <w:t>items 2</w:t>
            </w:r>
            <w:r>
              <w:rPr>
                <w:szCs w:val="16"/>
              </w:rPr>
              <w:t xml:space="preserve">7, 28): 11 Dec 2024 (s 2(1) </w:t>
            </w:r>
            <w:r w:rsidR="00410FA5">
              <w:rPr>
                <w:szCs w:val="16"/>
              </w:rPr>
              <w:t>item 1</w:t>
            </w:r>
            <w:r>
              <w:rPr>
                <w:szCs w:val="16"/>
              </w:rPr>
              <w:t>)</w:t>
            </w:r>
          </w:p>
        </w:tc>
        <w:tc>
          <w:tcPr>
            <w:tcW w:w="1566" w:type="dxa"/>
            <w:tcBorders>
              <w:top w:val="single" w:sz="4" w:space="0" w:color="auto"/>
              <w:bottom w:val="single" w:sz="4" w:space="0" w:color="auto"/>
            </w:tcBorders>
            <w:shd w:val="clear" w:color="auto" w:fill="auto"/>
          </w:tcPr>
          <w:p w14:paraId="26A2FEC2" w14:textId="579B5CA6" w:rsidR="00330282" w:rsidRDefault="00330282" w:rsidP="003F26B5">
            <w:pPr>
              <w:pStyle w:val="ENoteTableText"/>
              <w:rPr>
                <w:szCs w:val="16"/>
              </w:rPr>
            </w:pPr>
            <w:r>
              <w:rPr>
                <w:szCs w:val="16"/>
              </w:rPr>
              <w:t>—</w:t>
            </w:r>
          </w:p>
        </w:tc>
      </w:tr>
      <w:tr w:rsidR="00330282" w:rsidRPr="00CB13B0" w14:paraId="4E6F84C1" w14:textId="77777777" w:rsidTr="00BC426A">
        <w:trPr>
          <w:cantSplit/>
        </w:trPr>
        <w:tc>
          <w:tcPr>
            <w:tcW w:w="1695" w:type="dxa"/>
            <w:tcBorders>
              <w:top w:val="single" w:sz="4" w:space="0" w:color="auto"/>
              <w:bottom w:val="single" w:sz="4" w:space="0" w:color="auto"/>
            </w:tcBorders>
            <w:shd w:val="clear" w:color="auto" w:fill="auto"/>
          </w:tcPr>
          <w:p w14:paraId="09DB4E91" w14:textId="3E1DDE45" w:rsidR="00330282" w:rsidRPr="00330282" w:rsidRDefault="00330282" w:rsidP="00330282">
            <w:pPr>
              <w:pStyle w:val="ENoteTableText"/>
            </w:pPr>
            <w:r w:rsidRPr="006A4B70">
              <w:lastRenderedPageBreak/>
              <w:t>Treasury Laws Amendment (Multinational—Global and Domestic Minimum Tax) (Consequential) Act 2024</w:t>
            </w:r>
          </w:p>
        </w:tc>
        <w:tc>
          <w:tcPr>
            <w:tcW w:w="992" w:type="dxa"/>
            <w:tcBorders>
              <w:top w:val="single" w:sz="4" w:space="0" w:color="auto"/>
              <w:bottom w:val="single" w:sz="4" w:space="0" w:color="auto"/>
            </w:tcBorders>
            <w:shd w:val="clear" w:color="auto" w:fill="auto"/>
          </w:tcPr>
          <w:p w14:paraId="3D61BE4F" w14:textId="71B46F0C" w:rsidR="00330282" w:rsidRDefault="00330282" w:rsidP="003F26B5">
            <w:pPr>
              <w:pStyle w:val="ENoteTableText"/>
              <w:rPr>
                <w:noProof/>
              </w:rPr>
            </w:pPr>
            <w:r>
              <w:rPr>
                <w:noProof/>
              </w:rPr>
              <w:t>134, 2024</w:t>
            </w:r>
          </w:p>
        </w:tc>
        <w:tc>
          <w:tcPr>
            <w:tcW w:w="992" w:type="dxa"/>
            <w:tcBorders>
              <w:top w:val="single" w:sz="4" w:space="0" w:color="auto"/>
              <w:bottom w:val="single" w:sz="4" w:space="0" w:color="auto"/>
            </w:tcBorders>
            <w:shd w:val="clear" w:color="auto" w:fill="auto"/>
          </w:tcPr>
          <w:p w14:paraId="69CEA7ED" w14:textId="2BF8842B" w:rsidR="00330282" w:rsidRDefault="00330282" w:rsidP="003F26B5">
            <w:pPr>
              <w:pStyle w:val="ENoteTableText"/>
            </w:pPr>
            <w:r>
              <w:t>10 Dec 2024</w:t>
            </w:r>
          </w:p>
        </w:tc>
        <w:tc>
          <w:tcPr>
            <w:tcW w:w="1843" w:type="dxa"/>
            <w:tcBorders>
              <w:top w:val="single" w:sz="4" w:space="0" w:color="auto"/>
              <w:bottom w:val="single" w:sz="4" w:space="0" w:color="auto"/>
            </w:tcBorders>
            <w:shd w:val="clear" w:color="auto" w:fill="auto"/>
          </w:tcPr>
          <w:p w14:paraId="380D1706" w14:textId="49233A03" w:rsidR="00330282" w:rsidRDefault="00330282">
            <w:pPr>
              <w:pStyle w:val="ENoteTableText"/>
              <w:rPr>
                <w:szCs w:val="16"/>
              </w:rPr>
            </w:pPr>
            <w:r>
              <w:rPr>
                <w:szCs w:val="16"/>
              </w:rPr>
              <w:t>Sch 1 (</w:t>
            </w:r>
            <w:r w:rsidR="00410FA5">
              <w:rPr>
                <w:szCs w:val="16"/>
              </w:rPr>
              <w:t>items 6</w:t>
            </w:r>
            <w:r>
              <w:t xml:space="preserve">–29, 66): 11 Dec 2024 (s 2(1) </w:t>
            </w:r>
            <w:r w:rsidR="00410FA5">
              <w:t>item 1</w:t>
            </w:r>
            <w:r>
              <w:t>)</w:t>
            </w:r>
          </w:p>
        </w:tc>
        <w:tc>
          <w:tcPr>
            <w:tcW w:w="1566" w:type="dxa"/>
            <w:tcBorders>
              <w:top w:val="single" w:sz="4" w:space="0" w:color="auto"/>
              <w:bottom w:val="single" w:sz="4" w:space="0" w:color="auto"/>
            </w:tcBorders>
            <w:shd w:val="clear" w:color="auto" w:fill="auto"/>
          </w:tcPr>
          <w:p w14:paraId="6939188B" w14:textId="33CD98DF" w:rsidR="00330282" w:rsidRDefault="00330282" w:rsidP="003F26B5">
            <w:pPr>
              <w:pStyle w:val="ENoteTableText"/>
              <w:rPr>
                <w:szCs w:val="16"/>
              </w:rPr>
            </w:pPr>
            <w:r>
              <w:rPr>
                <w:szCs w:val="16"/>
              </w:rPr>
              <w:t>Sch 1 (</w:t>
            </w:r>
            <w:r w:rsidR="00410FA5">
              <w:rPr>
                <w:szCs w:val="16"/>
              </w:rPr>
              <w:t>item 6</w:t>
            </w:r>
            <w:r>
              <w:rPr>
                <w:szCs w:val="16"/>
              </w:rPr>
              <w:t>6)</w:t>
            </w:r>
          </w:p>
        </w:tc>
      </w:tr>
      <w:tr w:rsidR="00454E0F" w:rsidRPr="00CB13B0" w14:paraId="572AA22F" w14:textId="77777777" w:rsidTr="00F419B9">
        <w:trPr>
          <w:cantSplit/>
        </w:trPr>
        <w:tc>
          <w:tcPr>
            <w:tcW w:w="1695" w:type="dxa"/>
            <w:tcBorders>
              <w:top w:val="single" w:sz="4" w:space="0" w:color="auto"/>
              <w:bottom w:val="single" w:sz="4" w:space="0" w:color="auto"/>
            </w:tcBorders>
            <w:shd w:val="clear" w:color="auto" w:fill="auto"/>
          </w:tcPr>
          <w:p w14:paraId="1D748B40" w14:textId="0302EA66" w:rsidR="00454E0F" w:rsidRPr="00454E0F" w:rsidRDefault="00454E0F" w:rsidP="00454E0F">
            <w:pPr>
              <w:pStyle w:val="ENoteTableText"/>
            </w:pPr>
            <w:r w:rsidRPr="001D517F">
              <w:t>Treasury Laws Amendment (Fairer for Families and Farmers and Other Measures) Act 2024</w:t>
            </w:r>
          </w:p>
        </w:tc>
        <w:tc>
          <w:tcPr>
            <w:tcW w:w="992" w:type="dxa"/>
            <w:tcBorders>
              <w:top w:val="single" w:sz="4" w:space="0" w:color="auto"/>
              <w:bottom w:val="single" w:sz="4" w:space="0" w:color="auto"/>
            </w:tcBorders>
            <w:shd w:val="clear" w:color="auto" w:fill="auto"/>
          </w:tcPr>
          <w:p w14:paraId="1B0EE5AD" w14:textId="7412384C" w:rsidR="00454E0F" w:rsidRDefault="00454E0F" w:rsidP="003F26B5">
            <w:pPr>
              <w:pStyle w:val="ENoteTableText"/>
              <w:rPr>
                <w:noProof/>
              </w:rPr>
            </w:pPr>
            <w:r>
              <w:rPr>
                <w:noProof/>
              </w:rPr>
              <w:t>136, 2024</w:t>
            </w:r>
          </w:p>
        </w:tc>
        <w:tc>
          <w:tcPr>
            <w:tcW w:w="992" w:type="dxa"/>
            <w:tcBorders>
              <w:top w:val="single" w:sz="4" w:space="0" w:color="auto"/>
              <w:bottom w:val="single" w:sz="4" w:space="0" w:color="auto"/>
            </w:tcBorders>
            <w:shd w:val="clear" w:color="auto" w:fill="auto"/>
          </w:tcPr>
          <w:p w14:paraId="258DE601" w14:textId="232FFE52" w:rsidR="00454E0F" w:rsidRDefault="00454E0F" w:rsidP="003F26B5">
            <w:pPr>
              <w:pStyle w:val="ENoteTableText"/>
            </w:pPr>
            <w:r>
              <w:t>10 Dec 2024</w:t>
            </w:r>
          </w:p>
        </w:tc>
        <w:tc>
          <w:tcPr>
            <w:tcW w:w="1843" w:type="dxa"/>
            <w:tcBorders>
              <w:top w:val="single" w:sz="4" w:space="0" w:color="auto"/>
              <w:bottom w:val="single" w:sz="4" w:space="0" w:color="auto"/>
            </w:tcBorders>
            <w:shd w:val="clear" w:color="auto" w:fill="auto"/>
          </w:tcPr>
          <w:p w14:paraId="4FBD8B21" w14:textId="270596E6" w:rsidR="00454E0F" w:rsidRDefault="00454E0F">
            <w:pPr>
              <w:pStyle w:val="ENoteTableText"/>
              <w:rPr>
                <w:szCs w:val="16"/>
              </w:rPr>
            </w:pPr>
            <w:r>
              <w:rPr>
                <w:szCs w:val="16"/>
              </w:rPr>
              <w:t>Sch 5</w:t>
            </w:r>
            <w:r>
              <w:t xml:space="preserve"> and Sch 6 (</w:t>
            </w:r>
            <w:r w:rsidR="00410FA5">
              <w:t>items 1</w:t>
            </w:r>
            <w:r>
              <w:t xml:space="preserve">2–21): </w:t>
            </w:r>
            <w:r w:rsidRPr="002E6F24">
              <w:t xml:space="preserve">1 Jan 2025 (s 2(1) </w:t>
            </w:r>
            <w:r w:rsidR="00410FA5">
              <w:t>items 1</w:t>
            </w:r>
            <w:r w:rsidRPr="002E6F24">
              <w:t>0, 12)</w:t>
            </w:r>
          </w:p>
        </w:tc>
        <w:tc>
          <w:tcPr>
            <w:tcW w:w="1566" w:type="dxa"/>
            <w:tcBorders>
              <w:top w:val="single" w:sz="4" w:space="0" w:color="auto"/>
              <w:bottom w:val="single" w:sz="4" w:space="0" w:color="auto"/>
            </w:tcBorders>
            <w:shd w:val="clear" w:color="auto" w:fill="auto"/>
          </w:tcPr>
          <w:p w14:paraId="358F57DE" w14:textId="290F90E0" w:rsidR="00454E0F" w:rsidRPr="002E6F24" w:rsidRDefault="00454E0F" w:rsidP="003F26B5">
            <w:pPr>
              <w:pStyle w:val="ENoteTableText"/>
              <w:rPr>
                <w:szCs w:val="16"/>
              </w:rPr>
            </w:pPr>
            <w:r w:rsidRPr="002E6F24">
              <w:rPr>
                <w:szCs w:val="16"/>
              </w:rPr>
              <w:t>Sch 6 (</w:t>
            </w:r>
            <w:r w:rsidR="00410FA5">
              <w:rPr>
                <w:szCs w:val="16"/>
              </w:rPr>
              <w:t>item 1</w:t>
            </w:r>
            <w:r w:rsidRPr="002E6F24">
              <w:rPr>
                <w:szCs w:val="16"/>
              </w:rPr>
              <w:t>5)</w:t>
            </w:r>
          </w:p>
        </w:tc>
      </w:tr>
      <w:tr w:rsidR="00330282" w:rsidRPr="00CB13B0" w14:paraId="462FF3ED" w14:textId="77777777" w:rsidTr="00A344B6">
        <w:trPr>
          <w:cantSplit/>
        </w:trPr>
        <w:tc>
          <w:tcPr>
            <w:tcW w:w="1695" w:type="dxa"/>
            <w:tcBorders>
              <w:top w:val="single" w:sz="4" w:space="0" w:color="auto"/>
              <w:bottom w:val="single" w:sz="4" w:space="0" w:color="auto"/>
            </w:tcBorders>
            <w:shd w:val="clear" w:color="auto" w:fill="auto"/>
          </w:tcPr>
          <w:p w14:paraId="2C1625CE" w14:textId="4A3204EE" w:rsidR="00330282" w:rsidRPr="00330282" w:rsidRDefault="00330282" w:rsidP="00330282">
            <w:pPr>
              <w:pStyle w:val="ENoteTableText"/>
            </w:pPr>
            <w:r w:rsidRPr="0009155B">
              <w:t>Treasury Laws Amendment (Responsible Buy Now Pay Later and Other Measures) Act 2024</w:t>
            </w:r>
          </w:p>
        </w:tc>
        <w:tc>
          <w:tcPr>
            <w:tcW w:w="992" w:type="dxa"/>
            <w:tcBorders>
              <w:top w:val="single" w:sz="4" w:space="0" w:color="auto"/>
              <w:bottom w:val="single" w:sz="4" w:space="0" w:color="auto"/>
            </w:tcBorders>
            <w:shd w:val="clear" w:color="auto" w:fill="auto"/>
          </w:tcPr>
          <w:p w14:paraId="68B52840" w14:textId="4DACCD83" w:rsidR="00330282" w:rsidRDefault="00330282" w:rsidP="003F26B5">
            <w:pPr>
              <w:pStyle w:val="ENoteTableText"/>
              <w:rPr>
                <w:noProof/>
              </w:rPr>
            </w:pPr>
            <w:r>
              <w:rPr>
                <w:noProof/>
              </w:rPr>
              <w:t>138, 2024</w:t>
            </w:r>
          </w:p>
        </w:tc>
        <w:tc>
          <w:tcPr>
            <w:tcW w:w="992" w:type="dxa"/>
            <w:tcBorders>
              <w:top w:val="single" w:sz="4" w:space="0" w:color="auto"/>
              <w:bottom w:val="single" w:sz="4" w:space="0" w:color="auto"/>
            </w:tcBorders>
            <w:shd w:val="clear" w:color="auto" w:fill="auto"/>
          </w:tcPr>
          <w:p w14:paraId="08D605FB" w14:textId="30202A2D" w:rsidR="00330282" w:rsidRDefault="00330282" w:rsidP="003F26B5">
            <w:pPr>
              <w:pStyle w:val="ENoteTableText"/>
            </w:pPr>
            <w:r>
              <w:t>10 Dec 2024</w:t>
            </w:r>
          </w:p>
        </w:tc>
        <w:tc>
          <w:tcPr>
            <w:tcW w:w="1843" w:type="dxa"/>
            <w:tcBorders>
              <w:top w:val="single" w:sz="4" w:space="0" w:color="auto"/>
              <w:bottom w:val="single" w:sz="4" w:space="0" w:color="auto"/>
            </w:tcBorders>
            <w:shd w:val="clear" w:color="auto" w:fill="auto"/>
          </w:tcPr>
          <w:p w14:paraId="15B022C9" w14:textId="66600017" w:rsidR="00330282" w:rsidRDefault="00330282">
            <w:pPr>
              <w:pStyle w:val="ENoteTableText"/>
              <w:rPr>
                <w:szCs w:val="16"/>
              </w:rPr>
            </w:pPr>
            <w:r>
              <w:rPr>
                <w:szCs w:val="16"/>
              </w:rPr>
              <w:t>Sch 1 (</w:t>
            </w:r>
            <w:r w:rsidR="00410FA5">
              <w:rPr>
                <w:szCs w:val="16"/>
              </w:rPr>
              <w:t>items 2</w:t>
            </w:r>
            <w:r>
              <w:t xml:space="preserve">–12): </w:t>
            </w:r>
            <w:r w:rsidRPr="002E6F24">
              <w:t xml:space="preserve">1 Jan 2025 (s 2(1) </w:t>
            </w:r>
            <w:r w:rsidR="00410FA5">
              <w:t>item 2</w:t>
            </w:r>
            <w:r w:rsidRPr="002E6F24">
              <w:t>)</w:t>
            </w:r>
            <w:r>
              <w:br/>
            </w:r>
            <w:r>
              <w:rPr>
                <w:szCs w:val="16"/>
              </w:rPr>
              <w:t>Sch 5 (</w:t>
            </w:r>
            <w:r w:rsidR="00410FA5">
              <w:rPr>
                <w:szCs w:val="16"/>
              </w:rPr>
              <w:t>items 1</w:t>
            </w:r>
            <w:r>
              <w:t xml:space="preserve">–13): 11 Dec 2024 (s 2(1) </w:t>
            </w:r>
            <w:r w:rsidR="00410FA5">
              <w:t>items 6</w:t>
            </w:r>
            <w:r>
              <w:t>, 7)</w:t>
            </w:r>
            <w:r>
              <w:br/>
              <w:t>Sch 5 (</w:t>
            </w:r>
            <w:r w:rsidR="00410FA5">
              <w:t>item 1</w:t>
            </w:r>
            <w:r>
              <w:t xml:space="preserve">4): never commenced (s 2(1) </w:t>
            </w:r>
            <w:r w:rsidR="00410FA5">
              <w:t>item 8</w:t>
            </w:r>
            <w:r>
              <w:t>)</w:t>
            </w:r>
          </w:p>
        </w:tc>
        <w:tc>
          <w:tcPr>
            <w:tcW w:w="1566" w:type="dxa"/>
            <w:tcBorders>
              <w:top w:val="single" w:sz="4" w:space="0" w:color="auto"/>
              <w:bottom w:val="single" w:sz="4" w:space="0" w:color="auto"/>
            </w:tcBorders>
            <w:shd w:val="clear" w:color="auto" w:fill="auto"/>
          </w:tcPr>
          <w:p w14:paraId="21334021" w14:textId="1986B1B0" w:rsidR="00330282" w:rsidRDefault="00330282" w:rsidP="003F26B5">
            <w:pPr>
              <w:pStyle w:val="ENoteTableText"/>
              <w:rPr>
                <w:szCs w:val="16"/>
              </w:rPr>
            </w:pPr>
            <w:r>
              <w:rPr>
                <w:szCs w:val="16"/>
              </w:rPr>
              <w:t>—</w:t>
            </w:r>
          </w:p>
        </w:tc>
      </w:tr>
      <w:tr w:rsidR="00F7351B" w:rsidRPr="00CB13B0" w14:paraId="456F79F6" w14:textId="77777777" w:rsidTr="00A344B6">
        <w:trPr>
          <w:cantSplit/>
        </w:trPr>
        <w:tc>
          <w:tcPr>
            <w:tcW w:w="1695" w:type="dxa"/>
            <w:tcBorders>
              <w:top w:val="single" w:sz="4" w:space="0" w:color="auto"/>
              <w:bottom w:val="single" w:sz="4" w:space="0" w:color="auto"/>
            </w:tcBorders>
            <w:shd w:val="clear" w:color="auto" w:fill="auto"/>
          </w:tcPr>
          <w:p w14:paraId="022FD8A7" w14:textId="2970742D" w:rsidR="00F7351B" w:rsidRPr="0009155B" w:rsidRDefault="00F7351B" w:rsidP="00330282">
            <w:pPr>
              <w:pStyle w:val="ENoteTableText"/>
            </w:pPr>
            <w:r w:rsidRPr="00F7351B">
              <w:t>Future Made in Australia (Production Tax Credits and Other Measures) Act 2025</w:t>
            </w:r>
          </w:p>
        </w:tc>
        <w:tc>
          <w:tcPr>
            <w:tcW w:w="992" w:type="dxa"/>
            <w:tcBorders>
              <w:top w:val="single" w:sz="4" w:space="0" w:color="auto"/>
              <w:bottom w:val="single" w:sz="4" w:space="0" w:color="auto"/>
            </w:tcBorders>
            <w:shd w:val="clear" w:color="auto" w:fill="auto"/>
          </w:tcPr>
          <w:p w14:paraId="0097330C" w14:textId="5599087B" w:rsidR="00F7351B" w:rsidRDefault="00F7351B" w:rsidP="003F26B5">
            <w:pPr>
              <w:pStyle w:val="ENoteTableText"/>
              <w:rPr>
                <w:noProof/>
              </w:rPr>
            </w:pPr>
            <w:r>
              <w:rPr>
                <w:noProof/>
              </w:rPr>
              <w:t>9, 2025</w:t>
            </w:r>
          </w:p>
        </w:tc>
        <w:tc>
          <w:tcPr>
            <w:tcW w:w="992" w:type="dxa"/>
            <w:tcBorders>
              <w:top w:val="single" w:sz="4" w:space="0" w:color="auto"/>
              <w:bottom w:val="single" w:sz="4" w:space="0" w:color="auto"/>
            </w:tcBorders>
            <w:shd w:val="clear" w:color="auto" w:fill="auto"/>
          </w:tcPr>
          <w:p w14:paraId="438E0590" w14:textId="6884A1E2" w:rsidR="00F7351B" w:rsidRDefault="00F7351B" w:rsidP="003F26B5">
            <w:pPr>
              <w:pStyle w:val="ENoteTableText"/>
            </w:pPr>
            <w:r>
              <w:t>14 Feb 2025</w:t>
            </w:r>
          </w:p>
        </w:tc>
        <w:tc>
          <w:tcPr>
            <w:tcW w:w="1843" w:type="dxa"/>
            <w:tcBorders>
              <w:top w:val="single" w:sz="4" w:space="0" w:color="auto"/>
              <w:bottom w:val="single" w:sz="4" w:space="0" w:color="auto"/>
            </w:tcBorders>
            <w:shd w:val="clear" w:color="auto" w:fill="auto"/>
          </w:tcPr>
          <w:p w14:paraId="3A784A9C" w14:textId="3C3BD8E8" w:rsidR="00F7351B" w:rsidRDefault="00F5058C">
            <w:pPr>
              <w:pStyle w:val="ENoteTableText"/>
              <w:rPr>
                <w:szCs w:val="16"/>
              </w:rPr>
            </w:pPr>
            <w:r>
              <w:rPr>
                <w:szCs w:val="16"/>
              </w:rPr>
              <w:t>Sch 1 (</w:t>
            </w:r>
            <w:r w:rsidR="00410FA5">
              <w:rPr>
                <w:szCs w:val="16"/>
              </w:rPr>
              <w:t>items 1</w:t>
            </w:r>
            <w:r>
              <w:rPr>
                <w:szCs w:val="16"/>
              </w:rPr>
              <w:t>–</w:t>
            </w:r>
            <w:r w:rsidR="004B3133">
              <w:rPr>
                <w:szCs w:val="16"/>
              </w:rPr>
              <w:t>4</w:t>
            </w:r>
            <w:r>
              <w:rPr>
                <w:szCs w:val="16"/>
              </w:rPr>
              <w:t xml:space="preserve">): </w:t>
            </w:r>
            <w:r>
              <w:rPr>
                <w:szCs w:val="16"/>
                <w:u w:val="single"/>
              </w:rPr>
              <w:t>awaiting commencement</w:t>
            </w:r>
            <w:r>
              <w:rPr>
                <w:szCs w:val="16"/>
              </w:rPr>
              <w:t xml:space="preserve"> </w:t>
            </w:r>
            <w:r w:rsidR="00E67ED6">
              <w:rPr>
                <w:szCs w:val="16"/>
              </w:rPr>
              <w:t xml:space="preserve">(s 2(1) </w:t>
            </w:r>
            <w:r w:rsidR="00410FA5">
              <w:rPr>
                <w:szCs w:val="16"/>
              </w:rPr>
              <w:t>item 2</w:t>
            </w:r>
            <w:r w:rsidR="00E67ED6">
              <w:rPr>
                <w:szCs w:val="16"/>
              </w:rPr>
              <w:t>)</w:t>
            </w:r>
            <w:r>
              <w:rPr>
                <w:szCs w:val="16"/>
              </w:rPr>
              <w:br/>
            </w:r>
            <w:r w:rsidR="00F7351B">
              <w:rPr>
                <w:szCs w:val="16"/>
              </w:rPr>
              <w:t>Sch 2 (</w:t>
            </w:r>
            <w:r w:rsidR="00410FA5">
              <w:rPr>
                <w:szCs w:val="16"/>
              </w:rPr>
              <w:t>items 1</w:t>
            </w:r>
            <w:r w:rsidR="00F7351B">
              <w:rPr>
                <w:szCs w:val="16"/>
              </w:rPr>
              <w:t xml:space="preserve">, 12–14): 1 Apr 2025 (s 2(1) </w:t>
            </w:r>
            <w:r w:rsidR="00410FA5">
              <w:rPr>
                <w:szCs w:val="16"/>
              </w:rPr>
              <w:t>item 5</w:t>
            </w:r>
            <w:r w:rsidR="00F7351B">
              <w:rPr>
                <w:szCs w:val="16"/>
              </w:rPr>
              <w:t>)</w:t>
            </w:r>
          </w:p>
        </w:tc>
        <w:tc>
          <w:tcPr>
            <w:tcW w:w="1566" w:type="dxa"/>
            <w:tcBorders>
              <w:top w:val="single" w:sz="4" w:space="0" w:color="auto"/>
              <w:bottom w:val="single" w:sz="4" w:space="0" w:color="auto"/>
            </w:tcBorders>
            <w:shd w:val="clear" w:color="auto" w:fill="auto"/>
          </w:tcPr>
          <w:p w14:paraId="33D31F96" w14:textId="34F793CB" w:rsidR="00F7351B" w:rsidRPr="00A344B6" w:rsidRDefault="00754AC3" w:rsidP="003F26B5">
            <w:pPr>
              <w:pStyle w:val="ENoteTableText"/>
              <w:rPr>
                <w:szCs w:val="16"/>
                <w:u w:val="single"/>
              </w:rPr>
            </w:pPr>
            <w:r>
              <w:rPr>
                <w:szCs w:val="16"/>
              </w:rPr>
              <w:t>—</w:t>
            </w:r>
          </w:p>
        </w:tc>
      </w:tr>
      <w:tr w:rsidR="00E67ED6" w:rsidRPr="00CB13B0" w14:paraId="524F049A" w14:textId="77777777" w:rsidTr="00C13383">
        <w:trPr>
          <w:cantSplit/>
        </w:trPr>
        <w:tc>
          <w:tcPr>
            <w:tcW w:w="1695" w:type="dxa"/>
            <w:tcBorders>
              <w:top w:val="single" w:sz="4" w:space="0" w:color="auto"/>
              <w:bottom w:val="single" w:sz="4" w:space="0" w:color="auto"/>
            </w:tcBorders>
            <w:shd w:val="clear" w:color="auto" w:fill="auto"/>
          </w:tcPr>
          <w:p w14:paraId="5EDEEDF9" w14:textId="6EB2DAE6" w:rsidR="00E67ED6" w:rsidRPr="00F7351B" w:rsidRDefault="00E67ED6" w:rsidP="00330282">
            <w:pPr>
              <w:pStyle w:val="ENoteTableText"/>
            </w:pPr>
            <w:r w:rsidRPr="00E67ED6">
              <w:t>Veterans’ Entitlements, Treatment and Support (Simplification and Harmonisation) Act 2025</w:t>
            </w:r>
          </w:p>
        </w:tc>
        <w:tc>
          <w:tcPr>
            <w:tcW w:w="992" w:type="dxa"/>
            <w:tcBorders>
              <w:top w:val="single" w:sz="4" w:space="0" w:color="auto"/>
              <w:bottom w:val="single" w:sz="4" w:space="0" w:color="auto"/>
            </w:tcBorders>
            <w:shd w:val="clear" w:color="auto" w:fill="auto"/>
          </w:tcPr>
          <w:p w14:paraId="295C4519" w14:textId="18012D40" w:rsidR="00E67ED6" w:rsidRDefault="00E67ED6" w:rsidP="003F26B5">
            <w:pPr>
              <w:pStyle w:val="ENoteTableText"/>
              <w:rPr>
                <w:noProof/>
              </w:rPr>
            </w:pPr>
            <w:r>
              <w:rPr>
                <w:noProof/>
              </w:rPr>
              <w:t>17, 2025</w:t>
            </w:r>
          </w:p>
        </w:tc>
        <w:tc>
          <w:tcPr>
            <w:tcW w:w="992" w:type="dxa"/>
            <w:tcBorders>
              <w:top w:val="single" w:sz="4" w:space="0" w:color="auto"/>
              <w:bottom w:val="single" w:sz="4" w:space="0" w:color="auto"/>
            </w:tcBorders>
            <w:shd w:val="clear" w:color="auto" w:fill="auto"/>
          </w:tcPr>
          <w:p w14:paraId="53D3892D" w14:textId="624FA097" w:rsidR="00E67ED6" w:rsidRDefault="00E67ED6" w:rsidP="003F26B5">
            <w:pPr>
              <w:pStyle w:val="ENoteTableText"/>
            </w:pPr>
            <w:r>
              <w:t>20 Feb 2025</w:t>
            </w:r>
          </w:p>
        </w:tc>
        <w:tc>
          <w:tcPr>
            <w:tcW w:w="1843" w:type="dxa"/>
            <w:tcBorders>
              <w:top w:val="single" w:sz="4" w:space="0" w:color="auto"/>
              <w:bottom w:val="single" w:sz="4" w:space="0" w:color="auto"/>
            </w:tcBorders>
            <w:shd w:val="clear" w:color="auto" w:fill="auto"/>
          </w:tcPr>
          <w:p w14:paraId="75426CEB" w14:textId="61CBEFEF" w:rsidR="00E67ED6" w:rsidRPr="00A344B6" w:rsidRDefault="00E67ED6">
            <w:pPr>
              <w:pStyle w:val="ENoteTableText"/>
              <w:rPr>
                <w:szCs w:val="16"/>
                <w:u w:val="single"/>
              </w:rPr>
            </w:pPr>
            <w:r>
              <w:rPr>
                <w:szCs w:val="16"/>
              </w:rPr>
              <w:t>Sch 8 (</w:t>
            </w:r>
            <w:r w:rsidR="00410FA5">
              <w:rPr>
                <w:szCs w:val="16"/>
              </w:rPr>
              <w:t>items 3</w:t>
            </w:r>
            <w:r>
              <w:rPr>
                <w:szCs w:val="16"/>
              </w:rPr>
              <w:t>8–5</w:t>
            </w:r>
            <w:r w:rsidR="00754AC3">
              <w:rPr>
                <w:szCs w:val="16"/>
              </w:rPr>
              <w:t>2</w:t>
            </w:r>
            <w:r>
              <w:rPr>
                <w:szCs w:val="16"/>
              </w:rPr>
              <w:t xml:space="preserve">): </w:t>
            </w:r>
            <w:r w:rsidR="00410FA5">
              <w:rPr>
                <w:szCs w:val="16"/>
                <w:u w:val="single"/>
              </w:rPr>
              <w:t>1 July</w:t>
            </w:r>
            <w:r>
              <w:rPr>
                <w:szCs w:val="16"/>
                <w:u w:val="single"/>
              </w:rPr>
              <w:t xml:space="preserve"> 2026 (s 2(1) </w:t>
            </w:r>
            <w:r w:rsidR="00410FA5">
              <w:rPr>
                <w:szCs w:val="16"/>
                <w:u w:val="single"/>
              </w:rPr>
              <w:t>item 6</w:t>
            </w:r>
            <w:r>
              <w:rPr>
                <w:szCs w:val="16"/>
                <w:u w:val="single"/>
              </w:rPr>
              <w:t>)</w:t>
            </w:r>
          </w:p>
        </w:tc>
        <w:tc>
          <w:tcPr>
            <w:tcW w:w="1566" w:type="dxa"/>
            <w:tcBorders>
              <w:top w:val="single" w:sz="4" w:space="0" w:color="auto"/>
              <w:bottom w:val="single" w:sz="4" w:space="0" w:color="auto"/>
            </w:tcBorders>
            <w:shd w:val="clear" w:color="auto" w:fill="auto"/>
          </w:tcPr>
          <w:p w14:paraId="105970F4" w14:textId="58F62E36" w:rsidR="00E67ED6" w:rsidRDefault="00E67ED6" w:rsidP="003F26B5">
            <w:pPr>
              <w:pStyle w:val="ENoteTableText"/>
              <w:rPr>
                <w:szCs w:val="16"/>
                <w:u w:val="single"/>
              </w:rPr>
            </w:pPr>
            <w:r>
              <w:rPr>
                <w:szCs w:val="16"/>
                <w:u w:val="single"/>
              </w:rPr>
              <w:t>Sch 8 (</w:t>
            </w:r>
            <w:r w:rsidR="00410FA5">
              <w:rPr>
                <w:szCs w:val="16"/>
                <w:u w:val="single"/>
              </w:rPr>
              <w:t>items 5</w:t>
            </w:r>
            <w:r>
              <w:rPr>
                <w:szCs w:val="16"/>
                <w:u w:val="single"/>
              </w:rPr>
              <w:t>1</w:t>
            </w:r>
            <w:r w:rsidR="003812CB">
              <w:rPr>
                <w:szCs w:val="16"/>
                <w:u w:val="single"/>
              </w:rPr>
              <w:t xml:space="preserve">, </w:t>
            </w:r>
            <w:r>
              <w:rPr>
                <w:szCs w:val="16"/>
                <w:u w:val="single"/>
              </w:rPr>
              <w:t>52)</w:t>
            </w:r>
          </w:p>
        </w:tc>
      </w:tr>
      <w:tr w:rsidR="00C13383" w:rsidRPr="00CB13B0" w14:paraId="7DC1A1DB" w14:textId="77777777" w:rsidTr="003A60C1">
        <w:trPr>
          <w:cantSplit/>
        </w:trPr>
        <w:tc>
          <w:tcPr>
            <w:tcW w:w="1695" w:type="dxa"/>
            <w:tcBorders>
              <w:top w:val="single" w:sz="4" w:space="0" w:color="auto"/>
              <w:bottom w:val="single" w:sz="12" w:space="0" w:color="auto"/>
            </w:tcBorders>
            <w:shd w:val="clear" w:color="auto" w:fill="auto"/>
          </w:tcPr>
          <w:p w14:paraId="31E2158F" w14:textId="41BE5263" w:rsidR="00C13383" w:rsidRPr="00F7351B" w:rsidRDefault="00C13383" w:rsidP="00330282">
            <w:pPr>
              <w:pStyle w:val="ENoteTableText"/>
            </w:pPr>
            <w:r w:rsidRPr="00C13383">
              <w:lastRenderedPageBreak/>
              <w:t>Treasury Laws Amendment (Tax Incentives and Integrity) Act 2025</w:t>
            </w:r>
          </w:p>
        </w:tc>
        <w:tc>
          <w:tcPr>
            <w:tcW w:w="992" w:type="dxa"/>
            <w:tcBorders>
              <w:top w:val="single" w:sz="4" w:space="0" w:color="auto"/>
              <w:bottom w:val="single" w:sz="12" w:space="0" w:color="auto"/>
            </w:tcBorders>
            <w:shd w:val="clear" w:color="auto" w:fill="auto"/>
          </w:tcPr>
          <w:p w14:paraId="4961ED82" w14:textId="18AB8D57" w:rsidR="00C13383" w:rsidRDefault="00C13383" w:rsidP="003F26B5">
            <w:pPr>
              <w:pStyle w:val="ENoteTableText"/>
              <w:rPr>
                <w:noProof/>
              </w:rPr>
            </w:pPr>
            <w:r>
              <w:rPr>
                <w:noProof/>
              </w:rPr>
              <w:t>29, 2025</w:t>
            </w:r>
          </w:p>
        </w:tc>
        <w:tc>
          <w:tcPr>
            <w:tcW w:w="992" w:type="dxa"/>
            <w:tcBorders>
              <w:top w:val="single" w:sz="4" w:space="0" w:color="auto"/>
              <w:bottom w:val="single" w:sz="12" w:space="0" w:color="auto"/>
            </w:tcBorders>
            <w:shd w:val="clear" w:color="auto" w:fill="auto"/>
          </w:tcPr>
          <w:p w14:paraId="4CE176E8" w14:textId="732CE543" w:rsidR="00C13383" w:rsidRDefault="00C13383" w:rsidP="003F26B5">
            <w:pPr>
              <w:pStyle w:val="ENoteTableText"/>
            </w:pPr>
            <w:r>
              <w:t>27 Mar 2025</w:t>
            </w:r>
          </w:p>
        </w:tc>
        <w:tc>
          <w:tcPr>
            <w:tcW w:w="1843" w:type="dxa"/>
            <w:tcBorders>
              <w:top w:val="single" w:sz="4" w:space="0" w:color="auto"/>
              <w:bottom w:val="single" w:sz="12" w:space="0" w:color="auto"/>
            </w:tcBorders>
            <w:shd w:val="clear" w:color="auto" w:fill="auto"/>
          </w:tcPr>
          <w:p w14:paraId="009B8497" w14:textId="792A74CD" w:rsidR="00C13383" w:rsidRDefault="00C13383">
            <w:pPr>
              <w:pStyle w:val="ENoteTableText"/>
              <w:rPr>
                <w:szCs w:val="16"/>
              </w:rPr>
            </w:pPr>
            <w:r>
              <w:rPr>
                <w:szCs w:val="16"/>
              </w:rPr>
              <w:t xml:space="preserve">Sch 2: 1 Apr 2025 (s 2(1) </w:t>
            </w:r>
            <w:r w:rsidR="00410FA5">
              <w:rPr>
                <w:szCs w:val="16"/>
              </w:rPr>
              <w:t>item 2</w:t>
            </w:r>
            <w:r>
              <w:rPr>
                <w:szCs w:val="16"/>
              </w:rPr>
              <w:t>)</w:t>
            </w:r>
          </w:p>
        </w:tc>
        <w:tc>
          <w:tcPr>
            <w:tcW w:w="1566" w:type="dxa"/>
            <w:tcBorders>
              <w:top w:val="single" w:sz="4" w:space="0" w:color="auto"/>
              <w:bottom w:val="single" w:sz="12" w:space="0" w:color="auto"/>
            </w:tcBorders>
            <w:shd w:val="clear" w:color="auto" w:fill="auto"/>
          </w:tcPr>
          <w:p w14:paraId="693A5451" w14:textId="58D9951B" w:rsidR="00C13383" w:rsidRDefault="00C13383" w:rsidP="003F26B5">
            <w:pPr>
              <w:pStyle w:val="ENoteTableText"/>
              <w:rPr>
                <w:szCs w:val="16"/>
              </w:rPr>
            </w:pPr>
            <w:r>
              <w:rPr>
                <w:szCs w:val="16"/>
              </w:rPr>
              <w:t>Sch 2 (</w:t>
            </w:r>
            <w:r w:rsidR="00410FA5">
              <w:rPr>
                <w:szCs w:val="16"/>
              </w:rPr>
              <w:t>item 4</w:t>
            </w:r>
            <w:r>
              <w:rPr>
                <w:szCs w:val="16"/>
              </w:rPr>
              <w:t>)</w:t>
            </w:r>
          </w:p>
        </w:tc>
      </w:tr>
      <w:bookmarkEnd w:id="5"/>
    </w:tbl>
    <w:p w14:paraId="2A61D55B" w14:textId="77777777" w:rsidR="00274316" w:rsidRPr="00CB13B0" w:rsidRDefault="00274316" w:rsidP="00F168B3">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985"/>
        <w:gridCol w:w="1701"/>
        <w:gridCol w:w="1843"/>
        <w:gridCol w:w="1559"/>
      </w:tblGrid>
      <w:tr w:rsidR="00C90635" w:rsidRPr="00CB13B0" w14:paraId="38A79A0B" w14:textId="77777777" w:rsidTr="00333578">
        <w:trPr>
          <w:cantSplit/>
          <w:tblHeader/>
        </w:trPr>
        <w:tc>
          <w:tcPr>
            <w:tcW w:w="1985" w:type="dxa"/>
            <w:tcBorders>
              <w:top w:val="single" w:sz="12" w:space="0" w:color="auto"/>
              <w:bottom w:val="single" w:sz="12" w:space="0" w:color="auto"/>
            </w:tcBorders>
            <w:shd w:val="clear" w:color="auto" w:fill="auto"/>
          </w:tcPr>
          <w:p w14:paraId="0642BAAF" w14:textId="77777777" w:rsidR="00C90635" w:rsidRPr="00CB13B0" w:rsidRDefault="00C90635" w:rsidP="00274316">
            <w:pPr>
              <w:pStyle w:val="ENoteTableHeading"/>
            </w:pPr>
            <w:r w:rsidRPr="00CB13B0">
              <w:t>Name</w:t>
            </w:r>
          </w:p>
        </w:tc>
        <w:tc>
          <w:tcPr>
            <w:tcW w:w="1701" w:type="dxa"/>
            <w:tcBorders>
              <w:top w:val="single" w:sz="12" w:space="0" w:color="auto"/>
              <w:bottom w:val="single" w:sz="12" w:space="0" w:color="auto"/>
            </w:tcBorders>
            <w:shd w:val="clear" w:color="auto" w:fill="auto"/>
          </w:tcPr>
          <w:p w14:paraId="49008F02" w14:textId="77777777" w:rsidR="00C90635" w:rsidRPr="00CB13B0" w:rsidRDefault="003B2BAD" w:rsidP="00332B39">
            <w:pPr>
              <w:pStyle w:val="ENoteTableHeading"/>
              <w:pageBreakBefore/>
            </w:pPr>
            <w:r w:rsidRPr="00CB13B0">
              <w:t>R</w:t>
            </w:r>
            <w:r w:rsidR="00C90635" w:rsidRPr="00CB13B0">
              <w:t>egistration</w:t>
            </w:r>
          </w:p>
        </w:tc>
        <w:tc>
          <w:tcPr>
            <w:tcW w:w="1843" w:type="dxa"/>
            <w:tcBorders>
              <w:top w:val="single" w:sz="12" w:space="0" w:color="auto"/>
              <w:bottom w:val="single" w:sz="12" w:space="0" w:color="auto"/>
            </w:tcBorders>
            <w:shd w:val="clear" w:color="auto" w:fill="auto"/>
          </w:tcPr>
          <w:p w14:paraId="357B2BD9" w14:textId="77777777" w:rsidR="00C90635" w:rsidRPr="00CB13B0" w:rsidRDefault="00C90635" w:rsidP="00A02245">
            <w:pPr>
              <w:pStyle w:val="ENoteTableHeading"/>
              <w:pageBreakBefore/>
            </w:pPr>
            <w:r w:rsidRPr="00CB13B0">
              <w:t>Commencement</w:t>
            </w:r>
          </w:p>
        </w:tc>
        <w:tc>
          <w:tcPr>
            <w:tcW w:w="1559" w:type="dxa"/>
            <w:tcBorders>
              <w:top w:val="single" w:sz="12" w:space="0" w:color="auto"/>
              <w:bottom w:val="single" w:sz="12" w:space="0" w:color="auto"/>
            </w:tcBorders>
            <w:shd w:val="clear" w:color="auto" w:fill="auto"/>
          </w:tcPr>
          <w:p w14:paraId="514E01CB" w14:textId="77777777" w:rsidR="00C90635" w:rsidRPr="00CB13B0" w:rsidRDefault="00C90635" w:rsidP="00A02245">
            <w:pPr>
              <w:pStyle w:val="ENoteTableHeading"/>
              <w:pageBreakBefore/>
            </w:pPr>
            <w:r w:rsidRPr="00CB13B0">
              <w:t>Application, saving and transitional provisions</w:t>
            </w:r>
          </w:p>
        </w:tc>
      </w:tr>
      <w:tr w:rsidR="00C90635" w:rsidRPr="00CB13B0" w14:paraId="465DD69D" w14:textId="77777777" w:rsidTr="00333578">
        <w:trPr>
          <w:cantSplit/>
        </w:trPr>
        <w:tc>
          <w:tcPr>
            <w:tcW w:w="1985" w:type="dxa"/>
            <w:tcBorders>
              <w:top w:val="single" w:sz="12" w:space="0" w:color="auto"/>
              <w:bottom w:val="single" w:sz="12" w:space="0" w:color="auto"/>
            </w:tcBorders>
            <w:shd w:val="clear" w:color="auto" w:fill="auto"/>
          </w:tcPr>
          <w:p w14:paraId="10CD74E9" w14:textId="77777777" w:rsidR="00C90635" w:rsidRPr="00CB13B0" w:rsidRDefault="00C90635" w:rsidP="00A02245">
            <w:pPr>
              <w:pStyle w:val="ENoteTableText"/>
            </w:pPr>
            <w:r w:rsidRPr="00CB13B0">
              <w:t>Workplace Relations Amendment (Work Choices) (Consequential Amendments) Regulations</w:t>
            </w:r>
            <w:r w:rsidR="0056271E" w:rsidRPr="00CB13B0">
              <w:t> </w:t>
            </w:r>
            <w:r w:rsidRPr="00CB13B0">
              <w:t>2006 (No.</w:t>
            </w:r>
            <w:r w:rsidR="0056271E" w:rsidRPr="00CB13B0">
              <w:t> </w:t>
            </w:r>
            <w:r w:rsidRPr="00CB13B0">
              <w:t>1) (SLI No.</w:t>
            </w:r>
            <w:r w:rsidR="0056271E" w:rsidRPr="00CB13B0">
              <w:t> </w:t>
            </w:r>
            <w:r w:rsidRPr="00CB13B0">
              <w:t>50, 2006)</w:t>
            </w:r>
          </w:p>
        </w:tc>
        <w:tc>
          <w:tcPr>
            <w:tcW w:w="1701" w:type="dxa"/>
            <w:tcBorders>
              <w:top w:val="single" w:sz="12" w:space="0" w:color="auto"/>
              <w:bottom w:val="single" w:sz="12" w:space="0" w:color="auto"/>
            </w:tcBorders>
            <w:shd w:val="clear" w:color="auto" w:fill="auto"/>
          </w:tcPr>
          <w:p w14:paraId="350ACB1D" w14:textId="77777777" w:rsidR="00C90635" w:rsidRPr="00CB13B0" w:rsidRDefault="00C90635" w:rsidP="00A02245">
            <w:pPr>
              <w:pStyle w:val="ENoteTableText"/>
              <w:keepNext/>
            </w:pPr>
            <w:r w:rsidRPr="00CB13B0">
              <w:t>17 Mar 2006 (F2006L00820)</w:t>
            </w:r>
          </w:p>
        </w:tc>
        <w:tc>
          <w:tcPr>
            <w:tcW w:w="1843" w:type="dxa"/>
            <w:tcBorders>
              <w:top w:val="single" w:sz="12" w:space="0" w:color="auto"/>
              <w:bottom w:val="single" w:sz="12" w:space="0" w:color="auto"/>
            </w:tcBorders>
            <w:shd w:val="clear" w:color="auto" w:fill="auto"/>
          </w:tcPr>
          <w:p w14:paraId="7A1EE169" w14:textId="77777777" w:rsidR="00C90635" w:rsidRPr="00CB13B0" w:rsidRDefault="00C90635" w:rsidP="00A02245">
            <w:pPr>
              <w:pStyle w:val="ENoteTableText"/>
              <w:keepNext/>
            </w:pPr>
            <w:r w:rsidRPr="00CB13B0">
              <w:t>Sch 51: 27 Mar 2006 (r 2(b))</w:t>
            </w:r>
          </w:p>
        </w:tc>
        <w:tc>
          <w:tcPr>
            <w:tcW w:w="1559" w:type="dxa"/>
            <w:tcBorders>
              <w:top w:val="single" w:sz="12" w:space="0" w:color="auto"/>
              <w:bottom w:val="single" w:sz="12" w:space="0" w:color="auto"/>
            </w:tcBorders>
            <w:shd w:val="clear" w:color="auto" w:fill="auto"/>
          </w:tcPr>
          <w:p w14:paraId="0DBA7D19" w14:textId="77777777" w:rsidR="00C90635" w:rsidRPr="00CB13B0" w:rsidRDefault="008B538E" w:rsidP="00A02245">
            <w:pPr>
              <w:pStyle w:val="ENoteTableText"/>
              <w:keepNext/>
            </w:pPr>
            <w:r w:rsidRPr="00CB13B0">
              <w:t>—</w:t>
            </w:r>
          </w:p>
        </w:tc>
      </w:tr>
    </w:tbl>
    <w:p w14:paraId="18FF1729" w14:textId="77777777" w:rsidR="00A8773E" w:rsidRPr="00CB13B0" w:rsidRDefault="00A8773E" w:rsidP="00C04BF9">
      <w:pPr>
        <w:sectPr w:rsidR="00A8773E" w:rsidRPr="00CB13B0" w:rsidSect="00ED7317">
          <w:headerReference w:type="even" r:id="rId21"/>
          <w:headerReference w:type="default" r:id="rId22"/>
          <w:footerReference w:type="even" r:id="rId23"/>
          <w:footerReference w:type="default" r:id="rId24"/>
          <w:footerReference w:type="first" r:id="rId25"/>
          <w:pgSz w:w="11907" w:h="16839"/>
          <w:pgMar w:top="2381" w:right="2410" w:bottom="4252" w:left="2410" w:header="720" w:footer="3402" w:gutter="0"/>
          <w:pgNumType w:start="1"/>
          <w:cols w:space="708"/>
          <w:docGrid w:linePitch="360"/>
        </w:sectPr>
      </w:pPr>
    </w:p>
    <w:p w14:paraId="0D28365F" w14:textId="77777777" w:rsidR="00C04BF9" w:rsidRPr="00CB13B0" w:rsidRDefault="00C04BF9"/>
    <w:sectPr w:rsidR="00C04BF9" w:rsidRPr="00CB13B0" w:rsidSect="00ED7317">
      <w:headerReference w:type="even" r:id="rId26"/>
      <w:headerReference w:type="default" r:id="rId27"/>
      <w:type w:val="continuous"/>
      <w:pgSz w:w="11907" w:h="16839" w:code="9"/>
      <w:pgMar w:top="2007" w:right="2410" w:bottom="3827" w:left="2410" w:header="567" w:footer="311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BA32" w14:textId="77777777" w:rsidR="00B2748D" w:rsidRPr="00215561" w:rsidRDefault="00B2748D" w:rsidP="000043C5">
      <w:pPr>
        <w:pStyle w:val="CTA2ai"/>
        <w:spacing w:before="0" w:line="240" w:lineRule="auto"/>
        <w:rPr>
          <w:sz w:val="22"/>
        </w:rPr>
      </w:pPr>
      <w:r>
        <w:separator/>
      </w:r>
    </w:p>
  </w:endnote>
  <w:endnote w:type="continuationSeparator" w:id="0">
    <w:p w14:paraId="65332EF8" w14:textId="77777777" w:rsidR="00B2748D" w:rsidRPr="00215561" w:rsidRDefault="00B2748D" w:rsidP="000043C5">
      <w:pPr>
        <w:pStyle w:val="CTA2ai"/>
        <w:spacing w:before="0" w:line="240" w:lineRule="auto"/>
        <w:rPr>
          <w:sz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FC2B" w14:textId="77777777" w:rsidR="00B2748D" w:rsidRDefault="00B2748D">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EE7B" w14:textId="77777777" w:rsidR="00B2748D" w:rsidRDefault="00B2748D" w:rsidP="00962825">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7ACC" w14:textId="77777777" w:rsidR="00B2748D" w:rsidRPr="00ED79B6" w:rsidRDefault="00B2748D" w:rsidP="00962825">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1205" w14:textId="77777777" w:rsidR="00FA7C98" w:rsidRPr="007B3B51" w:rsidRDefault="00FA7C98"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A7C98" w:rsidRPr="007B3B51" w14:paraId="1157BC56" w14:textId="77777777" w:rsidTr="00FA7C98">
      <w:tc>
        <w:tcPr>
          <w:tcW w:w="854" w:type="pct"/>
        </w:tcPr>
        <w:p w14:paraId="208DF9B3" w14:textId="77777777" w:rsidR="00FA7C98" w:rsidRPr="007B3B51" w:rsidRDefault="00FA7C98"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1B0FE21" w14:textId="7DC0AAFB" w:rsidR="00FA7C98" w:rsidRPr="007B3B51" w:rsidRDefault="00FA7C98"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10FA5">
            <w:rPr>
              <w:i/>
              <w:noProof/>
              <w:sz w:val="16"/>
              <w:szCs w:val="16"/>
            </w:rPr>
            <w:t>Income Tax Assessment Act 1997</w:t>
          </w:r>
          <w:r w:rsidRPr="007B3B51">
            <w:rPr>
              <w:i/>
              <w:sz w:val="16"/>
              <w:szCs w:val="16"/>
            </w:rPr>
            <w:fldChar w:fldCharType="end"/>
          </w:r>
        </w:p>
      </w:tc>
      <w:tc>
        <w:tcPr>
          <w:tcW w:w="458" w:type="pct"/>
        </w:tcPr>
        <w:p w14:paraId="7E11F101" w14:textId="77777777" w:rsidR="00FA7C98" w:rsidRPr="007B3B51" w:rsidRDefault="00FA7C98" w:rsidP="00C94853">
          <w:pPr>
            <w:jc w:val="right"/>
            <w:rPr>
              <w:sz w:val="16"/>
              <w:szCs w:val="16"/>
            </w:rPr>
          </w:pPr>
        </w:p>
      </w:tc>
    </w:tr>
    <w:tr w:rsidR="00FA7C98" w:rsidRPr="0055472E" w14:paraId="6425EB84" w14:textId="77777777" w:rsidTr="00FA7C98">
      <w:tc>
        <w:tcPr>
          <w:tcW w:w="1498" w:type="pct"/>
          <w:gridSpan w:val="2"/>
        </w:tcPr>
        <w:p w14:paraId="6DE0FB4B" w14:textId="4D8BE232" w:rsidR="00FA7C98" w:rsidRPr="0055472E" w:rsidRDefault="00FA7C98"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10FA5">
            <w:rPr>
              <w:sz w:val="16"/>
              <w:szCs w:val="16"/>
            </w:rPr>
            <w:t>258</w:t>
          </w:r>
          <w:r w:rsidRPr="0055472E">
            <w:rPr>
              <w:sz w:val="16"/>
              <w:szCs w:val="16"/>
            </w:rPr>
            <w:fldChar w:fldCharType="end"/>
          </w:r>
        </w:p>
      </w:tc>
      <w:tc>
        <w:tcPr>
          <w:tcW w:w="1703" w:type="pct"/>
        </w:tcPr>
        <w:p w14:paraId="6B155418" w14:textId="77777777" w:rsidR="00FA7C98" w:rsidRPr="0055472E" w:rsidRDefault="00FA7C98" w:rsidP="006D2C4C">
          <w:pPr>
            <w:spacing w:before="120"/>
            <w:rPr>
              <w:sz w:val="16"/>
              <w:szCs w:val="16"/>
            </w:rPr>
          </w:pPr>
        </w:p>
      </w:tc>
      <w:tc>
        <w:tcPr>
          <w:tcW w:w="1799" w:type="pct"/>
          <w:gridSpan w:val="2"/>
        </w:tcPr>
        <w:p w14:paraId="2C4813A2" w14:textId="63D7CAC1" w:rsidR="00FA7C98" w:rsidRPr="0055472E" w:rsidRDefault="00FA7C98"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410FA5">
            <w:rPr>
              <w:sz w:val="16"/>
              <w:szCs w:val="16"/>
            </w:rPr>
            <w:t>01/07/2025</w:t>
          </w:r>
          <w:r w:rsidRPr="0055472E">
            <w:rPr>
              <w:sz w:val="16"/>
              <w:szCs w:val="16"/>
            </w:rPr>
            <w:fldChar w:fldCharType="end"/>
          </w:r>
        </w:p>
      </w:tc>
    </w:tr>
  </w:tbl>
  <w:p w14:paraId="64F06799" w14:textId="272D0503" w:rsidR="00B2748D" w:rsidRPr="00B472A3" w:rsidRDefault="00B2748D" w:rsidP="00B472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AC5B" w14:textId="77777777" w:rsidR="00FA7C98" w:rsidRPr="007B3B51" w:rsidRDefault="00FA7C98"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FA7C98" w:rsidRPr="007B3B51" w14:paraId="05766E29" w14:textId="77777777" w:rsidTr="00FA7C98">
      <w:tc>
        <w:tcPr>
          <w:tcW w:w="854" w:type="pct"/>
        </w:tcPr>
        <w:p w14:paraId="3692F53A" w14:textId="77777777" w:rsidR="00FA7C98" w:rsidRPr="007B3B51" w:rsidRDefault="00FA7C98" w:rsidP="00C94853">
          <w:pPr>
            <w:rPr>
              <w:i/>
              <w:sz w:val="16"/>
              <w:szCs w:val="16"/>
            </w:rPr>
          </w:pPr>
        </w:p>
      </w:tc>
      <w:tc>
        <w:tcPr>
          <w:tcW w:w="3688" w:type="pct"/>
          <w:gridSpan w:val="3"/>
        </w:tcPr>
        <w:p w14:paraId="3ED68790" w14:textId="08EA5A94" w:rsidR="00FA7C98" w:rsidRPr="007B3B51" w:rsidRDefault="00FA7C98"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7317">
            <w:rPr>
              <w:i/>
              <w:noProof/>
              <w:sz w:val="16"/>
              <w:szCs w:val="16"/>
            </w:rPr>
            <w:t>Income Tax Assessment Act 1997</w:t>
          </w:r>
          <w:r w:rsidRPr="007B3B51">
            <w:rPr>
              <w:i/>
              <w:sz w:val="16"/>
              <w:szCs w:val="16"/>
            </w:rPr>
            <w:fldChar w:fldCharType="end"/>
          </w:r>
        </w:p>
      </w:tc>
      <w:tc>
        <w:tcPr>
          <w:tcW w:w="458" w:type="pct"/>
        </w:tcPr>
        <w:p w14:paraId="471B82D1" w14:textId="77777777" w:rsidR="00FA7C98" w:rsidRPr="007B3B51" w:rsidRDefault="00FA7C98"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A7C98" w:rsidRPr="00130F37" w14:paraId="19CD790B" w14:textId="77777777" w:rsidTr="00FA7C98">
      <w:tc>
        <w:tcPr>
          <w:tcW w:w="1499" w:type="pct"/>
          <w:gridSpan w:val="2"/>
        </w:tcPr>
        <w:p w14:paraId="2B6CD364" w14:textId="11240974" w:rsidR="00FA7C98" w:rsidRPr="00130F37" w:rsidRDefault="00FA7C98"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410FA5">
            <w:rPr>
              <w:rFonts w:cs="Times New Roman"/>
              <w:sz w:val="16"/>
              <w:szCs w:val="16"/>
            </w:rPr>
            <w:t>258</w:t>
          </w:r>
          <w:r w:rsidRPr="00A02D20">
            <w:rPr>
              <w:sz w:val="16"/>
              <w:szCs w:val="16"/>
            </w:rPr>
            <w:fldChar w:fldCharType="end"/>
          </w:r>
        </w:p>
      </w:tc>
      <w:tc>
        <w:tcPr>
          <w:tcW w:w="1703" w:type="pct"/>
        </w:tcPr>
        <w:p w14:paraId="08F67B86" w14:textId="77777777" w:rsidR="00FA7C98" w:rsidRPr="00130F37" w:rsidRDefault="00FA7C98" w:rsidP="006D2C4C">
          <w:pPr>
            <w:spacing w:before="120"/>
            <w:rPr>
              <w:sz w:val="16"/>
              <w:szCs w:val="16"/>
            </w:rPr>
          </w:pPr>
        </w:p>
      </w:tc>
      <w:tc>
        <w:tcPr>
          <w:tcW w:w="1798" w:type="pct"/>
          <w:gridSpan w:val="2"/>
        </w:tcPr>
        <w:p w14:paraId="72ED6F23" w14:textId="778AAD13" w:rsidR="00FA7C98" w:rsidRPr="00130F37" w:rsidRDefault="00FA7C98"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410FA5">
            <w:rPr>
              <w:rFonts w:cs="Times New Roman"/>
              <w:sz w:val="16"/>
              <w:szCs w:val="16"/>
            </w:rPr>
            <w:t>01/07/2025</w:t>
          </w:r>
          <w:r w:rsidRPr="00A02D20">
            <w:rPr>
              <w:sz w:val="16"/>
              <w:szCs w:val="16"/>
            </w:rPr>
            <w:fldChar w:fldCharType="end"/>
          </w:r>
        </w:p>
      </w:tc>
    </w:tr>
  </w:tbl>
  <w:p w14:paraId="7853F66D" w14:textId="0F0EE458" w:rsidR="00B2748D" w:rsidRPr="00B472A3" w:rsidRDefault="00B2748D" w:rsidP="00B472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3A29" w14:textId="77777777" w:rsidR="00FA7C98" w:rsidRPr="007B3B51" w:rsidRDefault="00FA7C98"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A7C98" w:rsidRPr="007B3B51" w14:paraId="3F717A97" w14:textId="77777777" w:rsidTr="00FA7C98">
      <w:tc>
        <w:tcPr>
          <w:tcW w:w="854" w:type="pct"/>
        </w:tcPr>
        <w:p w14:paraId="75210917" w14:textId="77777777" w:rsidR="00FA7C98" w:rsidRPr="007B3B51" w:rsidRDefault="00FA7C98"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F669B2A" w14:textId="16F063A5" w:rsidR="00FA7C98" w:rsidRPr="007B3B51" w:rsidRDefault="00FA7C98"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7317">
            <w:rPr>
              <w:i/>
              <w:noProof/>
              <w:sz w:val="16"/>
              <w:szCs w:val="16"/>
            </w:rPr>
            <w:t>Income Tax Assessment Act 1997</w:t>
          </w:r>
          <w:r w:rsidRPr="007B3B51">
            <w:rPr>
              <w:i/>
              <w:sz w:val="16"/>
              <w:szCs w:val="16"/>
            </w:rPr>
            <w:fldChar w:fldCharType="end"/>
          </w:r>
        </w:p>
      </w:tc>
      <w:tc>
        <w:tcPr>
          <w:tcW w:w="458" w:type="pct"/>
        </w:tcPr>
        <w:p w14:paraId="6E5B4BA2" w14:textId="77777777" w:rsidR="00FA7C98" w:rsidRPr="007B3B51" w:rsidRDefault="00FA7C98" w:rsidP="00C94853">
          <w:pPr>
            <w:jc w:val="right"/>
            <w:rPr>
              <w:sz w:val="16"/>
              <w:szCs w:val="16"/>
            </w:rPr>
          </w:pPr>
        </w:p>
      </w:tc>
    </w:tr>
    <w:tr w:rsidR="00FA7C98" w:rsidRPr="0055472E" w14:paraId="42300AD1" w14:textId="77777777" w:rsidTr="00FA7C98">
      <w:tc>
        <w:tcPr>
          <w:tcW w:w="1498" w:type="pct"/>
          <w:gridSpan w:val="2"/>
        </w:tcPr>
        <w:p w14:paraId="7F78CCB1" w14:textId="1BE8C87F" w:rsidR="00FA7C98" w:rsidRPr="0055472E" w:rsidRDefault="00FA7C98"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10FA5">
            <w:rPr>
              <w:sz w:val="16"/>
              <w:szCs w:val="16"/>
            </w:rPr>
            <w:t>258</w:t>
          </w:r>
          <w:r w:rsidRPr="0055472E">
            <w:rPr>
              <w:sz w:val="16"/>
              <w:szCs w:val="16"/>
            </w:rPr>
            <w:fldChar w:fldCharType="end"/>
          </w:r>
        </w:p>
      </w:tc>
      <w:tc>
        <w:tcPr>
          <w:tcW w:w="1703" w:type="pct"/>
        </w:tcPr>
        <w:p w14:paraId="58519A56" w14:textId="77777777" w:rsidR="00FA7C98" w:rsidRPr="0055472E" w:rsidRDefault="00FA7C98" w:rsidP="006D2C4C">
          <w:pPr>
            <w:spacing w:before="120"/>
            <w:rPr>
              <w:sz w:val="16"/>
              <w:szCs w:val="16"/>
            </w:rPr>
          </w:pPr>
        </w:p>
      </w:tc>
      <w:tc>
        <w:tcPr>
          <w:tcW w:w="1799" w:type="pct"/>
          <w:gridSpan w:val="2"/>
        </w:tcPr>
        <w:p w14:paraId="4D9AAEC8" w14:textId="7FB9C455" w:rsidR="00FA7C98" w:rsidRPr="0055472E" w:rsidRDefault="00FA7C98"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410FA5">
            <w:rPr>
              <w:sz w:val="16"/>
              <w:szCs w:val="16"/>
            </w:rPr>
            <w:t>01/07/2025</w:t>
          </w:r>
          <w:r w:rsidRPr="0055472E">
            <w:rPr>
              <w:sz w:val="16"/>
              <w:szCs w:val="16"/>
            </w:rPr>
            <w:fldChar w:fldCharType="end"/>
          </w:r>
        </w:p>
      </w:tc>
    </w:tr>
  </w:tbl>
  <w:p w14:paraId="6BC1116A" w14:textId="79149E13" w:rsidR="00B2748D" w:rsidRPr="00B472A3" w:rsidRDefault="00B2748D" w:rsidP="00B472A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0794" w14:textId="77777777" w:rsidR="00FA7C98" w:rsidRPr="007B3B51" w:rsidRDefault="00FA7C98"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FA7C98" w:rsidRPr="007B3B51" w14:paraId="3DC84B22" w14:textId="77777777" w:rsidTr="00FA7C98">
      <w:tc>
        <w:tcPr>
          <w:tcW w:w="854" w:type="pct"/>
        </w:tcPr>
        <w:p w14:paraId="76639C7E" w14:textId="77777777" w:rsidR="00FA7C98" w:rsidRPr="007B3B51" w:rsidRDefault="00FA7C98" w:rsidP="00C94853">
          <w:pPr>
            <w:rPr>
              <w:i/>
              <w:sz w:val="16"/>
              <w:szCs w:val="16"/>
            </w:rPr>
          </w:pPr>
        </w:p>
      </w:tc>
      <w:tc>
        <w:tcPr>
          <w:tcW w:w="3688" w:type="pct"/>
          <w:gridSpan w:val="3"/>
        </w:tcPr>
        <w:p w14:paraId="667784E8" w14:textId="60059F8A" w:rsidR="00FA7C98" w:rsidRPr="007B3B51" w:rsidRDefault="00FA7C98"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7317">
            <w:rPr>
              <w:i/>
              <w:noProof/>
              <w:sz w:val="16"/>
              <w:szCs w:val="16"/>
            </w:rPr>
            <w:t>Income Tax Assessment Act 1997</w:t>
          </w:r>
          <w:r w:rsidRPr="007B3B51">
            <w:rPr>
              <w:i/>
              <w:sz w:val="16"/>
              <w:szCs w:val="16"/>
            </w:rPr>
            <w:fldChar w:fldCharType="end"/>
          </w:r>
        </w:p>
      </w:tc>
      <w:tc>
        <w:tcPr>
          <w:tcW w:w="458" w:type="pct"/>
        </w:tcPr>
        <w:p w14:paraId="1232B14B" w14:textId="77777777" w:rsidR="00FA7C98" w:rsidRPr="007B3B51" w:rsidRDefault="00FA7C98"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A7C98" w:rsidRPr="00130F37" w14:paraId="2FBAB8DC" w14:textId="77777777" w:rsidTr="00FA7C98">
      <w:tc>
        <w:tcPr>
          <w:tcW w:w="1499" w:type="pct"/>
          <w:gridSpan w:val="2"/>
        </w:tcPr>
        <w:p w14:paraId="47F73CBB" w14:textId="0A501755" w:rsidR="00FA7C98" w:rsidRPr="00130F37" w:rsidRDefault="00FA7C98"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410FA5">
            <w:rPr>
              <w:rFonts w:cs="Times New Roman"/>
              <w:sz w:val="16"/>
              <w:szCs w:val="16"/>
            </w:rPr>
            <w:t>258</w:t>
          </w:r>
          <w:r w:rsidRPr="00A02D20">
            <w:rPr>
              <w:sz w:val="16"/>
              <w:szCs w:val="16"/>
            </w:rPr>
            <w:fldChar w:fldCharType="end"/>
          </w:r>
        </w:p>
      </w:tc>
      <w:tc>
        <w:tcPr>
          <w:tcW w:w="1703" w:type="pct"/>
        </w:tcPr>
        <w:p w14:paraId="72E1A28E" w14:textId="77777777" w:rsidR="00FA7C98" w:rsidRPr="00130F37" w:rsidRDefault="00FA7C98" w:rsidP="006D2C4C">
          <w:pPr>
            <w:spacing w:before="120"/>
            <w:rPr>
              <w:sz w:val="16"/>
              <w:szCs w:val="16"/>
            </w:rPr>
          </w:pPr>
        </w:p>
      </w:tc>
      <w:tc>
        <w:tcPr>
          <w:tcW w:w="1798" w:type="pct"/>
          <w:gridSpan w:val="2"/>
        </w:tcPr>
        <w:p w14:paraId="55260C82" w14:textId="773AC9B9" w:rsidR="00FA7C98" w:rsidRPr="00130F37" w:rsidRDefault="00FA7C98"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410FA5">
            <w:rPr>
              <w:rFonts w:cs="Times New Roman"/>
              <w:sz w:val="16"/>
              <w:szCs w:val="16"/>
            </w:rPr>
            <w:t>01/07/2025</w:t>
          </w:r>
          <w:r w:rsidRPr="00A02D20">
            <w:rPr>
              <w:sz w:val="16"/>
              <w:szCs w:val="16"/>
            </w:rPr>
            <w:fldChar w:fldCharType="end"/>
          </w:r>
        </w:p>
      </w:tc>
    </w:tr>
  </w:tbl>
  <w:p w14:paraId="5F31AEC0" w14:textId="3263BFDB" w:rsidR="00B2748D" w:rsidRPr="0053425C" w:rsidRDefault="00B2748D" w:rsidP="0053425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784F" w14:textId="77777777" w:rsidR="00B2748D" w:rsidRPr="007A1328" w:rsidRDefault="00B2748D" w:rsidP="00C71AC6">
    <w:pPr>
      <w:pBdr>
        <w:top w:val="single" w:sz="6" w:space="1" w:color="auto"/>
      </w:pBdr>
      <w:spacing w:before="120"/>
      <w:rPr>
        <w:sz w:val="18"/>
      </w:rPr>
    </w:pPr>
  </w:p>
  <w:p w14:paraId="0EB96D7B" w14:textId="00158672" w:rsidR="00B2748D" w:rsidRPr="007A1328" w:rsidRDefault="00B2748D" w:rsidP="00C71AC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10FA5">
      <w:rPr>
        <w:i/>
        <w:noProof/>
        <w:sz w:val="18"/>
      </w:rPr>
      <w:t>Income Tax Assessment Act 1997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w:t>
    </w:r>
    <w:r w:rsidRPr="007A1328">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FC91" w14:textId="77777777" w:rsidR="00B2748D" w:rsidRPr="00215561" w:rsidRDefault="00B2748D" w:rsidP="000043C5">
      <w:pPr>
        <w:pStyle w:val="CTA2ai"/>
        <w:spacing w:before="0" w:line="240" w:lineRule="auto"/>
        <w:rPr>
          <w:sz w:val="22"/>
        </w:rPr>
      </w:pPr>
      <w:r>
        <w:separator/>
      </w:r>
    </w:p>
  </w:footnote>
  <w:footnote w:type="continuationSeparator" w:id="0">
    <w:p w14:paraId="6AD9BC36" w14:textId="77777777" w:rsidR="00B2748D" w:rsidRPr="00215561" w:rsidRDefault="00B2748D" w:rsidP="000043C5">
      <w:pPr>
        <w:pStyle w:val="CTA2ai"/>
        <w:spacing w:before="0" w:line="240" w:lineRule="auto"/>
        <w:rPr>
          <w:sz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E923" w14:textId="77777777" w:rsidR="00B2748D" w:rsidRDefault="00B2748D" w:rsidP="00962825">
    <w:pPr>
      <w:pStyle w:val="Header"/>
      <w:pBdr>
        <w:bottom w:val="single" w:sz="6" w:space="1" w:color="auto"/>
      </w:pBdr>
    </w:pPr>
  </w:p>
  <w:p w14:paraId="67C9E676" w14:textId="77777777" w:rsidR="00B2748D" w:rsidRDefault="00B2748D" w:rsidP="00962825">
    <w:pPr>
      <w:pStyle w:val="Header"/>
      <w:pBdr>
        <w:bottom w:val="single" w:sz="6" w:space="1" w:color="auto"/>
      </w:pBdr>
    </w:pPr>
  </w:p>
  <w:p w14:paraId="479B3BB8" w14:textId="77777777" w:rsidR="00B2748D" w:rsidRPr="001E77D2" w:rsidRDefault="00B2748D" w:rsidP="00962825">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57F9" w14:textId="77777777" w:rsidR="00B2748D" w:rsidRDefault="00B2748D" w:rsidP="00962825">
    <w:pPr>
      <w:pStyle w:val="Header"/>
      <w:pBdr>
        <w:bottom w:val="single" w:sz="4" w:space="1" w:color="auto"/>
      </w:pBdr>
    </w:pPr>
  </w:p>
  <w:p w14:paraId="7663D94D" w14:textId="77777777" w:rsidR="00B2748D" w:rsidRDefault="00B2748D" w:rsidP="00962825">
    <w:pPr>
      <w:pStyle w:val="Header"/>
      <w:pBdr>
        <w:bottom w:val="single" w:sz="4" w:space="1" w:color="auto"/>
      </w:pBdr>
    </w:pPr>
  </w:p>
  <w:p w14:paraId="6F9443C0" w14:textId="77777777" w:rsidR="00B2748D" w:rsidRPr="001E77D2" w:rsidRDefault="00B2748D" w:rsidP="00962825">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4562" w14:textId="77777777" w:rsidR="00B2748D" w:rsidRPr="005F1388" w:rsidRDefault="00B2748D" w:rsidP="00962825">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7D51" w14:textId="77777777" w:rsidR="00B2748D" w:rsidRPr="00ED79B6" w:rsidRDefault="00B2748D" w:rsidP="00B472A3">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454E" w14:textId="77777777" w:rsidR="00B2748D" w:rsidRPr="00ED79B6" w:rsidRDefault="00B2748D" w:rsidP="00304485">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1BF3" w14:textId="77777777" w:rsidR="00B2748D" w:rsidRPr="00ED79B6" w:rsidRDefault="00B2748D" w:rsidP="00E141FD">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337E" w14:textId="77777777" w:rsidR="00B2748D" w:rsidRPr="007E528B" w:rsidRDefault="00B2748D" w:rsidP="00C71AC6">
    <w:pPr>
      <w:rPr>
        <w:sz w:val="26"/>
        <w:szCs w:val="26"/>
      </w:rPr>
    </w:pPr>
  </w:p>
  <w:p w14:paraId="19591D00" w14:textId="77777777" w:rsidR="00B2748D" w:rsidRPr="00750516" w:rsidRDefault="00B2748D" w:rsidP="00C71AC6">
    <w:pPr>
      <w:rPr>
        <w:b/>
        <w:sz w:val="20"/>
      </w:rPr>
    </w:pPr>
    <w:r w:rsidRPr="00750516">
      <w:rPr>
        <w:b/>
        <w:sz w:val="20"/>
      </w:rPr>
      <w:t>Endnotes</w:t>
    </w:r>
  </w:p>
  <w:p w14:paraId="0ABA53A2" w14:textId="77777777" w:rsidR="00B2748D" w:rsidRPr="007A1328" w:rsidRDefault="00B2748D" w:rsidP="00C71AC6">
    <w:pPr>
      <w:rPr>
        <w:sz w:val="20"/>
      </w:rPr>
    </w:pPr>
  </w:p>
  <w:p w14:paraId="29271E08" w14:textId="77777777" w:rsidR="00B2748D" w:rsidRPr="007A1328" w:rsidRDefault="00B2748D" w:rsidP="00C71AC6">
    <w:pPr>
      <w:rPr>
        <w:b/>
        <w:sz w:val="24"/>
      </w:rPr>
    </w:pPr>
  </w:p>
  <w:p w14:paraId="5CB7EAE0" w14:textId="50A5ABA8" w:rsidR="00B2748D" w:rsidRPr="007E528B" w:rsidRDefault="00B2748D" w:rsidP="00C71AC6">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ED7317">
      <w:rPr>
        <w:noProof/>
        <w:szCs w:val="22"/>
      </w:rPr>
      <w:t>Endnote 3—Legislation history</w:t>
    </w:r>
    <w:r>
      <w:rPr>
        <w:szCs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B953" w14:textId="77777777" w:rsidR="00B2748D" w:rsidRPr="007E528B" w:rsidRDefault="00B2748D" w:rsidP="00C71AC6">
    <w:pPr>
      <w:jc w:val="right"/>
      <w:rPr>
        <w:sz w:val="26"/>
        <w:szCs w:val="26"/>
      </w:rPr>
    </w:pPr>
  </w:p>
  <w:p w14:paraId="088A4C0B" w14:textId="77777777" w:rsidR="00B2748D" w:rsidRPr="00750516" w:rsidRDefault="00B2748D" w:rsidP="00C71AC6">
    <w:pPr>
      <w:jc w:val="right"/>
      <w:rPr>
        <w:b/>
        <w:sz w:val="20"/>
      </w:rPr>
    </w:pPr>
    <w:r w:rsidRPr="00750516">
      <w:rPr>
        <w:b/>
        <w:sz w:val="20"/>
      </w:rPr>
      <w:t>Endnotes</w:t>
    </w:r>
  </w:p>
  <w:p w14:paraId="3C93FFE3" w14:textId="77777777" w:rsidR="00B2748D" w:rsidRPr="007A1328" w:rsidRDefault="00B2748D" w:rsidP="00C71AC6">
    <w:pPr>
      <w:jc w:val="right"/>
      <w:rPr>
        <w:sz w:val="20"/>
      </w:rPr>
    </w:pPr>
  </w:p>
  <w:p w14:paraId="14CC82A8" w14:textId="77777777" w:rsidR="00B2748D" w:rsidRPr="007A1328" w:rsidRDefault="00B2748D" w:rsidP="00C71AC6">
    <w:pPr>
      <w:jc w:val="right"/>
      <w:rPr>
        <w:b/>
        <w:sz w:val="24"/>
      </w:rPr>
    </w:pPr>
  </w:p>
  <w:p w14:paraId="04BD1CAF" w14:textId="55B890B7" w:rsidR="00B2748D" w:rsidRPr="007E528B" w:rsidRDefault="00B2748D" w:rsidP="00C71AC6">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ED7317">
      <w:rPr>
        <w:noProof/>
        <w:szCs w:val="22"/>
      </w:rPr>
      <w:t>Endnote 3—Legislation history</w:t>
    </w:r>
    <w:r>
      <w:rPr>
        <w:szCs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4F52" w14:textId="5FDB8650" w:rsidR="00B2748D" w:rsidRDefault="00B2748D" w:rsidP="00AB4393">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7C2BEA68" w14:textId="349D2E4F" w:rsidR="00B2748D" w:rsidRDefault="00B2748D" w:rsidP="00AB4393">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3BCC8E05" w14:textId="70EB7A73" w:rsidR="00B2748D" w:rsidRPr="007A1328" w:rsidRDefault="00B2748D" w:rsidP="00AB439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31712192" w14:textId="77777777" w:rsidR="00B2748D" w:rsidRPr="007A1328" w:rsidRDefault="00B2748D" w:rsidP="00AB4393">
    <w:pPr>
      <w:rPr>
        <w:b/>
        <w:sz w:val="24"/>
      </w:rPr>
    </w:pPr>
  </w:p>
  <w:p w14:paraId="5C21AA04" w14:textId="1355FE01" w:rsidR="00B2748D" w:rsidRPr="007A1328" w:rsidRDefault="00B2748D" w:rsidP="00AB4393">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10FA5">
      <w:rPr>
        <w:b/>
        <w:bCs/>
        <w:noProof/>
        <w:sz w:val="24"/>
        <w:lang w:val="en-US"/>
      </w:rPr>
      <w:t>Error! No text of specified style in document.</w:t>
    </w:r>
    <w:r w:rsidRPr="007A1328">
      <w:rPr>
        <w:sz w:val="24"/>
      </w:rPr>
      <w:fldChar w:fldCharType="end"/>
    </w:r>
  </w:p>
  <w:p w14:paraId="12843C57" w14:textId="77777777" w:rsidR="00B2748D" w:rsidRPr="00AB4393" w:rsidRDefault="00B2748D" w:rsidP="00AB439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A57C" w14:textId="24E0A236" w:rsidR="00B2748D" w:rsidRPr="007A1328" w:rsidRDefault="00B2748D" w:rsidP="00AB4393">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233B5134" w14:textId="31C37933" w:rsidR="00B2748D" w:rsidRPr="007A1328" w:rsidRDefault="00B2748D" w:rsidP="00AB4393">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35A6F27C" w14:textId="71DA1689" w:rsidR="00B2748D" w:rsidRPr="007A1328" w:rsidRDefault="00B2748D" w:rsidP="00AB4393">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60B15A88" w14:textId="77777777" w:rsidR="00B2748D" w:rsidRPr="007A1328" w:rsidRDefault="00B2748D" w:rsidP="00AB4393">
    <w:pPr>
      <w:jc w:val="right"/>
      <w:rPr>
        <w:b/>
        <w:sz w:val="24"/>
      </w:rPr>
    </w:pPr>
  </w:p>
  <w:p w14:paraId="0EEB0B4B" w14:textId="00F77B9E" w:rsidR="00B2748D" w:rsidRPr="007A1328" w:rsidRDefault="00B2748D" w:rsidP="00AB4393">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10FA5">
      <w:rPr>
        <w:b/>
        <w:bCs/>
        <w:noProof/>
        <w:sz w:val="24"/>
        <w:lang w:val="en-US"/>
      </w:rPr>
      <w:t>Error! No text of specified style in document.</w:t>
    </w:r>
    <w:r w:rsidRPr="007A1328">
      <w:rPr>
        <w:sz w:val="24"/>
      </w:rPr>
      <w:fldChar w:fldCharType="end"/>
    </w:r>
  </w:p>
  <w:p w14:paraId="6A1D07B2" w14:textId="77777777" w:rsidR="00B2748D" w:rsidRPr="00AB4393" w:rsidRDefault="00B2748D" w:rsidP="00AB4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37A2B29"/>
    <w:multiLevelType w:val="multilevel"/>
    <w:tmpl w:val="0C090023"/>
    <w:numStyleLink w:val="ArticleSection"/>
  </w:abstractNum>
  <w:abstractNum w:abstractNumId="19"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23A82E0B"/>
    <w:multiLevelType w:val="multilevel"/>
    <w:tmpl w:val="0C090023"/>
    <w:numStyleLink w:val="ArticleSection"/>
  </w:abstractNum>
  <w:abstractNum w:abstractNumId="21" w15:restartNumberingAfterBreak="0">
    <w:nsid w:val="29E20D87"/>
    <w:multiLevelType w:val="hybridMultilevel"/>
    <w:tmpl w:val="8A3E0AA4"/>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3"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04757A2"/>
    <w:multiLevelType w:val="multilevel"/>
    <w:tmpl w:val="0C09001D"/>
    <w:numStyleLink w:val="1ai"/>
  </w:abstractNum>
  <w:abstractNum w:abstractNumId="32"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E5455E3"/>
    <w:multiLevelType w:val="multilevel"/>
    <w:tmpl w:val="0C09001D"/>
    <w:numStyleLink w:val="1ai"/>
  </w:abstractNum>
  <w:abstractNum w:abstractNumId="38"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E7C2869"/>
    <w:multiLevelType w:val="hybridMultilevel"/>
    <w:tmpl w:val="9D2AE0C4"/>
    <w:lvl w:ilvl="0" w:tplc="AA9A7CE4">
      <w:start w:val="1"/>
      <w:numFmt w:val="lowerLetter"/>
      <w:lvlText w:val="(%1)"/>
      <w:lvlJc w:val="left"/>
      <w:pPr>
        <w:tabs>
          <w:tab w:val="num" w:pos="646"/>
        </w:tabs>
        <w:ind w:left="646" w:hanging="360"/>
      </w:pPr>
      <w:rPr>
        <w:rFonts w:hint="default"/>
      </w:rPr>
    </w:lvl>
    <w:lvl w:ilvl="1" w:tplc="04090019" w:tentative="1">
      <w:start w:val="1"/>
      <w:numFmt w:val="lowerLetter"/>
      <w:lvlText w:val="%2."/>
      <w:lvlJc w:val="left"/>
      <w:pPr>
        <w:tabs>
          <w:tab w:val="num" w:pos="1366"/>
        </w:tabs>
        <w:ind w:left="1366" w:hanging="360"/>
      </w:pPr>
    </w:lvl>
    <w:lvl w:ilvl="2" w:tplc="0409001B" w:tentative="1">
      <w:start w:val="1"/>
      <w:numFmt w:val="lowerRoman"/>
      <w:lvlText w:val="%3."/>
      <w:lvlJc w:val="right"/>
      <w:pPr>
        <w:tabs>
          <w:tab w:val="num" w:pos="2086"/>
        </w:tabs>
        <w:ind w:left="2086" w:hanging="180"/>
      </w:pPr>
    </w:lvl>
    <w:lvl w:ilvl="3" w:tplc="0409000F" w:tentative="1">
      <w:start w:val="1"/>
      <w:numFmt w:val="decimal"/>
      <w:lvlText w:val="%4."/>
      <w:lvlJc w:val="left"/>
      <w:pPr>
        <w:tabs>
          <w:tab w:val="num" w:pos="2806"/>
        </w:tabs>
        <w:ind w:left="2806" w:hanging="360"/>
      </w:pPr>
    </w:lvl>
    <w:lvl w:ilvl="4" w:tplc="04090019" w:tentative="1">
      <w:start w:val="1"/>
      <w:numFmt w:val="lowerLetter"/>
      <w:lvlText w:val="%5."/>
      <w:lvlJc w:val="left"/>
      <w:pPr>
        <w:tabs>
          <w:tab w:val="num" w:pos="3526"/>
        </w:tabs>
        <w:ind w:left="3526" w:hanging="360"/>
      </w:pPr>
    </w:lvl>
    <w:lvl w:ilvl="5" w:tplc="0409001B" w:tentative="1">
      <w:start w:val="1"/>
      <w:numFmt w:val="lowerRoman"/>
      <w:lvlText w:val="%6."/>
      <w:lvlJc w:val="right"/>
      <w:pPr>
        <w:tabs>
          <w:tab w:val="num" w:pos="4246"/>
        </w:tabs>
        <w:ind w:left="4246" w:hanging="180"/>
      </w:pPr>
    </w:lvl>
    <w:lvl w:ilvl="6" w:tplc="0409000F" w:tentative="1">
      <w:start w:val="1"/>
      <w:numFmt w:val="decimal"/>
      <w:lvlText w:val="%7."/>
      <w:lvlJc w:val="left"/>
      <w:pPr>
        <w:tabs>
          <w:tab w:val="num" w:pos="4966"/>
        </w:tabs>
        <w:ind w:left="4966" w:hanging="360"/>
      </w:pPr>
    </w:lvl>
    <w:lvl w:ilvl="7" w:tplc="04090019" w:tentative="1">
      <w:start w:val="1"/>
      <w:numFmt w:val="lowerLetter"/>
      <w:lvlText w:val="%8."/>
      <w:lvlJc w:val="left"/>
      <w:pPr>
        <w:tabs>
          <w:tab w:val="num" w:pos="5686"/>
        </w:tabs>
        <w:ind w:left="5686" w:hanging="360"/>
      </w:pPr>
    </w:lvl>
    <w:lvl w:ilvl="8" w:tplc="0409001B" w:tentative="1">
      <w:start w:val="1"/>
      <w:numFmt w:val="lowerRoman"/>
      <w:lvlText w:val="%9."/>
      <w:lvlJc w:val="right"/>
      <w:pPr>
        <w:tabs>
          <w:tab w:val="num" w:pos="6406"/>
        </w:tabs>
        <w:ind w:left="6406" w:hanging="180"/>
      </w:pPr>
    </w:lvl>
  </w:abstractNum>
  <w:num w:numId="1" w16cid:durableId="1477914022">
    <w:abstractNumId w:val="30"/>
  </w:num>
  <w:num w:numId="2" w16cid:durableId="1749183671">
    <w:abstractNumId w:val="26"/>
  </w:num>
  <w:num w:numId="3" w16cid:durableId="856771177">
    <w:abstractNumId w:val="14"/>
  </w:num>
  <w:num w:numId="4" w16cid:durableId="1918511293">
    <w:abstractNumId w:val="34"/>
  </w:num>
  <w:num w:numId="5" w16cid:durableId="1404066845">
    <w:abstractNumId w:val="19"/>
  </w:num>
  <w:num w:numId="6" w16cid:durableId="216354248">
    <w:abstractNumId w:val="15"/>
  </w:num>
  <w:num w:numId="7" w16cid:durableId="919750595">
    <w:abstractNumId w:val="9"/>
  </w:num>
  <w:num w:numId="8" w16cid:durableId="113793769">
    <w:abstractNumId w:val="9"/>
  </w:num>
  <w:num w:numId="9" w16cid:durableId="553850585">
    <w:abstractNumId w:val="7"/>
  </w:num>
  <w:num w:numId="10" w16cid:durableId="349841235">
    <w:abstractNumId w:val="7"/>
  </w:num>
  <w:num w:numId="11" w16cid:durableId="409154812">
    <w:abstractNumId w:val="6"/>
  </w:num>
  <w:num w:numId="12" w16cid:durableId="889999809">
    <w:abstractNumId w:val="6"/>
  </w:num>
  <w:num w:numId="13" w16cid:durableId="1110779954">
    <w:abstractNumId w:val="5"/>
  </w:num>
  <w:num w:numId="14" w16cid:durableId="1431658368">
    <w:abstractNumId w:val="5"/>
  </w:num>
  <w:num w:numId="15" w16cid:durableId="1129711067">
    <w:abstractNumId w:val="4"/>
  </w:num>
  <w:num w:numId="16" w16cid:durableId="648288050">
    <w:abstractNumId w:val="4"/>
  </w:num>
  <w:num w:numId="17" w16cid:durableId="911888133">
    <w:abstractNumId w:val="8"/>
  </w:num>
  <w:num w:numId="18" w16cid:durableId="1509710676">
    <w:abstractNumId w:val="8"/>
  </w:num>
  <w:num w:numId="19" w16cid:durableId="751119414">
    <w:abstractNumId w:val="3"/>
  </w:num>
  <w:num w:numId="20" w16cid:durableId="1015813369">
    <w:abstractNumId w:val="3"/>
  </w:num>
  <w:num w:numId="21" w16cid:durableId="343481106">
    <w:abstractNumId w:val="2"/>
  </w:num>
  <w:num w:numId="22" w16cid:durableId="539629672">
    <w:abstractNumId w:val="2"/>
  </w:num>
  <w:num w:numId="23" w16cid:durableId="120658888">
    <w:abstractNumId w:val="1"/>
  </w:num>
  <w:num w:numId="24" w16cid:durableId="1029988511">
    <w:abstractNumId w:val="1"/>
  </w:num>
  <w:num w:numId="25" w16cid:durableId="207956045">
    <w:abstractNumId w:val="0"/>
  </w:num>
  <w:num w:numId="26" w16cid:durableId="452139486">
    <w:abstractNumId w:val="0"/>
  </w:num>
  <w:num w:numId="27" w16cid:durableId="489714340">
    <w:abstractNumId w:val="24"/>
  </w:num>
  <w:num w:numId="28" w16cid:durableId="1099109082">
    <w:abstractNumId w:val="16"/>
  </w:num>
  <w:num w:numId="29" w16cid:durableId="138307055">
    <w:abstractNumId w:val="37"/>
  </w:num>
  <w:num w:numId="30" w16cid:durableId="1273632967">
    <w:abstractNumId w:val="18"/>
  </w:num>
  <w:num w:numId="31" w16cid:durableId="1269775506">
    <w:abstractNumId w:val="31"/>
  </w:num>
  <w:num w:numId="32" w16cid:durableId="1090394960">
    <w:abstractNumId w:val="20"/>
  </w:num>
  <w:num w:numId="33" w16cid:durableId="284579470">
    <w:abstractNumId w:val="13"/>
  </w:num>
  <w:num w:numId="34" w16cid:durableId="169486520">
    <w:abstractNumId w:val="35"/>
  </w:num>
  <w:num w:numId="35" w16cid:durableId="173998941">
    <w:abstractNumId w:val="38"/>
  </w:num>
  <w:num w:numId="36" w16cid:durableId="1809976927">
    <w:abstractNumId w:val="33"/>
  </w:num>
  <w:num w:numId="37" w16cid:durableId="2033651495">
    <w:abstractNumId w:val="17"/>
  </w:num>
  <w:num w:numId="38" w16cid:durableId="1596549013">
    <w:abstractNumId w:val="32"/>
  </w:num>
  <w:num w:numId="39" w16cid:durableId="1433166779">
    <w:abstractNumId w:val="11"/>
  </w:num>
  <w:num w:numId="40" w16cid:durableId="93719089">
    <w:abstractNumId w:val="25"/>
  </w:num>
  <w:num w:numId="41" w16cid:durableId="1328049373">
    <w:abstractNumId w:val="36"/>
  </w:num>
  <w:num w:numId="42" w16cid:durableId="751125648">
    <w:abstractNumId w:val="27"/>
  </w:num>
  <w:num w:numId="43" w16cid:durableId="828405735">
    <w:abstractNumId w:val="23"/>
  </w:num>
  <w:num w:numId="44" w16cid:durableId="1698001688">
    <w:abstractNumId w:val="10"/>
  </w:num>
  <w:num w:numId="45" w16cid:durableId="646783697">
    <w:abstractNumId w:val="28"/>
  </w:num>
  <w:num w:numId="46" w16cid:durableId="2132478699">
    <w:abstractNumId w:val="39"/>
  </w:num>
  <w:num w:numId="47" w16cid:durableId="402143348">
    <w:abstractNumId w:val="21"/>
  </w:num>
  <w:num w:numId="48" w16cid:durableId="1648124634">
    <w:abstractNumId w:val="22"/>
  </w:num>
  <w:num w:numId="49" w16cid:durableId="31654311">
    <w:abstractNumId w:val="12"/>
  </w:num>
  <w:num w:numId="50" w16cid:durableId="89948730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721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6CB"/>
    <w:rsid w:val="00000A7C"/>
    <w:rsid w:val="00000B1B"/>
    <w:rsid w:val="00001C09"/>
    <w:rsid w:val="00001F50"/>
    <w:rsid w:val="00002241"/>
    <w:rsid w:val="00002362"/>
    <w:rsid w:val="00002383"/>
    <w:rsid w:val="000029B4"/>
    <w:rsid w:val="00002A2A"/>
    <w:rsid w:val="00002C5E"/>
    <w:rsid w:val="00002F6F"/>
    <w:rsid w:val="0000320F"/>
    <w:rsid w:val="00003AAA"/>
    <w:rsid w:val="000040DD"/>
    <w:rsid w:val="000043C5"/>
    <w:rsid w:val="000046CD"/>
    <w:rsid w:val="000055C8"/>
    <w:rsid w:val="0000585A"/>
    <w:rsid w:val="00005985"/>
    <w:rsid w:val="000059B9"/>
    <w:rsid w:val="00006199"/>
    <w:rsid w:val="00006226"/>
    <w:rsid w:val="00006A38"/>
    <w:rsid w:val="00006C9B"/>
    <w:rsid w:val="00007108"/>
    <w:rsid w:val="000074EC"/>
    <w:rsid w:val="00007B06"/>
    <w:rsid w:val="00007E50"/>
    <w:rsid w:val="0001004A"/>
    <w:rsid w:val="00010623"/>
    <w:rsid w:val="00010E01"/>
    <w:rsid w:val="00010E21"/>
    <w:rsid w:val="00011627"/>
    <w:rsid w:val="00011A6C"/>
    <w:rsid w:val="00011D65"/>
    <w:rsid w:val="0001200D"/>
    <w:rsid w:val="00012158"/>
    <w:rsid w:val="00013127"/>
    <w:rsid w:val="00013160"/>
    <w:rsid w:val="000142FF"/>
    <w:rsid w:val="0001436B"/>
    <w:rsid w:val="00014560"/>
    <w:rsid w:val="00014C26"/>
    <w:rsid w:val="00014FE1"/>
    <w:rsid w:val="0001589A"/>
    <w:rsid w:val="00015A46"/>
    <w:rsid w:val="00015D01"/>
    <w:rsid w:val="00015D97"/>
    <w:rsid w:val="00016420"/>
    <w:rsid w:val="0001661D"/>
    <w:rsid w:val="000170F4"/>
    <w:rsid w:val="00017478"/>
    <w:rsid w:val="0001759C"/>
    <w:rsid w:val="00017E78"/>
    <w:rsid w:val="00017E8E"/>
    <w:rsid w:val="000202DA"/>
    <w:rsid w:val="000206D9"/>
    <w:rsid w:val="000207D9"/>
    <w:rsid w:val="00020966"/>
    <w:rsid w:val="00020969"/>
    <w:rsid w:val="00020D3C"/>
    <w:rsid w:val="00021134"/>
    <w:rsid w:val="0002131E"/>
    <w:rsid w:val="00021415"/>
    <w:rsid w:val="000215FA"/>
    <w:rsid w:val="00021AF9"/>
    <w:rsid w:val="00021D44"/>
    <w:rsid w:val="00021FF4"/>
    <w:rsid w:val="000220C6"/>
    <w:rsid w:val="000222DF"/>
    <w:rsid w:val="0002239E"/>
    <w:rsid w:val="000223EB"/>
    <w:rsid w:val="00023066"/>
    <w:rsid w:val="00023645"/>
    <w:rsid w:val="000236AE"/>
    <w:rsid w:val="0002409E"/>
    <w:rsid w:val="000240BF"/>
    <w:rsid w:val="00024BC2"/>
    <w:rsid w:val="00024C7A"/>
    <w:rsid w:val="0002500F"/>
    <w:rsid w:val="000251C5"/>
    <w:rsid w:val="000256C2"/>
    <w:rsid w:val="000260AC"/>
    <w:rsid w:val="000260EB"/>
    <w:rsid w:val="00026AB7"/>
    <w:rsid w:val="00026B98"/>
    <w:rsid w:val="00026BAD"/>
    <w:rsid w:val="00026C9D"/>
    <w:rsid w:val="00027104"/>
    <w:rsid w:val="0002725C"/>
    <w:rsid w:val="000272CA"/>
    <w:rsid w:val="000275EC"/>
    <w:rsid w:val="000276C4"/>
    <w:rsid w:val="00027981"/>
    <w:rsid w:val="00027AC9"/>
    <w:rsid w:val="00027AE4"/>
    <w:rsid w:val="00027E09"/>
    <w:rsid w:val="00030521"/>
    <w:rsid w:val="0003069F"/>
    <w:rsid w:val="00030AC7"/>
    <w:rsid w:val="00030BCE"/>
    <w:rsid w:val="00030EC6"/>
    <w:rsid w:val="00030EEF"/>
    <w:rsid w:val="0003100C"/>
    <w:rsid w:val="000310D0"/>
    <w:rsid w:val="00031415"/>
    <w:rsid w:val="000316D2"/>
    <w:rsid w:val="00031B1C"/>
    <w:rsid w:val="000324CE"/>
    <w:rsid w:val="00032EE3"/>
    <w:rsid w:val="00032F5E"/>
    <w:rsid w:val="00032F74"/>
    <w:rsid w:val="000335E7"/>
    <w:rsid w:val="00033665"/>
    <w:rsid w:val="00033790"/>
    <w:rsid w:val="00033837"/>
    <w:rsid w:val="00033C05"/>
    <w:rsid w:val="0003419A"/>
    <w:rsid w:val="00034E1B"/>
    <w:rsid w:val="000350B7"/>
    <w:rsid w:val="000355ED"/>
    <w:rsid w:val="00035638"/>
    <w:rsid w:val="00035A3D"/>
    <w:rsid w:val="00035F62"/>
    <w:rsid w:val="00035FA4"/>
    <w:rsid w:val="00036890"/>
    <w:rsid w:val="00036C2A"/>
    <w:rsid w:val="00037004"/>
    <w:rsid w:val="0003701E"/>
    <w:rsid w:val="00037442"/>
    <w:rsid w:val="00037C3A"/>
    <w:rsid w:val="00037F4B"/>
    <w:rsid w:val="00040082"/>
    <w:rsid w:val="0004035C"/>
    <w:rsid w:val="00040538"/>
    <w:rsid w:val="0004064C"/>
    <w:rsid w:val="00040B25"/>
    <w:rsid w:val="00040D21"/>
    <w:rsid w:val="00040E5B"/>
    <w:rsid w:val="00041810"/>
    <w:rsid w:val="00041B8D"/>
    <w:rsid w:val="00042143"/>
    <w:rsid w:val="00042379"/>
    <w:rsid w:val="0004298B"/>
    <w:rsid w:val="00042A09"/>
    <w:rsid w:val="00042C93"/>
    <w:rsid w:val="00043F18"/>
    <w:rsid w:val="0004424A"/>
    <w:rsid w:val="00044491"/>
    <w:rsid w:val="00044A2B"/>
    <w:rsid w:val="00044BCC"/>
    <w:rsid w:val="00044CAB"/>
    <w:rsid w:val="00045388"/>
    <w:rsid w:val="000455EC"/>
    <w:rsid w:val="00045ABA"/>
    <w:rsid w:val="00045D30"/>
    <w:rsid w:val="00045FC5"/>
    <w:rsid w:val="00046081"/>
    <w:rsid w:val="0004673F"/>
    <w:rsid w:val="00046756"/>
    <w:rsid w:val="00046AF3"/>
    <w:rsid w:val="00046F58"/>
    <w:rsid w:val="00047401"/>
    <w:rsid w:val="00047604"/>
    <w:rsid w:val="0004789D"/>
    <w:rsid w:val="00047A73"/>
    <w:rsid w:val="0005002C"/>
    <w:rsid w:val="000505A5"/>
    <w:rsid w:val="0005063E"/>
    <w:rsid w:val="000507F6"/>
    <w:rsid w:val="00050B6A"/>
    <w:rsid w:val="000514D7"/>
    <w:rsid w:val="000516E5"/>
    <w:rsid w:val="00051BA3"/>
    <w:rsid w:val="00051C23"/>
    <w:rsid w:val="00052009"/>
    <w:rsid w:val="000524DE"/>
    <w:rsid w:val="0005284C"/>
    <w:rsid w:val="00052CAB"/>
    <w:rsid w:val="00052E69"/>
    <w:rsid w:val="000531E6"/>
    <w:rsid w:val="00053849"/>
    <w:rsid w:val="00053D9A"/>
    <w:rsid w:val="00053DF1"/>
    <w:rsid w:val="00053E8A"/>
    <w:rsid w:val="00054220"/>
    <w:rsid w:val="000549CC"/>
    <w:rsid w:val="00055288"/>
    <w:rsid w:val="000552F8"/>
    <w:rsid w:val="00055576"/>
    <w:rsid w:val="000555A1"/>
    <w:rsid w:val="00055708"/>
    <w:rsid w:val="000562F7"/>
    <w:rsid w:val="00056711"/>
    <w:rsid w:val="00056C83"/>
    <w:rsid w:val="00056E21"/>
    <w:rsid w:val="00057033"/>
    <w:rsid w:val="00057458"/>
    <w:rsid w:val="00057754"/>
    <w:rsid w:val="00057907"/>
    <w:rsid w:val="0005799B"/>
    <w:rsid w:val="00057AF7"/>
    <w:rsid w:val="00057CAA"/>
    <w:rsid w:val="00057CB9"/>
    <w:rsid w:val="00057E9D"/>
    <w:rsid w:val="0006015F"/>
    <w:rsid w:val="00060A21"/>
    <w:rsid w:val="00060F99"/>
    <w:rsid w:val="0006106C"/>
    <w:rsid w:val="0006110D"/>
    <w:rsid w:val="00061161"/>
    <w:rsid w:val="00061200"/>
    <w:rsid w:val="0006126E"/>
    <w:rsid w:val="000618DB"/>
    <w:rsid w:val="00061CF2"/>
    <w:rsid w:val="00062327"/>
    <w:rsid w:val="00062AAC"/>
    <w:rsid w:val="00063961"/>
    <w:rsid w:val="00063C75"/>
    <w:rsid w:val="0006420E"/>
    <w:rsid w:val="00064C13"/>
    <w:rsid w:val="00064FA0"/>
    <w:rsid w:val="0006502D"/>
    <w:rsid w:val="00065975"/>
    <w:rsid w:val="000660E1"/>
    <w:rsid w:val="000667EA"/>
    <w:rsid w:val="00066F9B"/>
    <w:rsid w:val="00067596"/>
    <w:rsid w:val="000677A4"/>
    <w:rsid w:val="00067E00"/>
    <w:rsid w:val="00067F3A"/>
    <w:rsid w:val="0007001D"/>
    <w:rsid w:val="000700AD"/>
    <w:rsid w:val="000700C4"/>
    <w:rsid w:val="000705D9"/>
    <w:rsid w:val="00070878"/>
    <w:rsid w:val="00070B74"/>
    <w:rsid w:val="00070CAB"/>
    <w:rsid w:val="000716C1"/>
    <w:rsid w:val="00071893"/>
    <w:rsid w:val="00071BA7"/>
    <w:rsid w:val="00071EC0"/>
    <w:rsid w:val="00071FDD"/>
    <w:rsid w:val="000723E1"/>
    <w:rsid w:val="00073BC1"/>
    <w:rsid w:val="00073F30"/>
    <w:rsid w:val="00074005"/>
    <w:rsid w:val="00074197"/>
    <w:rsid w:val="000757AE"/>
    <w:rsid w:val="0007598A"/>
    <w:rsid w:val="00075B60"/>
    <w:rsid w:val="00075C3E"/>
    <w:rsid w:val="00075D79"/>
    <w:rsid w:val="00075DEF"/>
    <w:rsid w:val="00076095"/>
    <w:rsid w:val="00076247"/>
    <w:rsid w:val="000763E6"/>
    <w:rsid w:val="0007642E"/>
    <w:rsid w:val="0007698A"/>
    <w:rsid w:val="00076B3E"/>
    <w:rsid w:val="0007751F"/>
    <w:rsid w:val="00077B6E"/>
    <w:rsid w:val="00077C5E"/>
    <w:rsid w:val="00077CC8"/>
    <w:rsid w:val="000803B1"/>
    <w:rsid w:val="000804B5"/>
    <w:rsid w:val="00080748"/>
    <w:rsid w:val="00080A42"/>
    <w:rsid w:val="000811B1"/>
    <w:rsid w:val="000811BA"/>
    <w:rsid w:val="00081BC2"/>
    <w:rsid w:val="00081F5E"/>
    <w:rsid w:val="00082035"/>
    <w:rsid w:val="0008267A"/>
    <w:rsid w:val="000826F6"/>
    <w:rsid w:val="00082CD3"/>
    <w:rsid w:val="00083EE3"/>
    <w:rsid w:val="00083F6B"/>
    <w:rsid w:val="000842E0"/>
    <w:rsid w:val="000845C1"/>
    <w:rsid w:val="000846DE"/>
    <w:rsid w:val="00084752"/>
    <w:rsid w:val="000847A4"/>
    <w:rsid w:val="00084873"/>
    <w:rsid w:val="00084CBB"/>
    <w:rsid w:val="000850E0"/>
    <w:rsid w:val="00085427"/>
    <w:rsid w:val="00085462"/>
    <w:rsid w:val="000856A6"/>
    <w:rsid w:val="000856CC"/>
    <w:rsid w:val="00085812"/>
    <w:rsid w:val="00085937"/>
    <w:rsid w:val="000859F8"/>
    <w:rsid w:val="00086196"/>
    <w:rsid w:val="0008668B"/>
    <w:rsid w:val="00086D19"/>
    <w:rsid w:val="0008712B"/>
    <w:rsid w:val="00087EBA"/>
    <w:rsid w:val="000900E6"/>
    <w:rsid w:val="000904B8"/>
    <w:rsid w:val="000904F7"/>
    <w:rsid w:val="0009054B"/>
    <w:rsid w:val="0009157F"/>
    <w:rsid w:val="00091977"/>
    <w:rsid w:val="000919B7"/>
    <w:rsid w:val="00091F70"/>
    <w:rsid w:val="00091FBF"/>
    <w:rsid w:val="0009230D"/>
    <w:rsid w:val="00092321"/>
    <w:rsid w:val="000923A2"/>
    <w:rsid w:val="000923E8"/>
    <w:rsid w:val="00092869"/>
    <w:rsid w:val="0009299D"/>
    <w:rsid w:val="00092A6F"/>
    <w:rsid w:val="00092DCE"/>
    <w:rsid w:val="00092F00"/>
    <w:rsid w:val="00092FEA"/>
    <w:rsid w:val="00093012"/>
    <w:rsid w:val="00093294"/>
    <w:rsid w:val="000939CB"/>
    <w:rsid w:val="00093C7C"/>
    <w:rsid w:val="00094153"/>
    <w:rsid w:val="00094313"/>
    <w:rsid w:val="0009443A"/>
    <w:rsid w:val="00094747"/>
    <w:rsid w:val="00094972"/>
    <w:rsid w:val="00095499"/>
    <w:rsid w:val="00095740"/>
    <w:rsid w:val="000959B4"/>
    <w:rsid w:val="000961AB"/>
    <w:rsid w:val="000964A1"/>
    <w:rsid w:val="000966B2"/>
    <w:rsid w:val="0009678C"/>
    <w:rsid w:val="00096D62"/>
    <w:rsid w:val="00096E2D"/>
    <w:rsid w:val="00097047"/>
    <w:rsid w:val="00097156"/>
    <w:rsid w:val="000971E3"/>
    <w:rsid w:val="00097314"/>
    <w:rsid w:val="000A0BA0"/>
    <w:rsid w:val="000A0D71"/>
    <w:rsid w:val="000A0DBA"/>
    <w:rsid w:val="000A106F"/>
    <w:rsid w:val="000A1365"/>
    <w:rsid w:val="000A15A0"/>
    <w:rsid w:val="000A1E9F"/>
    <w:rsid w:val="000A26CB"/>
    <w:rsid w:val="000A2A4F"/>
    <w:rsid w:val="000A2A9B"/>
    <w:rsid w:val="000A2D58"/>
    <w:rsid w:val="000A3155"/>
    <w:rsid w:val="000A37CC"/>
    <w:rsid w:val="000A38BC"/>
    <w:rsid w:val="000A40B7"/>
    <w:rsid w:val="000A433A"/>
    <w:rsid w:val="000A441F"/>
    <w:rsid w:val="000A470D"/>
    <w:rsid w:val="000A5D54"/>
    <w:rsid w:val="000A6127"/>
    <w:rsid w:val="000A625B"/>
    <w:rsid w:val="000A6BE0"/>
    <w:rsid w:val="000A70AD"/>
    <w:rsid w:val="000A7684"/>
    <w:rsid w:val="000B008A"/>
    <w:rsid w:val="000B0236"/>
    <w:rsid w:val="000B0405"/>
    <w:rsid w:val="000B0B92"/>
    <w:rsid w:val="000B0DBE"/>
    <w:rsid w:val="000B1117"/>
    <w:rsid w:val="000B1F54"/>
    <w:rsid w:val="000B224D"/>
    <w:rsid w:val="000B292C"/>
    <w:rsid w:val="000B2958"/>
    <w:rsid w:val="000B2AEA"/>
    <w:rsid w:val="000B3504"/>
    <w:rsid w:val="000B35FF"/>
    <w:rsid w:val="000B3657"/>
    <w:rsid w:val="000B3685"/>
    <w:rsid w:val="000B39BB"/>
    <w:rsid w:val="000B3CC5"/>
    <w:rsid w:val="000B3F74"/>
    <w:rsid w:val="000B4993"/>
    <w:rsid w:val="000B5238"/>
    <w:rsid w:val="000B53C7"/>
    <w:rsid w:val="000B555A"/>
    <w:rsid w:val="000B5655"/>
    <w:rsid w:val="000B5F88"/>
    <w:rsid w:val="000B60AF"/>
    <w:rsid w:val="000B64AA"/>
    <w:rsid w:val="000B64BD"/>
    <w:rsid w:val="000B6AAE"/>
    <w:rsid w:val="000B6DA0"/>
    <w:rsid w:val="000B6DB9"/>
    <w:rsid w:val="000B6E28"/>
    <w:rsid w:val="000B6FA3"/>
    <w:rsid w:val="000B71AC"/>
    <w:rsid w:val="000B7253"/>
    <w:rsid w:val="000B773E"/>
    <w:rsid w:val="000B7E58"/>
    <w:rsid w:val="000C0348"/>
    <w:rsid w:val="000C03F9"/>
    <w:rsid w:val="000C047F"/>
    <w:rsid w:val="000C07CB"/>
    <w:rsid w:val="000C0B14"/>
    <w:rsid w:val="000C0C77"/>
    <w:rsid w:val="000C0E09"/>
    <w:rsid w:val="000C1024"/>
    <w:rsid w:val="000C10CB"/>
    <w:rsid w:val="000C15C4"/>
    <w:rsid w:val="000C15EC"/>
    <w:rsid w:val="000C1935"/>
    <w:rsid w:val="000C198D"/>
    <w:rsid w:val="000C1A80"/>
    <w:rsid w:val="000C1D0E"/>
    <w:rsid w:val="000C1E7F"/>
    <w:rsid w:val="000C2136"/>
    <w:rsid w:val="000C21B0"/>
    <w:rsid w:val="000C2976"/>
    <w:rsid w:val="000C2A9D"/>
    <w:rsid w:val="000C307F"/>
    <w:rsid w:val="000C3269"/>
    <w:rsid w:val="000C3721"/>
    <w:rsid w:val="000C4066"/>
    <w:rsid w:val="000C44A1"/>
    <w:rsid w:val="000C4C1C"/>
    <w:rsid w:val="000C5158"/>
    <w:rsid w:val="000C5313"/>
    <w:rsid w:val="000C55E5"/>
    <w:rsid w:val="000C596F"/>
    <w:rsid w:val="000C5A57"/>
    <w:rsid w:val="000C5BE8"/>
    <w:rsid w:val="000C700D"/>
    <w:rsid w:val="000C7065"/>
    <w:rsid w:val="000C70F1"/>
    <w:rsid w:val="000C7B1C"/>
    <w:rsid w:val="000C7FFD"/>
    <w:rsid w:val="000D019D"/>
    <w:rsid w:val="000D03C2"/>
    <w:rsid w:val="000D03D9"/>
    <w:rsid w:val="000D0857"/>
    <w:rsid w:val="000D08AF"/>
    <w:rsid w:val="000D1E36"/>
    <w:rsid w:val="000D1F10"/>
    <w:rsid w:val="000D1F37"/>
    <w:rsid w:val="000D25B4"/>
    <w:rsid w:val="000D2690"/>
    <w:rsid w:val="000D2C29"/>
    <w:rsid w:val="000D2F6A"/>
    <w:rsid w:val="000D32A8"/>
    <w:rsid w:val="000D3341"/>
    <w:rsid w:val="000D3857"/>
    <w:rsid w:val="000D3B18"/>
    <w:rsid w:val="000D3BE3"/>
    <w:rsid w:val="000D3BFC"/>
    <w:rsid w:val="000D4364"/>
    <w:rsid w:val="000D4404"/>
    <w:rsid w:val="000D46D7"/>
    <w:rsid w:val="000D49B5"/>
    <w:rsid w:val="000D4C68"/>
    <w:rsid w:val="000D548A"/>
    <w:rsid w:val="000D59E3"/>
    <w:rsid w:val="000D5A82"/>
    <w:rsid w:val="000D5CD1"/>
    <w:rsid w:val="000D6594"/>
    <w:rsid w:val="000D675E"/>
    <w:rsid w:val="000D67A1"/>
    <w:rsid w:val="000D6E64"/>
    <w:rsid w:val="000D6FE6"/>
    <w:rsid w:val="000D707D"/>
    <w:rsid w:val="000D7123"/>
    <w:rsid w:val="000D7521"/>
    <w:rsid w:val="000D79E3"/>
    <w:rsid w:val="000D7C66"/>
    <w:rsid w:val="000D7C82"/>
    <w:rsid w:val="000E0691"/>
    <w:rsid w:val="000E06AC"/>
    <w:rsid w:val="000E06CA"/>
    <w:rsid w:val="000E074C"/>
    <w:rsid w:val="000E08A5"/>
    <w:rsid w:val="000E0C6E"/>
    <w:rsid w:val="000E1093"/>
    <w:rsid w:val="000E1E58"/>
    <w:rsid w:val="000E223A"/>
    <w:rsid w:val="000E2322"/>
    <w:rsid w:val="000E2710"/>
    <w:rsid w:val="000E27B3"/>
    <w:rsid w:val="000E2CAC"/>
    <w:rsid w:val="000E2DE1"/>
    <w:rsid w:val="000E3141"/>
    <w:rsid w:val="000E3525"/>
    <w:rsid w:val="000E3985"/>
    <w:rsid w:val="000E39EC"/>
    <w:rsid w:val="000E4786"/>
    <w:rsid w:val="000E4DC7"/>
    <w:rsid w:val="000E4E9F"/>
    <w:rsid w:val="000E4F53"/>
    <w:rsid w:val="000E5077"/>
    <w:rsid w:val="000E5336"/>
    <w:rsid w:val="000E5395"/>
    <w:rsid w:val="000E554C"/>
    <w:rsid w:val="000E55C9"/>
    <w:rsid w:val="000E5697"/>
    <w:rsid w:val="000E5B36"/>
    <w:rsid w:val="000E5D1A"/>
    <w:rsid w:val="000E5FD9"/>
    <w:rsid w:val="000E6225"/>
    <w:rsid w:val="000E645F"/>
    <w:rsid w:val="000E65AF"/>
    <w:rsid w:val="000E6644"/>
    <w:rsid w:val="000E677B"/>
    <w:rsid w:val="000E6E61"/>
    <w:rsid w:val="000E6F3A"/>
    <w:rsid w:val="000E6F6B"/>
    <w:rsid w:val="000E7A55"/>
    <w:rsid w:val="000E7AD4"/>
    <w:rsid w:val="000E7DFB"/>
    <w:rsid w:val="000F0001"/>
    <w:rsid w:val="000F0B1C"/>
    <w:rsid w:val="000F0E3C"/>
    <w:rsid w:val="000F0EFD"/>
    <w:rsid w:val="000F10EB"/>
    <w:rsid w:val="000F1819"/>
    <w:rsid w:val="000F1ABE"/>
    <w:rsid w:val="000F1CF7"/>
    <w:rsid w:val="000F20A6"/>
    <w:rsid w:val="000F23EA"/>
    <w:rsid w:val="000F25B6"/>
    <w:rsid w:val="000F2673"/>
    <w:rsid w:val="000F32B1"/>
    <w:rsid w:val="000F3538"/>
    <w:rsid w:val="000F3578"/>
    <w:rsid w:val="000F3793"/>
    <w:rsid w:val="000F449B"/>
    <w:rsid w:val="000F458B"/>
    <w:rsid w:val="000F4620"/>
    <w:rsid w:val="000F47FB"/>
    <w:rsid w:val="000F4A68"/>
    <w:rsid w:val="000F4FE5"/>
    <w:rsid w:val="000F50FA"/>
    <w:rsid w:val="000F5405"/>
    <w:rsid w:val="000F5836"/>
    <w:rsid w:val="000F59C1"/>
    <w:rsid w:val="000F60AF"/>
    <w:rsid w:val="000F61E1"/>
    <w:rsid w:val="000F620A"/>
    <w:rsid w:val="000F6442"/>
    <w:rsid w:val="000F64FA"/>
    <w:rsid w:val="000F675F"/>
    <w:rsid w:val="000F69DD"/>
    <w:rsid w:val="000F71B4"/>
    <w:rsid w:val="000F742B"/>
    <w:rsid w:val="000F746A"/>
    <w:rsid w:val="000F7A95"/>
    <w:rsid w:val="000F7AE1"/>
    <w:rsid w:val="000F7B81"/>
    <w:rsid w:val="000F7BC4"/>
    <w:rsid w:val="000F7C50"/>
    <w:rsid w:val="00100077"/>
    <w:rsid w:val="00100D32"/>
    <w:rsid w:val="00100D7B"/>
    <w:rsid w:val="001014EE"/>
    <w:rsid w:val="00101544"/>
    <w:rsid w:val="001015E5"/>
    <w:rsid w:val="0010189F"/>
    <w:rsid w:val="00101963"/>
    <w:rsid w:val="00101ED1"/>
    <w:rsid w:val="00102152"/>
    <w:rsid w:val="001022CF"/>
    <w:rsid w:val="001026FA"/>
    <w:rsid w:val="00102E40"/>
    <w:rsid w:val="00102F6D"/>
    <w:rsid w:val="00103DD8"/>
    <w:rsid w:val="00104444"/>
    <w:rsid w:val="0010452F"/>
    <w:rsid w:val="001047B7"/>
    <w:rsid w:val="00104A81"/>
    <w:rsid w:val="00104B9D"/>
    <w:rsid w:val="00104C61"/>
    <w:rsid w:val="0010506C"/>
    <w:rsid w:val="00105130"/>
    <w:rsid w:val="001052F8"/>
    <w:rsid w:val="001057FE"/>
    <w:rsid w:val="0010592F"/>
    <w:rsid w:val="001059A8"/>
    <w:rsid w:val="00105E9D"/>
    <w:rsid w:val="00105EAF"/>
    <w:rsid w:val="001063A7"/>
    <w:rsid w:val="001064D7"/>
    <w:rsid w:val="001065C3"/>
    <w:rsid w:val="0010680D"/>
    <w:rsid w:val="00106A39"/>
    <w:rsid w:val="00106DA8"/>
    <w:rsid w:val="00106EEF"/>
    <w:rsid w:val="00107350"/>
    <w:rsid w:val="001077F3"/>
    <w:rsid w:val="001079A5"/>
    <w:rsid w:val="00107A5D"/>
    <w:rsid w:val="00107AA7"/>
    <w:rsid w:val="00110334"/>
    <w:rsid w:val="001103FC"/>
    <w:rsid w:val="001108C9"/>
    <w:rsid w:val="00110B89"/>
    <w:rsid w:val="001110D2"/>
    <w:rsid w:val="0011114B"/>
    <w:rsid w:val="0011114E"/>
    <w:rsid w:val="00111230"/>
    <w:rsid w:val="00111630"/>
    <w:rsid w:val="00111FFE"/>
    <w:rsid w:val="00112394"/>
    <w:rsid w:val="0011296F"/>
    <w:rsid w:val="00112A0F"/>
    <w:rsid w:val="001130DA"/>
    <w:rsid w:val="001132CA"/>
    <w:rsid w:val="00113E65"/>
    <w:rsid w:val="0011479D"/>
    <w:rsid w:val="001147E3"/>
    <w:rsid w:val="00114A3A"/>
    <w:rsid w:val="00114D27"/>
    <w:rsid w:val="00114D83"/>
    <w:rsid w:val="0011520D"/>
    <w:rsid w:val="00115EB4"/>
    <w:rsid w:val="00115F2D"/>
    <w:rsid w:val="0011614C"/>
    <w:rsid w:val="001164F0"/>
    <w:rsid w:val="0011661D"/>
    <w:rsid w:val="00116976"/>
    <w:rsid w:val="00116B5C"/>
    <w:rsid w:val="00116E36"/>
    <w:rsid w:val="0011795B"/>
    <w:rsid w:val="00120310"/>
    <w:rsid w:val="00120683"/>
    <w:rsid w:val="00120C9D"/>
    <w:rsid w:val="00121261"/>
    <w:rsid w:val="00121718"/>
    <w:rsid w:val="00121CA8"/>
    <w:rsid w:val="001222F8"/>
    <w:rsid w:val="001223FE"/>
    <w:rsid w:val="00122F39"/>
    <w:rsid w:val="00123975"/>
    <w:rsid w:val="0012397D"/>
    <w:rsid w:val="00123CDF"/>
    <w:rsid w:val="00124A2F"/>
    <w:rsid w:val="00124F68"/>
    <w:rsid w:val="001250EF"/>
    <w:rsid w:val="00125617"/>
    <w:rsid w:val="00125D3C"/>
    <w:rsid w:val="00125FA8"/>
    <w:rsid w:val="001260B4"/>
    <w:rsid w:val="00126A25"/>
    <w:rsid w:val="00126D21"/>
    <w:rsid w:val="00126D65"/>
    <w:rsid w:val="001273EF"/>
    <w:rsid w:val="00127471"/>
    <w:rsid w:val="0012753D"/>
    <w:rsid w:val="00127D45"/>
    <w:rsid w:val="00130018"/>
    <w:rsid w:val="00130382"/>
    <w:rsid w:val="00130CCF"/>
    <w:rsid w:val="0013120B"/>
    <w:rsid w:val="00131547"/>
    <w:rsid w:val="00131985"/>
    <w:rsid w:val="00131C50"/>
    <w:rsid w:val="00131C51"/>
    <w:rsid w:val="00131C8B"/>
    <w:rsid w:val="001321D8"/>
    <w:rsid w:val="0013263E"/>
    <w:rsid w:val="001328E2"/>
    <w:rsid w:val="00132B87"/>
    <w:rsid w:val="00132EAF"/>
    <w:rsid w:val="00132FBA"/>
    <w:rsid w:val="0013393C"/>
    <w:rsid w:val="001340DE"/>
    <w:rsid w:val="00134118"/>
    <w:rsid w:val="001343A4"/>
    <w:rsid w:val="00134617"/>
    <w:rsid w:val="00134D29"/>
    <w:rsid w:val="00134DFD"/>
    <w:rsid w:val="00135666"/>
    <w:rsid w:val="00135784"/>
    <w:rsid w:val="0013594E"/>
    <w:rsid w:val="00135B61"/>
    <w:rsid w:val="00135FBE"/>
    <w:rsid w:val="00136010"/>
    <w:rsid w:val="0013640F"/>
    <w:rsid w:val="00136AEC"/>
    <w:rsid w:val="00136FA0"/>
    <w:rsid w:val="00137249"/>
    <w:rsid w:val="001378D2"/>
    <w:rsid w:val="001379EA"/>
    <w:rsid w:val="00140026"/>
    <w:rsid w:val="001405EB"/>
    <w:rsid w:val="0014095A"/>
    <w:rsid w:val="00140E70"/>
    <w:rsid w:val="00140F9B"/>
    <w:rsid w:val="00140FC6"/>
    <w:rsid w:val="001410AC"/>
    <w:rsid w:val="00141135"/>
    <w:rsid w:val="00141188"/>
    <w:rsid w:val="001411DA"/>
    <w:rsid w:val="0014153E"/>
    <w:rsid w:val="00141DD8"/>
    <w:rsid w:val="00142012"/>
    <w:rsid w:val="0014208C"/>
    <w:rsid w:val="001421B6"/>
    <w:rsid w:val="00142C08"/>
    <w:rsid w:val="00142DC2"/>
    <w:rsid w:val="00142F34"/>
    <w:rsid w:val="0014317E"/>
    <w:rsid w:val="00143470"/>
    <w:rsid w:val="0014357B"/>
    <w:rsid w:val="001435ED"/>
    <w:rsid w:val="001437E4"/>
    <w:rsid w:val="0014383B"/>
    <w:rsid w:val="001441E2"/>
    <w:rsid w:val="001443BB"/>
    <w:rsid w:val="001447E0"/>
    <w:rsid w:val="00144DA6"/>
    <w:rsid w:val="00144F40"/>
    <w:rsid w:val="00144F89"/>
    <w:rsid w:val="0014513D"/>
    <w:rsid w:val="00145294"/>
    <w:rsid w:val="0014573E"/>
    <w:rsid w:val="00145BEB"/>
    <w:rsid w:val="00145E9A"/>
    <w:rsid w:val="00146033"/>
    <w:rsid w:val="00146041"/>
    <w:rsid w:val="00146171"/>
    <w:rsid w:val="001467FE"/>
    <w:rsid w:val="0014684F"/>
    <w:rsid w:val="001474A9"/>
    <w:rsid w:val="00147A14"/>
    <w:rsid w:val="00150961"/>
    <w:rsid w:val="00150A95"/>
    <w:rsid w:val="00150F5E"/>
    <w:rsid w:val="001510A5"/>
    <w:rsid w:val="00151D78"/>
    <w:rsid w:val="00151E51"/>
    <w:rsid w:val="00152282"/>
    <w:rsid w:val="00152308"/>
    <w:rsid w:val="001523CA"/>
    <w:rsid w:val="00152E8D"/>
    <w:rsid w:val="00152FF5"/>
    <w:rsid w:val="00153031"/>
    <w:rsid w:val="001539F1"/>
    <w:rsid w:val="00153D31"/>
    <w:rsid w:val="001540DC"/>
    <w:rsid w:val="00154478"/>
    <w:rsid w:val="00154875"/>
    <w:rsid w:val="00154B39"/>
    <w:rsid w:val="00154C52"/>
    <w:rsid w:val="00154DC4"/>
    <w:rsid w:val="00154F1F"/>
    <w:rsid w:val="00155366"/>
    <w:rsid w:val="001554D0"/>
    <w:rsid w:val="001559F8"/>
    <w:rsid w:val="00155AA8"/>
    <w:rsid w:val="00155B3E"/>
    <w:rsid w:val="001565D7"/>
    <w:rsid w:val="00156804"/>
    <w:rsid w:val="001569AB"/>
    <w:rsid w:val="00156A24"/>
    <w:rsid w:val="00156B9C"/>
    <w:rsid w:val="00156E98"/>
    <w:rsid w:val="00156EFF"/>
    <w:rsid w:val="00157674"/>
    <w:rsid w:val="0015769F"/>
    <w:rsid w:val="00157928"/>
    <w:rsid w:val="00157F33"/>
    <w:rsid w:val="001600E2"/>
    <w:rsid w:val="0016076E"/>
    <w:rsid w:val="00160861"/>
    <w:rsid w:val="00160A07"/>
    <w:rsid w:val="00161304"/>
    <w:rsid w:val="00161716"/>
    <w:rsid w:val="00161866"/>
    <w:rsid w:val="00161E6A"/>
    <w:rsid w:val="001620C4"/>
    <w:rsid w:val="001621A1"/>
    <w:rsid w:val="0016254D"/>
    <w:rsid w:val="001627DB"/>
    <w:rsid w:val="00162CB3"/>
    <w:rsid w:val="00162DCF"/>
    <w:rsid w:val="00163298"/>
    <w:rsid w:val="00163335"/>
    <w:rsid w:val="001638D3"/>
    <w:rsid w:val="00163A5D"/>
    <w:rsid w:val="00164091"/>
    <w:rsid w:val="0016421A"/>
    <w:rsid w:val="00164232"/>
    <w:rsid w:val="0016445A"/>
    <w:rsid w:val="00164CA9"/>
    <w:rsid w:val="00165185"/>
    <w:rsid w:val="0016527B"/>
    <w:rsid w:val="0016534E"/>
    <w:rsid w:val="00165688"/>
    <w:rsid w:val="00165F49"/>
    <w:rsid w:val="001661F9"/>
    <w:rsid w:val="001662CE"/>
    <w:rsid w:val="001666FA"/>
    <w:rsid w:val="00166853"/>
    <w:rsid w:val="001672A0"/>
    <w:rsid w:val="0016738C"/>
    <w:rsid w:val="0016774F"/>
    <w:rsid w:val="00167BEA"/>
    <w:rsid w:val="0017048E"/>
    <w:rsid w:val="00170642"/>
    <w:rsid w:val="00170C10"/>
    <w:rsid w:val="00170D35"/>
    <w:rsid w:val="00170E63"/>
    <w:rsid w:val="001711E8"/>
    <w:rsid w:val="001712A1"/>
    <w:rsid w:val="001715A9"/>
    <w:rsid w:val="001715B7"/>
    <w:rsid w:val="00171626"/>
    <w:rsid w:val="00171672"/>
    <w:rsid w:val="0017171F"/>
    <w:rsid w:val="0017172E"/>
    <w:rsid w:val="00171BDE"/>
    <w:rsid w:val="00171DF6"/>
    <w:rsid w:val="00172620"/>
    <w:rsid w:val="00172652"/>
    <w:rsid w:val="001727EF"/>
    <w:rsid w:val="00172857"/>
    <w:rsid w:val="00172BA6"/>
    <w:rsid w:val="00172C04"/>
    <w:rsid w:val="0017361E"/>
    <w:rsid w:val="001738E3"/>
    <w:rsid w:val="0017396D"/>
    <w:rsid w:val="001741CE"/>
    <w:rsid w:val="001745D2"/>
    <w:rsid w:val="00174C4D"/>
    <w:rsid w:val="00174E6F"/>
    <w:rsid w:val="001751E2"/>
    <w:rsid w:val="0017528F"/>
    <w:rsid w:val="0017541B"/>
    <w:rsid w:val="00175798"/>
    <w:rsid w:val="00175802"/>
    <w:rsid w:val="001758C6"/>
    <w:rsid w:val="00175BB1"/>
    <w:rsid w:val="00175CB4"/>
    <w:rsid w:val="0017648C"/>
    <w:rsid w:val="00176940"/>
    <w:rsid w:val="001769EE"/>
    <w:rsid w:val="00176F91"/>
    <w:rsid w:val="001771F3"/>
    <w:rsid w:val="001773C8"/>
    <w:rsid w:val="001774C3"/>
    <w:rsid w:val="001775AB"/>
    <w:rsid w:val="00177A11"/>
    <w:rsid w:val="00177A89"/>
    <w:rsid w:val="00177BC5"/>
    <w:rsid w:val="001801EC"/>
    <w:rsid w:val="00180820"/>
    <w:rsid w:val="00180E6D"/>
    <w:rsid w:val="00180FA6"/>
    <w:rsid w:val="001812CC"/>
    <w:rsid w:val="0018140A"/>
    <w:rsid w:val="00181D49"/>
    <w:rsid w:val="00181F5D"/>
    <w:rsid w:val="0018229B"/>
    <w:rsid w:val="00182649"/>
    <w:rsid w:val="00182A87"/>
    <w:rsid w:val="00182B07"/>
    <w:rsid w:val="00182E26"/>
    <w:rsid w:val="0018358B"/>
    <w:rsid w:val="001839C8"/>
    <w:rsid w:val="00183F60"/>
    <w:rsid w:val="001840D4"/>
    <w:rsid w:val="00184D1A"/>
    <w:rsid w:val="00185554"/>
    <w:rsid w:val="001855EA"/>
    <w:rsid w:val="00185779"/>
    <w:rsid w:val="001863B9"/>
    <w:rsid w:val="001863C6"/>
    <w:rsid w:val="00186925"/>
    <w:rsid w:val="00186A1E"/>
    <w:rsid w:val="00186A9D"/>
    <w:rsid w:val="00187DC9"/>
    <w:rsid w:val="0019052E"/>
    <w:rsid w:val="00190B6A"/>
    <w:rsid w:val="001913A9"/>
    <w:rsid w:val="00191544"/>
    <w:rsid w:val="001918FC"/>
    <w:rsid w:val="00191961"/>
    <w:rsid w:val="00191A81"/>
    <w:rsid w:val="0019234B"/>
    <w:rsid w:val="0019236B"/>
    <w:rsid w:val="00192941"/>
    <w:rsid w:val="00192954"/>
    <w:rsid w:val="00193192"/>
    <w:rsid w:val="001931BC"/>
    <w:rsid w:val="0019332B"/>
    <w:rsid w:val="00193FA1"/>
    <w:rsid w:val="00194510"/>
    <w:rsid w:val="00194640"/>
    <w:rsid w:val="00194706"/>
    <w:rsid w:val="00194B8B"/>
    <w:rsid w:val="00194C8B"/>
    <w:rsid w:val="00195A81"/>
    <w:rsid w:val="00195A9C"/>
    <w:rsid w:val="00195F63"/>
    <w:rsid w:val="00196023"/>
    <w:rsid w:val="00196164"/>
    <w:rsid w:val="001962A7"/>
    <w:rsid w:val="001969CA"/>
    <w:rsid w:val="00196E6A"/>
    <w:rsid w:val="0019706B"/>
    <w:rsid w:val="001970B9"/>
    <w:rsid w:val="0019728C"/>
    <w:rsid w:val="00197D7B"/>
    <w:rsid w:val="001A03CC"/>
    <w:rsid w:val="001A065F"/>
    <w:rsid w:val="001A0AFD"/>
    <w:rsid w:val="001A0C85"/>
    <w:rsid w:val="001A0E34"/>
    <w:rsid w:val="001A11EF"/>
    <w:rsid w:val="001A13D1"/>
    <w:rsid w:val="001A1466"/>
    <w:rsid w:val="001A1584"/>
    <w:rsid w:val="001A193E"/>
    <w:rsid w:val="001A1DF8"/>
    <w:rsid w:val="001A1E72"/>
    <w:rsid w:val="001A24BE"/>
    <w:rsid w:val="001A26DC"/>
    <w:rsid w:val="001A2B25"/>
    <w:rsid w:val="001A2F15"/>
    <w:rsid w:val="001A3036"/>
    <w:rsid w:val="001A31AE"/>
    <w:rsid w:val="001A31DF"/>
    <w:rsid w:val="001A3712"/>
    <w:rsid w:val="001A3961"/>
    <w:rsid w:val="001A3E0C"/>
    <w:rsid w:val="001A40E8"/>
    <w:rsid w:val="001A45CC"/>
    <w:rsid w:val="001A53D2"/>
    <w:rsid w:val="001A5991"/>
    <w:rsid w:val="001A5B59"/>
    <w:rsid w:val="001A5EE7"/>
    <w:rsid w:val="001A611A"/>
    <w:rsid w:val="001A660D"/>
    <w:rsid w:val="001A66E0"/>
    <w:rsid w:val="001A6CB9"/>
    <w:rsid w:val="001A6E3E"/>
    <w:rsid w:val="001A71BF"/>
    <w:rsid w:val="001A72E5"/>
    <w:rsid w:val="001A7745"/>
    <w:rsid w:val="001A7768"/>
    <w:rsid w:val="001A7C5A"/>
    <w:rsid w:val="001A7D83"/>
    <w:rsid w:val="001A7E64"/>
    <w:rsid w:val="001A7F4F"/>
    <w:rsid w:val="001B0A36"/>
    <w:rsid w:val="001B0FF9"/>
    <w:rsid w:val="001B125E"/>
    <w:rsid w:val="001B128E"/>
    <w:rsid w:val="001B143B"/>
    <w:rsid w:val="001B1536"/>
    <w:rsid w:val="001B2153"/>
    <w:rsid w:val="001B2789"/>
    <w:rsid w:val="001B27E0"/>
    <w:rsid w:val="001B2CCC"/>
    <w:rsid w:val="001B2FE6"/>
    <w:rsid w:val="001B31CB"/>
    <w:rsid w:val="001B3510"/>
    <w:rsid w:val="001B3589"/>
    <w:rsid w:val="001B35B0"/>
    <w:rsid w:val="001B364F"/>
    <w:rsid w:val="001B37E0"/>
    <w:rsid w:val="001B3876"/>
    <w:rsid w:val="001B4209"/>
    <w:rsid w:val="001B4241"/>
    <w:rsid w:val="001B4823"/>
    <w:rsid w:val="001B4AAC"/>
    <w:rsid w:val="001B4FF2"/>
    <w:rsid w:val="001B500F"/>
    <w:rsid w:val="001B501C"/>
    <w:rsid w:val="001B5475"/>
    <w:rsid w:val="001B5618"/>
    <w:rsid w:val="001B5628"/>
    <w:rsid w:val="001B56BD"/>
    <w:rsid w:val="001B58D1"/>
    <w:rsid w:val="001B5915"/>
    <w:rsid w:val="001B5B3F"/>
    <w:rsid w:val="001B5EE4"/>
    <w:rsid w:val="001B63E7"/>
    <w:rsid w:val="001B6610"/>
    <w:rsid w:val="001B6838"/>
    <w:rsid w:val="001B6B59"/>
    <w:rsid w:val="001B7184"/>
    <w:rsid w:val="001B74CB"/>
    <w:rsid w:val="001B77EB"/>
    <w:rsid w:val="001B7CAB"/>
    <w:rsid w:val="001B7E40"/>
    <w:rsid w:val="001C004B"/>
    <w:rsid w:val="001C057E"/>
    <w:rsid w:val="001C0E5B"/>
    <w:rsid w:val="001C122D"/>
    <w:rsid w:val="001C12F3"/>
    <w:rsid w:val="001C1852"/>
    <w:rsid w:val="001C1B4A"/>
    <w:rsid w:val="001C1BCD"/>
    <w:rsid w:val="001C1ED1"/>
    <w:rsid w:val="001C20C8"/>
    <w:rsid w:val="001C2419"/>
    <w:rsid w:val="001C2570"/>
    <w:rsid w:val="001C27A1"/>
    <w:rsid w:val="001C280B"/>
    <w:rsid w:val="001C2A3B"/>
    <w:rsid w:val="001C3076"/>
    <w:rsid w:val="001C36F2"/>
    <w:rsid w:val="001C4493"/>
    <w:rsid w:val="001C494F"/>
    <w:rsid w:val="001C4A7E"/>
    <w:rsid w:val="001C4F28"/>
    <w:rsid w:val="001C5177"/>
    <w:rsid w:val="001C5A14"/>
    <w:rsid w:val="001C62D9"/>
    <w:rsid w:val="001C67B3"/>
    <w:rsid w:val="001C6AE8"/>
    <w:rsid w:val="001C7069"/>
    <w:rsid w:val="001C78C1"/>
    <w:rsid w:val="001C78F4"/>
    <w:rsid w:val="001C7995"/>
    <w:rsid w:val="001C79BF"/>
    <w:rsid w:val="001D0586"/>
    <w:rsid w:val="001D0EBA"/>
    <w:rsid w:val="001D0F55"/>
    <w:rsid w:val="001D17AF"/>
    <w:rsid w:val="001D1EB7"/>
    <w:rsid w:val="001D2315"/>
    <w:rsid w:val="001D32BA"/>
    <w:rsid w:val="001D34A2"/>
    <w:rsid w:val="001D37AD"/>
    <w:rsid w:val="001D38E0"/>
    <w:rsid w:val="001D3F73"/>
    <w:rsid w:val="001D4281"/>
    <w:rsid w:val="001D42F4"/>
    <w:rsid w:val="001D505B"/>
    <w:rsid w:val="001D50B6"/>
    <w:rsid w:val="001D50EE"/>
    <w:rsid w:val="001D55E3"/>
    <w:rsid w:val="001D61A9"/>
    <w:rsid w:val="001D6666"/>
    <w:rsid w:val="001D6BDA"/>
    <w:rsid w:val="001D6DAA"/>
    <w:rsid w:val="001D6E01"/>
    <w:rsid w:val="001D7779"/>
    <w:rsid w:val="001D789B"/>
    <w:rsid w:val="001D7910"/>
    <w:rsid w:val="001D7B7F"/>
    <w:rsid w:val="001D7CAA"/>
    <w:rsid w:val="001D7D10"/>
    <w:rsid w:val="001E0052"/>
    <w:rsid w:val="001E0513"/>
    <w:rsid w:val="001E06BC"/>
    <w:rsid w:val="001E07EA"/>
    <w:rsid w:val="001E0925"/>
    <w:rsid w:val="001E09A9"/>
    <w:rsid w:val="001E0CEE"/>
    <w:rsid w:val="001E12C1"/>
    <w:rsid w:val="001E12CE"/>
    <w:rsid w:val="001E142A"/>
    <w:rsid w:val="001E1449"/>
    <w:rsid w:val="001E14E0"/>
    <w:rsid w:val="001E15C5"/>
    <w:rsid w:val="001E1601"/>
    <w:rsid w:val="001E20E2"/>
    <w:rsid w:val="001E2418"/>
    <w:rsid w:val="001E2B89"/>
    <w:rsid w:val="001E38FC"/>
    <w:rsid w:val="001E3A2A"/>
    <w:rsid w:val="001E3C17"/>
    <w:rsid w:val="001E49E6"/>
    <w:rsid w:val="001E4A46"/>
    <w:rsid w:val="001E4A53"/>
    <w:rsid w:val="001E4E6B"/>
    <w:rsid w:val="001E5191"/>
    <w:rsid w:val="001E57F6"/>
    <w:rsid w:val="001E5AE8"/>
    <w:rsid w:val="001E5BB6"/>
    <w:rsid w:val="001E5C41"/>
    <w:rsid w:val="001E5CAC"/>
    <w:rsid w:val="001E5D1B"/>
    <w:rsid w:val="001E6410"/>
    <w:rsid w:val="001E6508"/>
    <w:rsid w:val="001E67FC"/>
    <w:rsid w:val="001E692A"/>
    <w:rsid w:val="001E69F0"/>
    <w:rsid w:val="001E6D02"/>
    <w:rsid w:val="001E6F3A"/>
    <w:rsid w:val="001E79B0"/>
    <w:rsid w:val="001E7D4C"/>
    <w:rsid w:val="001E7E2B"/>
    <w:rsid w:val="001F0F2E"/>
    <w:rsid w:val="001F1012"/>
    <w:rsid w:val="001F10BE"/>
    <w:rsid w:val="001F1216"/>
    <w:rsid w:val="001F12D3"/>
    <w:rsid w:val="001F140F"/>
    <w:rsid w:val="001F1655"/>
    <w:rsid w:val="001F166C"/>
    <w:rsid w:val="001F1D86"/>
    <w:rsid w:val="001F3095"/>
    <w:rsid w:val="001F4089"/>
    <w:rsid w:val="001F5A12"/>
    <w:rsid w:val="001F5AAC"/>
    <w:rsid w:val="001F5AFA"/>
    <w:rsid w:val="001F5D0F"/>
    <w:rsid w:val="001F5FA0"/>
    <w:rsid w:val="001F6B82"/>
    <w:rsid w:val="001F70DC"/>
    <w:rsid w:val="001F745C"/>
    <w:rsid w:val="001F7FD9"/>
    <w:rsid w:val="002001CB"/>
    <w:rsid w:val="00200630"/>
    <w:rsid w:val="00200837"/>
    <w:rsid w:val="00200AD8"/>
    <w:rsid w:val="00200E07"/>
    <w:rsid w:val="00201206"/>
    <w:rsid w:val="00201625"/>
    <w:rsid w:val="002021DB"/>
    <w:rsid w:val="002028F5"/>
    <w:rsid w:val="002029D8"/>
    <w:rsid w:val="002029EF"/>
    <w:rsid w:val="00203233"/>
    <w:rsid w:val="0020346E"/>
    <w:rsid w:val="002037F0"/>
    <w:rsid w:val="002038CE"/>
    <w:rsid w:val="00203DD7"/>
    <w:rsid w:val="0020428C"/>
    <w:rsid w:val="0020452E"/>
    <w:rsid w:val="002048FB"/>
    <w:rsid w:val="00204CA6"/>
    <w:rsid w:val="00205820"/>
    <w:rsid w:val="0020609A"/>
    <w:rsid w:val="002063BB"/>
    <w:rsid w:val="002065C5"/>
    <w:rsid w:val="00206D00"/>
    <w:rsid w:val="00206FAB"/>
    <w:rsid w:val="002073A9"/>
    <w:rsid w:val="00207854"/>
    <w:rsid w:val="00207992"/>
    <w:rsid w:val="00207F91"/>
    <w:rsid w:val="002103EA"/>
    <w:rsid w:val="002104DA"/>
    <w:rsid w:val="00210AC0"/>
    <w:rsid w:val="00210FF7"/>
    <w:rsid w:val="0021103E"/>
    <w:rsid w:val="00211764"/>
    <w:rsid w:val="00211C87"/>
    <w:rsid w:val="002124F6"/>
    <w:rsid w:val="002125B4"/>
    <w:rsid w:val="002129D8"/>
    <w:rsid w:val="00212A40"/>
    <w:rsid w:val="002133EA"/>
    <w:rsid w:val="0021353A"/>
    <w:rsid w:val="002137E4"/>
    <w:rsid w:val="00213F14"/>
    <w:rsid w:val="00213F8F"/>
    <w:rsid w:val="00213FE1"/>
    <w:rsid w:val="00214314"/>
    <w:rsid w:val="0021431F"/>
    <w:rsid w:val="00214569"/>
    <w:rsid w:val="0021459A"/>
    <w:rsid w:val="0021480D"/>
    <w:rsid w:val="00214825"/>
    <w:rsid w:val="00214B6C"/>
    <w:rsid w:val="00215464"/>
    <w:rsid w:val="0021574D"/>
    <w:rsid w:val="002157B2"/>
    <w:rsid w:val="00215815"/>
    <w:rsid w:val="00215837"/>
    <w:rsid w:val="00215A9C"/>
    <w:rsid w:val="00215C3F"/>
    <w:rsid w:val="002160CD"/>
    <w:rsid w:val="002160F6"/>
    <w:rsid w:val="0021610C"/>
    <w:rsid w:val="00216652"/>
    <w:rsid w:val="0021671C"/>
    <w:rsid w:val="002167AC"/>
    <w:rsid w:val="00216A8C"/>
    <w:rsid w:val="00216B33"/>
    <w:rsid w:val="00216B43"/>
    <w:rsid w:val="00216DB6"/>
    <w:rsid w:val="00216F97"/>
    <w:rsid w:val="002170E2"/>
    <w:rsid w:val="00217167"/>
    <w:rsid w:val="0021774E"/>
    <w:rsid w:val="00217767"/>
    <w:rsid w:val="00217D76"/>
    <w:rsid w:val="002200C5"/>
    <w:rsid w:val="00220489"/>
    <w:rsid w:val="00220497"/>
    <w:rsid w:val="0022078B"/>
    <w:rsid w:val="00220FD5"/>
    <w:rsid w:val="00222892"/>
    <w:rsid w:val="00222E39"/>
    <w:rsid w:val="00223343"/>
    <w:rsid w:val="002238EB"/>
    <w:rsid w:val="00223BCD"/>
    <w:rsid w:val="002241EB"/>
    <w:rsid w:val="00224D36"/>
    <w:rsid w:val="00224D7C"/>
    <w:rsid w:val="00224E8F"/>
    <w:rsid w:val="00224F24"/>
    <w:rsid w:val="002251CE"/>
    <w:rsid w:val="00225539"/>
    <w:rsid w:val="00225DFB"/>
    <w:rsid w:val="00225F49"/>
    <w:rsid w:val="0022644B"/>
    <w:rsid w:val="00226759"/>
    <w:rsid w:val="002267C8"/>
    <w:rsid w:val="00226B37"/>
    <w:rsid w:val="00226F3D"/>
    <w:rsid w:val="0022715F"/>
    <w:rsid w:val="00227492"/>
    <w:rsid w:val="0022785C"/>
    <w:rsid w:val="002279D0"/>
    <w:rsid w:val="00230337"/>
    <w:rsid w:val="0023171F"/>
    <w:rsid w:val="00231889"/>
    <w:rsid w:val="00231B3F"/>
    <w:rsid w:val="00231DCC"/>
    <w:rsid w:val="00231ECB"/>
    <w:rsid w:val="0023275B"/>
    <w:rsid w:val="002327AA"/>
    <w:rsid w:val="002329C6"/>
    <w:rsid w:val="00232C86"/>
    <w:rsid w:val="00233517"/>
    <w:rsid w:val="0023378E"/>
    <w:rsid w:val="00233B9A"/>
    <w:rsid w:val="00233F2A"/>
    <w:rsid w:val="0023479A"/>
    <w:rsid w:val="00235716"/>
    <w:rsid w:val="0023597E"/>
    <w:rsid w:val="00235CB9"/>
    <w:rsid w:val="00236051"/>
    <w:rsid w:val="00236AF7"/>
    <w:rsid w:val="00236D8C"/>
    <w:rsid w:val="00237B55"/>
    <w:rsid w:val="002405D1"/>
    <w:rsid w:val="00240921"/>
    <w:rsid w:val="00240A56"/>
    <w:rsid w:val="00240AB4"/>
    <w:rsid w:val="00240E82"/>
    <w:rsid w:val="002412C0"/>
    <w:rsid w:val="00241343"/>
    <w:rsid w:val="00241A73"/>
    <w:rsid w:val="00241B54"/>
    <w:rsid w:val="00241C82"/>
    <w:rsid w:val="00241E23"/>
    <w:rsid w:val="00241F22"/>
    <w:rsid w:val="00242316"/>
    <w:rsid w:val="002424E7"/>
    <w:rsid w:val="00242505"/>
    <w:rsid w:val="00242D46"/>
    <w:rsid w:val="00243500"/>
    <w:rsid w:val="002436C8"/>
    <w:rsid w:val="00243845"/>
    <w:rsid w:val="00243D80"/>
    <w:rsid w:val="002442E3"/>
    <w:rsid w:val="00244429"/>
    <w:rsid w:val="0024484B"/>
    <w:rsid w:val="002449D0"/>
    <w:rsid w:val="00244BA9"/>
    <w:rsid w:val="002453ED"/>
    <w:rsid w:val="00245837"/>
    <w:rsid w:val="00245AEB"/>
    <w:rsid w:val="00245E03"/>
    <w:rsid w:val="002466FE"/>
    <w:rsid w:val="0024685A"/>
    <w:rsid w:val="002469C3"/>
    <w:rsid w:val="00246C1E"/>
    <w:rsid w:val="00246FD6"/>
    <w:rsid w:val="002475EC"/>
    <w:rsid w:val="002477F2"/>
    <w:rsid w:val="0024795A"/>
    <w:rsid w:val="00247EFD"/>
    <w:rsid w:val="00250128"/>
    <w:rsid w:val="0025022B"/>
    <w:rsid w:val="0025036D"/>
    <w:rsid w:val="0025058A"/>
    <w:rsid w:val="002505D8"/>
    <w:rsid w:val="002506EB"/>
    <w:rsid w:val="002507CA"/>
    <w:rsid w:val="002508B1"/>
    <w:rsid w:val="00250901"/>
    <w:rsid w:val="00251533"/>
    <w:rsid w:val="00251BF0"/>
    <w:rsid w:val="00251C08"/>
    <w:rsid w:val="00251C43"/>
    <w:rsid w:val="002520AA"/>
    <w:rsid w:val="00252B9E"/>
    <w:rsid w:val="00253537"/>
    <w:rsid w:val="002539E8"/>
    <w:rsid w:val="00253A31"/>
    <w:rsid w:val="00253A9A"/>
    <w:rsid w:val="00253CFD"/>
    <w:rsid w:val="00254817"/>
    <w:rsid w:val="00254A37"/>
    <w:rsid w:val="00255707"/>
    <w:rsid w:val="00255C99"/>
    <w:rsid w:val="00255CA6"/>
    <w:rsid w:val="00255FBA"/>
    <w:rsid w:val="0025608C"/>
    <w:rsid w:val="00256232"/>
    <w:rsid w:val="00256498"/>
    <w:rsid w:val="00256973"/>
    <w:rsid w:val="00256CE6"/>
    <w:rsid w:val="00256F2D"/>
    <w:rsid w:val="00257103"/>
    <w:rsid w:val="002577BE"/>
    <w:rsid w:val="002600E9"/>
    <w:rsid w:val="002600EF"/>
    <w:rsid w:val="002601A8"/>
    <w:rsid w:val="00260673"/>
    <w:rsid w:val="00260B3F"/>
    <w:rsid w:val="002612C2"/>
    <w:rsid w:val="002612E3"/>
    <w:rsid w:val="002613AD"/>
    <w:rsid w:val="002615E7"/>
    <w:rsid w:val="002624D5"/>
    <w:rsid w:val="00262524"/>
    <w:rsid w:val="00262706"/>
    <w:rsid w:val="00262E18"/>
    <w:rsid w:val="002632DE"/>
    <w:rsid w:val="002632FF"/>
    <w:rsid w:val="0026343F"/>
    <w:rsid w:val="002634EE"/>
    <w:rsid w:val="00263745"/>
    <w:rsid w:val="00263897"/>
    <w:rsid w:val="00263D24"/>
    <w:rsid w:val="00264997"/>
    <w:rsid w:val="00264AF5"/>
    <w:rsid w:val="00264BF1"/>
    <w:rsid w:val="002654AB"/>
    <w:rsid w:val="00265757"/>
    <w:rsid w:val="0026588D"/>
    <w:rsid w:val="00265B6F"/>
    <w:rsid w:val="0026642B"/>
    <w:rsid w:val="0026747B"/>
    <w:rsid w:val="00267611"/>
    <w:rsid w:val="00267B96"/>
    <w:rsid w:val="00270133"/>
    <w:rsid w:val="002702A0"/>
    <w:rsid w:val="0027063F"/>
    <w:rsid w:val="002707FA"/>
    <w:rsid w:val="00270EBC"/>
    <w:rsid w:val="0027114D"/>
    <w:rsid w:val="0027130E"/>
    <w:rsid w:val="00271820"/>
    <w:rsid w:val="00271A94"/>
    <w:rsid w:val="00271D7C"/>
    <w:rsid w:val="00271E36"/>
    <w:rsid w:val="002729D5"/>
    <w:rsid w:val="00272CBA"/>
    <w:rsid w:val="00272F21"/>
    <w:rsid w:val="0027386E"/>
    <w:rsid w:val="0027386F"/>
    <w:rsid w:val="00273C12"/>
    <w:rsid w:val="00274316"/>
    <w:rsid w:val="00274354"/>
    <w:rsid w:val="002746BC"/>
    <w:rsid w:val="00274B96"/>
    <w:rsid w:val="00274BD4"/>
    <w:rsid w:val="00274EB3"/>
    <w:rsid w:val="00274F7A"/>
    <w:rsid w:val="00275ABC"/>
    <w:rsid w:val="00275B1E"/>
    <w:rsid w:val="00275B33"/>
    <w:rsid w:val="00275C2E"/>
    <w:rsid w:val="00275D27"/>
    <w:rsid w:val="0027605A"/>
    <w:rsid w:val="002762FE"/>
    <w:rsid w:val="002773D5"/>
    <w:rsid w:val="00277BE0"/>
    <w:rsid w:val="00277FFC"/>
    <w:rsid w:val="00280260"/>
    <w:rsid w:val="00280307"/>
    <w:rsid w:val="0028039C"/>
    <w:rsid w:val="002804FB"/>
    <w:rsid w:val="002809F4"/>
    <w:rsid w:val="002812B8"/>
    <w:rsid w:val="00281612"/>
    <w:rsid w:val="00281748"/>
    <w:rsid w:val="00281B69"/>
    <w:rsid w:val="00282379"/>
    <w:rsid w:val="002824E1"/>
    <w:rsid w:val="00283094"/>
    <w:rsid w:val="00283BE1"/>
    <w:rsid w:val="0028439E"/>
    <w:rsid w:val="00284536"/>
    <w:rsid w:val="0028506D"/>
    <w:rsid w:val="0028509D"/>
    <w:rsid w:val="002854E6"/>
    <w:rsid w:val="002856BC"/>
    <w:rsid w:val="00285746"/>
    <w:rsid w:val="00285C5E"/>
    <w:rsid w:val="00286442"/>
    <w:rsid w:val="00286C5A"/>
    <w:rsid w:val="002875B7"/>
    <w:rsid w:val="00287914"/>
    <w:rsid w:val="00287A64"/>
    <w:rsid w:val="00287ABD"/>
    <w:rsid w:val="00287E28"/>
    <w:rsid w:val="00290422"/>
    <w:rsid w:val="00290698"/>
    <w:rsid w:val="00290A0E"/>
    <w:rsid w:val="00290A75"/>
    <w:rsid w:val="00290BC8"/>
    <w:rsid w:val="00290BDD"/>
    <w:rsid w:val="0029115B"/>
    <w:rsid w:val="002911DA"/>
    <w:rsid w:val="0029139F"/>
    <w:rsid w:val="002924D7"/>
    <w:rsid w:val="00292840"/>
    <w:rsid w:val="00292A8A"/>
    <w:rsid w:val="0029306D"/>
    <w:rsid w:val="002930DF"/>
    <w:rsid w:val="002934EF"/>
    <w:rsid w:val="002943E7"/>
    <w:rsid w:val="00294BA9"/>
    <w:rsid w:val="00294F1F"/>
    <w:rsid w:val="00294FEB"/>
    <w:rsid w:val="00295089"/>
    <w:rsid w:val="00295625"/>
    <w:rsid w:val="0029564D"/>
    <w:rsid w:val="002956AB"/>
    <w:rsid w:val="002956D8"/>
    <w:rsid w:val="00296619"/>
    <w:rsid w:val="0029663D"/>
    <w:rsid w:val="002968D7"/>
    <w:rsid w:val="00297545"/>
    <w:rsid w:val="002975EB"/>
    <w:rsid w:val="002975ED"/>
    <w:rsid w:val="00297964"/>
    <w:rsid w:val="0029797F"/>
    <w:rsid w:val="002A05D4"/>
    <w:rsid w:val="002A0964"/>
    <w:rsid w:val="002A09D7"/>
    <w:rsid w:val="002A0C12"/>
    <w:rsid w:val="002A0D81"/>
    <w:rsid w:val="002A0F6D"/>
    <w:rsid w:val="002A19F3"/>
    <w:rsid w:val="002A1A0E"/>
    <w:rsid w:val="002A25F1"/>
    <w:rsid w:val="002A2789"/>
    <w:rsid w:val="002A2C24"/>
    <w:rsid w:val="002A35CF"/>
    <w:rsid w:val="002A3776"/>
    <w:rsid w:val="002A377B"/>
    <w:rsid w:val="002A3781"/>
    <w:rsid w:val="002A3E75"/>
    <w:rsid w:val="002A3FA7"/>
    <w:rsid w:val="002A40F7"/>
    <w:rsid w:val="002A4261"/>
    <w:rsid w:val="002A4391"/>
    <w:rsid w:val="002A466A"/>
    <w:rsid w:val="002A491A"/>
    <w:rsid w:val="002A4B17"/>
    <w:rsid w:val="002A4B79"/>
    <w:rsid w:val="002A5AA2"/>
    <w:rsid w:val="002A5D3E"/>
    <w:rsid w:val="002A627A"/>
    <w:rsid w:val="002A6958"/>
    <w:rsid w:val="002A737D"/>
    <w:rsid w:val="002A7440"/>
    <w:rsid w:val="002A76E3"/>
    <w:rsid w:val="002A78F1"/>
    <w:rsid w:val="002A7D86"/>
    <w:rsid w:val="002B0472"/>
    <w:rsid w:val="002B0770"/>
    <w:rsid w:val="002B0848"/>
    <w:rsid w:val="002B0935"/>
    <w:rsid w:val="002B0FD0"/>
    <w:rsid w:val="002B1950"/>
    <w:rsid w:val="002B1A7A"/>
    <w:rsid w:val="002B1C0E"/>
    <w:rsid w:val="002B1C5E"/>
    <w:rsid w:val="002B25A2"/>
    <w:rsid w:val="002B2A11"/>
    <w:rsid w:val="002B2AAF"/>
    <w:rsid w:val="002B303B"/>
    <w:rsid w:val="002B34E4"/>
    <w:rsid w:val="002B38C4"/>
    <w:rsid w:val="002B3F25"/>
    <w:rsid w:val="002B42C7"/>
    <w:rsid w:val="002B4614"/>
    <w:rsid w:val="002B488D"/>
    <w:rsid w:val="002B561F"/>
    <w:rsid w:val="002B5AAD"/>
    <w:rsid w:val="002B5B0C"/>
    <w:rsid w:val="002B669C"/>
    <w:rsid w:val="002B66F0"/>
    <w:rsid w:val="002B6727"/>
    <w:rsid w:val="002B674A"/>
    <w:rsid w:val="002B68EC"/>
    <w:rsid w:val="002B6C95"/>
    <w:rsid w:val="002B70A8"/>
    <w:rsid w:val="002B72C9"/>
    <w:rsid w:val="002B7A64"/>
    <w:rsid w:val="002C024D"/>
    <w:rsid w:val="002C0329"/>
    <w:rsid w:val="002C06AB"/>
    <w:rsid w:val="002C11B0"/>
    <w:rsid w:val="002C1419"/>
    <w:rsid w:val="002C16C0"/>
    <w:rsid w:val="002C1BC5"/>
    <w:rsid w:val="002C26F7"/>
    <w:rsid w:val="002C2A66"/>
    <w:rsid w:val="002C3358"/>
    <w:rsid w:val="002C36E4"/>
    <w:rsid w:val="002C38D6"/>
    <w:rsid w:val="002C3979"/>
    <w:rsid w:val="002C3BE2"/>
    <w:rsid w:val="002C3C10"/>
    <w:rsid w:val="002C3E19"/>
    <w:rsid w:val="002C40DE"/>
    <w:rsid w:val="002C4979"/>
    <w:rsid w:val="002C4994"/>
    <w:rsid w:val="002C4E0E"/>
    <w:rsid w:val="002C4F37"/>
    <w:rsid w:val="002C5268"/>
    <w:rsid w:val="002C5CFF"/>
    <w:rsid w:val="002C6282"/>
    <w:rsid w:val="002C69C0"/>
    <w:rsid w:val="002C6E59"/>
    <w:rsid w:val="002C74FD"/>
    <w:rsid w:val="002C75A4"/>
    <w:rsid w:val="002C794A"/>
    <w:rsid w:val="002C7AF7"/>
    <w:rsid w:val="002D093C"/>
    <w:rsid w:val="002D0BB3"/>
    <w:rsid w:val="002D0CAB"/>
    <w:rsid w:val="002D0E49"/>
    <w:rsid w:val="002D0E4A"/>
    <w:rsid w:val="002D128A"/>
    <w:rsid w:val="002D1599"/>
    <w:rsid w:val="002D1ABC"/>
    <w:rsid w:val="002D21E6"/>
    <w:rsid w:val="002D22AA"/>
    <w:rsid w:val="002D29C1"/>
    <w:rsid w:val="002D2B40"/>
    <w:rsid w:val="002D2BBD"/>
    <w:rsid w:val="002D3392"/>
    <w:rsid w:val="002D3B67"/>
    <w:rsid w:val="002D3DF1"/>
    <w:rsid w:val="002D4180"/>
    <w:rsid w:val="002D4402"/>
    <w:rsid w:val="002D444D"/>
    <w:rsid w:val="002D4712"/>
    <w:rsid w:val="002D4892"/>
    <w:rsid w:val="002D4951"/>
    <w:rsid w:val="002D4A63"/>
    <w:rsid w:val="002D4B86"/>
    <w:rsid w:val="002D4B99"/>
    <w:rsid w:val="002D4F50"/>
    <w:rsid w:val="002D5133"/>
    <w:rsid w:val="002D5297"/>
    <w:rsid w:val="002D52C4"/>
    <w:rsid w:val="002D62EC"/>
    <w:rsid w:val="002D6371"/>
    <w:rsid w:val="002D641A"/>
    <w:rsid w:val="002D6506"/>
    <w:rsid w:val="002D71FF"/>
    <w:rsid w:val="002D7287"/>
    <w:rsid w:val="002D72D5"/>
    <w:rsid w:val="002D7EB4"/>
    <w:rsid w:val="002E0468"/>
    <w:rsid w:val="002E049E"/>
    <w:rsid w:val="002E0578"/>
    <w:rsid w:val="002E0765"/>
    <w:rsid w:val="002E0A87"/>
    <w:rsid w:val="002E0AA0"/>
    <w:rsid w:val="002E11CA"/>
    <w:rsid w:val="002E12D9"/>
    <w:rsid w:val="002E1580"/>
    <w:rsid w:val="002E1D4A"/>
    <w:rsid w:val="002E1D63"/>
    <w:rsid w:val="002E20EA"/>
    <w:rsid w:val="002E282F"/>
    <w:rsid w:val="002E2A98"/>
    <w:rsid w:val="002E2D2C"/>
    <w:rsid w:val="002E2DED"/>
    <w:rsid w:val="002E337E"/>
    <w:rsid w:val="002E3479"/>
    <w:rsid w:val="002E3827"/>
    <w:rsid w:val="002E382C"/>
    <w:rsid w:val="002E3AD6"/>
    <w:rsid w:val="002E45BE"/>
    <w:rsid w:val="002E482B"/>
    <w:rsid w:val="002E4EF4"/>
    <w:rsid w:val="002E565D"/>
    <w:rsid w:val="002E5C41"/>
    <w:rsid w:val="002E6061"/>
    <w:rsid w:val="002E6116"/>
    <w:rsid w:val="002E614A"/>
    <w:rsid w:val="002E6351"/>
    <w:rsid w:val="002E63D6"/>
    <w:rsid w:val="002E671A"/>
    <w:rsid w:val="002E6F24"/>
    <w:rsid w:val="002E7303"/>
    <w:rsid w:val="002E75F6"/>
    <w:rsid w:val="002E79E5"/>
    <w:rsid w:val="002E7BDF"/>
    <w:rsid w:val="002E7F45"/>
    <w:rsid w:val="002F0043"/>
    <w:rsid w:val="002F04ED"/>
    <w:rsid w:val="002F09A2"/>
    <w:rsid w:val="002F0A79"/>
    <w:rsid w:val="002F1275"/>
    <w:rsid w:val="002F13DF"/>
    <w:rsid w:val="002F1CBD"/>
    <w:rsid w:val="002F209B"/>
    <w:rsid w:val="002F270D"/>
    <w:rsid w:val="002F2ED5"/>
    <w:rsid w:val="002F3285"/>
    <w:rsid w:val="002F35B9"/>
    <w:rsid w:val="002F383F"/>
    <w:rsid w:val="002F3B67"/>
    <w:rsid w:val="002F3F34"/>
    <w:rsid w:val="002F4410"/>
    <w:rsid w:val="002F45CD"/>
    <w:rsid w:val="002F4B2C"/>
    <w:rsid w:val="002F4C0C"/>
    <w:rsid w:val="002F4E04"/>
    <w:rsid w:val="002F54C4"/>
    <w:rsid w:val="002F5A27"/>
    <w:rsid w:val="002F5B83"/>
    <w:rsid w:val="002F5B93"/>
    <w:rsid w:val="002F5E1F"/>
    <w:rsid w:val="002F5F57"/>
    <w:rsid w:val="002F5FB9"/>
    <w:rsid w:val="002F661F"/>
    <w:rsid w:val="002F6680"/>
    <w:rsid w:val="002F6B6C"/>
    <w:rsid w:val="002F6BD3"/>
    <w:rsid w:val="002F6C30"/>
    <w:rsid w:val="002F723A"/>
    <w:rsid w:val="002F7334"/>
    <w:rsid w:val="002F75D5"/>
    <w:rsid w:val="0030019E"/>
    <w:rsid w:val="003004E4"/>
    <w:rsid w:val="00300700"/>
    <w:rsid w:val="00300705"/>
    <w:rsid w:val="0030096C"/>
    <w:rsid w:val="00300ACF"/>
    <w:rsid w:val="00300C17"/>
    <w:rsid w:val="00300C50"/>
    <w:rsid w:val="00300EAE"/>
    <w:rsid w:val="00301626"/>
    <w:rsid w:val="00301655"/>
    <w:rsid w:val="0030178A"/>
    <w:rsid w:val="00301BE2"/>
    <w:rsid w:val="00302AC6"/>
    <w:rsid w:val="00302F9F"/>
    <w:rsid w:val="00303096"/>
    <w:rsid w:val="00303BEC"/>
    <w:rsid w:val="00303DC3"/>
    <w:rsid w:val="00303F87"/>
    <w:rsid w:val="00304485"/>
    <w:rsid w:val="0030493B"/>
    <w:rsid w:val="00305160"/>
    <w:rsid w:val="003056A2"/>
    <w:rsid w:val="003057CE"/>
    <w:rsid w:val="003057D8"/>
    <w:rsid w:val="00305988"/>
    <w:rsid w:val="00305B83"/>
    <w:rsid w:val="00305D5A"/>
    <w:rsid w:val="00305EC7"/>
    <w:rsid w:val="003060FA"/>
    <w:rsid w:val="00306196"/>
    <w:rsid w:val="003065EA"/>
    <w:rsid w:val="0030676C"/>
    <w:rsid w:val="00306AC4"/>
    <w:rsid w:val="00306B2A"/>
    <w:rsid w:val="00306B36"/>
    <w:rsid w:val="00306DEB"/>
    <w:rsid w:val="0030757B"/>
    <w:rsid w:val="003077CC"/>
    <w:rsid w:val="00307B87"/>
    <w:rsid w:val="00310256"/>
    <w:rsid w:val="00310462"/>
    <w:rsid w:val="003105A4"/>
    <w:rsid w:val="00310A6F"/>
    <w:rsid w:val="003117B1"/>
    <w:rsid w:val="00311E7E"/>
    <w:rsid w:val="00311FB1"/>
    <w:rsid w:val="0031242B"/>
    <w:rsid w:val="0031251C"/>
    <w:rsid w:val="00312BDB"/>
    <w:rsid w:val="00312DF4"/>
    <w:rsid w:val="003136C0"/>
    <w:rsid w:val="00313A4F"/>
    <w:rsid w:val="00313E6C"/>
    <w:rsid w:val="00314771"/>
    <w:rsid w:val="003147D1"/>
    <w:rsid w:val="003148CD"/>
    <w:rsid w:val="00314B9D"/>
    <w:rsid w:val="00314C36"/>
    <w:rsid w:val="00314D18"/>
    <w:rsid w:val="003153EC"/>
    <w:rsid w:val="00315E41"/>
    <w:rsid w:val="003177AA"/>
    <w:rsid w:val="003179E8"/>
    <w:rsid w:val="00317C03"/>
    <w:rsid w:val="00317EF3"/>
    <w:rsid w:val="00320282"/>
    <w:rsid w:val="003209F6"/>
    <w:rsid w:val="00320B44"/>
    <w:rsid w:val="00320D4C"/>
    <w:rsid w:val="003214F5"/>
    <w:rsid w:val="00321A25"/>
    <w:rsid w:val="00322228"/>
    <w:rsid w:val="00322E20"/>
    <w:rsid w:val="003231A7"/>
    <w:rsid w:val="003233A8"/>
    <w:rsid w:val="00323851"/>
    <w:rsid w:val="00323947"/>
    <w:rsid w:val="00323D66"/>
    <w:rsid w:val="00324288"/>
    <w:rsid w:val="0032437B"/>
    <w:rsid w:val="003245C6"/>
    <w:rsid w:val="00324634"/>
    <w:rsid w:val="00324860"/>
    <w:rsid w:val="00324DEE"/>
    <w:rsid w:val="00325026"/>
    <w:rsid w:val="00325805"/>
    <w:rsid w:val="003258DC"/>
    <w:rsid w:val="00325EDC"/>
    <w:rsid w:val="003264F1"/>
    <w:rsid w:val="0032653E"/>
    <w:rsid w:val="003267E4"/>
    <w:rsid w:val="00326B9F"/>
    <w:rsid w:val="00326D95"/>
    <w:rsid w:val="00327107"/>
    <w:rsid w:val="00327549"/>
    <w:rsid w:val="00327646"/>
    <w:rsid w:val="00327BBD"/>
    <w:rsid w:val="00327BD3"/>
    <w:rsid w:val="00327BF3"/>
    <w:rsid w:val="00327F65"/>
    <w:rsid w:val="00327FFA"/>
    <w:rsid w:val="0033019F"/>
    <w:rsid w:val="00330282"/>
    <w:rsid w:val="0033057A"/>
    <w:rsid w:val="003305BE"/>
    <w:rsid w:val="00330632"/>
    <w:rsid w:val="00330656"/>
    <w:rsid w:val="00330918"/>
    <w:rsid w:val="00330919"/>
    <w:rsid w:val="00330CFA"/>
    <w:rsid w:val="00330DC7"/>
    <w:rsid w:val="00331350"/>
    <w:rsid w:val="0033141E"/>
    <w:rsid w:val="00331612"/>
    <w:rsid w:val="0033184A"/>
    <w:rsid w:val="00332264"/>
    <w:rsid w:val="003323EF"/>
    <w:rsid w:val="00332524"/>
    <w:rsid w:val="003328F0"/>
    <w:rsid w:val="00332B39"/>
    <w:rsid w:val="00332C47"/>
    <w:rsid w:val="00333122"/>
    <w:rsid w:val="00333290"/>
    <w:rsid w:val="00333578"/>
    <w:rsid w:val="0033373E"/>
    <w:rsid w:val="00333A5B"/>
    <w:rsid w:val="00333A95"/>
    <w:rsid w:val="00333DEA"/>
    <w:rsid w:val="00333EF0"/>
    <w:rsid w:val="0033400E"/>
    <w:rsid w:val="00334072"/>
    <w:rsid w:val="003345F5"/>
    <w:rsid w:val="00334807"/>
    <w:rsid w:val="00335059"/>
    <w:rsid w:val="00335646"/>
    <w:rsid w:val="00335EAC"/>
    <w:rsid w:val="00335EFA"/>
    <w:rsid w:val="00335FB6"/>
    <w:rsid w:val="00336528"/>
    <w:rsid w:val="00336929"/>
    <w:rsid w:val="0033695A"/>
    <w:rsid w:val="00336C1B"/>
    <w:rsid w:val="00336F85"/>
    <w:rsid w:val="003372D4"/>
    <w:rsid w:val="0033742B"/>
    <w:rsid w:val="0033752F"/>
    <w:rsid w:val="00337D4C"/>
    <w:rsid w:val="0034058E"/>
    <w:rsid w:val="00340633"/>
    <w:rsid w:val="00340980"/>
    <w:rsid w:val="00340A4F"/>
    <w:rsid w:val="00340B08"/>
    <w:rsid w:val="00340DA9"/>
    <w:rsid w:val="0034148F"/>
    <w:rsid w:val="00341751"/>
    <w:rsid w:val="003417FF"/>
    <w:rsid w:val="00341C3F"/>
    <w:rsid w:val="00342966"/>
    <w:rsid w:val="0034316B"/>
    <w:rsid w:val="00343959"/>
    <w:rsid w:val="00343AC9"/>
    <w:rsid w:val="00344200"/>
    <w:rsid w:val="00344266"/>
    <w:rsid w:val="00344331"/>
    <w:rsid w:val="00344397"/>
    <w:rsid w:val="0034480E"/>
    <w:rsid w:val="00344895"/>
    <w:rsid w:val="00344A25"/>
    <w:rsid w:val="00344D8F"/>
    <w:rsid w:val="003450A6"/>
    <w:rsid w:val="003457EC"/>
    <w:rsid w:val="00345FE0"/>
    <w:rsid w:val="00346231"/>
    <w:rsid w:val="003466AA"/>
    <w:rsid w:val="00346AC6"/>
    <w:rsid w:val="00347244"/>
    <w:rsid w:val="00347306"/>
    <w:rsid w:val="003478C7"/>
    <w:rsid w:val="00347F3C"/>
    <w:rsid w:val="00350209"/>
    <w:rsid w:val="0035038D"/>
    <w:rsid w:val="00350695"/>
    <w:rsid w:val="00350763"/>
    <w:rsid w:val="003507B8"/>
    <w:rsid w:val="00350A28"/>
    <w:rsid w:val="00350BB8"/>
    <w:rsid w:val="00350BCE"/>
    <w:rsid w:val="0035130F"/>
    <w:rsid w:val="00351887"/>
    <w:rsid w:val="00351A74"/>
    <w:rsid w:val="00351FB3"/>
    <w:rsid w:val="00352691"/>
    <w:rsid w:val="0035279D"/>
    <w:rsid w:val="00352A53"/>
    <w:rsid w:val="00352C9F"/>
    <w:rsid w:val="003533EA"/>
    <w:rsid w:val="00353A68"/>
    <w:rsid w:val="00354EF8"/>
    <w:rsid w:val="003553F2"/>
    <w:rsid w:val="00355977"/>
    <w:rsid w:val="00355D04"/>
    <w:rsid w:val="0035616C"/>
    <w:rsid w:val="003564B0"/>
    <w:rsid w:val="00356675"/>
    <w:rsid w:val="003567B6"/>
    <w:rsid w:val="00356948"/>
    <w:rsid w:val="00356D9D"/>
    <w:rsid w:val="003570E9"/>
    <w:rsid w:val="003578F4"/>
    <w:rsid w:val="00357992"/>
    <w:rsid w:val="00357D8C"/>
    <w:rsid w:val="00360830"/>
    <w:rsid w:val="00360965"/>
    <w:rsid w:val="00360BCF"/>
    <w:rsid w:val="00361124"/>
    <w:rsid w:val="0036157D"/>
    <w:rsid w:val="00361824"/>
    <w:rsid w:val="00361AE7"/>
    <w:rsid w:val="00361C0F"/>
    <w:rsid w:val="003627FB"/>
    <w:rsid w:val="0036328F"/>
    <w:rsid w:val="0036358C"/>
    <w:rsid w:val="003637BF"/>
    <w:rsid w:val="00363BEA"/>
    <w:rsid w:val="00363D6C"/>
    <w:rsid w:val="00363DAE"/>
    <w:rsid w:val="00363ECD"/>
    <w:rsid w:val="00364163"/>
    <w:rsid w:val="00364174"/>
    <w:rsid w:val="0036496A"/>
    <w:rsid w:val="00365629"/>
    <w:rsid w:val="0036592D"/>
    <w:rsid w:val="00365A41"/>
    <w:rsid w:val="00366C40"/>
    <w:rsid w:val="00366D5B"/>
    <w:rsid w:val="003670A6"/>
    <w:rsid w:val="003670CA"/>
    <w:rsid w:val="0036715F"/>
    <w:rsid w:val="00367390"/>
    <w:rsid w:val="00367789"/>
    <w:rsid w:val="003677AA"/>
    <w:rsid w:val="00367B61"/>
    <w:rsid w:val="00367BD4"/>
    <w:rsid w:val="00367E22"/>
    <w:rsid w:val="00367FC8"/>
    <w:rsid w:val="003701AE"/>
    <w:rsid w:val="0037075F"/>
    <w:rsid w:val="003707C4"/>
    <w:rsid w:val="00371B12"/>
    <w:rsid w:val="0037219D"/>
    <w:rsid w:val="0037255C"/>
    <w:rsid w:val="00372F21"/>
    <w:rsid w:val="00372F79"/>
    <w:rsid w:val="003732A2"/>
    <w:rsid w:val="003732B0"/>
    <w:rsid w:val="00373376"/>
    <w:rsid w:val="00373BF7"/>
    <w:rsid w:val="00373C1B"/>
    <w:rsid w:val="003747B2"/>
    <w:rsid w:val="003747D2"/>
    <w:rsid w:val="00374BA4"/>
    <w:rsid w:val="00374E78"/>
    <w:rsid w:val="00375573"/>
    <w:rsid w:val="00375CEF"/>
    <w:rsid w:val="003764B4"/>
    <w:rsid w:val="00376544"/>
    <w:rsid w:val="003765AF"/>
    <w:rsid w:val="00376672"/>
    <w:rsid w:val="00377777"/>
    <w:rsid w:val="003778B7"/>
    <w:rsid w:val="00377B8C"/>
    <w:rsid w:val="00377E02"/>
    <w:rsid w:val="00377E76"/>
    <w:rsid w:val="003803EB"/>
    <w:rsid w:val="00380468"/>
    <w:rsid w:val="00380736"/>
    <w:rsid w:val="003808A3"/>
    <w:rsid w:val="00380A81"/>
    <w:rsid w:val="00380DE2"/>
    <w:rsid w:val="00380F42"/>
    <w:rsid w:val="003812CB"/>
    <w:rsid w:val="003815CE"/>
    <w:rsid w:val="0038172B"/>
    <w:rsid w:val="00381AB0"/>
    <w:rsid w:val="00381C67"/>
    <w:rsid w:val="00381F00"/>
    <w:rsid w:val="003825CA"/>
    <w:rsid w:val="003829B6"/>
    <w:rsid w:val="00382D41"/>
    <w:rsid w:val="003831E9"/>
    <w:rsid w:val="0038340B"/>
    <w:rsid w:val="00383BF7"/>
    <w:rsid w:val="00383C10"/>
    <w:rsid w:val="00384157"/>
    <w:rsid w:val="00384268"/>
    <w:rsid w:val="003845D7"/>
    <w:rsid w:val="003846E9"/>
    <w:rsid w:val="003846F4"/>
    <w:rsid w:val="003848D2"/>
    <w:rsid w:val="00384EC7"/>
    <w:rsid w:val="003859C4"/>
    <w:rsid w:val="00385B8C"/>
    <w:rsid w:val="00385B9A"/>
    <w:rsid w:val="00385BF9"/>
    <w:rsid w:val="00385E5F"/>
    <w:rsid w:val="00386654"/>
    <w:rsid w:val="0038677B"/>
    <w:rsid w:val="00386AE0"/>
    <w:rsid w:val="00386EC1"/>
    <w:rsid w:val="0038742F"/>
    <w:rsid w:val="00387D59"/>
    <w:rsid w:val="00387D9E"/>
    <w:rsid w:val="00390944"/>
    <w:rsid w:val="00390BB2"/>
    <w:rsid w:val="00390E0E"/>
    <w:rsid w:val="00390E22"/>
    <w:rsid w:val="00391178"/>
    <w:rsid w:val="003912A0"/>
    <w:rsid w:val="00391302"/>
    <w:rsid w:val="0039168D"/>
    <w:rsid w:val="00391792"/>
    <w:rsid w:val="00391B87"/>
    <w:rsid w:val="00391C16"/>
    <w:rsid w:val="00391FD7"/>
    <w:rsid w:val="003926F1"/>
    <w:rsid w:val="00392768"/>
    <w:rsid w:val="00392E73"/>
    <w:rsid w:val="00393254"/>
    <w:rsid w:val="0039358B"/>
    <w:rsid w:val="0039381E"/>
    <w:rsid w:val="0039399B"/>
    <w:rsid w:val="00393CC7"/>
    <w:rsid w:val="003946E1"/>
    <w:rsid w:val="00394E7C"/>
    <w:rsid w:val="00394EB9"/>
    <w:rsid w:val="00395A46"/>
    <w:rsid w:val="00395BD0"/>
    <w:rsid w:val="00395CBA"/>
    <w:rsid w:val="00395E0E"/>
    <w:rsid w:val="00396CE0"/>
    <w:rsid w:val="00396E58"/>
    <w:rsid w:val="003970EE"/>
    <w:rsid w:val="0039738E"/>
    <w:rsid w:val="0039770D"/>
    <w:rsid w:val="00397D6E"/>
    <w:rsid w:val="00397DDA"/>
    <w:rsid w:val="00397E16"/>
    <w:rsid w:val="003A0112"/>
    <w:rsid w:val="003A0494"/>
    <w:rsid w:val="003A0B1B"/>
    <w:rsid w:val="003A0B89"/>
    <w:rsid w:val="003A0B90"/>
    <w:rsid w:val="003A11EB"/>
    <w:rsid w:val="003A155D"/>
    <w:rsid w:val="003A19B6"/>
    <w:rsid w:val="003A1A59"/>
    <w:rsid w:val="003A1D6E"/>
    <w:rsid w:val="003A2032"/>
    <w:rsid w:val="003A21CB"/>
    <w:rsid w:val="003A24ED"/>
    <w:rsid w:val="003A2591"/>
    <w:rsid w:val="003A263F"/>
    <w:rsid w:val="003A282A"/>
    <w:rsid w:val="003A2B24"/>
    <w:rsid w:val="003A2CD1"/>
    <w:rsid w:val="003A2DB8"/>
    <w:rsid w:val="003A37D7"/>
    <w:rsid w:val="003A41BE"/>
    <w:rsid w:val="003A478A"/>
    <w:rsid w:val="003A4AD1"/>
    <w:rsid w:val="003A4D53"/>
    <w:rsid w:val="003A5126"/>
    <w:rsid w:val="003A5435"/>
    <w:rsid w:val="003A550B"/>
    <w:rsid w:val="003A586B"/>
    <w:rsid w:val="003A5FF1"/>
    <w:rsid w:val="003A60C1"/>
    <w:rsid w:val="003A60E5"/>
    <w:rsid w:val="003A6145"/>
    <w:rsid w:val="003A61DF"/>
    <w:rsid w:val="003A6548"/>
    <w:rsid w:val="003A68CE"/>
    <w:rsid w:val="003A6BCF"/>
    <w:rsid w:val="003A6F9E"/>
    <w:rsid w:val="003A7080"/>
    <w:rsid w:val="003A7491"/>
    <w:rsid w:val="003A74F3"/>
    <w:rsid w:val="003A7F8D"/>
    <w:rsid w:val="003B0066"/>
    <w:rsid w:val="003B034F"/>
    <w:rsid w:val="003B03A2"/>
    <w:rsid w:val="003B0A4E"/>
    <w:rsid w:val="003B0B07"/>
    <w:rsid w:val="003B10EE"/>
    <w:rsid w:val="003B1851"/>
    <w:rsid w:val="003B1B42"/>
    <w:rsid w:val="003B1C40"/>
    <w:rsid w:val="003B1ED7"/>
    <w:rsid w:val="003B1FD0"/>
    <w:rsid w:val="003B2169"/>
    <w:rsid w:val="003B253E"/>
    <w:rsid w:val="003B25D2"/>
    <w:rsid w:val="003B2841"/>
    <w:rsid w:val="003B29FD"/>
    <w:rsid w:val="003B2BAD"/>
    <w:rsid w:val="003B2EEE"/>
    <w:rsid w:val="003B465B"/>
    <w:rsid w:val="003B4C45"/>
    <w:rsid w:val="003B4CDB"/>
    <w:rsid w:val="003B5233"/>
    <w:rsid w:val="003B53DA"/>
    <w:rsid w:val="003B57B7"/>
    <w:rsid w:val="003B5903"/>
    <w:rsid w:val="003B590E"/>
    <w:rsid w:val="003B666E"/>
    <w:rsid w:val="003B691D"/>
    <w:rsid w:val="003B6B5E"/>
    <w:rsid w:val="003B6F1B"/>
    <w:rsid w:val="003B73C3"/>
    <w:rsid w:val="003B7783"/>
    <w:rsid w:val="003B787E"/>
    <w:rsid w:val="003B7981"/>
    <w:rsid w:val="003C177C"/>
    <w:rsid w:val="003C1F9E"/>
    <w:rsid w:val="003C279F"/>
    <w:rsid w:val="003C2BC8"/>
    <w:rsid w:val="003C2E2B"/>
    <w:rsid w:val="003C32A4"/>
    <w:rsid w:val="003C32E2"/>
    <w:rsid w:val="003C3541"/>
    <w:rsid w:val="003C35B7"/>
    <w:rsid w:val="003C35E2"/>
    <w:rsid w:val="003C364D"/>
    <w:rsid w:val="003C37FB"/>
    <w:rsid w:val="003C3DA7"/>
    <w:rsid w:val="003C44E0"/>
    <w:rsid w:val="003C46E4"/>
    <w:rsid w:val="003C4A43"/>
    <w:rsid w:val="003C5224"/>
    <w:rsid w:val="003C5F5B"/>
    <w:rsid w:val="003C66E9"/>
    <w:rsid w:val="003C6994"/>
    <w:rsid w:val="003C6B7B"/>
    <w:rsid w:val="003C6B95"/>
    <w:rsid w:val="003C6D6B"/>
    <w:rsid w:val="003C76B2"/>
    <w:rsid w:val="003C7A8D"/>
    <w:rsid w:val="003C7C28"/>
    <w:rsid w:val="003D0293"/>
    <w:rsid w:val="003D0666"/>
    <w:rsid w:val="003D0746"/>
    <w:rsid w:val="003D077E"/>
    <w:rsid w:val="003D0B99"/>
    <w:rsid w:val="003D21EB"/>
    <w:rsid w:val="003D26DA"/>
    <w:rsid w:val="003D2708"/>
    <w:rsid w:val="003D2757"/>
    <w:rsid w:val="003D28F7"/>
    <w:rsid w:val="003D30DD"/>
    <w:rsid w:val="003D32E7"/>
    <w:rsid w:val="003D3989"/>
    <w:rsid w:val="003D480C"/>
    <w:rsid w:val="003D498E"/>
    <w:rsid w:val="003D4E4A"/>
    <w:rsid w:val="003D59EA"/>
    <w:rsid w:val="003D5CE3"/>
    <w:rsid w:val="003D6776"/>
    <w:rsid w:val="003D684C"/>
    <w:rsid w:val="003D6DBC"/>
    <w:rsid w:val="003D73F3"/>
    <w:rsid w:val="003D7DF1"/>
    <w:rsid w:val="003E0251"/>
    <w:rsid w:val="003E040B"/>
    <w:rsid w:val="003E0733"/>
    <w:rsid w:val="003E0C92"/>
    <w:rsid w:val="003E1213"/>
    <w:rsid w:val="003E16A9"/>
    <w:rsid w:val="003E19A3"/>
    <w:rsid w:val="003E23DF"/>
    <w:rsid w:val="003E23E4"/>
    <w:rsid w:val="003E284A"/>
    <w:rsid w:val="003E2995"/>
    <w:rsid w:val="003E3314"/>
    <w:rsid w:val="003E34C1"/>
    <w:rsid w:val="003E35FF"/>
    <w:rsid w:val="003E3A85"/>
    <w:rsid w:val="003E3C93"/>
    <w:rsid w:val="003E3F66"/>
    <w:rsid w:val="003E4294"/>
    <w:rsid w:val="003E496C"/>
    <w:rsid w:val="003E4F00"/>
    <w:rsid w:val="003E5305"/>
    <w:rsid w:val="003E53F8"/>
    <w:rsid w:val="003E552A"/>
    <w:rsid w:val="003E5A7F"/>
    <w:rsid w:val="003E5B4D"/>
    <w:rsid w:val="003E65CA"/>
    <w:rsid w:val="003E68A3"/>
    <w:rsid w:val="003E6A3A"/>
    <w:rsid w:val="003E6FE3"/>
    <w:rsid w:val="003E70A9"/>
    <w:rsid w:val="003E77C2"/>
    <w:rsid w:val="003F143F"/>
    <w:rsid w:val="003F1AA5"/>
    <w:rsid w:val="003F1B7F"/>
    <w:rsid w:val="003F1CD9"/>
    <w:rsid w:val="003F2184"/>
    <w:rsid w:val="003F21AA"/>
    <w:rsid w:val="003F26B5"/>
    <w:rsid w:val="003F2823"/>
    <w:rsid w:val="003F296B"/>
    <w:rsid w:val="003F2F28"/>
    <w:rsid w:val="003F334B"/>
    <w:rsid w:val="003F33B9"/>
    <w:rsid w:val="003F3686"/>
    <w:rsid w:val="003F3D46"/>
    <w:rsid w:val="003F403E"/>
    <w:rsid w:val="003F40C4"/>
    <w:rsid w:val="003F43AA"/>
    <w:rsid w:val="003F4884"/>
    <w:rsid w:val="003F4A7B"/>
    <w:rsid w:val="003F4BB3"/>
    <w:rsid w:val="003F4D64"/>
    <w:rsid w:val="003F4E20"/>
    <w:rsid w:val="003F5367"/>
    <w:rsid w:val="003F5734"/>
    <w:rsid w:val="003F58C9"/>
    <w:rsid w:val="003F5B8F"/>
    <w:rsid w:val="003F5BD1"/>
    <w:rsid w:val="003F5D3C"/>
    <w:rsid w:val="003F5D65"/>
    <w:rsid w:val="003F6BF9"/>
    <w:rsid w:val="003F72A3"/>
    <w:rsid w:val="003F79BB"/>
    <w:rsid w:val="003F79C7"/>
    <w:rsid w:val="0040044B"/>
    <w:rsid w:val="004007C1"/>
    <w:rsid w:val="00400A01"/>
    <w:rsid w:val="00401009"/>
    <w:rsid w:val="004010E2"/>
    <w:rsid w:val="00401253"/>
    <w:rsid w:val="0040128B"/>
    <w:rsid w:val="00401A1C"/>
    <w:rsid w:val="00401FBB"/>
    <w:rsid w:val="0040241F"/>
    <w:rsid w:val="00402698"/>
    <w:rsid w:val="00402704"/>
    <w:rsid w:val="004030B8"/>
    <w:rsid w:val="0040371C"/>
    <w:rsid w:val="00403CAA"/>
    <w:rsid w:val="00403E46"/>
    <w:rsid w:val="00404178"/>
    <w:rsid w:val="004042F2"/>
    <w:rsid w:val="00404AE1"/>
    <w:rsid w:val="004051BB"/>
    <w:rsid w:val="00405265"/>
    <w:rsid w:val="004053EC"/>
    <w:rsid w:val="00406049"/>
    <w:rsid w:val="004060FB"/>
    <w:rsid w:val="00406457"/>
    <w:rsid w:val="00406CDA"/>
    <w:rsid w:val="0040743C"/>
    <w:rsid w:val="00407807"/>
    <w:rsid w:val="00407B7A"/>
    <w:rsid w:val="00407E0B"/>
    <w:rsid w:val="00407F94"/>
    <w:rsid w:val="00407FB1"/>
    <w:rsid w:val="00410C12"/>
    <w:rsid w:val="00410CD1"/>
    <w:rsid w:val="00410FA5"/>
    <w:rsid w:val="004110D5"/>
    <w:rsid w:val="00411384"/>
    <w:rsid w:val="0041155B"/>
    <w:rsid w:val="00411724"/>
    <w:rsid w:val="0041234D"/>
    <w:rsid w:val="00412650"/>
    <w:rsid w:val="00412796"/>
    <w:rsid w:val="00412C44"/>
    <w:rsid w:val="00412C65"/>
    <w:rsid w:val="00412DC9"/>
    <w:rsid w:val="00412FA4"/>
    <w:rsid w:val="00413357"/>
    <w:rsid w:val="004139A4"/>
    <w:rsid w:val="00413B42"/>
    <w:rsid w:val="00413EB3"/>
    <w:rsid w:val="00413F49"/>
    <w:rsid w:val="00413FF4"/>
    <w:rsid w:val="004141AB"/>
    <w:rsid w:val="00414241"/>
    <w:rsid w:val="004142F7"/>
    <w:rsid w:val="004143B8"/>
    <w:rsid w:val="004144C8"/>
    <w:rsid w:val="004144EB"/>
    <w:rsid w:val="00414699"/>
    <w:rsid w:val="0041474D"/>
    <w:rsid w:val="004151A3"/>
    <w:rsid w:val="004152A5"/>
    <w:rsid w:val="00415571"/>
    <w:rsid w:val="004155DD"/>
    <w:rsid w:val="004159E2"/>
    <w:rsid w:val="004159FF"/>
    <w:rsid w:val="00415A9D"/>
    <w:rsid w:val="00415D9B"/>
    <w:rsid w:val="00416423"/>
    <w:rsid w:val="00416550"/>
    <w:rsid w:val="004168C1"/>
    <w:rsid w:val="004176B1"/>
    <w:rsid w:val="00417FCA"/>
    <w:rsid w:val="0042022C"/>
    <w:rsid w:val="004204D9"/>
    <w:rsid w:val="004206DA"/>
    <w:rsid w:val="0042079B"/>
    <w:rsid w:val="00420FDC"/>
    <w:rsid w:val="00421314"/>
    <w:rsid w:val="004216E1"/>
    <w:rsid w:val="00421A61"/>
    <w:rsid w:val="00421B76"/>
    <w:rsid w:val="004221A0"/>
    <w:rsid w:val="004223C9"/>
    <w:rsid w:val="00422CB1"/>
    <w:rsid w:val="00422E7D"/>
    <w:rsid w:val="00423465"/>
    <w:rsid w:val="00424998"/>
    <w:rsid w:val="004249BB"/>
    <w:rsid w:val="00424A1B"/>
    <w:rsid w:val="004252CD"/>
    <w:rsid w:val="00425AF4"/>
    <w:rsid w:val="0042605E"/>
    <w:rsid w:val="004262EF"/>
    <w:rsid w:val="004263DB"/>
    <w:rsid w:val="0042649A"/>
    <w:rsid w:val="00426B40"/>
    <w:rsid w:val="00427CC7"/>
    <w:rsid w:val="0043017F"/>
    <w:rsid w:val="00430888"/>
    <w:rsid w:val="0043097E"/>
    <w:rsid w:val="00430B00"/>
    <w:rsid w:val="00430E95"/>
    <w:rsid w:val="00430F68"/>
    <w:rsid w:val="004313C4"/>
    <w:rsid w:val="00431644"/>
    <w:rsid w:val="004319F8"/>
    <w:rsid w:val="00431CB3"/>
    <w:rsid w:val="00431DE4"/>
    <w:rsid w:val="00431E20"/>
    <w:rsid w:val="00431ECB"/>
    <w:rsid w:val="00432060"/>
    <w:rsid w:val="00432AAA"/>
    <w:rsid w:val="00432D52"/>
    <w:rsid w:val="004333EB"/>
    <w:rsid w:val="004335B9"/>
    <w:rsid w:val="004338D7"/>
    <w:rsid w:val="00433A38"/>
    <w:rsid w:val="00433ADE"/>
    <w:rsid w:val="00433AE4"/>
    <w:rsid w:val="00433B13"/>
    <w:rsid w:val="00433D36"/>
    <w:rsid w:val="0043403F"/>
    <w:rsid w:val="004340B8"/>
    <w:rsid w:val="00434218"/>
    <w:rsid w:val="004346EC"/>
    <w:rsid w:val="00434D33"/>
    <w:rsid w:val="00434FEB"/>
    <w:rsid w:val="004351FA"/>
    <w:rsid w:val="00435AEB"/>
    <w:rsid w:val="004361DE"/>
    <w:rsid w:val="00436375"/>
    <w:rsid w:val="004363CC"/>
    <w:rsid w:val="00436AFE"/>
    <w:rsid w:val="00436E03"/>
    <w:rsid w:val="00437337"/>
    <w:rsid w:val="00437D64"/>
    <w:rsid w:val="00437DA1"/>
    <w:rsid w:val="00437EC5"/>
    <w:rsid w:val="0044062A"/>
    <w:rsid w:val="0044096F"/>
    <w:rsid w:val="00440F5E"/>
    <w:rsid w:val="00440FB7"/>
    <w:rsid w:val="00441020"/>
    <w:rsid w:val="004413A9"/>
    <w:rsid w:val="00441BBB"/>
    <w:rsid w:val="00441CF4"/>
    <w:rsid w:val="004428FC"/>
    <w:rsid w:val="0044292A"/>
    <w:rsid w:val="004429A5"/>
    <w:rsid w:val="004435B1"/>
    <w:rsid w:val="00443FBD"/>
    <w:rsid w:val="004449DA"/>
    <w:rsid w:val="00445274"/>
    <w:rsid w:val="004452FC"/>
    <w:rsid w:val="00445813"/>
    <w:rsid w:val="00445D0E"/>
    <w:rsid w:val="00446053"/>
    <w:rsid w:val="0044657B"/>
    <w:rsid w:val="00446F94"/>
    <w:rsid w:val="00447062"/>
    <w:rsid w:val="00447932"/>
    <w:rsid w:val="004506D8"/>
    <w:rsid w:val="004508D5"/>
    <w:rsid w:val="00450CE9"/>
    <w:rsid w:val="0045118C"/>
    <w:rsid w:val="00451FA1"/>
    <w:rsid w:val="0045201F"/>
    <w:rsid w:val="004522E1"/>
    <w:rsid w:val="004523A5"/>
    <w:rsid w:val="004523BA"/>
    <w:rsid w:val="00452431"/>
    <w:rsid w:val="00452854"/>
    <w:rsid w:val="00452F5E"/>
    <w:rsid w:val="00453463"/>
    <w:rsid w:val="00453491"/>
    <w:rsid w:val="00453B5E"/>
    <w:rsid w:val="00453B87"/>
    <w:rsid w:val="00453CF5"/>
    <w:rsid w:val="00453F8F"/>
    <w:rsid w:val="0045401F"/>
    <w:rsid w:val="00454257"/>
    <w:rsid w:val="004547C4"/>
    <w:rsid w:val="00454E0F"/>
    <w:rsid w:val="004550F5"/>
    <w:rsid w:val="0045523B"/>
    <w:rsid w:val="00455AAA"/>
    <w:rsid w:val="00455B2D"/>
    <w:rsid w:val="00455CBF"/>
    <w:rsid w:val="00456520"/>
    <w:rsid w:val="00457220"/>
    <w:rsid w:val="0045756B"/>
    <w:rsid w:val="004576B3"/>
    <w:rsid w:val="00457FDC"/>
    <w:rsid w:val="0046024C"/>
    <w:rsid w:val="004604D5"/>
    <w:rsid w:val="004605E2"/>
    <w:rsid w:val="00460797"/>
    <w:rsid w:val="004609E6"/>
    <w:rsid w:val="00460AF3"/>
    <w:rsid w:val="00460EC2"/>
    <w:rsid w:val="0046163D"/>
    <w:rsid w:val="0046200F"/>
    <w:rsid w:val="004620C4"/>
    <w:rsid w:val="004629FB"/>
    <w:rsid w:val="00462AC0"/>
    <w:rsid w:val="00462E51"/>
    <w:rsid w:val="00462ECF"/>
    <w:rsid w:val="004639B0"/>
    <w:rsid w:val="00463E67"/>
    <w:rsid w:val="0046428A"/>
    <w:rsid w:val="00464CA8"/>
    <w:rsid w:val="00464F41"/>
    <w:rsid w:val="00464FFC"/>
    <w:rsid w:val="004652A8"/>
    <w:rsid w:val="004653C2"/>
    <w:rsid w:val="004667E3"/>
    <w:rsid w:val="00466A8D"/>
    <w:rsid w:val="00466DAA"/>
    <w:rsid w:val="00466DD7"/>
    <w:rsid w:val="00467228"/>
    <w:rsid w:val="00467494"/>
    <w:rsid w:val="00467B23"/>
    <w:rsid w:val="00467CB9"/>
    <w:rsid w:val="00467DDF"/>
    <w:rsid w:val="00467F03"/>
    <w:rsid w:val="0047019C"/>
    <w:rsid w:val="0047025B"/>
    <w:rsid w:val="00470502"/>
    <w:rsid w:val="00470661"/>
    <w:rsid w:val="00470BD9"/>
    <w:rsid w:val="00471456"/>
    <w:rsid w:val="00471571"/>
    <w:rsid w:val="004717A0"/>
    <w:rsid w:val="004719C8"/>
    <w:rsid w:val="00471AB8"/>
    <w:rsid w:val="00471ADF"/>
    <w:rsid w:val="0047274D"/>
    <w:rsid w:val="00472AC4"/>
    <w:rsid w:val="00472C3E"/>
    <w:rsid w:val="00472E0B"/>
    <w:rsid w:val="00472E73"/>
    <w:rsid w:val="00473090"/>
    <w:rsid w:val="004736EC"/>
    <w:rsid w:val="0047370D"/>
    <w:rsid w:val="00473943"/>
    <w:rsid w:val="0047398A"/>
    <w:rsid w:val="00473ABE"/>
    <w:rsid w:val="00473EFF"/>
    <w:rsid w:val="00474174"/>
    <w:rsid w:val="00474348"/>
    <w:rsid w:val="00474D4A"/>
    <w:rsid w:val="004755DE"/>
    <w:rsid w:val="004756AB"/>
    <w:rsid w:val="00475875"/>
    <w:rsid w:val="00475925"/>
    <w:rsid w:val="00475B71"/>
    <w:rsid w:val="0047614F"/>
    <w:rsid w:val="004761CA"/>
    <w:rsid w:val="00476454"/>
    <w:rsid w:val="004766E2"/>
    <w:rsid w:val="00476734"/>
    <w:rsid w:val="0047680B"/>
    <w:rsid w:val="00476849"/>
    <w:rsid w:val="00476A50"/>
    <w:rsid w:val="00476A6C"/>
    <w:rsid w:val="00477401"/>
    <w:rsid w:val="004776FA"/>
    <w:rsid w:val="00477C88"/>
    <w:rsid w:val="00477CFA"/>
    <w:rsid w:val="0048007B"/>
    <w:rsid w:val="004804AC"/>
    <w:rsid w:val="00480EE2"/>
    <w:rsid w:val="0048100E"/>
    <w:rsid w:val="00481071"/>
    <w:rsid w:val="00481078"/>
    <w:rsid w:val="004810A5"/>
    <w:rsid w:val="004814E1"/>
    <w:rsid w:val="00481909"/>
    <w:rsid w:val="00481DB9"/>
    <w:rsid w:val="004820D9"/>
    <w:rsid w:val="004822F8"/>
    <w:rsid w:val="00482361"/>
    <w:rsid w:val="00482471"/>
    <w:rsid w:val="004832CA"/>
    <w:rsid w:val="004838B1"/>
    <w:rsid w:val="00483B76"/>
    <w:rsid w:val="00484452"/>
    <w:rsid w:val="0048476A"/>
    <w:rsid w:val="0048484D"/>
    <w:rsid w:val="00484A92"/>
    <w:rsid w:val="00485AE2"/>
    <w:rsid w:val="00485E3B"/>
    <w:rsid w:val="00486731"/>
    <w:rsid w:val="00486C91"/>
    <w:rsid w:val="00487235"/>
    <w:rsid w:val="004876D0"/>
    <w:rsid w:val="00487710"/>
    <w:rsid w:val="00487956"/>
    <w:rsid w:val="004909DD"/>
    <w:rsid w:val="00490BE3"/>
    <w:rsid w:val="0049104D"/>
    <w:rsid w:val="004910B9"/>
    <w:rsid w:val="00491481"/>
    <w:rsid w:val="0049150B"/>
    <w:rsid w:val="00491703"/>
    <w:rsid w:val="004918A6"/>
    <w:rsid w:val="004918AD"/>
    <w:rsid w:val="004919CF"/>
    <w:rsid w:val="004923E1"/>
    <w:rsid w:val="00492473"/>
    <w:rsid w:val="004929A8"/>
    <w:rsid w:val="0049310E"/>
    <w:rsid w:val="00493950"/>
    <w:rsid w:val="00493E5B"/>
    <w:rsid w:val="0049475C"/>
    <w:rsid w:val="00494BBB"/>
    <w:rsid w:val="00494C20"/>
    <w:rsid w:val="00494F13"/>
    <w:rsid w:val="0049595A"/>
    <w:rsid w:val="00495CAC"/>
    <w:rsid w:val="00496157"/>
    <w:rsid w:val="00496201"/>
    <w:rsid w:val="004964DF"/>
    <w:rsid w:val="00496986"/>
    <w:rsid w:val="00496DD7"/>
    <w:rsid w:val="00496FB6"/>
    <w:rsid w:val="004973CE"/>
    <w:rsid w:val="00497C21"/>
    <w:rsid w:val="004A010C"/>
    <w:rsid w:val="004A040D"/>
    <w:rsid w:val="004A08F1"/>
    <w:rsid w:val="004A1665"/>
    <w:rsid w:val="004A17FD"/>
    <w:rsid w:val="004A285B"/>
    <w:rsid w:val="004A2E83"/>
    <w:rsid w:val="004A31D3"/>
    <w:rsid w:val="004A364D"/>
    <w:rsid w:val="004A3EDA"/>
    <w:rsid w:val="004A4118"/>
    <w:rsid w:val="004A456E"/>
    <w:rsid w:val="004A4A24"/>
    <w:rsid w:val="004A50CA"/>
    <w:rsid w:val="004A57D8"/>
    <w:rsid w:val="004A5FF8"/>
    <w:rsid w:val="004A61CB"/>
    <w:rsid w:val="004A66E8"/>
    <w:rsid w:val="004A680A"/>
    <w:rsid w:val="004A7005"/>
    <w:rsid w:val="004A79C5"/>
    <w:rsid w:val="004B049A"/>
    <w:rsid w:val="004B08A7"/>
    <w:rsid w:val="004B0C06"/>
    <w:rsid w:val="004B1219"/>
    <w:rsid w:val="004B1650"/>
    <w:rsid w:val="004B1702"/>
    <w:rsid w:val="004B191D"/>
    <w:rsid w:val="004B1C06"/>
    <w:rsid w:val="004B1C2E"/>
    <w:rsid w:val="004B1F2B"/>
    <w:rsid w:val="004B1F90"/>
    <w:rsid w:val="004B26B9"/>
    <w:rsid w:val="004B28DF"/>
    <w:rsid w:val="004B2D5A"/>
    <w:rsid w:val="004B3042"/>
    <w:rsid w:val="004B30B6"/>
    <w:rsid w:val="004B3133"/>
    <w:rsid w:val="004B323C"/>
    <w:rsid w:val="004B3240"/>
    <w:rsid w:val="004B3465"/>
    <w:rsid w:val="004B3C41"/>
    <w:rsid w:val="004B4050"/>
    <w:rsid w:val="004B41BD"/>
    <w:rsid w:val="004B41D1"/>
    <w:rsid w:val="004B4639"/>
    <w:rsid w:val="004B49B4"/>
    <w:rsid w:val="004B4E12"/>
    <w:rsid w:val="004B58EB"/>
    <w:rsid w:val="004B5C3F"/>
    <w:rsid w:val="004B5D32"/>
    <w:rsid w:val="004B60A8"/>
    <w:rsid w:val="004B65C3"/>
    <w:rsid w:val="004B6D77"/>
    <w:rsid w:val="004B6E89"/>
    <w:rsid w:val="004B7010"/>
    <w:rsid w:val="004B70FE"/>
    <w:rsid w:val="004B7186"/>
    <w:rsid w:val="004B77C5"/>
    <w:rsid w:val="004B790B"/>
    <w:rsid w:val="004B7E13"/>
    <w:rsid w:val="004B7EC6"/>
    <w:rsid w:val="004C0A54"/>
    <w:rsid w:val="004C10F8"/>
    <w:rsid w:val="004C177C"/>
    <w:rsid w:val="004C1957"/>
    <w:rsid w:val="004C1C42"/>
    <w:rsid w:val="004C1D75"/>
    <w:rsid w:val="004C1DDB"/>
    <w:rsid w:val="004C234A"/>
    <w:rsid w:val="004C2368"/>
    <w:rsid w:val="004C23C9"/>
    <w:rsid w:val="004C2400"/>
    <w:rsid w:val="004C292C"/>
    <w:rsid w:val="004C29DE"/>
    <w:rsid w:val="004C2FFF"/>
    <w:rsid w:val="004C303C"/>
    <w:rsid w:val="004C303E"/>
    <w:rsid w:val="004C3258"/>
    <w:rsid w:val="004C330F"/>
    <w:rsid w:val="004C366A"/>
    <w:rsid w:val="004C38BA"/>
    <w:rsid w:val="004C3DCA"/>
    <w:rsid w:val="004C3EE5"/>
    <w:rsid w:val="004C455F"/>
    <w:rsid w:val="004C46D9"/>
    <w:rsid w:val="004C4957"/>
    <w:rsid w:val="004C5514"/>
    <w:rsid w:val="004C5C52"/>
    <w:rsid w:val="004C5E69"/>
    <w:rsid w:val="004C5F6F"/>
    <w:rsid w:val="004C60CC"/>
    <w:rsid w:val="004C627E"/>
    <w:rsid w:val="004C65C6"/>
    <w:rsid w:val="004C6838"/>
    <w:rsid w:val="004C7398"/>
    <w:rsid w:val="004C791F"/>
    <w:rsid w:val="004C799D"/>
    <w:rsid w:val="004C79FA"/>
    <w:rsid w:val="004C7AD6"/>
    <w:rsid w:val="004C7B7C"/>
    <w:rsid w:val="004D00E7"/>
    <w:rsid w:val="004D0287"/>
    <w:rsid w:val="004D02AF"/>
    <w:rsid w:val="004D03DD"/>
    <w:rsid w:val="004D0612"/>
    <w:rsid w:val="004D0697"/>
    <w:rsid w:val="004D06AE"/>
    <w:rsid w:val="004D0BBD"/>
    <w:rsid w:val="004D0C34"/>
    <w:rsid w:val="004D0FEF"/>
    <w:rsid w:val="004D14B0"/>
    <w:rsid w:val="004D15DD"/>
    <w:rsid w:val="004D1768"/>
    <w:rsid w:val="004D19D8"/>
    <w:rsid w:val="004D1B36"/>
    <w:rsid w:val="004D1E70"/>
    <w:rsid w:val="004D1F55"/>
    <w:rsid w:val="004D21D3"/>
    <w:rsid w:val="004D29A7"/>
    <w:rsid w:val="004D2FF7"/>
    <w:rsid w:val="004D347D"/>
    <w:rsid w:val="004D34EA"/>
    <w:rsid w:val="004D3556"/>
    <w:rsid w:val="004D3BDA"/>
    <w:rsid w:val="004D3F42"/>
    <w:rsid w:val="004D4012"/>
    <w:rsid w:val="004D4321"/>
    <w:rsid w:val="004D4927"/>
    <w:rsid w:val="004D4C60"/>
    <w:rsid w:val="004D54C0"/>
    <w:rsid w:val="004D559B"/>
    <w:rsid w:val="004D58D4"/>
    <w:rsid w:val="004D5C2F"/>
    <w:rsid w:val="004D67FF"/>
    <w:rsid w:val="004D693C"/>
    <w:rsid w:val="004D6FC6"/>
    <w:rsid w:val="004D75FF"/>
    <w:rsid w:val="004D7FDD"/>
    <w:rsid w:val="004E0487"/>
    <w:rsid w:val="004E052A"/>
    <w:rsid w:val="004E05D8"/>
    <w:rsid w:val="004E06A1"/>
    <w:rsid w:val="004E0826"/>
    <w:rsid w:val="004E0AD5"/>
    <w:rsid w:val="004E0CBF"/>
    <w:rsid w:val="004E0D2A"/>
    <w:rsid w:val="004E10EE"/>
    <w:rsid w:val="004E1459"/>
    <w:rsid w:val="004E1707"/>
    <w:rsid w:val="004E1DE6"/>
    <w:rsid w:val="004E26F1"/>
    <w:rsid w:val="004E2927"/>
    <w:rsid w:val="004E2D25"/>
    <w:rsid w:val="004E2D6C"/>
    <w:rsid w:val="004E2E7F"/>
    <w:rsid w:val="004E2F53"/>
    <w:rsid w:val="004E3404"/>
    <w:rsid w:val="004E36B0"/>
    <w:rsid w:val="004E3A02"/>
    <w:rsid w:val="004E3DCA"/>
    <w:rsid w:val="004E3E0D"/>
    <w:rsid w:val="004E4032"/>
    <w:rsid w:val="004E4043"/>
    <w:rsid w:val="004E4156"/>
    <w:rsid w:val="004E43BC"/>
    <w:rsid w:val="004E4920"/>
    <w:rsid w:val="004E4A4D"/>
    <w:rsid w:val="004E4A6F"/>
    <w:rsid w:val="004E4ACA"/>
    <w:rsid w:val="004E4DFE"/>
    <w:rsid w:val="004E4F26"/>
    <w:rsid w:val="004E5080"/>
    <w:rsid w:val="004E544C"/>
    <w:rsid w:val="004E58FE"/>
    <w:rsid w:val="004E593B"/>
    <w:rsid w:val="004E5A3F"/>
    <w:rsid w:val="004E5B65"/>
    <w:rsid w:val="004E6B34"/>
    <w:rsid w:val="004E7E38"/>
    <w:rsid w:val="004F03E6"/>
    <w:rsid w:val="004F0557"/>
    <w:rsid w:val="004F1072"/>
    <w:rsid w:val="004F15C3"/>
    <w:rsid w:val="004F1C3D"/>
    <w:rsid w:val="004F1E1F"/>
    <w:rsid w:val="004F247E"/>
    <w:rsid w:val="004F26C9"/>
    <w:rsid w:val="004F2A7A"/>
    <w:rsid w:val="004F2C8F"/>
    <w:rsid w:val="004F2D9D"/>
    <w:rsid w:val="004F2DF2"/>
    <w:rsid w:val="004F320F"/>
    <w:rsid w:val="004F35C7"/>
    <w:rsid w:val="004F3E89"/>
    <w:rsid w:val="004F3F0A"/>
    <w:rsid w:val="004F4295"/>
    <w:rsid w:val="004F456F"/>
    <w:rsid w:val="004F4771"/>
    <w:rsid w:val="004F4779"/>
    <w:rsid w:val="004F47A5"/>
    <w:rsid w:val="004F4AEC"/>
    <w:rsid w:val="004F4FC7"/>
    <w:rsid w:val="004F5066"/>
    <w:rsid w:val="004F5B0B"/>
    <w:rsid w:val="004F68AC"/>
    <w:rsid w:val="004F6ADF"/>
    <w:rsid w:val="004F6C8F"/>
    <w:rsid w:val="004F7513"/>
    <w:rsid w:val="004F758B"/>
    <w:rsid w:val="004F76E3"/>
    <w:rsid w:val="004F7827"/>
    <w:rsid w:val="004F78CE"/>
    <w:rsid w:val="004F79B4"/>
    <w:rsid w:val="004F7AB3"/>
    <w:rsid w:val="004F7AEB"/>
    <w:rsid w:val="004F7CF6"/>
    <w:rsid w:val="004F7EDD"/>
    <w:rsid w:val="0050005B"/>
    <w:rsid w:val="005003B1"/>
    <w:rsid w:val="0050040F"/>
    <w:rsid w:val="0050067D"/>
    <w:rsid w:val="005008FA"/>
    <w:rsid w:val="00501368"/>
    <w:rsid w:val="0050192F"/>
    <w:rsid w:val="00501B1B"/>
    <w:rsid w:val="00501C32"/>
    <w:rsid w:val="00502022"/>
    <w:rsid w:val="00502887"/>
    <w:rsid w:val="00502C54"/>
    <w:rsid w:val="0050347E"/>
    <w:rsid w:val="00503785"/>
    <w:rsid w:val="00503BCC"/>
    <w:rsid w:val="005040BA"/>
    <w:rsid w:val="0050417B"/>
    <w:rsid w:val="005041E9"/>
    <w:rsid w:val="0050422C"/>
    <w:rsid w:val="00504279"/>
    <w:rsid w:val="005045C9"/>
    <w:rsid w:val="00504A9B"/>
    <w:rsid w:val="00504AE0"/>
    <w:rsid w:val="00504CF5"/>
    <w:rsid w:val="00504DCB"/>
    <w:rsid w:val="00505037"/>
    <w:rsid w:val="005052A8"/>
    <w:rsid w:val="00505617"/>
    <w:rsid w:val="00505679"/>
    <w:rsid w:val="00505DC0"/>
    <w:rsid w:val="00505E7F"/>
    <w:rsid w:val="00505ECD"/>
    <w:rsid w:val="00506006"/>
    <w:rsid w:val="005061F0"/>
    <w:rsid w:val="0050635C"/>
    <w:rsid w:val="00507057"/>
    <w:rsid w:val="005070F6"/>
    <w:rsid w:val="00507CD0"/>
    <w:rsid w:val="00507D3F"/>
    <w:rsid w:val="00507FC8"/>
    <w:rsid w:val="00510E7D"/>
    <w:rsid w:val="00510E8D"/>
    <w:rsid w:val="0051100F"/>
    <w:rsid w:val="005110E3"/>
    <w:rsid w:val="005111B5"/>
    <w:rsid w:val="00511547"/>
    <w:rsid w:val="00512199"/>
    <w:rsid w:val="0051224E"/>
    <w:rsid w:val="00512307"/>
    <w:rsid w:val="00512768"/>
    <w:rsid w:val="00512B4A"/>
    <w:rsid w:val="00512FA4"/>
    <w:rsid w:val="0051314F"/>
    <w:rsid w:val="005137AA"/>
    <w:rsid w:val="00513925"/>
    <w:rsid w:val="00513943"/>
    <w:rsid w:val="00513B76"/>
    <w:rsid w:val="005146CE"/>
    <w:rsid w:val="00514AB0"/>
    <w:rsid w:val="00515060"/>
    <w:rsid w:val="00515428"/>
    <w:rsid w:val="005155C0"/>
    <w:rsid w:val="005156D0"/>
    <w:rsid w:val="005157E6"/>
    <w:rsid w:val="0051597F"/>
    <w:rsid w:val="005159F8"/>
    <w:rsid w:val="00515AE6"/>
    <w:rsid w:val="00515D37"/>
    <w:rsid w:val="00515FC1"/>
    <w:rsid w:val="00516469"/>
    <w:rsid w:val="00516B8E"/>
    <w:rsid w:val="00516C3E"/>
    <w:rsid w:val="00516D70"/>
    <w:rsid w:val="00516DA8"/>
    <w:rsid w:val="005178C6"/>
    <w:rsid w:val="00517B0A"/>
    <w:rsid w:val="00517C04"/>
    <w:rsid w:val="00517D41"/>
    <w:rsid w:val="00517EFC"/>
    <w:rsid w:val="00517F20"/>
    <w:rsid w:val="005201F5"/>
    <w:rsid w:val="005202C8"/>
    <w:rsid w:val="0052052E"/>
    <w:rsid w:val="0052078F"/>
    <w:rsid w:val="00520E58"/>
    <w:rsid w:val="00521119"/>
    <w:rsid w:val="005211B2"/>
    <w:rsid w:val="005218C4"/>
    <w:rsid w:val="00521907"/>
    <w:rsid w:val="005221E2"/>
    <w:rsid w:val="005222C8"/>
    <w:rsid w:val="005228B2"/>
    <w:rsid w:val="005228BD"/>
    <w:rsid w:val="005233CA"/>
    <w:rsid w:val="00523780"/>
    <w:rsid w:val="005237F0"/>
    <w:rsid w:val="00523947"/>
    <w:rsid w:val="00523D84"/>
    <w:rsid w:val="00523EB1"/>
    <w:rsid w:val="00523F7B"/>
    <w:rsid w:val="00524159"/>
    <w:rsid w:val="00524538"/>
    <w:rsid w:val="00524652"/>
    <w:rsid w:val="005247A3"/>
    <w:rsid w:val="005247DA"/>
    <w:rsid w:val="00524A98"/>
    <w:rsid w:val="00524BCD"/>
    <w:rsid w:val="00524C51"/>
    <w:rsid w:val="00525593"/>
    <w:rsid w:val="005256A2"/>
    <w:rsid w:val="0052675E"/>
    <w:rsid w:val="00526BDA"/>
    <w:rsid w:val="00526C74"/>
    <w:rsid w:val="005270E9"/>
    <w:rsid w:val="00527454"/>
    <w:rsid w:val="00527ACF"/>
    <w:rsid w:val="00527B92"/>
    <w:rsid w:val="00530322"/>
    <w:rsid w:val="005304CC"/>
    <w:rsid w:val="00530A4A"/>
    <w:rsid w:val="00530FBE"/>
    <w:rsid w:val="005319B1"/>
    <w:rsid w:val="00531B90"/>
    <w:rsid w:val="00532553"/>
    <w:rsid w:val="0053274A"/>
    <w:rsid w:val="005327D8"/>
    <w:rsid w:val="00532EB4"/>
    <w:rsid w:val="00532EDE"/>
    <w:rsid w:val="005334A4"/>
    <w:rsid w:val="005336B4"/>
    <w:rsid w:val="00533913"/>
    <w:rsid w:val="00533B2A"/>
    <w:rsid w:val="00533CC2"/>
    <w:rsid w:val="00534189"/>
    <w:rsid w:val="0053425C"/>
    <w:rsid w:val="005343E5"/>
    <w:rsid w:val="005346C1"/>
    <w:rsid w:val="005347D5"/>
    <w:rsid w:val="005347F0"/>
    <w:rsid w:val="00534F50"/>
    <w:rsid w:val="005352FD"/>
    <w:rsid w:val="005353A6"/>
    <w:rsid w:val="005353AD"/>
    <w:rsid w:val="005357A9"/>
    <w:rsid w:val="00535A49"/>
    <w:rsid w:val="00535A57"/>
    <w:rsid w:val="0053627C"/>
    <w:rsid w:val="0053640B"/>
    <w:rsid w:val="005369D6"/>
    <w:rsid w:val="00536BC5"/>
    <w:rsid w:val="00536C38"/>
    <w:rsid w:val="00536EE2"/>
    <w:rsid w:val="0053754E"/>
    <w:rsid w:val="00537C3E"/>
    <w:rsid w:val="00537EFA"/>
    <w:rsid w:val="00540339"/>
    <w:rsid w:val="00540600"/>
    <w:rsid w:val="00540BD6"/>
    <w:rsid w:val="00540DD9"/>
    <w:rsid w:val="005415EB"/>
    <w:rsid w:val="00541697"/>
    <w:rsid w:val="00542298"/>
    <w:rsid w:val="0054256D"/>
    <w:rsid w:val="005426E4"/>
    <w:rsid w:val="00542878"/>
    <w:rsid w:val="00542CC8"/>
    <w:rsid w:val="005432C9"/>
    <w:rsid w:val="005438CD"/>
    <w:rsid w:val="00543BE4"/>
    <w:rsid w:val="00544139"/>
    <w:rsid w:val="00544487"/>
    <w:rsid w:val="005448BB"/>
    <w:rsid w:val="00544AAC"/>
    <w:rsid w:val="00544B26"/>
    <w:rsid w:val="00544C6D"/>
    <w:rsid w:val="00544D0C"/>
    <w:rsid w:val="00544DAB"/>
    <w:rsid w:val="0054559E"/>
    <w:rsid w:val="00545BB1"/>
    <w:rsid w:val="00545C70"/>
    <w:rsid w:val="005460EC"/>
    <w:rsid w:val="00546143"/>
    <w:rsid w:val="00546394"/>
    <w:rsid w:val="005464B5"/>
    <w:rsid w:val="00546E99"/>
    <w:rsid w:val="0054757B"/>
    <w:rsid w:val="00547B6D"/>
    <w:rsid w:val="00547E27"/>
    <w:rsid w:val="0055040C"/>
    <w:rsid w:val="00550444"/>
    <w:rsid w:val="005508DB"/>
    <w:rsid w:val="00550A18"/>
    <w:rsid w:val="00550D18"/>
    <w:rsid w:val="00551B7F"/>
    <w:rsid w:val="00551E7A"/>
    <w:rsid w:val="0055216B"/>
    <w:rsid w:val="00552330"/>
    <w:rsid w:val="0055256A"/>
    <w:rsid w:val="0055290E"/>
    <w:rsid w:val="0055305B"/>
    <w:rsid w:val="0055307F"/>
    <w:rsid w:val="005533F3"/>
    <w:rsid w:val="005535B3"/>
    <w:rsid w:val="005537AD"/>
    <w:rsid w:val="00553936"/>
    <w:rsid w:val="00553AE0"/>
    <w:rsid w:val="00553B0C"/>
    <w:rsid w:val="00553D15"/>
    <w:rsid w:val="00553EEC"/>
    <w:rsid w:val="00554027"/>
    <w:rsid w:val="0055409F"/>
    <w:rsid w:val="005547D1"/>
    <w:rsid w:val="00554BEB"/>
    <w:rsid w:val="00554E7E"/>
    <w:rsid w:val="0055517B"/>
    <w:rsid w:val="00555708"/>
    <w:rsid w:val="00555BC9"/>
    <w:rsid w:val="00555C7F"/>
    <w:rsid w:val="00555D12"/>
    <w:rsid w:val="00556A08"/>
    <w:rsid w:val="00557126"/>
    <w:rsid w:val="00557897"/>
    <w:rsid w:val="00557904"/>
    <w:rsid w:val="00557910"/>
    <w:rsid w:val="00557A54"/>
    <w:rsid w:val="00557C16"/>
    <w:rsid w:val="00557F09"/>
    <w:rsid w:val="00560540"/>
    <w:rsid w:val="00561271"/>
    <w:rsid w:val="005618BD"/>
    <w:rsid w:val="00561925"/>
    <w:rsid w:val="005619B2"/>
    <w:rsid w:val="00561B3E"/>
    <w:rsid w:val="00561D9F"/>
    <w:rsid w:val="005620F0"/>
    <w:rsid w:val="00562291"/>
    <w:rsid w:val="00562355"/>
    <w:rsid w:val="005623FC"/>
    <w:rsid w:val="0056245B"/>
    <w:rsid w:val="0056271E"/>
    <w:rsid w:val="005628C3"/>
    <w:rsid w:val="00562A6A"/>
    <w:rsid w:val="00562AB0"/>
    <w:rsid w:val="00562B10"/>
    <w:rsid w:val="00562B5D"/>
    <w:rsid w:val="00562EE3"/>
    <w:rsid w:val="0056388A"/>
    <w:rsid w:val="00563FFD"/>
    <w:rsid w:val="00564270"/>
    <w:rsid w:val="0056469E"/>
    <w:rsid w:val="0056532E"/>
    <w:rsid w:val="005656D3"/>
    <w:rsid w:val="00565840"/>
    <w:rsid w:val="00565AF8"/>
    <w:rsid w:val="00565EF8"/>
    <w:rsid w:val="00566A0F"/>
    <w:rsid w:val="00567723"/>
    <w:rsid w:val="00567C99"/>
    <w:rsid w:val="005707CA"/>
    <w:rsid w:val="00570CA3"/>
    <w:rsid w:val="00570CFC"/>
    <w:rsid w:val="00570E06"/>
    <w:rsid w:val="005716E3"/>
    <w:rsid w:val="0057175B"/>
    <w:rsid w:val="005718B0"/>
    <w:rsid w:val="005721F5"/>
    <w:rsid w:val="005730C4"/>
    <w:rsid w:val="0057353D"/>
    <w:rsid w:val="0057355F"/>
    <w:rsid w:val="00573CCB"/>
    <w:rsid w:val="0057416C"/>
    <w:rsid w:val="005741C9"/>
    <w:rsid w:val="00574965"/>
    <w:rsid w:val="00574AA4"/>
    <w:rsid w:val="00574AE4"/>
    <w:rsid w:val="00575239"/>
    <w:rsid w:val="00575A57"/>
    <w:rsid w:val="00576031"/>
    <w:rsid w:val="00576AC7"/>
    <w:rsid w:val="00576C9F"/>
    <w:rsid w:val="0057760B"/>
    <w:rsid w:val="00577EBC"/>
    <w:rsid w:val="0058034C"/>
    <w:rsid w:val="00580A4C"/>
    <w:rsid w:val="005811F8"/>
    <w:rsid w:val="00581366"/>
    <w:rsid w:val="0058138C"/>
    <w:rsid w:val="00581711"/>
    <w:rsid w:val="00581746"/>
    <w:rsid w:val="00581881"/>
    <w:rsid w:val="00581C12"/>
    <w:rsid w:val="00582E7B"/>
    <w:rsid w:val="00583749"/>
    <w:rsid w:val="0058390B"/>
    <w:rsid w:val="00583A86"/>
    <w:rsid w:val="00584154"/>
    <w:rsid w:val="005841FE"/>
    <w:rsid w:val="00584772"/>
    <w:rsid w:val="00584B2B"/>
    <w:rsid w:val="00584F2B"/>
    <w:rsid w:val="0058542D"/>
    <w:rsid w:val="00585582"/>
    <w:rsid w:val="005856E1"/>
    <w:rsid w:val="00586168"/>
    <w:rsid w:val="00586403"/>
    <w:rsid w:val="00586DA3"/>
    <w:rsid w:val="00587671"/>
    <w:rsid w:val="00587818"/>
    <w:rsid w:val="00590443"/>
    <w:rsid w:val="0059068F"/>
    <w:rsid w:val="005909FD"/>
    <w:rsid w:val="00590D33"/>
    <w:rsid w:val="005910A9"/>
    <w:rsid w:val="005916A7"/>
    <w:rsid w:val="00591888"/>
    <w:rsid w:val="00591C49"/>
    <w:rsid w:val="00591CA7"/>
    <w:rsid w:val="0059208B"/>
    <w:rsid w:val="00592322"/>
    <w:rsid w:val="00592512"/>
    <w:rsid w:val="00592773"/>
    <w:rsid w:val="00592BA3"/>
    <w:rsid w:val="00592E0B"/>
    <w:rsid w:val="0059375E"/>
    <w:rsid w:val="005938C8"/>
    <w:rsid w:val="00593997"/>
    <w:rsid w:val="00593B12"/>
    <w:rsid w:val="00593CF5"/>
    <w:rsid w:val="005941B9"/>
    <w:rsid w:val="005947C1"/>
    <w:rsid w:val="00594FF0"/>
    <w:rsid w:val="005951E3"/>
    <w:rsid w:val="00595579"/>
    <w:rsid w:val="005957A8"/>
    <w:rsid w:val="00595F45"/>
    <w:rsid w:val="00596343"/>
    <w:rsid w:val="00596539"/>
    <w:rsid w:val="005967D3"/>
    <w:rsid w:val="00597388"/>
    <w:rsid w:val="00597534"/>
    <w:rsid w:val="00597895"/>
    <w:rsid w:val="00597A9C"/>
    <w:rsid w:val="00597AFA"/>
    <w:rsid w:val="005A0ABE"/>
    <w:rsid w:val="005A1056"/>
    <w:rsid w:val="005A150E"/>
    <w:rsid w:val="005A18F4"/>
    <w:rsid w:val="005A1C61"/>
    <w:rsid w:val="005A20C3"/>
    <w:rsid w:val="005A23DD"/>
    <w:rsid w:val="005A281F"/>
    <w:rsid w:val="005A2A67"/>
    <w:rsid w:val="005A35CB"/>
    <w:rsid w:val="005A3742"/>
    <w:rsid w:val="005A3C72"/>
    <w:rsid w:val="005A3D15"/>
    <w:rsid w:val="005A3F3F"/>
    <w:rsid w:val="005A412A"/>
    <w:rsid w:val="005A4150"/>
    <w:rsid w:val="005A4B27"/>
    <w:rsid w:val="005A4EBB"/>
    <w:rsid w:val="005A4F95"/>
    <w:rsid w:val="005A50CC"/>
    <w:rsid w:val="005A51F5"/>
    <w:rsid w:val="005A52F1"/>
    <w:rsid w:val="005A56AE"/>
    <w:rsid w:val="005A57A6"/>
    <w:rsid w:val="005A57C2"/>
    <w:rsid w:val="005A5855"/>
    <w:rsid w:val="005A58DB"/>
    <w:rsid w:val="005A5934"/>
    <w:rsid w:val="005A62D5"/>
    <w:rsid w:val="005A6D7E"/>
    <w:rsid w:val="005A70F0"/>
    <w:rsid w:val="005A75DB"/>
    <w:rsid w:val="005A7B10"/>
    <w:rsid w:val="005B0018"/>
    <w:rsid w:val="005B00F7"/>
    <w:rsid w:val="005B059D"/>
    <w:rsid w:val="005B10F6"/>
    <w:rsid w:val="005B1335"/>
    <w:rsid w:val="005B137B"/>
    <w:rsid w:val="005B1441"/>
    <w:rsid w:val="005B14FF"/>
    <w:rsid w:val="005B17EB"/>
    <w:rsid w:val="005B1952"/>
    <w:rsid w:val="005B1B79"/>
    <w:rsid w:val="005B1DBC"/>
    <w:rsid w:val="005B1F5C"/>
    <w:rsid w:val="005B2AD3"/>
    <w:rsid w:val="005B2FDD"/>
    <w:rsid w:val="005B3566"/>
    <w:rsid w:val="005B368A"/>
    <w:rsid w:val="005B36D3"/>
    <w:rsid w:val="005B3CB5"/>
    <w:rsid w:val="005B3D4B"/>
    <w:rsid w:val="005B3FFE"/>
    <w:rsid w:val="005B433B"/>
    <w:rsid w:val="005B43DC"/>
    <w:rsid w:val="005B4462"/>
    <w:rsid w:val="005B4973"/>
    <w:rsid w:val="005B4F73"/>
    <w:rsid w:val="005B50F6"/>
    <w:rsid w:val="005B51E6"/>
    <w:rsid w:val="005B5B00"/>
    <w:rsid w:val="005B5E0D"/>
    <w:rsid w:val="005B5FF2"/>
    <w:rsid w:val="005B62F5"/>
    <w:rsid w:val="005B6C63"/>
    <w:rsid w:val="005B6D3C"/>
    <w:rsid w:val="005B7459"/>
    <w:rsid w:val="005B7858"/>
    <w:rsid w:val="005C0339"/>
    <w:rsid w:val="005C0465"/>
    <w:rsid w:val="005C048B"/>
    <w:rsid w:val="005C0D90"/>
    <w:rsid w:val="005C0F5C"/>
    <w:rsid w:val="005C15BC"/>
    <w:rsid w:val="005C16BC"/>
    <w:rsid w:val="005C216B"/>
    <w:rsid w:val="005C22A9"/>
    <w:rsid w:val="005C281F"/>
    <w:rsid w:val="005C2E90"/>
    <w:rsid w:val="005C3283"/>
    <w:rsid w:val="005C34BF"/>
    <w:rsid w:val="005C3974"/>
    <w:rsid w:val="005C4266"/>
    <w:rsid w:val="005C4325"/>
    <w:rsid w:val="005C4AC8"/>
    <w:rsid w:val="005C4D06"/>
    <w:rsid w:val="005C4F05"/>
    <w:rsid w:val="005C4F52"/>
    <w:rsid w:val="005C5129"/>
    <w:rsid w:val="005C51D5"/>
    <w:rsid w:val="005C523B"/>
    <w:rsid w:val="005C5461"/>
    <w:rsid w:val="005C54D0"/>
    <w:rsid w:val="005C5571"/>
    <w:rsid w:val="005C5692"/>
    <w:rsid w:val="005C58F6"/>
    <w:rsid w:val="005C58F8"/>
    <w:rsid w:val="005C6260"/>
    <w:rsid w:val="005C64A2"/>
    <w:rsid w:val="005C6D05"/>
    <w:rsid w:val="005C6D8E"/>
    <w:rsid w:val="005C72F0"/>
    <w:rsid w:val="005D05C1"/>
    <w:rsid w:val="005D081A"/>
    <w:rsid w:val="005D096E"/>
    <w:rsid w:val="005D148E"/>
    <w:rsid w:val="005D1B45"/>
    <w:rsid w:val="005D1DE5"/>
    <w:rsid w:val="005D21DE"/>
    <w:rsid w:val="005D236C"/>
    <w:rsid w:val="005D2EBC"/>
    <w:rsid w:val="005D30D5"/>
    <w:rsid w:val="005D38D4"/>
    <w:rsid w:val="005D3AE8"/>
    <w:rsid w:val="005D3DD9"/>
    <w:rsid w:val="005D4186"/>
    <w:rsid w:val="005D4377"/>
    <w:rsid w:val="005D4630"/>
    <w:rsid w:val="005D481A"/>
    <w:rsid w:val="005D48E7"/>
    <w:rsid w:val="005D4B75"/>
    <w:rsid w:val="005D4EC4"/>
    <w:rsid w:val="005D4F52"/>
    <w:rsid w:val="005D528F"/>
    <w:rsid w:val="005D5A4F"/>
    <w:rsid w:val="005D5AD5"/>
    <w:rsid w:val="005D5B10"/>
    <w:rsid w:val="005D5F2A"/>
    <w:rsid w:val="005D6091"/>
    <w:rsid w:val="005D6691"/>
    <w:rsid w:val="005D67AE"/>
    <w:rsid w:val="005D686E"/>
    <w:rsid w:val="005E00CA"/>
    <w:rsid w:val="005E047F"/>
    <w:rsid w:val="005E0A64"/>
    <w:rsid w:val="005E0C0D"/>
    <w:rsid w:val="005E10A5"/>
    <w:rsid w:val="005E10D3"/>
    <w:rsid w:val="005E1168"/>
    <w:rsid w:val="005E11C0"/>
    <w:rsid w:val="005E12B6"/>
    <w:rsid w:val="005E131A"/>
    <w:rsid w:val="005E164D"/>
    <w:rsid w:val="005E1889"/>
    <w:rsid w:val="005E21E1"/>
    <w:rsid w:val="005E28F5"/>
    <w:rsid w:val="005E2B98"/>
    <w:rsid w:val="005E2CF7"/>
    <w:rsid w:val="005E2D00"/>
    <w:rsid w:val="005E2EF0"/>
    <w:rsid w:val="005E3AC9"/>
    <w:rsid w:val="005E40CA"/>
    <w:rsid w:val="005E431A"/>
    <w:rsid w:val="005E43B0"/>
    <w:rsid w:val="005E4433"/>
    <w:rsid w:val="005E4CDB"/>
    <w:rsid w:val="005E53F9"/>
    <w:rsid w:val="005E545C"/>
    <w:rsid w:val="005E6389"/>
    <w:rsid w:val="005E671D"/>
    <w:rsid w:val="005E6A2D"/>
    <w:rsid w:val="005E73FC"/>
    <w:rsid w:val="005E7B27"/>
    <w:rsid w:val="005E7DB5"/>
    <w:rsid w:val="005E7EE8"/>
    <w:rsid w:val="005F0290"/>
    <w:rsid w:val="005F0537"/>
    <w:rsid w:val="005F069C"/>
    <w:rsid w:val="005F0E1E"/>
    <w:rsid w:val="005F0FD1"/>
    <w:rsid w:val="005F12AD"/>
    <w:rsid w:val="005F180A"/>
    <w:rsid w:val="005F18AF"/>
    <w:rsid w:val="005F196B"/>
    <w:rsid w:val="005F1A17"/>
    <w:rsid w:val="005F2795"/>
    <w:rsid w:val="005F2CCD"/>
    <w:rsid w:val="005F32B1"/>
    <w:rsid w:val="005F3795"/>
    <w:rsid w:val="005F39D0"/>
    <w:rsid w:val="005F3B10"/>
    <w:rsid w:val="005F3EA0"/>
    <w:rsid w:val="005F3F6A"/>
    <w:rsid w:val="005F43D2"/>
    <w:rsid w:val="005F4455"/>
    <w:rsid w:val="005F476D"/>
    <w:rsid w:val="005F48A7"/>
    <w:rsid w:val="005F4A55"/>
    <w:rsid w:val="005F4B26"/>
    <w:rsid w:val="005F4EDF"/>
    <w:rsid w:val="005F52A2"/>
    <w:rsid w:val="005F54A3"/>
    <w:rsid w:val="005F590E"/>
    <w:rsid w:val="005F5CD3"/>
    <w:rsid w:val="005F6794"/>
    <w:rsid w:val="005F6866"/>
    <w:rsid w:val="005F6B4F"/>
    <w:rsid w:val="005F6BC7"/>
    <w:rsid w:val="005F6F52"/>
    <w:rsid w:val="005F70F2"/>
    <w:rsid w:val="005F767D"/>
    <w:rsid w:val="005F7734"/>
    <w:rsid w:val="005F7E5D"/>
    <w:rsid w:val="006000A0"/>
    <w:rsid w:val="00600774"/>
    <w:rsid w:val="00601202"/>
    <w:rsid w:val="00601333"/>
    <w:rsid w:val="0060165B"/>
    <w:rsid w:val="00601870"/>
    <w:rsid w:val="00601929"/>
    <w:rsid w:val="0060194C"/>
    <w:rsid w:val="00601A0D"/>
    <w:rsid w:val="00602291"/>
    <w:rsid w:val="00602681"/>
    <w:rsid w:val="0060302F"/>
    <w:rsid w:val="0060380D"/>
    <w:rsid w:val="00603F5C"/>
    <w:rsid w:val="006040FB"/>
    <w:rsid w:val="0060425B"/>
    <w:rsid w:val="006043B8"/>
    <w:rsid w:val="006045BC"/>
    <w:rsid w:val="00604739"/>
    <w:rsid w:val="00604A41"/>
    <w:rsid w:val="00604AB5"/>
    <w:rsid w:val="00604C8B"/>
    <w:rsid w:val="00604FDC"/>
    <w:rsid w:val="006053DE"/>
    <w:rsid w:val="00605B88"/>
    <w:rsid w:val="00605C2C"/>
    <w:rsid w:val="00605C4F"/>
    <w:rsid w:val="00606235"/>
    <w:rsid w:val="00606303"/>
    <w:rsid w:val="0060652E"/>
    <w:rsid w:val="006069B8"/>
    <w:rsid w:val="00606EB2"/>
    <w:rsid w:val="006070B6"/>
    <w:rsid w:val="00607450"/>
    <w:rsid w:val="00607770"/>
    <w:rsid w:val="00607AD9"/>
    <w:rsid w:val="00607C90"/>
    <w:rsid w:val="00610501"/>
    <w:rsid w:val="00610905"/>
    <w:rsid w:val="00610A3C"/>
    <w:rsid w:val="00610F80"/>
    <w:rsid w:val="00611E27"/>
    <w:rsid w:val="006120B6"/>
    <w:rsid w:val="0061229E"/>
    <w:rsid w:val="006123B7"/>
    <w:rsid w:val="00612653"/>
    <w:rsid w:val="0061388A"/>
    <w:rsid w:val="006144D0"/>
    <w:rsid w:val="00614726"/>
    <w:rsid w:val="00614764"/>
    <w:rsid w:val="006147D2"/>
    <w:rsid w:val="006152C2"/>
    <w:rsid w:val="00615309"/>
    <w:rsid w:val="0061539A"/>
    <w:rsid w:val="006157EF"/>
    <w:rsid w:val="00615B9A"/>
    <w:rsid w:val="00616161"/>
    <w:rsid w:val="00616351"/>
    <w:rsid w:val="00616927"/>
    <w:rsid w:val="00616F8B"/>
    <w:rsid w:val="00617754"/>
    <w:rsid w:val="0061789D"/>
    <w:rsid w:val="00620599"/>
    <w:rsid w:val="00620D35"/>
    <w:rsid w:val="006214A4"/>
    <w:rsid w:val="0062152B"/>
    <w:rsid w:val="006220DC"/>
    <w:rsid w:val="006223C9"/>
    <w:rsid w:val="00622498"/>
    <w:rsid w:val="00622589"/>
    <w:rsid w:val="006226F7"/>
    <w:rsid w:val="00622834"/>
    <w:rsid w:val="00622B06"/>
    <w:rsid w:val="00622DA7"/>
    <w:rsid w:val="00622E92"/>
    <w:rsid w:val="00622FDC"/>
    <w:rsid w:val="00623017"/>
    <w:rsid w:val="0062321C"/>
    <w:rsid w:val="00623330"/>
    <w:rsid w:val="00623A48"/>
    <w:rsid w:val="00624300"/>
    <w:rsid w:val="0062437D"/>
    <w:rsid w:val="0062440E"/>
    <w:rsid w:val="00624418"/>
    <w:rsid w:val="00624547"/>
    <w:rsid w:val="00624B1A"/>
    <w:rsid w:val="00624BEC"/>
    <w:rsid w:val="00625AE3"/>
    <w:rsid w:val="00625B6C"/>
    <w:rsid w:val="00625E69"/>
    <w:rsid w:val="00625F0B"/>
    <w:rsid w:val="0062622B"/>
    <w:rsid w:val="006264B2"/>
    <w:rsid w:val="0062693E"/>
    <w:rsid w:val="006269F6"/>
    <w:rsid w:val="00626B2A"/>
    <w:rsid w:val="00627778"/>
    <w:rsid w:val="006277B6"/>
    <w:rsid w:val="00627A27"/>
    <w:rsid w:val="0063024D"/>
    <w:rsid w:val="0063053F"/>
    <w:rsid w:val="00630836"/>
    <w:rsid w:val="00630DF1"/>
    <w:rsid w:val="006313A9"/>
    <w:rsid w:val="00631FD3"/>
    <w:rsid w:val="006320F2"/>
    <w:rsid w:val="006322F3"/>
    <w:rsid w:val="006322FC"/>
    <w:rsid w:val="00632425"/>
    <w:rsid w:val="00632740"/>
    <w:rsid w:val="006336DB"/>
    <w:rsid w:val="00633A9A"/>
    <w:rsid w:val="00633C9A"/>
    <w:rsid w:val="00633CA0"/>
    <w:rsid w:val="00633D06"/>
    <w:rsid w:val="0063413F"/>
    <w:rsid w:val="00634267"/>
    <w:rsid w:val="00634976"/>
    <w:rsid w:val="00634E5B"/>
    <w:rsid w:val="0063508C"/>
    <w:rsid w:val="00635733"/>
    <w:rsid w:val="00635875"/>
    <w:rsid w:val="006358B7"/>
    <w:rsid w:val="006360E4"/>
    <w:rsid w:val="00636250"/>
    <w:rsid w:val="0063698C"/>
    <w:rsid w:val="006369D0"/>
    <w:rsid w:val="006376C0"/>
    <w:rsid w:val="00637ADB"/>
    <w:rsid w:val="00637DB6"/>
    <w:rsid w:val="00637FB6"/>
    <w:rsid w:val="00640503"/>
    <w:rsid w:val="00640570"/>
    <w:rsid w:val="00640615"/>
    <w:rsid w:val="006407D0"/>
    <w:rsid w:val="00640CFD"/>
    <w:rsid w:val="00640DB6"/>
    <w:rsid w:val="00640F33"/>
    <w:rsid w:val="006415C9"/>
    <w:rsid w:val="00641AEF"/>
    <w:rsid w:val="00642080"/>
    <w:rsid w:val="0064244A"/>
    <w:rsid w:val="006425AE"/>
    <w:rsid w:val="00642704"/>
    <w:rsid w:val="00642D46"/>
    <w:rsid w:val="00642F78"/>
    <w:rsid w:val="006439C1"/>
    <w:rsid w:val="00643CC2"/>
    <w:rsid w:val="00643CE7"/>
    <w:rsid w:val="00643EA7"/>
    <w:rsid w:val="00644253"/>
    <w:rsid w:val="0064425E"/>
    <w:rsid w:val="00644D6D"/>
    <w:rsid w:val="00644E32"/>
    <w:rsid w:val="00644F0A"/>
    <w:rsid w:val="00644F47"/>
    <w:rsid w:val="006452F0"/>
    <w:rsid w:val="0064590B"/>
    <w:rsid w:val="00645B91"/>
    <w:rsid w:val="006461FC"/>
    <w:rsid w:val="00646465"/>
    <w:rsid w:val="006464E0"/>
    <w:rsid w:val="006464E1"/>
    <w:rsid w:val="006469E1"/>
    <w:rsid w:val="00646B9B"/>
    <w:rsid w:val="00646E59"/>
    <w:rsid w:val="00646EF8"/>
    <w:rsid w:val="00646FD1"/>
    <w:rsid w:val="00647848"/>
    <w:rsid w:val="00650000"/>
    <w:rsid w:val="00650336"/>
    <w:rsid w:val="006508CA"/>
    <w:rsid w:val="00650B23"/>
    <w:rsid w:val="00650D71"/>
    <w:rsid w:val="00651268"/>
    <w:rsid w:val="0065129F"/>
    <w:rsid w:val="0065172A"/>
    <w:rsid w:val="0065174B"/>
    <w:rsid w:val="00651909"/>
    <w:rsid w:val="00651950"/>
    <w:rsid w:val="00651A4B"/>
    <w:rsid w:val="00652666"/>
    <w:rsid w:val="006527B6"/>
    <w:rsid w:val="00652855"/>
    <w:rsid w:val="00652EA6"/>
    <w:rsid w:val="006536D8"/>
    <w:rsid w:val="00653980"/>
    <w:rsid w:val="006541F0"/>
    <w:rsid w:val="006546E6"/>
    <w:rsid w:val="00654770"/>
    <w:rsid w:val="00655522"/>
    <w:rsid w:val="0065563B"/>
    <w:rsid w:val="006569BD"/>
    <w:rsid w:val="00656F02"/>
    <w:rsid w:val="00656FD1"/>
    <w:rsid w:val="006572BA"/>
    <w:rsid w:val="00657388"/>
    <w:rsid w:val="00657454"/>
    <w:rsid w:val="0065753C"/>
    <w:rsid w:val="00657996"/>
    <w:rsid w:val="00657A1E"/>
    <w:rsid w:val="00657DFB"/>
    <w:rsid w:val="0066047E"/>
    <w:rsid w:val="00660901"/>
    <w:rsid w:val="00660AC3"/>
    <w:rsid w:val="0066100B"/>
    <w:rsid w:val="00661356"/>
    <w:rsid w:val="0066155B"/>
    <w:rsid w:val="00661635"/>
    <w:rsid w:val="0066177D"/>
    <w:rsid w:val="006618C4"/>
    <w:rsid w:val="00661A8B"/>
    <w:rsid w:val="0066227F"/>
    <w:rsid w:val="0066232C"/>
    <w:rsid w:val="00662386"/>
    <w:rsid w:val="006624EC"/>
    <w:rsid w:val="006625D2"/>
    <w:rsid w:val="006628F0"/>
    <w:rsid w:val="00662C4C"/>
    <w:rsid w:val="00663149"/>
    <w:rsid w:val="006631DC"/>
    <w:rsid w:val="006632F5"/>
    <w:rsid w:val="00663A48"/>
    <w:rsid w:val="00663A92"/>
    <w:rsid w:val="00663D7D"/>
    <w:rsid w:val="006641CD"/>
    <w:rsid w:val="006642D6"/>
    <w:rsid w:val="00665274"/>
    <w:rsid w:val="0066536D"/>
    <w:rsid w:val="006654EA"/>
    <w:rsid w:val="006656E4"/>
    <w:rsid w:val="006658B7"/>
    <w:rsid w:val="006658EC"/>
    <w:rsid w:val="006658F9"/>
    <w:rsid w:val="00665E57"/>
    <w:rsid w:val="00666011"/>
    <w:rsid w:val="0066622C"/>
    <w:rsid w:val="006664A2"/>
    <w:rsid w:val="0066654E"/>
    <w:rsid w:val="00666633"/>
    <w:rsid w:val="00666744"/>
    <w:rsid w:val="00666B98"/>
    <w:rsid w:val="00666C41"/>
    <w:rsid w:val="00666C5C"/>
    <w:rsid w:val="00666CF2"/>
    <w:rsid w:val="006671D0"/>
    <w:rsid w:val="00667349"/>
    <w:rsid w:val="00667366"/>
    <w:rsid w:val="0066740B"/>
    <w:rsid w:val="006674C8"/>
    <w:rsid w:val="00667713"/>
    <w:rsid w:val="00667918"/>
    <w:rsid w:val="0067000C"/>
    <w:rsid w:val="00670085"/>
    <w:rsid w:val="00670111"/>
    <w:rsid w:val="0067030D"/>
    <w:rsid w:val="00670399"/>
    <w:rsid w:val="00670CB6"/>
    <w:rsid w:val="006710AE"/>
    <w:rsid w:val="00671DF4"/>
    <w:rsid w:val="00671E56"/>
    <w:rsid w:val="00672156"/>
    <w:rsid w:val="006722CD"/>
    <w:rsid w:val="0067238E"/>
    <w:rsid w:val="006729A7"/>
    <w:rsid w:val="00672A32"/>
    <w:rsid w:val="00672AD7"/>
    <w:rsid w:val="00672C06"/>
    <w:rsid w:val="006730F8"/>
    <w:rsid w:val="00673810"/>
    <w:rsid w:val="00673B78"/>
    <w:rsid w:val="00673CF3"/>
    <w:rsid w:val="00673D48"/>
    <w:rsid w:val="00674527"/>
    <w:rsid w:val="006749A2"/>
    <w:rsid w:val="006755F1"/>
    <w:rsid w:val="00675A77"/>
    <w:rsid w:val="00675D6C"/>
    <w:rsid w:val="00675FF1"/>
    <w:rsid w:val="00676BAD"/>
    <w:rsid w:val="006774E1"/>
    <w:rsid w:val="006775FD"/>
    <w:rsid w:val="0067773A"/>
    <w:rsid w:val="00677B3A"/>
    <w:rsid w:val="00677B4A"/>
    <w:rsid w:val="00677B61"/>
    <w:rsid w:val="00677E40"/>
    <w:rsid w:val="006804CD"/>
    <w:rsid w:val="00681410"/>
    <w:rsid w:val="00681ADA"/>
    <w:rsid w:val="00681F62"/>
    <w:rsid w:val="006823C4"/>
    <w:rsid w:val="00682BBB"/>
    <w:rsid w:val="00682D15"/>
    <w:rsid w:val="00683896"/>
    <w:rsid w:val="00683BD8"/>
    <w:rsid w:val="00683D1D"/>
    <w:rsid w:val="00683DF1"/>
    <w:rsid w:val="00683E73"/>
    <w:rsid w:val="0068425E"/>
    <w:rsid w:val="00684268"/>
    <w:rsid w:val="0068449F"/>
    <w:rsid w:val="00684784"/>
    <w:rsid w:val="006849E1"/>
    <w:rsid w:val="00684E92"/>
    <w:rsid w:val="00685192"/>
    <w:rsid w:val="006857EC"/>
    <w:rsid w:val="0068586B"/>
    <w:rsid w:val="006859F4"/>
    <w:rsid w:val="00685D18"/>
    <w:rsid w:val="00685E3F"/>
    <w:rsid w:val="006864A0"/>
    <w:rsid w:val="006867B4"/>
    <w:rsid w:val="006870D4"/>
    <w:rsid w:val="006874FA"/>
    <w:rsid w:val="00687670"/>
    <w:rsid w:val="00687A27"/>
    <w:rsid w:val="00687DAB"/>
    <w:rsid w:val="00687E9E"/>
    <w:rsid w:val="006904E0"/>
    <w:rsid w:val="0069063F"/>
    <w:rsid w:val="00690790"/>
    <w:rsid w:val="00690C7C"/>
    <w:rsid w:val="006911C1"/>
    <w:rsid w:val="006912C0"/>
    <w:rsid w:val="00691A1A"/>
    <w:rsid w:val="00691AAE"/>
    <w:rsid w:val="00691C15"/>
    <w:rsid w:val="00691CC5"/>
    <w:rsid w:val="00691CF1"/>
    <w:rsid w:val="00691D38"/>
    <w:rsid w:val="00692315"/>
    <w:rsid w:val="006923F0"/>
    <w:rsid w:val="006927C9"/>
    <w:rsid w:val="00692813"/>
    <w:rsid w:val="006928D7"/>
    <w:rsid w:val="0069292C"/>
    <w:rsid w:val="00693137"/>
    <w:rsid w:val="006933C6"/>
    <w:rsid w:val="00693630"/>
    <w:rsid w:val="00693961"/>
    <w:rsid w:val="00693B0A"/>
    <w:rsid w:val="00693EE7"/>
    <w:rsid w:val="00693FEF"/>
    <w:rsid w:val="006941B3"/>
    <w:rsid w:val="006941FF"/>
    <w:rsid w:val="006945D2"/>
    <w:rsid w:val="006951C2"/>
    <w:rsid w:val="006959C5"/>
    <w:rsid w:val="00695CBB"/>
    <w:rsid w:val="00695F69"/>
    <w:rsid w:val="00696003"/>
    <w:rsid w:val="00696259"/>
    <w:rsid w:val="0069687F"/>
    <w:rsid w:val="00696B75"/>
    <w:rsid w:val="00696F5F"/>
    <w:rsid w:val="0069728F"/>
    <w:rsid w:val="00697D2D"/>
    <w:rsid w:val="006A0680"/>
    <w:rsid w:val="006A0B4A"/>
    <w:rsid w:val="006A0FE6"/>
    <w:rsid w:val="006A15A2"/>
    <w:rsid w:val="006A21A1"/>
    <w:rsid w:val="006A2A11"/>
    <w:rsid w:val="006A2A55"/>
    <w:rsid w:val="006A2ECF"/>
    <w:rsid w:val="006A2F3A"/>
    <w:rsid w:val="006A3663"/>
    <w:rsid w:val="006A36B5"/>
    <w:rsid w:val="006A3777"/>
    <w:rsid w:val="006A4424"/>
    <w:rsid w:val="006A4425"/>
    <w:rsid w:val="006A4F14"/>
    <w:rsid w:val="006A5060"/>
    <w:rsid w:val="006A5195"/>
    <w:rsid w:val="006A51B0"/>
    <w:rsid w:val="006A5342"/>
    <w:rsid w:val="006A5688"/>
    <w:rsid w:val="006A5A3F"/>
    <w:rsid w:val="006A5CBA"/>
    <w:rsid w:val="006A63AD"/>
    <w:rsid w:val="006A6409"/>
    <w:rsid w:val="006A675C"/>
    <w:rsid w:val="006A7059"/>
    <w:rsid w:val="006A7178"/>
    <w:rsid w:val="006A726D"/>
    <w:rsid w:val="006A72F1"/>
    <w:rsid w:val="006A74DA"/>
    <w:rsid w:val="006A765A"/>
    <w:rsid w:val="006A76EA"/>
    <w:rsid w:val="006A7D4C"/>
    <w:rsid w:val="006A7F92"/>
    <w:rsid w:val="006B03F8"/>
    <w:rsid w:val="006B0414"/>
    <w:rsid w:val="006B075E"/>
    <w:rsid w:val="006B0CC3"/>
    <w:rsid w:val="006B0E88"/>
    <w:rsid w:val="006B109D"/>
    <w:rsid w:val="006B10CB"/>
    <w:rsid w:val="006B10FD"/>
    <w:rsid w:val="006B114A"/>
    <w:rsid w:val="006B11BC"/>
    <w:rsid w:val="006B12FF"/>
    <w:rsid w:val="006B193E"/>
    <w:rsid w:val="006B1A4D"/>
    <w:rsid w:val="006B2144"/>
    <w:rsid w:val="006B2814"/>
    <w:rsid w:val="006B353B"/>
    <w:rsid w:val="006B35ED"/>
    <w:rsid w:val="006B36F4"/>
    <w:rsid w:val="006B395D"/>
    <w:rsid w:val="006B3B2D"/>
    <w:rsid w:val="006B3C35"/>
    <w:rsid w:val="006B4076"/>
    <w:rsid w:val="006B452F"/>
    <w:rsid w:val="006B46D9"/>
    <w:rsid w:val="006B474A"/>
    <w:rsid w:val="006B4DD6"/>
    <w:rsid w:val="006B506C"/>
    <w:rsid w:val="006B50C8"/>
    <w:rsid w:val="006B591C"/>
    <w:rsid w:val="006B5C73"/>
    <w:rsid w:val="006B64AD"/>
    <w:rsid w:val="006B64F9"/>
    <w:rsid w:val="006B66B0"/>
    <w:rsid w:val="006B6A70"/>
    <w:rsid w:val="006B6D62"/>
    <w:rsid w:val="006B6E9B"/>
    <w:rsid w:val="006B70BD"/>
    <w:rsid w:val="006B7406"/>
    <w:rsid w:val="006B746C"/>
    <w:rsid w:val="006B75A3"/>
    <w:rsid w:val="006B7664"/>
    <w:rsid w:val="006C0045"/>
    <w:rsid w:val="006C05AC"/>
    <w:rsid w:val="006C05B5"/>
    <w:rsid w:val="006C0695"/>
    <w:rsid w:val="006C0B0B"/>
    <w:rsid w:val="006C0B99"/>
    <w:rsid w:val="006C0E01"/>
    <w:rsid w:val="006C129D"/>
    <w:rsid w:val="006C1433"/>
    <w:rsid w:val="006C1914"/>
    <w:rsid w:val="006C20AE"/>
    <w:rsid w:val="006C2191"/>
    <w:rsid w:val="006C2864"/>
    <w:rsid w:val="006C3299"/>
    <w:rsid w:val="006C3AA9"/>
    <w:rsid w:val="006C3D1A"/>
    <w:rsid w:val="006C4060"/>
    <w:rsid w:val="006C42F4"/>
    <w:rsid w:val="006C478E"/>
    <w:rsid w:val="006C571A"/>
    <w:rsid w:val="006C598C"/>
    <w:rsid w:val="006C5F02"/>
    <w:rsid w:val="006C5F34"/>
    <w:rsid w:val="006C6794"/>
    <w:rsid w:val="006C6B9B"/>
    <w:rsid w:val="006C6CCF"/>
    <w:rsid w:val="006C767A"/>
    <w:rsid w:val="006C773E"/>
    <w:rsid w:val="006C792D"/>
    <w:rsid w:val="006C7F5A"/>
    <w:rsid w:val="006D078D"/>
    <w:rsid w:val="006D07EC"/>
    <w:rsid w:val="006D0815"/>
    <w:rsid w:val="006D0B16"/>
    <w:rsid w:val="006D0C9F"/>
    <w:rsid w:val="006D1E68"/>
    <w:rsid w:val="006D1F43"/>
    <w:rsid w:val="006D20F2"/>
    <w:rsid w:val="006D231D"/>
    <w:rsid w:val="006D26ED"/>
    <w:rsid w:val="006D273C"/>
    <w:rsid w:val="006D2C1D"/>
    <w:rsid w:val="006D3AAF"/>
    <w:rsid w:val="006D3BBC"/>
    <w:rsid w:val="006D44F8"/>
    <w:rsid w:val="006D450D"/>
    <w:rsid w:val="006D463B"/>
    <w:rsid w:val="006D49F5"/>
    <w:rsid w:val="006D4D04"/>
    <w:rsid w:val="006D4F4B"/>
    <w:rsid w:val="006D4FE6"/>
    <w:rsid w:val="006D56F0"/>
    <w:rsid w:val="006D57D4"/>
    <w:rsid w:val="006D59C7"/>
    <w:rsid w:val="006D5E19"/>
    <w:rsid w:val="006D5EA6"/>
    <w:rsid w:val="006D5F22"/>
    <w:rsid w:val="006D6016"/>
    <w:rsid w:val="006D61E6"/>
    <w:rsid w:val="006D66E5"/>
    <w:rsid w:val="006D736C"/>
    <w:rsid w:val="006D7AA8"/>
    <w:rsid w:val="006E0232"/>
    <w:rsid w:val="006E0501"/>
    <w:rsid w:val="006E0A0F"/>
    <w:rsid w:val="006E0C0D"/>
    <w:rsid w:val="006E0CEA"/>
    <w:rsid w:val="006E13E5"/>
    <w:rsid w:val="006E163B"/>
    <w:rsid w:val="006E1682"/>
    <w:rsid w:val="006E1790"/>
    <w:rsid w:val="006E1A19"/>
    <w:rsid w:val="006E1AC9"/>
    <w:rsid w:val="006E1B7B"/>
    <w:rsid w:val="006E1BBD"/>
    <w:rsid w:val="006E1F7B"/>
    <w:rsid w:val="006E218F"/>
    <w:rsid w:val="006E2300"/>
    <w:rsid w:val="006E2392"/>
    <w:rsid w:val="006E2455"/>
    <w:rsid w:val="006E26EC"/>
    <w:rsid w:val="006E2A71"/>
    <w:rsid w:val="006E3551"/>
    <w:rsid w:val="006E39EA"/>
    <w:rsid w:val="006E3AAC"/>
    <w:rsid w:val="006E4262"/>
    <w:rsid w:val="006E49CB"/>
    <w:rsid w:val="006E4A1D"/>
    <w:rsid w:val="006E50EA"/>
    <w:rsid w:val="006E5909"/>
    <w:rsid w:val="006E5B60"/>
    <w:rsid w:val="006E5C98"/>
    <w:rsid w:val="006E5DA0"/>
    <w:rsid w:val="006E5F50"/>
    <w:rsid w:val="006E6797"/>
    <w:rsid w:val="006E7256"/>
    <w:rsid w:val="006E7A29"/>
    <w:rsid w:val="006E7B6C"/>
    <w:rsid w:val="006E7C91"/>
    <w:rsid w:val="006F0C4F"/>
    <w:rsid w:val="006F1062"/>
    <w:rsid w:val="006F1313"/>
    <w:rsid w:val="006F1EAB"/>
    <w:rsid w:val="006F370A"/>
    <w:rsid w:val="006F3CFC"/>
    <w:rsid w:val="006F4429"/>
    <w:rsid w:val="006F45A0"/>
    <w:rsid w:val="006F5124"/>
    <w:rsid w:val="006F51FB"/>
    <w:rsid w:val="006F5A74"/>
    <w:rsid w:val="006F5A8E"/>
    <w:rsid w:val="006F5FFF"/>
    <w:rsid w:val="006F6085"/>
    <w:rsid w:val="006F6241"/>
    <w:rsid w:val="006F62BB"/>
    <w:rsid w:val="006F65EF"/>
    <w:rsid w:val="006F67E7"/>
    <w:rsid w:val="006F67FC"/>
    <w:rsid w:val="006F6998"/>
    <w:rsid w:val="006F6A7D"/>
    <w:rsid w:val="006F6F2F"/>
    <w:rsid w:val="006F70BB"/>
    <w:rsid w:val="006F73AA"/>
    <w:rsid w:val="006F7BB3"/>
    <w:rsid w:val="00700171"/>
    <w:rsid w:val="0070093F"/>
    <w:rsid w:val="00700AAF"/>
    <w:rsid w:val="00700D09"/>
    <w:rsid w:val="00701896"/>
    <w:rsid w:val="007020D4"/>
    <w:rsid w:val="00702108"/>
    <w:rsid w:val="0070285E"/>
    <w:rsid w:val="00702957"/>
    <w:rsid w:val="00702A89"/>
    <w:rsid w:val="00702E01"/>
    <w:rsid w:val="00703140"/>
    <w:rsid w:val="00703344"/>
    <w:rsid w:val="0070339F"/>
    <w:rsid w:val="00703BF5"/>
    <w:rsid w:val="00703CA0"/>
    <w:rsid w:val="00703E55"/>
    <w:rsid w:val="0070414A"/>
    <w:rsid w:val="00704705"/>
    <w:rsid w:val="0070473D"/>
    <w:rsid w:val="0070494B"/>
    <w:rsid w:val="00704A60"/>
    <w:rsid w:val="00705609"/>
    <w:rsid w:val="0070594F"/>
    <w:rsid w:val="007059ED"/>
    <w:rsid w:val="00705BAE"/>
    <w:rsid w:val="0070650E"/>
    <w:rsid w:val="007065DF"/>
    <w:rsid w:val="00706A8E"/>
    <w:rsid w:val="00706A8F"/>
    <w:rsid w:val="00706CAA"/>
    <w:rsid w:val="0070734B"/>
    <w:rsid w:val="007073BA"/>
    <w:rsid w:val="0070746F"/>
    <w:rsid w:val="0070767D"/>
    <w:rsid w:val="007077E8"/>
    <w:rsid w:val="00710277"/>
    <w:rsid w:val="0071196A"/>
    <w:rsid w:val="00711A41"/>
    <w:rsid w:val="00711EFA"/>
    <w:rsid w:val="00712044"/>
    <w:rsid w:val="00712348"/>
    <w:rsid w:val="00712BDC"/>
    <w:rsid w:val="00712C46"/>
    <w:rsid w:val="00712F43"/>
    <w:rsid w:val="00713287"/>
    <w:rsid w:val="0071331D"/>
    <w:rsid w:val="007136CC"/>
    <w:rsid w:val="007136D2"/>
    <w:rsid w:val="0071385C"/>
    <w:rsid w:val="0071427B"/>
    <w:rsid w:val="00714672"/>
    <w:rsid w:val="00714A34"/>
    <w:rsid w:val="00714B04"/>
    <w:rsid w:val="00714C7E"/>
    <w:rsid w:val="0071582C"/>
    <w:rsid w:val="00715C58"/>
    <w:rsid w:val="00715F0B"/>
    <w:rsid w:val="00715F9E"/>
    <w:rsid w:val="007165BE"/>
    <w:rsid w:val="007166EF"/>
    <w:rsid w:val="0071698D"/>
    <w:rsid w:val="0071699D"/>
    <w:rsid w:val="00716FB3"/>
    <w:rsid w:val="0071702B"/>
    <w:rsid w:val="007178E4"/>
    <w:rsid w:val="00720C22"/>
    <w:rsid w:val="00720FF3"/>
    <w:rsid w:val="007210AB"/>
    <w:rsid w:val="007210D2"/>
    <w:rsid w:val="0072127C"/>
    <w:rsid w:val="00721309"/>
    <w:rsid w:val="0072135C"/>
    <w:rsid w:val="00721617"/>
    <w:rsid w:val="007220A5"/>
    <w:rsid w:val="00722849"/>
    <w:rsid w:val="007228E0"/>
    <w:rsid w:val="00722B9F"/>
    <w:rsid w:val="00722D6E"/>
    <w:rsid w:val="00723CD2"/>
    <w:rsid w:val="0072414D"/>
    <w:rsid w:val="007243D2"/>
    <w:rsid w:val="007243E6"/>
    <w:rsid w:val="00724415"/>
    <w:rsid w:val="0072443D"/>
    <w:rsid w:val="00724480"/>
    <w:rsid w:val="00724A03"/>
    <w:rsid w:val="00724DED"/>
    <w:rsid w:val="00724FF7"/>
    <w:rsid w:val="007256E2"/>
    <w:rsid w:val="007259FF"/>
    <w:rsid w:val="00725A98"/>
    <w:rsid w:val="00725E1B"/>
    <w:rsid w:val="00725FFB"/>
    <w:rsid w:val="00726110"/>
    <w:rsid w:val="0072612C"/>
    <w:rsid w:val="00726185"/>
    <w:rsid w:val="00726372"/>
    <w:rsid w:val="007263AD"/>
    <w:rsid w:val="007263D6"/>
    <w:rsid w:val="007264EA"/>
    <w:rsid w:val="00726B90"/>
    <w:rsid w:val="00726C51"/>
    <w:rsid w:val="00726FB5"/>
    <w:rsid w:val="0072704B"/>
    <w:rsid w:val="00727507"/>
    <w:rsid w:val="00727884"/>
    <w:rsid w:val="00727889"/>
    <w:rsid w:val="00727E73"/>
    <w:rsid w:val="0073070D"/>
    <w:rsid w:val="00730739"/>
    <w:rsid w:val="00730D5D"/>
    <w:rsid w:val="007313ED"/>
    <w:rsid w:val="007318DE"/>
    <w:rsid w:val="007321B8"/>
    <w:rsid w:val="00732209"/>
    <w:rsid w:val="007322AD"/>
    <w:rsid w:val="00732431"/>
    <w:rsid w:val="00732435"/>
    <w:rsid w:val="00733184"/>
    <w:rsid w:val="0073321C"/>
    <w:rsid w:val="007336F1"/>
    <w:rsid w:val="00733FE4"/>
    <w:rsid w:val="007340D2"/>
    <w:rsid w:val="00734856"/>
    <w:rsid w:val="00734C89"/>
    <w:rsid w:val="007351F3"/>
    <w:rsid w:val="00735A67"/>
    <w:rsid w:val="00735AAC"/>
    <w:rsid w:val="00735D24"/>
    <w:rsid w:val="007362A0"/>
    <w:rsid w:val="007364A3"/>
    <w:rsid w:val="007374EB"/>
    <w:rsid w:val="00737866"/>
    <w:rsid w:val="00737F32"/>
    <w:rsid w:val="007407BD"/>
    <w:rsid w:val="00740927"/>
    <w:rsid w:val="00741336"/>
    <w:rsid w:val="0074157C"/>
    <w:rsid w:val="007416CC"/>
    <w:rsid w:val="0074185F"/>
    <w:rsid w:val="00741BA0"/>
    <w:rsid w:val="00741DF9"/>
    <w:rsid w:val="0074244D"/>
    <w:rsid w:val="00742EFD"/>
    <w:rsid w:val="0074330F"/>
    <w:rsid w:val="0074337C"/>
    <w:rsid w:val="0074352C"/>
    <w:rsid w:val="0074361B"/>
    <w:rsid w:val="00743D8D"/>
    <w:rsid w:val="0074431D"/>
    <w:rsid w:val="00744485"/>
    <w:rsid w:val="0074465A"/>
    <w:rsid w:val="00744792"/>
    <w:rsid w:val="0074481F"/>
    <w:rsid w:val="00744827"/>
    <w:rsid w:val="00744A3B"/>
    <w:rsid w:val="00744CE0"/>
    <w:rsid w:val="00744D7B"/>
    <w:rsid w:val="00744DF8"/>
    <w:rsid w:val="00744E69"/>
    <w:rsid w:val="007450DE"/>
    <w:rsid w:val="007455CD"/>
    <w:rsid w:val="00745F9C"/>
    <w:rsid w:val="00746028"/>
    <w:rsid w:val="00746642"/>
    <w:rsid w:val="007467B0"/>
    <w:rsid w:val="00746D9A"/>
    <w:rsid w:val="00747566"/>
    <w:rsid w:val="00747EFE"/>
    <w:rsid w:val="00750120"/>
    <w:rsid w:val="00750585"/>
    <w:rsid w:val="00750697"/>
    <w:rsid w:val="007506D2"/>
    <w:rsid w:val="0075084E"/>
    <w:rsid w:val="00750BFF"/>
    <w:rsid w:val="00750CD2"/>
    <w:rsid w:val="00751366"/>
    <w:rsid w:val="0075183B"/>
    <w:rsid w:val="007519A1"/>
    <w:rsid w:val="00751A92"/>
    <w:rsid w:val="00752226"/>
    <w:rsid w:val="007522B0"/>
    <w:rsid w:val="00752745"/>
    <w:rsid w:val="00752AC9"/>
    <w:rsid w:val="00753389"/>
    <w:rsid w:val="0075338C"/>
    <w:rsid w:val="0075378A"/>
    <w:rsid w:val="007539B5"/>
    <w:rsid w:val="00753A85"/>
    <w:rsid w:val="00753E17"/>
    <w:rsid w:val="00753E69"/>
    <w:rsid w:val="007541CC"/>
    <w:rsid w:val="00754326"/>
    <w:rsid w:val="00754377"/>
    <w:rsid w:val="007543E9"/>
    <w:rsid w:val="0075447F"/>
    <w:rsid w:val="0075491E"/>
    <w:rsid w:val="00754AC3"/>
    <w:rsid w:val="00755531"/>
    <w:rsid w:val="00755743"/>
    <w:rsid w:val="00755F23"/>
    <w:rsid w:val="007564A1"/>
    <w:rsid w:val="0075650A"/>
    <w:rsid w:val="0075659F"/>
    <w:rsid w:val="00756919"/>
    <w:rsid w:val="00756CA6"/>
    <w:rsid w:val="00756F24"/>
    <w:rsid w:val="00756F5C"/>
    <w:rsid w:val="007572E9"/>
    <w:rsid w:val="00757587"/>
    <w:rsid w:val="00757634"/>
    <w:rsid w:val="00757CA5"/>
    <w:rsid w:val="00757F37"/>
    <w:rsid w:val="007600A4"/>
    <w:rsid w:val="00760286"/>
    <w:rsid w:val="00760A71"/>
    <w:rsid w:val="00760A95"/>
    <w:rsid w:val="00760A9D"/>
    <w:rsid w:val="00760BB7"/>
    <w:rsid w:val="00760D56"/>
    <w:rsid w:val="00760EF1"/>
    <w:rsid w:val="007610A0"/>
    <w:rsid w:val="00761245"/>
    <w:rsid w:val="00761996"/>
    <w:rsid w:val="007623FD"/>
    <w:rsid w:val="007625F6"/>
    <w:rsid w:val="00762D92"/>
    <w:rsid w:val="0076335A"/>
    <w:rsid w:val="00763456"/>
    <w:rsid w:val="0076365E"/>
    <w:rsid w:val="00763693"/>
    <w:rsid w:val="00763D0D"/>
    <w:rsid w:val="0076403C"/>
    <w:rsid w:val="0076414A"/>
    <w:rsid w:val="00764273"/>
    <w:rsid w:val="0076428D"/>
    <w:rsid w:val="00764B47"/>
    <w:rsid w:val="00764BE4"/>
    <w:rsid w:val="00764C24"/>
    <w:rsid w:val="00765317"/>
    <w:rsid w:val="00765647"/>
    <w:rsid w:val="007656F8"/>
    <w:rsid w:val="00765850"/>
    <w:rsid w:val="007658A2"/>
    <w:rsid w:val="007669C2"/>
    <w:rsid w:val="00766B10"/>
    <w:rsid w:val="00766D34"/>
    <w:rsid w:val="00766E31"/>
    <w:rsid w:val="0076726F"/>
    <w:rsid w:val="007672A2"/>
    <w:rsid w:val="0076780E"/>
    <w:rsid w:val="0076782E"/>
    <w:rsid w:val="00767A9F"/>
    <w:rsid w:val="00767EFD"/>
    <w:rsid w:val="00770259"/>
    <w:rsid w:val="00770698"/>
    <w:rsid w:val="00770948"/>
    <w:rsid w:val="007709ED"/>
    <w:rsid w:val="00770E86"/>
    <w:rsid w:val="00770FD5"/>
    <w:rsid w:val="00771162"/>
    <w:rsid w:val="0077159D"/>
    <w:rsid w:val="00771DE2"/>
    <w:rsid w:val="00772270"/>
    <w:rsid w:val="00772341"/>
    <w:rsid w:val="007731A4"/>
    <w:rsid w:val="0077374E"/>
    <w:rsid w:val="00773860"/>
    <w:rsid w:val="00773A00"/>
    <w:rsid w:val="00774396"/>
    <w:rsid w:val="007745D0"/>
    <w:rsid w:val="00774AF5"/>
    <w:rsid w:val="00774D57"/>
    <w:rsid w:val="00774F00"/>
    <w:rsid w:val="007753FB"/>
    <w:rsid w:val="007757A6"/>
    <w:rsid w:val="007758CC"/>
    <w:rsid w:val="007758D5"/>
    <w:rsid w:val="007758F7"/>
    <w:rsid w:val="00775CB1"/>
    <w:rsid w:val="007761B6"/>
    <w:rsid w:val="0077632A"/>
    <w:rsid w:val="007765BD"/>
    <w:rsid w:val="007768C0"/>
    <w:rsid w:val="00776FD9"/>
    <w:rsid w:val="007773C0"/>
    <w:rsid w:val="00777823"/>
    <w:rsid w:val="00777C8F"/>
    <w:rsid w:val="0078007A"/>
    <w:rsid w:val="00780296"/>
    <w:rsid w:val="007802ED"/>
    <w:rsid w:val="00780D95"/>
    <w:rsid w:val="00780EAD"/>
    <w:rsid w:val="00780FB8"/>
    <w:rsid w:val="0078127A"/>
    <w:rsid w:val="00782003"/>
    <w:rsid w:val="007828EE"/>
    <w:rsid w:val="00782A5C"/>
    <w:rsid w:val="00782B7B"/>
    <w:rsid w:val="00782DF2"/>
    <w:rsid w:val="00783038"/>
    <w:rsid w:val="007830AE"/>
    <w:rsid w:val="0078312D"/>
    <w:rsid w:val="00783744"/>
    <w:rsid w:val="00783B78"/>
    <w:rsid w:val="00783E88"/>
    <w:rsid w:val="007845F0"/>
    <w:rsid w:val="00784D32"/>
    <w:rsid w:val="00785054"/>
    <w:rsid w:val="00785304"/>
    <w:rsid w:val="00785A70"/>
    <w:rsid w:val="00785E08"/>
    <w:rsid w:val="00785E53"/>
    <w:rsid w:val="00786316"/>
    <w:rsid w:val="00786397"/>
    <w:rsid w:val="007864A3"/>
    <w:rsid w:val="0078658C"/>
    <w:rsid w:val="00786A88"/>
    <w:rsid w:val="00786B69"/>
    <w:rsid w:val="00786BF6"/>
    <w:rsid w:val="00786D3A"/>
    <w:rsid w:val="00787028"/>
    <w:rsid w:val="00787113"/>
    <w:rsid w:val="00787230"/>
    <w:rsid w:val="007874A1"/>
    <w:rsid w:val="00787527"/>
    <w:rsid w:val="00787797"/>
    <w:rsid w:val="0078789A"/>
    <w:rsid w:val="00787A0D"/>
    <w:rsid w:val="00787F8D"/>
    <w:rsid w:val="00790099"/>
    <w:rsid w:val="007901CE"/>
    <w:rsid w:val="007902E3"/>
    <w:rsid w:val="007907AE"/>
    <w:rsid w:val="00790BDE"/>
    <w:rsid w:val="00790D5D"/>
    <w:rsid w:val="0079139E"/>
    <w:rsid w:val="00791797"/>
    <w:rsid w:val="007921C9"/>
    <w:rsid w:val="00792490"/>
    <w:rsid w:val="0079255B"/>
    <w:rsid w:val="00792577"/>
    <w:rsid w:val="00792A47"/>
    <w:rsid w:val="007937EC"/>
    <w:rsid w:val="00793D0A"/>
    <w:rsid w:val="00793EA4"/>
    <w:rsid w:val="00794002"/>
    <w:rsid w:val="00794640"/>
    <w:rsid w:val="007946A3"/>
    <w:rsid w:val="00794DD3"/>
    <w:rsid w:val="007951D9"/>
    <w:rsid w:val="00795249"/>
    <w:rsid w:val="00795993"/>
    <w:rsid w:val="00795C7E"/>
    <w:rsid w:val="00795CBF"/>
    <w:rsid w:val="00796382"/>
    <w:rsid w:val="00796777"/>
    <w:rsid w:val="00796A2D"/>
    <w:rsid w:val="00796CB0"/>
    <w:rsid w:val="007976C2"/>
    <w:rsid w:val="00797ADA"/>
    <w:rsid w:val="00797D87"/>
    <w:rsid w:val="00797FBC"/>
    <w:rsid w:val="007A03D5"/>
    <w:rsid w:val="007A0851"/>
    <w:rsid w:val="007A0BFD"/>
    <w:rsid w:val="007A0C03"/>
    <w:rsid w:val="007A11AB"/>
    <w:rsid w:val="007A148B"/>
    <w:rsid w:val="007A15B6"/>
    <w:rsid w:val="007A1750"/>
    <w:rsid w:val="007A18E4"/>
    <w:rsid w:val="007A21F7"/>
    <w:rsid w:val="007A288F"/>
    <w:rsid w:val="007A2BEF"/>
    <w:rsid w:val="007A3125"/>
    <w:rsid w:val="007A32D0"/>
    <w:rsid w:val="007A385D"/>
    <w:rsid w:val="007A3DB6"/>
    <w:rsid w:val="007A4293"/>
    <w:rsid w:val="007A49D2"/>
    <w:rsid w:val="007A4A80"/>
    <w:rsid w:val="007A4F92"/>
    <w:rsid w:val="007A5520"/>
    <w:rsid w:val="007A5538"/>
    <w:rsid w:val="007A56E3"/>
    <w:rsid w:val="007A5B8C"/>
    <w:rsid w:val="007A5DBE"/>
    <w:rsid w:val="007A5E88"/>
    <w:rsid w:val="007A6C1A"/>
    <w:rsid w:val="007A78C1"/>
    <w:rsid w:val="007A7CE8"/>
    <w:rsid w:val="007A7D3B"/>
    <w:rsid w:val="007B0113"/>
    <w:rsid w:val="007B0287"/>
    <w:rsid w:val="007B02E7"/>
    <w:rsid w:val="007B04C1"/>
    <w:rsid w:val="007B0579"/>
    <w:rsid w:val="007B0BB6"/>
    <w:rsid w:val="007B0F35"/>
    <w:rsid w:val="007B0F6C"/>
    <w:rsid w:val="007B15A3"/>
    <w:rsid w:val="007B1A91"/>
    <w:rsid w:val="007B1D18"/>
    <w:rsid w:val="007B1DC4"/>
    <w:rsid w:val="007B1E4A"/>
    <w:rsid w:val="007B253A"/>
    <w:rsid w:val="007B2651"/>
    <w:rsid w:val="007B2A75"/>
    <w:rsid w:val="007B2E88"/>
    <w:rsid w:val="007B3049"/>
    <w:rsid w:val="007B3B6B"/>
    <w:rsid w:val="007B43DD"/>
    <w:rsid w:val="007B460F"/>
    <w:rsid w:val="007B47F4"/>
    <w:rsid w:val="007B4B00"/>
    <w:rsid w:val="007B4CD0"/>
    <w:rsid w:val="007B50CA"/>
    <w:rsid w:val="007B5572"/>
    <w:rsid w:val="007B55A9"/>
    <w:rsid w:val="007B60C9"/>
    <w:rsid w:val="007B635A"/>
    <w:rsid w:val="007B63CC"/>
    <w:rsid w:val="007B63F1"/>
    <w:rsid w:val="007B65D3"/>
    <w:rsid w:val="007B67BA"/>
    <w:rsid w:val="007B6B63"/>
    <w:rsid w:val="007B7503"/>
    <w:rsid w:val="007B7959"/>
    <w:rsid w:val="007B7EED"/>
    <w:rsid w:val="007C0141"/>
    <w:rsid w:val="007C01C4"/>
    <w:rsid w:val="007C02BA"/>
    <w:rsid w:val="007C0528"/>
    <w:rsid w:val="007C063C"/>
    <w:rsid w:val="007C0827"/>
    <w:rsid w:val="007C0C38"/>
    <w:rsid w:val="007C11B0"/>
    <w:rsid w:val="007C1A2B"/>
    <w:rsid w:val="007C1D7D"/>
    <w:rsid w:val="007C1D7F"/>
    <w:rsid w:val="007C214B"/>
    <w:rsid w:val="007C22B1"/>
    <w:rsid w:val="007C2C75"/>
    <w:rsid w:val="007C30C6"/>
    <w:rsid w:val="007C3333"/>
    <w:rsid w:val="007C3B3C"/>
    <w:rsid w:val="007C400E"/>
    <w:rsid w:val="007C406A"/>
    <w:rsid w:val="007C4104"/>
    <w:rsid w:val="007C47DF"/>
    <w:rsid w:val="007C4BB4"/>
    <w:rsid w:val="007C52DF"/>
    <w:rsid w:val="007C584A"/>
    <w:rsid w:val="007C599B"/>
    <w:rsid w:val="007C5A3A"/>
    <w:rsid w:val="007C5EBB"/>
    <w:rsid w:val="007C5F7C"/>
    <w:rsid w:val="007C6414"/>
    <w:rsid w:val="007C674B"/>
    <w:rsid w:val="007C6959"/>
    <w:rsid w:val="007C6961"/>
    <w:rsid w:val="007C751F"/>
    <w:rsid w:val="007C7563"/>
    <w:rsid w:val="007C764D"/>
    <w:rsid w:val="007C7655"/>
    <w:rsid w:val="007C7EEE"/>
    <w:rsid w:val="007D02A6"/>
    <w:rsid w:val="007D1464"/>
    <w:rsid w:val="007D1479"/>
    <w:rsid w:val="007D1907"/>
    <w:rsid w:val="007D1B57"/>
    <w:rsid w:val="007D1B93"/>
    <w:rsid w:val="007D1C1A"/>
    <w:rsid w:val="007D1FDA"/>
    <w:rsid w:val="007D21D5"/>
    <w:rsid w:val="007D2880"/>
    <w:rsid w:val="007D33BD"/>
    <w:rsid w:val="007D33FD"/>
    <w:rsid w:val="007D3453"/>
    <w:rsid w:val="007D349D"/>
    <w:rsid w:val="007D39DD"/>
    <w:rsid w:val="007D4228"/>
    <w:rsid w:val="007D4339"/>
    <w:rsid w:val="007D43D8"/>
    <w:rsid w:val="007D4480"/>
    <w:rsid w:val="007D4AD6"/>
    <w:rsid w:val="007D4D6E"/>
    <w:rsid w:val="007D5227"/>
    <w:rsid w:val="007D55DC"/>
    <w:rsid w:val="007D6194"/>
    <w:rsid w:val="007D6604"/>
    <w:rsid w:val="007D703B"/>
    <w:rsid w:val="007D7851"/>
    <w:rsid w:val="007D7A90"/>
    <w:rsid w:val="007E00AD"/>
    <w:rsid w:val="007E076C"/>
    <w:rsid w:val="007E0E2F"/>
    <w:rsid w:val="007E0E53"/>
    <w:rsid w:val="007E0F29"/>
    <w:rsid w:val="007E118A"/>
    <w:rsid w:val="007E15D7"/>
    <w:rsid w:val="007E17A7"/>
    <w:rsid w:val="007E1B83"/>
    <w:rsid w:val="007E1F7A"/>
    <w:rsid w:val="007E2037"/>
    <w:rsid w:val="007E2E17"/>
    <w:rsid w:val="007E301A"/>
    <w:rsid w:val="007E339B"/>
    <w:rsid w:val="007E38B2"/>
    <w:rsid w:val="007E3A57"/>
    <w:rsid w:val="007E4251"/>
    <w:rsid w:val="007E46BB"/>
    <w:rsid w:val="007E484E"/>
    <w:rsid w:val="007E4EA8"/>
    <w:rsid w:val="007E553F"/>
    <w:rsid w:val="007E5544"/>
    <w:rsid w:val="007E5A27"/>
    <w:rsid w:val="007E5C72"/>
    <w:rsid w:val="007E6237"/>
    <w:rsid w:val="007E65FE"/>
    <w:rsid w:val="007E69CB"/>
    <w:rsid w:val="007E728C"/>
    <w:rsid w:val="007E7788"/>
    <w:rsid w:val="007E7BC4"/>
    <w:rsid w:val="007E7FA6"/>
    <w:rsid w:val="007F0048"/>
    <w:rsid w:val="007F03CE"/>
    <w:rsid w:val="007F123B"/>
    <w:rsid w:val="007F1317"/>
    <w:rsid w:val="007F152D"/>
    <w:rsid w:val="007F1BE8"/>
    <w:rsid w:val="007F2475"/>
    <w:rsid w:val="007F2597"/>
    <w:rsid w:val="007F25DD"/>
    <w:rsid w:val="007F2769"/>
    <w:rsid w:val="007F2C17"/>
    <w:rsid w:val="007F2D0F"/>
    <w:rsid w:val="007F2FD6"/>
    <w:rsid w:val="007F3101"/>
    <w:rsid w:val="007F33E4"/>
    <w:rsid w:val="007F347C"/>
    <w:rsid w:val="007F3674"/>
    <w:rsid w:val="007F3731"/>
    <w:rsid w:val="007F3BF0"/>
    <w:rsid w:val="007F4358"/>
    <w:rsid w:val="007F439C"/>
    <w:rsid w:val="007F4B43"/>
    <w:rsid w:val="007F4CDF"/>
    <w:rsid w:val="007F4DC0"/>
    <w:rsid w:val="007F535C"/>
    <w:rsid w:val="007F5395"/>
    <w:rsid w:val="007F54C4"/>
    <w:rsid w:val="007F583F"/>
    <w:rsid w:val="007F5B35"/>
    <w:rsid w:val="007F5BE9"/>
    <w:rsid w:val="007F5D67"/>
    <w:rsid w:val="007F5FB2"/>
    <w:rsid w:val="007F6275"/>
    <w:rsid w:val="007F653B"/>
    <w:rsid w:val="007F675F"/>
    <w:rsid w:val="007F67B0"/>
    <w:rsid w:val="007F67CD"/>
    <w:rsid w:val="007F743D"/>
    <w:rsid w:val="007F7444"/>
    <w:rsid w:val="007F749E"/>
    <w:rsid w:val="007F7A09"/>
    <w:rsid w:val="007F7B67"/>
    <w:rsid w:val="007F7CAD"/>
    <w:rsid w:val="008002E0"/>
    <w:rsid w:val="008017F8"/>
    <w:rsid w:val="00801824"/>
    <w:rsid w:val="00801D35"/>
    <w:rsid w:val="008021E4"/>
    <w:rsid w:val="00802395"/>
    <w:rsid w:val="008024A9"/>
    <w:rsid w:val="00802794"/>
    <w:rsid w:val="00802E22"/>
    <w:rsid w:val="0080306F"/>
    <w:rsid w:val="00803151"/>
    <w:rsid w:val="00803310"/>
    <w:rsid w:val="00803345"/>
    <w:rsid w:val="00803840"/>
    <w:rsid w:val="00803D02"/>
    <w:rsid w:val="008044F4"/>
    <w:rsid w:val="0080461B"/>
    <w:rsid w:val="00804815"/>
    <w:rsid w:val="00804CC4"/>
    <w:rsid w:val="00804FB5"/>
    <w:rsid w:val="00805120"/>
    <w:rsid w:val="008055E7"/>
    <w:rsid w:val="00806454"/>
    <w:rsid w:val="0080653C"/>
    <w:rsid w:val="008065C8"/>
    <w:rsid w:val="0080699F"/>
    <w:rsid w:val="00806A17"/>
    <w:rsid w:val="00806B12"/>
    <w:rsid w:val="00806B23"/>
    <w:rsid w:val="00806B67"/>
    <w:rsid w:val="00807009"/>
    <w:rsid w:val="00807533"/>
    <w:rsid w:val="00807B79"/>
    <w:rsid w:val="00807BC4"/>
    <w:rsid w:val="0081015D"/>
    <w:rsid w:val="0081049E"/>
    <w:rsid w:val="008104B4"/>
    <w:rsid w:val="00810CDD"/>
    <w:rsid w:val="0081109B"/>
    <w:rsid w:val="0081130A"/>
    <w:rsid w:val="00811854"/>
    <w:rsid w:val="008118E4"/>
    <w:rsid w:val="00812123"/>
    <w:rsid w:val="008121A6"/>
    <w:rsid w:val="008123E9"/>
    <w:rsid w:val="008126AD"/>
    <w:rsid w:val="00812CB3"/>
    <w:rsid w:val="00812DE2"/>
    <w:rsid w:val="00812F36"/>
    <w:rsid w:val="00813112"/>
    <w:rsid w:val="00813667"/>
    <w:rsid w:val="00813955"/>
    <w:rsid w:val="00813CC3"/>
    <w:rsid w:val="00813F8E"/>
    <w:rsid w:val="0081425C"/>
    <w:rsid w:val="008147C0"/>
    <w:rsid w:val="00814D0A"/>
    <w:rsid w:val="008151B3"/>
    <w:rsid w:val="00815476"/>
    <w:rsid w:val="00815696"/>
    <w:rsid w:val="008157AD"/>
    <w:rsid w:val="008157B9"/>
    <w:rsid w:val="008157E5"/>
    <w:rsid w:val="0081581F"/>
    <w:rsid w:val="00815E24"/>
    <w:rsid w:val="00815ECA"/>
    <w:rsid w:val="00815ED6"/>
    <w:rsid w:val="008161F9"/>
    <w:rsid w:val="008162F6"/>
    <w:rsid w:val="00816C78"/>
    <w:rsid w:val="00816E4E"/>
    <w:rsid w:val="00816FBB"/>
    <w:rsid w:val="00817147"/>
    <w:rsid w:val="0081717E"/>
    <w:rsid w:val="00817325"/>
    <w:rsid w:val="00817607"/>
    <w:rsid w:val="00817B46"/>
    <w:rsid w:val="00817B56"/>
    <w:rsid w:val="00817CBC"/>
    <w:rsid w:val="00817D1A"/>
    <w:rsid w:val="00817DD0"/>
    <w:rsid w:val="00817F52"/>
    <w:rsid w:val="0082094B"/>
    <w:rsid w:val="00820956"/>
    <w:rsid w:val="00820F72"/>
    <w:rsid w:val="008210EA"/>
    <w:rsid w:val="0082165C"/>
    <w:rsid w:val="0082180A"/>
    <w:rsid w:val="008219B9"/>
    <w:rsid w:val="00821BDB"/>
    <w:rsid w:val="00822B18"/>
    <w:rsid w:val="00822C6D"/>
    <w:rsid w:val="00822CDC"/>
    <w:rsid w:val="00822D1A"/>
    <w:rsid w:val="00823897"/>
    <w:rsid w:val="00824277"/>
    <w:rsid w:val="0082441C"/>
    <w:rsid w:val="00824B3A"/>
    <w:rsid w:val="00824B52"/>
    <w:rsid w:val="00825522"/>
    <w:rsid w:val="00826137"/>
    <w:rsid w:val="0082688A"/>
    <w:rsid w:val="00827164"/>
    <w:rsid w:val="00827342"/>
    <w:rsid w:val="008274BB"/>
    <w:rsid w:val="00830132"/>
    <w:rsid w:val="00830250"/>
    <w:rsid w:val="008304F4"/>
    <w:rsid w:val="00830887"/>
    <w:rsid w:val="00830A84"/>
    <w:rsid w:val="00830AA7"/>
    <w:rsid w:val="00830F9C"/>
    <w:rsid w:val="008316CE"/>
    <w:rsid w:val="00831867"/>
    <w:rsid w:val="00831E50"/>
    <w:rsid w:val="00832B06"/>
    <w:rsid w:val="00832D9A"/>
    <w:rsid w:val="00833105"/>
    <w:rsid w:val="00833225"/>
    <w:rsid w:val="00833918"/>
    <w:rsid w:val="00833D20"/>
    <w:rsid w:val="008340F0"/>
    <w:rsid w:val="0083420E"/>
    <w:rsid w:val="00834383"/>
    <w:rsid w:val="00834CFA"/>
    <w:rsid w:val="00834D24"/>
    <w:rsid w:val="00834EF6"/>
    <w:rsid w:val="00836CF3"/>
    <w:rsid w:val="008370E3"/>
    <w:rsid w:val="00837302"/>
    <w:rsid w:val="00837544"/>
    <w:rsid w:val="00837D61"/>
    <w:rsid w:val="00837E81"/>
    <w:rsid w:val="00837F68"/>
    <w:rsid w:val="00840228"/>
    <w:rsid w:val="008402C2"/>
    <w:rsid w:val="008405F9"/>
    <w:rsid w:val="00840A1F"/>
    <w:rsid w:val="00840B8E"/>
    <w:rsid w:val="00840C22"/>
    <w:rsid w:val="00840D4A"/>
    <w:rsid w:val="00841423"/>
    <w:rsid w:val="008426E1"/>
    <w:rsid w:val="008427FA"/>
    <w:rsid w:val="00842D46"/>
    <w:rsid w:val="00842E44"/>
    <w:rsid w:val="008432C9"/>
    <w:rsid w:val="00843BA0"/>
    <w:rsid w:val="00843C65"/>
    <w:rsid w:val="00843D5C"/>
    <w:rsid w:val="00843EEF"/>
    <w:rsid w:val="00844208"/>
    <w:rsid w:val="0084455E"/>
    <w:rsid w:val="008455BD"/>
    <w:rsid w:val="00845F62"/>
    <w:rsid w:val="00846512"/>
    <w:rsid w:val="008466D8"/>
    <w:rsid w:val="00846856"/>
    <w:rsid w:val="008469A6"/>
    <w:rsid w:val="00846B0D"/>
    <w:rsid w:val="00846D84"/>
    <w:rsid w:val="0084723D"/>
    <w:rsid w:val="0084726E"/>
    <w:rsid w:val="0084776A"/>
    <w:rsid w:val="00847AE1"/>
    <w:rsid w:val="00847C0D"/>
    <w:rsid w:val="00847CBE"/>
    <w:rsid w:val="008504A2"/>
    <w:rsid w:val="00850952"/>
    <w:rsid w:val="00850C4D"/>
    <w:rsid w:val="00851576"/>
    <w:rsid w:val="008517BD"/>
    <w:rsid w:val="008527CE"/>
    <w:rsid w:val="00852ACA"/>
    <w:rsid w:val="0085305D"/>
    <w:rsid w:val="00853275"/>
    <w:rsid w:val="00853CE6"/>
    <w:rsid w:val="008543A4"/>
    <w:rsid w:val="00854422"/>
    <w:rsid w:val="008548E4"/>
    <w:rsid w:val="00854B0B"/>
    <w:rsid w:val="00854F15"/>
    <w:rsid w:val="00855125"/>
    <w:rsid w:val="008551FE"/>
    <w:rsid w:val="0085535C"/>
    <w:rsid w:val="0085548B"/>
    <w:rsid w:val="0085552F"/>
    <w:rsid w:val="008555C7"/>
    <w:rsid w:val="00855945"/>
    <w:rsid w:val="00855A2E"/>
    <w:rsid w:val="00855DA0"/>
    <w:rsid w:val="00856072"/>
    <w:rsid w:val="00856878"/>
    <w:rsid w:val="00856AA6"/>
    <w:rsid w:val="00856BA6"/>
    <w:rsid w:val="00856F31"/>
    <w:rsid w:val="00857134"/>
    <w:rsid w:val="008571F6"/>
    <w:rsid w:val="00857480"/>
    <w:rsid w:val="00857E93"/>
    <w:rsid w:val="00857F52"/>
    <w:rsid w:val="00860276"/>
    <w:rsid w:val="0086054E"/>
    <w:rsid w:val="00860CE1"/>
    <w:rsid w:val="0086156D"/>
    <w:rsid w:val="00861C6A"/>
    <w:rsid w:val="00862318"/>
    <w:rsid w:val="00862468"/>
    <w:rsid w:val="00862795"/>
    <w:rsid w:val="0086281D"/>
    <w:rsid w:val="00862F0B"/>
    <w:rsid w:val="0086339A"/>
    <w:rsid w:val="00863488"/>
    <w:rsid w:val="0086369F"/>
    <w:rsid w:val="00863EBA"/>
    <w:rsid w:val="00864157"/>
    <w:rsid w:val="008641C0"/>
    <w:rsid w:val="00864674"/>
    <w:rsid w:val="00864877"/>
    <w:rsid w:val="00864C67"/>
    <w:rsid w:val="00865013"/>
    <w:rsid w:val="008657E1"/>
    <w:rsid w:val="00865D13"/>
    <w:rsid w:val="00865FC4"/>
    <w:rsid w:val="0086609B"/>
    <w:rsid w:val="00866642"/>
    <w:rsid w:val="00866712"/>
    <w:rsid w:val="00866A14"/>
    <w:rsid w:val="00866AF8"/>
    <w:rsid w:val="00866F59"/>
    <w:rsid w:val="00866FBA"/>
    <w:rsid w:val="008672F3"/>
    <w:rsid w:val="0086786C"/>
    <w:rsid w:val="0086798D"/>
    <w:rsid w:val="00867C24"/>
    <w:rsid w:val="00867FDA"/>
    <w:rsid w:val="008704EA"/>
    <w:rsid w:val="008707AE"/>
    <w:rsid w:val="008709B4"/>
    <w:rsid w:val="008709DC"/>
    <w:rsid w:val="00870A2D"/>
    <w:rsid w:val="00871187"/>
    <w:rsid w:val="00871230"/>
    <w:rsid w:val="0087146B"/>
    <w:rsid w:val="00871D61"/>
    <w:rsid w:val="00872301"/>
    <w:rsid w:val="0087269D"/>
    <w:rsid w:val="00872B87"/>
    <w:rsid w:val="00872D42"/>
    <w:rsid w:val="00873479"/>
    <w:rsid w:val="00873547"/>
    <w:rsid w:val="00873770"/>
    <w:rsid w:val="00873E7D"/>
    <w:rsid w:val="00874177"/>
    <w:rsid w:val="00874406"/>
    <w:rsid w:val="008746B6"/>
    <w:rsid w:val="0087489A"/>
    <w:rsid w:val="00874A24"/>
    <w:rsid w:val="00874C7A"/>
    <w:rsid w:val="00874D22"/>
    <w:rsid w:val="00874DEB"/>
    <w:rsid w:val="00874F5E"/>
    <w:rsid w:val="0087531A"/>
    <w:rsid w:val="0087537C"/>
    <w:rsid w:val="0087585B"/>
    <w:rsid w:val="00875A20"/>
    <w:rsid w:val="00875B77"/>
    <w:rsid w:val="00876333"/>
    <w:rsid w:val="008764ED"/>
    <w:rsid w:val="00877403"/>
    <w:rsid w:val="00877CD4"/>
    <w:rsid w:val="00877DE0"/>
    <w:rsid w:val="00877FE5"/>
    <w:rsid w:val="0088039F"/>
    <w:rsid w:val="008804F2"/>
    <w:rsid w:val="00880552"/>
    <w:rsid w:val="0088056B"/>
    <w:rsid w:val="008807AE"/>
    <w:rsid w:val="00880B16"/>
    <w:rsid w:val="00880D3D"/>
    <w:rsid w:val="0088119E"/>
    <w:rsid w:val="008812C4"/>
    <w:rsid w:val="008813E1"/>
    <w:rsid w:val="0088158E"/>
    <w:rsid w:val="00881989"/>
    <w:rsid w:val="00881D55"/>
    <w:rsid w:val="0088213D"/>
    <w:rsid w:val="00882164"/>
    <w:rsid w:val="00882739"/>
    <w:rsid w:val="008827D1"/>
    <w:rsid w:val="008827E6"/>
    <w:rsid w:val="00882C25"/>
    <w:rsid w:val="00882F5E"/>
    <w:rsid w:val="00882FFC"/>
    <w:rsid w:val="0088337C"/>
    <w:rsid w:val="00883497"/>
    <w:rsid w:val="00883581"/>
    <w:rsid w:val="008845AD"/>
    <w:rsid w:val="0088483F"/>
    <w:rsid w:val="00885366"/>
    <w:rsid w:val="00885D39"/>
    <w:rsid w:val="00886026"/>
    <w:rsid w:val="0088651E"/>
    <w:rsid w:val="0088683C"/>
    <w:rsid w:val="00886A72"/>
    <w:rsid w:val="0088707C"/>
    <w:rsid w:val="00887112"/>
    <w:rsid w:val="00890076"/>
    <w:rsid w:val="008902E4"/>
    <w:rsid w:val="00890414"/>
    <w:rsid w:val="0089088E"/>
    <w:rsid w:val="00890BF2"/>
    <w:rsid w:val="00890D3F"/>
    <w:rsid w:val="00890FA8"/>
    <w:rsid w:val="0089108F"/>
    <w:rsid w:val="0089195F"/>
    <w:rsid w:val="00891A8A"/>
    <w:rsid w:val="00891B2F"/>
    <w:rsid w:val="008921EA"/>
    <w:rsid w:val="008922C1"/>
    <w:rsid w:val="0089263A"/>
    <w:rsid w:val="008927C7"/>
    <w:rsid w:val="0089286C"/>
    <w:rsid w:val="008928C5"/>
    <w:rsid w:val="008928C7"/>
    <w:rsid w:val="00892F45"/>
    <w:rsid w:val="008935C4"/>
    <w:rsid w:val="008937DF"/>
    <w:rsid w:val="00893825"/>
    <w:rsid w:val="00894745"/>
    <w:rsid w:val="008948A2"/>
    <w:rsid w:val="00895455"/>
    <w:rsid w:val="008957AF"/>
    <w:rsid w:val="00895C9A"/>
    <w:rsid w:val="00895ECC"/>
    <w:rsid w:val="008966D1"/>
    <w:rsid w:val="008973CB"/>
    <w:rsid w:val="008978A8"/>
    <w:rsid w:val="00897C36"/>
    <w:rsid w:val="00897D46"/>
    <w:rsid w:val="00897DCA"/>
    <w:rsid w:val="008A012B"/>
    <w:rsid w:val="008A05A9"/>
    <w:rsid w:val="008A0733"/>
    <w:rsid w:val="008A1E92"/>
    <w:rsid w:val="008A2390"/>
    <w:rsid w:val="008A23BA"/>
    <w:rsid w:val="008A2919"/>
    <w:rsid w:val="008A2F03"/>
    <w:rsid w:val="008A30B8"/>
    <w:rsid w:val="008A34B6"/>
    <w:rsid w:val="008A36FB"/>
    <w:rsid w:val="008A38E4"/>
    <w:rsid w:val="008A4690"/>
    <w:rsid w:val="008A4CC6"/>
    <w:rsid w:val="008A53A2"/>
    <w:rsid w:val="008A548E"/>
    <w:rsid w:val="008A5964"/>
    <w:rsid w:val="008A5AF1"/>
    <w:rsid w:val="008A6504"/>
    <w:rsid w:val="008A6B84"/>
    <w:rsid w:val="008A74D2"/>
    <w:rsid w:val="008A757C"/>
    <w:rsid w:val="008A78B5"/>
    <w:rsid w:val="008A7A84"/>
    <w:rsid w:val="008B00D1"/>
    <w:rsid w:val="008B079A"/>
    <w:rsid w:val="008B07CC"/>
    <w:rsid w:val="008B091F"/>
    <w:rsid w:val="008B1161"/>
    <w:rsid w:val="008B1393"/>
    <w:rsid w:val="008B159B"/>
    <w:rsid w:val="008B1A25"/>
    <w:rsid w:val="008B1EA8"/>
    <w:rsid w:val="008B2039"/>
    <w:rsid w:val="008B20BA"/>
    <w:rsid w:val="008B2272"/>
    <w:rsid w:val="008B2E7F"/>
    <w:rsid w:val="008B3410"/>
    <w:rsid w:val="008B34EE"/>
    <w:rsid w:val="008B3898"/>
    <w:rsid w:val="008B39F1"/>
    <w:rsid w:val="008B3D56"/>
    <w:rsid w:val="008B47A7"/>
    <w:rsid w:val="008B48EB"/>
    <w:rsid w:val="008B49ED"/>
    <w:rsid w:val="008B4F5C"/>
    <w:rsid w:val="008B5069"/>
    <w:rsid w:val="008B538E"/>
    <w:rsid w:val="008B5397"/>
    <w:rsid w:val="008B59FE"/>
    <w:rsid w:val="008B5BAE"/>
    <w:rsid w:val="008B5F43"/>
    <w:rsid w:val="008B6858"/>
    <w:rsid w:val="008B6859"/>
    <w:rsid w:val="008B6C45"/>
    <w:rsid w:val="008B7243"/>
    <w:rsid w:val="008B73F9"/>
    <w:rsid w:val="008B7E2C"/>
    <w:rsid w:val="008C00BF"/>
    <w:rsid w:val="008C026C"/>
    <w:rsid w:val="008C02BE"/>
    <w:rsid w:val="008C04AB"/>
    <w:rsid w:val="008C053B"/>
    <w:rsid w:val="008C054E"/>
    <w:rsid w:val="008C096E"/>
    <w:rsid w:val="008C09DC"/>
    <w:rsid w:val="008C0B0B"/>
    <w:rsid w:val="008C1508"/>
    <w:rsid w:val="008C171D"/>
    <w:rsid w:val="008C17C5"/>
    <w:rsid w:val="008C18C2"/>
    <w:rsid w:val="008C195B"/>
    <w:rsid w:val="008C1D28"/>
    <w:rsid w:val="008C293E"/>
    <w:rsid w:val="008C2CB4"/>
    <w:rsid w:val="008C2D75"/>
    <w:rsid w:val="008C2D8E"/>
    <w:rsid w:val="008C2EB7"/>
    <w:rsid w:val="008C2F12"/>
    <w:rsid w:val="008C2F79"/>
    <w:rsid w:val="008C396E"/>
    <w:rsid w:val="008C3B59"/>
    <w:rsid w:val="008C3BD7"/>
    <w:rsid w:val="008C40AC"/>
    <w:rsid w:val="008C49BE"/>
    <w:rsid w:val="008C4AE6"/>
    <w:rsid w:val="008C4AF2"/>
    <w:rsid w:val="008C4D42"/>
    <w:rsid w:val="008C55A1"/>
    <w:rsid w:val="008C55BB"/>
    <w:rsid w:val="008C583F"/>
    <w:rsid w:val="008C58C3"/>
    <w:rsid w:val="008C5EFB"/>
    <w:rsid w:val="008C63B6"/>
    <w:rsid w:val="008C6659"/>
    <w:rsid w:val="008C6ADB"/>
    <w:rsid w:val="008C6C14"/>
    <w:rsid w:val="008C7173"/>
    <w:rsid w:val="008C774A"/>
    <w:rsid w:val="008C78DD"/>
    <w:rsid w:val="008D03F4"/>
    <w:rsid w:val="008D0C21"/>
    <w:rsid w:val="008D16F5"/>
    <w:rsid w:val="008D1A16"/>
    <w:rsid w:val="008D1F12"/>
    <w:rsid w:val="008D23CB"/>
    <w:rsid w:val="008D2492"/>
    <w:rsid w:val="008D24A1"/>
    <w:rsid w:val="008D253C"/>
    <w:rsid w:val="008D2BDA"/>
    <w:rsid w:val="008D2CA5"/>
    <w:rsid w:val="008D2E61"/>
    <w:rsid w:val="008D2EA4"/>
    <w:rsid w:val="008D3010"/>
    <w:rsid w:val="008D3064"/>
    <w:rsid w:val="008D3145"/>
    <w:rsid w:val="008D31C3"/>
    <w:rsid w:val="008D31DF"/>
    <w:rsid w:val="008D3F8D"/>
    <w:rsid w:val="008D47A4"/>
    <w:rsid w:val="008D4CD8"/>
    <w:rsid w:val="008D5619"/>
    <w:rsid w:val="008D5808"/>
    <w:rsid w:val="008D5AC7"/>
    <w:rsid w:val="008D5EAF"/>
    <w:rsid w:val="008D5EF2"/>
    <w:rsid w:val="008D60A0"/>
    <w:rsid w:val="008D60AD"/>
    <w:rsid w:val="008D6496"/>
    <w:rsid w:val="008D6567"/>
    <w:rsid w:val="008D6639"/>
    <w:rsid w:val="008D68D4"/>
    <w:rsid w:val="008D7BC9"/>
    <w:rsid w:val="008D7D1D"/>
    <w:rsid w:val="008D7F44"/>
    <w:rsid w:val="008E0569"/>
    <w:rsid w:val="008E0BD2"/>
    <w:rsid w:val="008E0D93"/>
    <w:rsid w:val="008E0FBE"/>
    <w:rsid w:val="008E105C"/>
    <w:rsid w:val="008E13BE"/>
    <w:rsid w:val="008E153C"/>
    <w:rsid w:val="008E1E81"/>
    <w:rsid w:val="008E2511"/>
    <w:rsid w:val="008E25DD"/>
    <w:rsid w:val="008E2634"/>
    <w:rsid w:val="008E2784"/>
    <w:rsid w:val="008E2CF5"/>
    <w:rsid w:val="008E2E17"/>
    <w:rsid w:val="008E3B9E"/>
    <w:rsid w:val="008E3C11"/>
    <w:rsid w:val="008E3CFB"/>
    <w:rsid w:val="008E3D83"/>
    <w:rsid w:val="008E3F05"/>
    <w:rsid w:val="008E426A"/>
    <w:rsid w:val="008E427A"/>
    <w:rsid w:val="008E42DC"/>
    <w:rsid w:val="008E47CD"/>
    <w:rsid w:val="008E4CAE"/>
    <w:rsid w:val="008E4D98"/>
    <w:rsid w:val="008E5056"/>
    <w:rsid w:val="008E573C"/>
    <w:rsid w:val="008E58B8"/>
    <w:rsid w:val="008E5928"/>
    <w:rsid w:val="008E6248"/>
    <w:rsid w:val="008E6282"/>
    <w:rsid w:val="008E6414"/>
    <w:rsid w:val="008E664C"/>
    <w:rsid w:val="008E67ED"/>
    <w:rsid w:val="008E6AB6"/>
    <w:rsid w:val="008E6E00"/>
    <w:rsid w:val="008E739D"/>
    <w:rsid w:val="008E7671"/>
    <w:rsid w:val="008E79E2"/>
    <w:rsid w:val="008F0033"/>
    <w:rsid w:val="008F054B"/>
    <w:rsid w:val="008F0A1E"/>
    <w:rsid w:val="008F19E7"/>
    <w:rsid w:val="008F1BFD"/>
    <w:rsid w:val="008F1DC9"/>
    <w:rsid w:val="008F2920"/>
    <w:rsid w:val="008F2A30"/>
    <w:rsid w:val="008F2D5F"/>
    <w:rsid w:val="008F2F50"/>
    <w:rsid w:val="008F3038"/>
    <w:rsid w:val="008F3638"/>
    <w:rsid w:val="008F3C72"/>
    <w:rsid w:val="008F41D2"/>
    <w:rsid w:val="008F46EE"/>
    <w:rsid w:val="008F48D0"/>
    <w:rsid w:val="008F4BAF"/>
    <w:rsid w:val="008F4F6A"/>
    <w:rsid w:val="008F5728"/>
    <w:rsid w:val="008F5757"/>
    <w:rsid w:val="008F5817"/>
    <w:rsid w:val="008F6248"/>
    <w:rsid w:val="008F63CC"/>
    <w:rsid w:val="008F658D"/>
    <w:rsid w:val="008F6C8B"/>
    <w:rsid w:val="008F6F9A"/>
    <w:rsid w:val="008F7199"/>
    <w:rsid w:val="008F7384"/>
    <w:rsid w:val="008F7B40"/>
    <w:rsid w:val="0090003C"/>
    <w:rsid w:val="0090032A"/>
    <w:rsid w:val="009006C6"/>
    <w:rsid w:val="009006E9"/>
    <w:rsid w:val="00901390"/>
    <w:rsid w:val="009014B9"/>
    <w:rsid w:val="009014EA"/>
    <w:rsid w:val="0090154B"/>
    <w:rsid w:val="00901598"/>
    <w:rsid w:val="00901789"/>
    <w:rsid w:val="0090188F"/>
    <w:rsid w:val="00901C62"/>
    <w:rsid w:val="00901DE5"/>
    <w:rsid w:val="009021B2"/>
    <w:rsid w:val="0090281D"/>
    <w:rsid w:val="00902A4F"/>
    <w:rsid w:val="00902FF3"/>
    <w:rsid w:val="00903459"/>
    <w:rsid w:val="009036FC"/>
    <w:rsid w:val="00903D0A"/>
    <w:rsid w:val="00904335"/>
    <w:rsid w:val="00904614"/>
    <w:rsid w:val="0090482F"/>
    <w:rsid w:val="00904918"/>
    <w:rsid w:val="00904D5F"/>
    <w:rsid w:val="0090515F"/>
    <w:rsid w:val="009053CE"/>
    <w:rsid w:val="00905768"/>
    <w:rsid w:val="00905D54"/>
    <w:rsid w:val="0090632B"/>
    <w:rsid w:val="00906426"/>
    <w:rsid w:val="0090699A"/>
    <w:rsid w:val="00906CAA"/>
    <w:rsid w:val="00906DEE"/>
    <w:rsid w:val="00906F33"/>
    <w:rsid w:val="0090701C"/>
    <w:rsid w:val="009075A5"/>
    <w:rsid w:val="0090787B"/>
    <w:rsid w:val="009078AE"/>
    <w:rsid w:val="00907D60"/>
    <w:rsid w:val="009100BA"/>
    <w:rsid w:val="00910AAC"/>
    <w:rsid w:val="00910EFC"/>
    <w:rsid w:val="00911011"/>
    <w:rsid w:val="0091123A"/>
    <w:rsid w:val="009115D5"/>
    <w:rsid w:val="00912023"/>
    <w:rsid w:val="00912872"/>
    <w:rsid w:val="00912D69"/>
    <w:rsid w:val="009130CF"/>
    <w:rsid w:val="00913788"/>
    <w:rsid w:val="009139EB"/>
    <w:rsid w:val="00913B09"/>
    <w:rsid w:val="00913C3D"/>
    <w:rsid w:val="009141D9"/>
    <w:rsid w:val="00914AF5"/>
    <w:rsid w:val="00914B68"/>
    <w:rsid w:val="00914F68"/>
    <w:rsid w:val="009150F6"/>
    <w:rsid w:val="00915360"/>
    <w:rsid w:val="0091581F"/>
    <w:rsid w:val="00915920"/>
    <w:rsid w:val="00915BDB"/>
    <w:rsid w:val="00915D8A"/>
    <w:rsid w:val="00915E53"/>
    <w:rsid w:val="00917290"/>
    <w:rsid w:val="009174FE"/>
    <w:rsid w:val="009207BE"/>
    <w:rsid w:val="00920820"/>
    <w:rsid w:val="00921161"/>
    <w:rsid w:val="0092126C"/>
    <w:rsid w:val="009212B4"/>
    <w:rsid w:val="009212B6"/>
    <w:rsid w:val="00921723"/>
    <w:rsid w:val="00921E9F"/>
    <w:rsid w:val="00921EF0"/>
    <w:rsid w:val="009223FF"/>
    <w:rsid w:val="00922563"/>
    <w:rsid w:val="0092292E"/>
    <w:rsid w:val="00923011"/>
    <w:rsid w:val="009233AA"/>
    <w:rsid w:val="00923A39"/>
    <w:rsid w:val="00923A81"/>
    <w:rsid w:val="00923BE6"/>
    <w:rsid w:val="00923C0D"/>
    <w:rsid w:val="00923FC8"/>
    <w:rsid w:val="009242B5"/>
    <w:rsid w:val="00924341"/>
    <w:rsid w:val="009246FB"/>
    <w:rsid w:val="00924791"/>
    <w:rsid w:val="00924815"/>
    <w:rsid w:val="00924BC9"/>
    <w:rsid w:val="00925AC1"/>
    <w:rsid w:val="00925E16"/>
    <w:rsid w:val="00926306"/>
    <w:rsid w:val="009267EA"/>
    <w:rsid w:val="0092686A"/>
    <w:rsid w:val="0092689C"/>
    <w:rsid w:val="009269FB"/>
    <w:rsid w:val="00926BA4"/>
    <w:rsid w:val="0092702B"/>
    <w:rsid w:val="0092730A"/>
    <w:rsid w:val="00927558"/>
    <w:rsid w:val="00927624"/>
    <w:rsid w:val="00927A10"/>
    <w:rsid w:val="00927E0F"/>
    <w:rsid w:val="00927E7D"/>
    <w:rsid w:val="0093007B"/>
    <w:rsid w:val="009305C5"/>
    <w:rsid w:val="00930A50"/>
    <w:rsid w:val="00930CAA"/>
    <w:rsid w:val="009314DD"/>
    <w:rsid w:val="00931A56"/>
    <w:rsid w:val="00932292"/>
    <w:rsid w:val="00932395"/>
    <w:rsid w:val="009323EB"/>
    <w:rsid w:val="009324EB"/>
    <w:rsid w:val="00932582"/>
    <w:rsid w:val="0093292C"/>
    <w:rsid w:val="009336E8"/>
    <w:rsid w:val="0093405A"/>
    <w:rsid w:val="009352B2"/>
    <w:rsid w:val="00935502"/>
    <w:rsid w:val="00935AD9"/>
    <w:rsid w:val="00935BA3"/>
    <w:rsid w:val="00935CDF"/>
    <w:rsid w:val="009363CE"/>
    <w:rsid w:val="00936B01"/>
    <w:rsid w:val="00936BFA"/>
    <w:rsid w:val="00936F23"/>
    <w:rsid w:val="00937498"/>
    <w:rsid w:val="00937C9E"/>
    <w:rsid w:val="00937CB4"/>
    <w:rsid w:val="00937DEF"/>
    <w:rsid w:val="00940025"/>
    <w:rsid w:val="0094031B"/>
    <w:rsid w:val="009403F7"/>
    <w:rsid w:val="009404D7"/>
    <w:rsid w:val="00940902"/>
    <w:rsid w:val="00940B8F"/>
    <w:rsid w:val="0094114E"/>
    <w:rsid w:val="009417BB"/>
    <w:rsid w:val="009420E2"/>
    <w:rsid w:val="0094258D"/>
    <w:rsid w:val="00942C32"/>
    <w:rsid w:val="00942FBF"/>
    <w:rsid w:val="00943BE3"/>
    <w:rsid w:val="0094426E"/>
    <w:rsid w:val="0094447B"/>
    <w:rsid w:val="0094451D"/>
    <w:rsid w:val="00944A19"/>
    <w:rsid w:val="00944BB0"/>
    <w:rsid w:val="00945676"/>
    <w:rsid w:val="00945848"/>
    <w:rsid w:val="00945BC1"/>
    <w:rsid w:val="00945EA8"/>
    <w:rsid w:val="00947037"/>
    <w:rsid w:val="0094712C"/>
    <w:rsid w:val="009475FF"/>
    <w:rsid w:val="009477C7"/>
    <w:rsid w:val="00947B98"/>
    <w:rsid w:val="00947F21"/>
    <w:rsid w:val="009502E9"/>
    <w:rsid w:val="00950306"/>
    <w:rsid w:val="009505D0"/>
    <w:rsid w:val="00950ED2"/>
    <w:rsid w:val="00950EDB"/>
    <w:rsid w:val="00950F09"/>
    <w:rsid w:val="00951116"/>
    <w:rsid w:val="00951994"/>
    <w:rsid w:val="00952103"/>
    <w:rsid w:val="0095228C"/>
    <w:rsid w:val="009525DA"/>
    <w:rsid w:val="00952F9D"/>
    <w:rsid w:val="00953264"/>
    <w:rsid w:val="0095338C"/>
    <w:rsid w:val="0095439F"/>
    <w:rsid w:val="00954541"/>
    <w:rsid w:val="00954693"/>
    <w:rsid w:val="0095489B"/>
    <w:rsid w:val="009548C1"/>
    <w:rsid w:val="00954AFD"/>
    <w:rsid w:val="00954D2B"/>
    <w:rsid w:val="00955076"/>
    <w:rsid w:val="009550CD"/>
    <w:rsid w:val="009557E2"/>
    <w:rsid w:val="00955BD8"/>
    <w:rsid w:val="00955D50"/>
    <w:rsid w:val="00955EB5"/>
    <w:rsid w:val="00956190"/>
    <w:rsid w:val="009563BC"/>
    <w:rsid w:val="0095678F"/>
    <w:rsid w:val="009567FF"/>
    <w:rsid w:val="00956A43"/>
    <w:rsid w:val="00956AE6"/>
    <w:rsid w:val="00956F59"/>
    <w:rsid w:val="0095713A"/>
    <w:rsid w:val="009578A5"/>
    <w:rsid w:val="009603EF"/>
    <w:rsid w:val="00960876"/>
    <w:rsid w:val="009610BE"/>
    <w:rsid w:val="009616AC"/>
    <w:rsid w:val="0096174E"/>
    <w:rsid w:val="00961CD1"/>
    <w:rsid w:val="009622C7"/>
    <w:rsid w:val="00962543"/>
    <w:rsid w:val="00962825"/>
    <w:rsid w:val="009628FB"/>
    <w:rsid w:val="00962929"/>
    <w:rsid w:val="00962AAC"/>
    <w:rsid w:val="00962E76"/>
    <w:rsid w:val="00963135"/>
    <w:rsid w:val="009631DE"/>
    <w:rsid w:val="009631F4"/>
    <w:rsid w:val="0096333A"/>
    <w:rsid w:val="0096339B"/>
    <w:rsid w:val="00963402"/>
    <w:rsid w:val="009634A5"/>
    <w:rsid w:val="00964127"/>
    <w:rsid w:val="00964802"/>
    <w:rsid w:val="009649BB"/>
    <w:rsid w:val="00964F0F"/>
    <w:rsid w:val="00964F79"/>
    <w:rsid w:val="00966691"/>
    <w:rsid w:val="0096673F"/>
    <w:rsid w:val="00966860"/>
    <w:rsid w:val="00966DC4"/>
    <w:rsid w:val="00966F23"/>
    <w:rsid w:val="009670D6"/>
    <w:rsid w:val="009670F9"/>
    <w:rsid w:val="00967483"/>
    <w:rsid w:val="00967FA4"/>
    <w:rsid w:val="009709EA"/>
    <w:rsid w:val="00970FF5"/>
    <w:rsid w:val="00971140"/>
    <w:rsid w:val="009711BC"/>
    <w:rsid w:val="009715A2"/>
    <w:rsid w:val="0097188F"/>
    <w:rsid w:val="0097235F"/>
    <w:rsid w:val="009725D5"/>
    <w:rsid w:val="009727C0"/>
    <w:rsid w:val="00972882"/>
    <w:rsid w:val="00972BD6"/>
    <w:rsid w:val="009730EE"/>
    <w:rsid w:val="0097346C"/>
    <w:rsid w:val="00973A89"/>
    <w:rsid w:val="00973AC3"/>
    <w:rsid w:val="00973BE6"/>
    <w:rsid w:val="00973CBA"/>
    <w:rsid w:val="0097404F"/>
    <w:rsid w:val="0097491A"/>
    <w:rsid w:val="009749EE"/>
    <w:rsid w:val="00974A45"/>
    <w:rsid w:val="00974B20"/>
    <w:rsid w:val="00974FF9"/>
    <w:rsid w:val="009750F1"/>
    <w:rsid w:val="0097582D"/>
    <w:rsid w:val="00975A8F"/>
    <w:rsid w:val="00975B4A"/>
    <w:rsid w:val="00975ECD"/>
    <w:rsid w:val="009765AE"/>
    <w:rsid w:val="0097682D"/>
    <w:rsid w:val="0097684A"/>
    <w:rsid w:val="00976914"/>
    <w:rsid w:val="00976B1C"/>
    <w:rsid w:val="009771DE"/>
    <w:rsid w:val="00977528"/>
    <w:rsid w:val="00977675"/>
    <w:rsid w:val="009776D5"/>
    <w:rsid w:val="009777DE"/>
    <w:rsid w:val="00977AB1"/>
    <w:rsid w:val="00977DA0"/>
    <w:rsid w:val="00977FCA"/>
    <w:rsid w:val="009805B8"/>
    <w:rsid w:val="00980774"/>
    <w:rsid w:val="0098085B"/>
    <w:rsid w:val="009808B5"/>
    <w:rsid w:val="00980AE3"/>
    <w:rsid w:val="00981024"/>
    <w:rsid w:val="009813CF"/>
    <w:rsid w:val="009819CA"/>
    <w:rsid w:val="00981EE2"/>
    <w:rsid w:val="00982871"/>
    <w:rsid w:val="00982E5B"/>
    <w:rsid w:val="00982F22"/>
    <w:rsid w:val="00982FAF"/>
    <w:rsid w:val="009838ED"/>
    <w:rsid w:val="00983993"/>
    <w:rsid w:val="00983AED"/>
    <w:rsid w:val="00983DCF"/>
    <w:rsid w:val="00983ED9"/>
    <w:rsid w:val="009842AE"/>
    <w:rsid w:val="00984546"/>
    <w:rsid w:val="00984839"/>
    <w:rsid w:val="009855AC"/>
    <w:rsid w:val="00986217"/>
    <w:rsid w:val="0098625C"/>
    <w:rsid w:val="00986591"/>
    <w:rsid w:val="00986ACC"/>
    <w:rsid w:val="0098711D"/>
    <w:rsid w:val="009872FC"/>
    <w:rsid w:val="00987316"/>
    <w:rsid w:val="00987BCC"/>
    <w:rsid w:val="0099004F"/>
    <w:rsid w:val="00990635"/>
    <w:rsid w:val="00990E81"/>
    <w:rsid w:val="00991297"/>
    <w:rsid w:val="0099173C"/>
    <w:rsid w:val="00991B39"/>
    <w:rsid w:val="009922BE"/>
    <w:rsid w:val="00992A80"/>
    <w:rsid w:val="00992F62"/>
    <w:rsid w:val="009933BA"/>
    <w:rsid w:val="0099352E"/>
    <w:rsid w:val="0099380E"/>
    <w:rsid w:val="00993FEE"/>
    <w:rsid w:val="00994007"/>
    <w:rsid w:val="00994046"/>
    <w:rsid w:val="00994B05"/>
    <w:rsid w:val="00994B67"/>
    <w:rsid w:val="00995448"/>
    <w:rsid w:val="00995A24"/>
    <w:rsid w:val="00995ADC"/>
    <w:rsid w:val="00995F0D"/>
    <w:rsid w:val="009960B1"/>
    <w:rsid w:val="00996922"/>
    <w:rsid w:val="00996962"/>
    <w:rsid w:val="00996C8C"/>
    <w:rsid w:val="00996E77"/>
    <w:rsid w:val="009A01CC"/>
    <w:rsid w:val="009A0456"/>
    <w:rsid w:val="009A08B8"/>
    <w:rsid w:val="009A09ED"/>
    <w:rsid w:val="009A0D8E"/>
    <w:rsid w:val="009A11DB"/>
    <w:rsid w:val="009A19A0"/>
    <w:rsid w:val="009A19BF"/>
    <w:rsid w:val="009A1FDC"/>
    <w:rsid w:val="009A20B9"/>
    <w:rsid w:val="009A21FB"/>
    <w:rsid w:val="009A22D5"/>
    <w:rsid w:val="009A26EF"/>
    <w:rsid w:val="009A2BE8"/>
    <w:rsid w:val="009A30CD"/>
    <w:rsid w:val="009A3397"/>
    <w:rsid w:val="009A33C7"/>
    <w:rsid w:val="009A45AB"/>
    <w:rsid w:val="009A4D42"/>
    <w:rsid w:val="009A4E1F"/>
    <w:rsid w:val="009A5595"/>
    <w:rsid w:val="009A5843"/>
    <w:rsid w:val="009A5B67"/>
    <w:rsid w:val="009A62CB"/>
    <w:rsid w:val="009A64F2"/>
    <w:rsid w:val="009A751C"/>
    <w:rsid w:val="009A755E"/>
    <w:rsid w:val="009B01E0"/>
    <w:rsid w:val="009B040E"/>
    <w:rsid w:val="009B07E2"/>
    <w:rsid w:val="009B0D60"/>
    <w:rsid w:val="009B1267"/>
    <w:rsid w:val="009B1A83"/>
    <w:rsid w:val="009B1B7D"/>
    <w:rsid w:val="009B20FE"/>
    <w:rsid w:val="009B216D"/>
    <w:rsid w:val="009B21A0"/>
    <w:rsid w:val="009B2E31"/>
    <w:rsid w:val="009B2FB2"/>
    <w:rsid w:val="009B32A6"/>
    <w:rsid w:val="009B34AD"/>
    <w:rsid w:val="009B353E"/>
    <w:rsid w:val="009B38A6"/>
    <w:rsid w:val="009B3F75"/>
    <w:rsid w:val="009B42C9"/>
    <w:rsid w:val="009B42CE"/>
    <w:rsid w:val="009B448F"/>
    <w:rsid w:val="009B453E"/>
    <w:rsid w:val="009B48C9"/>
    <w:rsid w:val="009B4DE4"/>
    <w:rsid w:val="009B5405"/>
    <w:rsid w:val="009B557C"/>
    <w:rsid w:val="009B5609"/>
    <w:rsid w:val="009B5A4E"/>
    <w:rsid w:val="009B643D"/>
    <w:rsid w:val="009B6444"/>
    <w:rsid w:val="009B7345"/>
    <w:rsid w:val="009B7422"/>
    <w:rsid w:val="009B78C0"/>
    <w:rsid w:val="009B7E17"/>
    <w:rsid w:val="009C007B"/>
    <w:rsid w:val="009C01C3"/>
    <w:rsid w:val="009C06A6"/>
    <w:rsid w:val="009C0889"/>
    <w:rsid w:val="009C0D15"/>
    <w:rsid w:val="009C0FF1"/>
    <w:rsid w:val="009C1179"/>
    <w:rsid w:val="009C1FB5"/>
    <w:rsid w:val="009C21BF"/>
    <w:rsid w:val="009C221A"/>
    <w:rsid w:val="009C2931"/>
    <w:rsid w:val="009C2BF0"/>
    <w:rsid w:val="009C2CDF"/>
    <w:rsid w:val="009C2D78"/>
    <w:rsid w:val="009C2ECD"/>
    <w:rsid w:val="009C3858"/>
    <w:rsid w:val="009C41E9"/>
    <w:rsid w:val="009C44B3"/>
    <w:rsid w:val="009C468B"/>
    <w:rsid w:val="009C492F"/>
    <w:rsid w:val="009C4A8A"/>
    <w:rsid w:val="009C4BBC"/>
    <w:rsid w:val="009C4FE5"/>
    <w:rsid w:val="009C51C9"/>
    <w:rsid w:val="009C5BC1"/>
    <w:rsid w:val="009C5E94"/>
    <w:rsid w:val="009C6061"/>
    <w:rsid w:val="009C6A3A"/>
    <w:rsid w:val="009C7766"/>
    <w:rsid w:val="009C78E7"/>
    <w:rsid w:val="009C7EF9"/>
    <w:rsid w:val="009C7FE1"/>
    <w:rsid w:val="009D0054"/>
    <w:rsid w:val="009D096D"/>
    <w:rsid w:val="009D09BD"/>
    <w:rsid w:val="009D09FB"/>
    <w:rsid w:val="009D1553"/>
    <w:rsid w:val="009D1763"/>
    <w:rsid w:val="009D17D8"/>
    <w:rsid w:val="009D1C41"/>
    <w:rsid w:val="009D1FEA"/>
    <w:rsid w:val="009D2564"/>
    <w:rsid w:val="009D2CCD"/>
    <w:rsid w:val="009D308C"/>
    <w:rsid w:val="009D34A5"/>
    <w:rsid w:val="009D3510"/>
    <w:rsid w:val="009D41D1"/>
    <w:rsid w:val="009D4278"/>
    <w:rsid w:val="009D4473"/>
    <w:rsid w:val="009D482E"/>
    <w:rsid w:val="009D4920"/>
    <w:rsid w:val="009D4D1B"/>
    <w:rsid w:val="009D4DF0"/>
    <w:rsid w:val="009D57D4"/>
    <w:rsid w:val="009D5864"/>
    <w:rsid w:val="009D5A4C"/>
    <w:rsid w:val="009D6A17"/>
    <w:rsid w:val="009D77F2"/>
    <w:rsid w:val="009D7A49"/>
    <w:rsid w:val="009E0566"/>
    <w:rsid w:val="009E1198"/>
    <w:rsid w:val="009E1302"/>
    <w:rsid w:val="009E13CE"/>
    <w:rsid w:val="009E148C"/>
    <w:rsid w:val="009E15B8"/>
    <w:rsid w:val="009E19A7"/>
    <w:rsid w:val="009E22E3"/>
    <w:rsid w:val="009E2581"/>
    <w:rsid w:val="009E2E83"/>
    <w:rsid w:val="009E31B5"/>
    <w:rsid w:val="009E3599"/>
    <w:rsid w:val="009E45E0"/>
    <w:rsid w:val="009E47FA"/>
    <w:rsid w:val="009E4CD7"/>
    <w:rsid w:val="009E50E5"/>
    <w:rsid w:val="009E525B"/>
    <w:rsid w:val="009E55B1"/>
    <w:rsid w:val="009E61E3"/>
    <w:rsid w:val="009E69D7"/>
    <w:rsid w:val="009E6A67"/>
    <w:rsid w:val="009E6A92"/>
    <w:rsid w:val="009E7137"/>
    <w:rsid w:val="009E7E97"/>
    <w:rsid w:val="009F015E"/>
    <w:rsid w:val="009F0180"/>
    <w:rsid w:val="009F02AF"/>
    <w:rsid w:val="009F04A6"/>
    <w:rsid w:val="009F05E7"/>
    <w:rsid w:val="009F0C31"/>
    <w:rsid w:val="009F0E71"/>
    <w:rsid w:val="009F1403"/>
    <w:rsid w:val="009F1CFC"/>
    <w:rsid w:val="009F1E53"/>
    <w:rsid w:val="009F26CC"/>
    <w:rsid w:val="009F272D"/>
    <w:rsid w:val="009F2A4F"/>
    <w:rsid w:val="009F2BC6"/>
    <w:rsid w:val="009F33AE"/>
    <w:rsid w:val="009F33E7"/>
    <w:rsid w:val="009F36D7"/>
    <w:rsid w:val="009F375F"/>
    <w:rsid w:val="009F37B2"/>
    <w:rsid w:val="009F3CF7"/>
    <w:rsid w:val="009F3F02"/>
    <w:rsid w:val="009F4334"/>
    <w:rsid w:val="009F4889"/>
    <w:rsid w:val="009F4DA8"/>
    <w:rsid w:val="009F503A"/>
    <w:rsid w:val="009F50FD"/>
    <w:rsid w:val="009F56CF"/>
    <w:rsid w:val="009F57DC"/>
    <w:rsid w:val="009F5BD8"/>
    <w:rsid w:val="009F5C16"/>
    <w:rsid w:val="009F5EAB"/>
    <w:rsid w:val="009F6717"/>
    <w:rsid w:val="009F6BAA"/>
    <w:rsid w:val="009F6CE3"/>
    <w:rsid w:val="009F73ED"/>
    <w:rsid w:val="009F7FF3"/>
    <w:rsid w:val="00A00246"/>
    <w:rsid w:val="00A00546"/>
    <w:rsid w:val="00A006B7"/>
    <w:rsid w:val="00A007E7"/>
    <w:rsid w:val="00A00F02"/>
    <w:rsid w:val="00A01840"/>
    <w:rsid w:val="00A01996"/>
    <w:rsid w:val="00A01C27"/>
    <w:rsid w:val="00A01FCB"/>
    <w:rsid w:val="00A02245"/>
    <w:rsid w:val="00A0236F"/>
    <w:rsid w:val="00A02465"/>
    <w:rsid w:val="00A029B9"/>
    <w:rsid w:val="00A02AC9"/>
    <w:rsid w:val="00A02C0A"/>
    <w:rsid w:val="00A02E7E"/>
    <w:rsid w:val="00A02F3D"/>
    <w:rsid w:val="00A031A2"/>
    <w:rsid w:val="00A03A86"/>
    <w:rsid w:val="00A03D8C"/>
    <w:rsid w:val="00A03E28"/>
    <w:rsid w:val="00A03E47"/>
    <w:rsid w:val="00A040DE"/>
    <w:rsid w:val="00A044A1"/>
    <w:rsid w:val="00A04579"/>
    <w:rsid w:val="00A0476A"/>
    <w:rsid w:val="00A04849"/>
    <w:rsid w:val="00A0486F"/>
    <w:rsid w:val="00A049FF"/>
    <w:rsid w:val="00A04D03"/>
    <w:rsid w:val="00A050EE"/>
    <w:rsid w:val="00A0526E"/>
    <w:rsid w:val="00A05859"/>
    <w:rsid w:val="00A0598C"/>
    <w:rsid w:val="00A05B1D"/>
    <w:rsid w:val="00A05BC1"/>
    <w:rsid w:val="00A05BFF"/>
    <w:rsid w:val="00A05F5B"/>
    <w:rsid w:val="00A062AD"/>
    <w:rsid w:val="00A063F9"/>
    <w:rsid w:val="00A06533"/>
    <w:rsid w:val="00A06B0E"/>
    <w:rsid w:val="00A06B53"/>
    <w:rsid w:val="00A06C42"/>
    <w:rsid w:val="00A06FE0"/>
    <w:rsid w:val="00A074AF"/>
    <w:rsid w:val="00A0763E"/>
    <w:rsid w:val="00A078FC"/>
    <w:rsid w:val="00A07BCB"/>
    <w:rsid w:val="00A07D33"/>
    <w:rsid w:val="00A109C4"/>
    <w:rsid w:val="00A10E48"/>
    <w:rsid w:val="00A10FB8"/>
    <w:rsid w:val="00A1105B"/>
    <w:rsid w:val="00A111A3"/>
    <w:rsid w:val="00A116CA"/>
    <w:rsid w:val="00A11725"/>
    <w:rsid w:val="00A11F32"/>
    <w:rsid w:val="00A12308"/>
    <w:rsid w:val="00A12536"/>
    <w:rsid w:val="00A125B3"/>
    <w:rsid w:val="00A12AFA"/>
    <w:rsid w:val="00A12D46"/>
    <w:rsid w:val="00A12DCA"/>
    <w:rsid w:val="00A13635"/>
    <w:rsid w:val="00A13A22"/>
    <w:rsid w:val="00A13D17"/>
    <w:rsid w:val="00A140F3"/>
    <w:rsid w:val="00A14181"/>
    <w:rsid w:val="00A14239"/>
    <w:rsid w:val="00A1434A"/>
    <w:rsid w:val="00A148E1"/>
    <w:rsid w:val="00A1490E"/>
    <w:rsid w:val="00A14A26"/>
    <w:rsid w:val="00A14E30"/>
    <w:rsid w:val="00A14EDF"/>
    <w:rsid w:val="00A1564A"/>
    <w:rsid w:val="00A156CA"/>
    <w:rsid w:val="00A15C45"/>
    <w:rsid w:val="00A1612B"/>
    <w:rsid w:val="00A16270"/>
    <w:rsid w:val="00A16295"/>
    <w:rsid w:val="00A165F6"/>
    <w:rsid w:val="00A166E5"/>
    <w:rsid w:val="00A168E9"/>
    <w:rsid w:val="00A16A62"/>
    <w:rsid w:val="00A16E28"/>
    <w:rsid w:val="00A171F3"/>
    <w:rsid w:val="00A1723C"/>
    <w:rsid w:val="00A172A1"/>
    <w:rsid w:val="00A175B9"/>
    <w:rsid w:val="00A1762A"/>
    <w:rsid w:val="00A176C6"/>
    <w:rsid w:val="00A17A08"/>
    <w:rsid w:val="00A204CB"/>
    <w:rsid w:val="00A207CD"/>
    <w:rsid w:val="00A20B1C"/>
    <w:rsid w:val="00A20E88"/>
    <w:rsid w:val="00A21242"/>
    <w:rsid w:val="00A2156A"/>
    <w:rsid w:val="00A2256C"/>
    <w:rsid w:val="00A226EF"/>
    <w:rsid w:val="00A2293C"/>
    <w:rsid w:val="00A22A84"/>
    <w:rsid w:val="00A23095"/>
    <w:rsid w:val="00A236EC"/>
    <w:rsid w:val="00A237D6"/>
    <w:rsid w:val="00A23B80"/>
    <w:rsid w:val="00A23E74"/>
    <w:rsid w:val="00A24289"/>
    <w:rsid w:val="00A24692"/>
    <w:rsid w:val="00A24DC3"/>
    <w:rsid w:val="00A25193"/>
    <w:rsid w:val="00A2592D"/>
    <w:rsid w:val="00A25E41"/>
    <w:rsid w:val="00A26ECB"/>
    <w:rsid w:val="00A2703D"/>
    <w:rsid w:val="00A27187"/>
    <w:rsid w:val="00A27CBD"/>
    <w:rsid w:val="00A27CC3"/>
    <w:rsid w:val="00A27EA5"/>
    <w:rsid w:val="00A300ED"/>
    <w:rsid w:val="00A30499"/>
    <w:rsid w:val="00A307EC"/>
    <w:rsid w:val="00A30993"/>
    <w:rsid w:val="00A30E42"/>
    <w:rsid w:val="00A31047"/>
    <w:rsid w:val="00A318E0"/>
    <w:rsid w:val="00A323B8"/>
    <w:rsid w:val="00A32853"/>
    <w:rsid w:val="00A32B2C"/>
    <w:rsid w:val="00A32E33"/>
    <w:rsid w:val="00A33118"/>
    <w:rsid w:val="00A33241"/>
    <w:rsid w:val="00A334CE"/>
    <w:rsid w:val="00A334E3"/>
    <w:rsid w:val="00A334F0"/>
    <w:rsid w:val="00A33908"/>
    <w:rsid w:val="00A340B2"/>
    <w:rsid w:val="00A34340"/>
    <w:rsid w:val="00A344B6"/>
    <w:rsid w:val="00A34541"/>
    <w:rsid w:val="00A3490A"/>
    <w:rsid w:val="00A34CC3"/>
    <w:rsid w:val="00A34E25"/>
    <w:rsid w:val="00A35086"/>
    <w:rsid w:val="00A350C5"/>
    <w:rsid w:val="00A351E7"/>
    <w:rsid w:val="00A35290"/>
    <w:rsid w:val="00A35BCC"/>
    <w:rsid w:val="00A35D12"/>
    <w:rsid w:val="00A363CB"/>
    <w:rsid w:val="00A365D7"/>
    <w:rsid w:val="00A36809"/>
    <w:rsid w:val="00A36E01"/>
    <w:rsid w:val="00A37252"/>
    <w:rsid w:val="00A375C1"/>
    <w:rsid w:val="00A3776F"/>
    <w:rsid w:val="00A40336"/>
    <w:rsid w:val="00A403B4"/>
    <w:rsid w:val="00A404DF"/>
    <w:rsid w:val="00A40C1B"/>
    <w:rsid w:val="00A40E2B"/>
    <w:rsid w:val="00A41534"/>
    <w:rsid w:val="00A41C6B"/>
    <w:rsid w:val="00A41E7F"/>
    <w:rsid w:val="00A4200B"/>
    <w:rsid w:val="00A421FA"/>
    <w:rsid w:val="00A423F8"/>
    <w:rsid w:val="00A42866"/>
    <w:rsid w:val="00A42B90"/>
    <w:rsid w:val="00A42D94"/>
    <w:rsid w:val="00A435FD"/>
    <w:rsid w:val="00A43628"/>
    <w:rsid w:val="00A43995"/>
    <w:rsid w:val="00A43E1A"/>
    <w:rsid w:val="00A43F72"/>
    <w:rsid w:val="00A43FC7"/>
    <w:rsid w:val="00A444C9"/>
    <w:rsid w:val="00A447AF"/>
    <w:rsid w:val="00A448D2"/>
    <w:rsid w:val="00A44C40"/>
    <w:rsid w:val="00A44EB4"/>
    <w:rsid w:val="00A453D0"/>
    <w:rsid w:val="00A454D0"/>
    <w:rsid w:val="00A45610"/>
    <w:rsid w:val="00A4616E"/>
    <w:rsid w:val="00A46421"/>
    <w:rsid w:val="00A46591"/>
    <w:rsid w:val="00A46C11"/>
    <w:rsid w:val="00A46DBC"/>
    <w:rsid w:val="00A4706D"/>
    <w:rsid w:val="00A47104"/>
    <w:rsid w:val="00A473C9"/>
    <w:rsid w:val="00A47AC6"/>
    <w:rsid w:val="00A47CF0"/>
    <w:rsid w:val="00A50175"/>
    <w:rsid w:val="00A5067B"/>
    <w:rsid w:val="00A51202"/>
    <w:rsid w:val="00A5124F"/>
    <w:rsid w:val="00A513E3"/>
    <w:rsid w:val="00A51ABA"/>
    <w:rsid w:val="00A51C4D"/>
    <w:rsid w:val="00A51D45"/>
    <w:rsid w:val="00A51D77"/>
    <w:rsid w:val="00A51D94"/>
    <w:rsid w:val="00A51FFC"/>
    <w:rsid w:val="00A52282"/>
    <w:rsid w:val="00A52718"/>
    <w:rsid w:val="00A52BD0"/>
    <w:rsid w:val="00A52CC9"/>
    <w:rsid w:val="00A5304E"/>
    <w:rsid w:val="00A537ED"/>
    <w:rsid w:val="00A5390D"/>
    <w:rsid w:val="00A53EE7"/>
    <w:rsid w:val="00A53F36"/>
    <w:rsid w:val="00A53F67"/>
    <w:rsid w:val="00A5428C"/>
    <w:rsid w:val="00A54539"/>
    <w:rsid w:val="00A54741"/>
    <w:rsid w:val="00A547D7"/>
    <w:rsid w:val="00A54BC2"/>
    <w:rsid w:val="00A550C4"/>
    <w:rsid w:val="00A55E6A"/>
    <w:rsid w:val="00A56604"/>
    <w:rsid w:val="00A56865"/>
    <w:rsid w:val="00A56A79"/>
    <w:rsid w:val="00A5715F"/>
    <w:rsid w:val="00A571CE"/>
    <w:rsid w:val="00A57843"/>
    <w:rsid w:val="00A57986"/>
    <w:rsid w:val="00A57B58"/>
    <w:rsid w:val="00A601EC"/>
    <w:rsid w:val="00A60787"/>
    <w:rsid w:val="00A60896"/>
    <w:rsid w:val="00A60B4E"/>
    <w:rsid w:val="00A60C20"/>
    <w:rsid w:val="00A61170"/>
    <w:rsid w:val="00A613EE"/>
    <w:rsid w:val="00A61600"/>
    <w:rsid w:val="00A6164C"/>
    <w:rsid w:val="00A61B3D"/>
    <w:rsid w:val="00A61BA9"/>
    <w:rsid w:val="00A6225B"/>
    <w:rsid w:val="00A625D3"/>
    <w:rsid w:val="00A62946"/>
    <w:rsid w:val="00A62A13"/>
    <w:rsid w:val="00A62D11"/>
    <w:rsid w:val="00A63944"/>
    <w:rsid w:val="00A641C7"/>
    <w:rsid w:val="00A64223"/>
    <w:rsid w:val="00A64453"/>
    <w:rsid w:val="00A64D17"/>
    <w:rsid w:val="00A65A48"/>
    <w:rsid w:val="00A65B38"/>
    <w:rsid w:val="00A65FE8"/>
    <w:rsid w:val="00A66AC6"/>
    <w:rsid w:val="00A67469"/>
    <w:rsid w:val="00A6769A"/>
    <w:rsid w:val="00A70166"/>
    <w:rsid w:val="00A71579"/>
    <w:rsid w:val="00A7168F"/>
    <w:rsid w:val="00A71EF9"/>
    <w:rsid w:val="00A71F83"/>
    <w:rsid w:val="00A730D5"/>
    <w:rsid w:val="00A73B8A"/>
    <w:rsid w:val="00A7516B"/>
    <w:rsid w:val="00A75376"/>
    <w:rsid w:val="00A753D8"/>
    <w:rsid w:val="00A7546C"/>
    <w:rsid w:val="00A75672"/>
    <w:rsid w:val="00A75A59"/>
    <w:rsid w:val="00A75CBD"/>
    <w:rsid w:val="00A765B8"/>
    <w:rsid w:val="00A765FE"/>
    <w:rsid w:val="00A769F6"/>
    <w:rsid w:val="00A770EE"/>
    <w:rsid w:val="00A77252"/>
    <w:rsid w:val="00A77CE8"/>
    <w:rsid w:val="00A80061"/>
    <w:rsid w:val="00A800C8"/>
    <w:rsid w:val="00A8038D"/>
    <w:rsid w:val="00A803CA"/>
    <w:rsid w:val="00A80479"/>
    <w:rsid w:val="00A8066D"/>
    <w:rsid w:val="00A8089B"/>
    <w:rsid w:val="00A808C3"/>
    <w:rsid w:val="00A80D8E"/>
    <w:rsid w:val="00A812B8"/>
    <w:rsid w:val="00A81302"/>
    <w:rsid w:val="00A8140A"/>
    <w:rsid w:val="00A815AC"/>
    <w:rsid w:val="00A8171F"/>
    <w:rsid w:val="00A826F1"/>
    <w:rsid w:val="00A83CC4"/>
    <w:rsid w:val="00A841F6"/>
    <w:rsid w:val="00A84A6F"/>
    <w:rsid w:val="00A85305"/>
    <w:rsid w:val="00A854D8"/>
    <w:rsid w:val="00A85620"/>
    <w:rsid w:val="00A86051"/>
    <w:rsid w:val="00A862E3"/>
    <w:rsid w:val="00A862FA"/>
    <w:rsid w:val="00A862FF"/>
    <w:rsid w:val="00A86742"/>
    <w:rsid w:val="00A86996"/>
    <w:rsid w:val="00A86BB5"/>
    <w:rsid w:val="00A86CF1"/>
    <w:rsid w:val="00A86D7F"/>
    <w:rsid w:val="00A87179"/>
    <w:rsid w:val="00A872A2"/>
    <w:rsid w:val="00A8773E"/>
    <w:rsid w:val="00A877DB"/>
    <w:rsid w:val="00A87CEA"/>
    <w:rsid w:val="00A90046"/>
    <w:rsid w:val="00A900CC"/>
    <w:rsid w:val="00A9063C"/>
    <w:rsid w:val="00A90753"/>
    <w:rsid w:val="00A90D14"/>
    <w:rsid w:val="00A90F32"/>
    <w:rsid w:val="00A90F9F"/>
    <w:rsid w:val="00A910D8"/>
    <w:rsid w:val="00A912C5"/>
    <w:rsid w:val="00A9154C"/>
    <w:rsid w:val="00A91A00"/>
    <w:rsid w:val="00A92064"/>
    <w:rsid w:val="00A924B7"/>
    <w:rsid w:val="00A92852"/>
    <w:rsid w:val="00A92B69"/>
    <w:rsid w:val="00A92DD1"/>
    <w:rsid w:val="00A92EA1"/>
    <w:rsid w:val="00A930F5"/>
    <w:rsid w:val="00A93686"/>
    <w:rsid w:val="00A9395D"/>
    <w:rsid w:val="00A942F1"/>
    <w:rsid w:val="00A94652"/>
    <w:rsid w:val="00A949FA"/>
    <w:rsid w:val="00A94C25"/>
    <w:rsid w:val="00A94DDA"/>
    <w:rsid w:val="00A95278"/>
    <w:rsid w:val="00A9562B"/>
    <w:rsid w:val="00A959CE"/>
    <w:rsid w:val="00A95F58"/>
    <w:rsid w:val="00A9615A"/>
    <w:rsid w:val="00A96FE8"/>
    <w:rsid w:val="00A97081"/>
    <w:rsid w:val="00A97509"/>
    <w:rsid w:val="00A977E5"/>
    <w:rsid w:val="00A97B98"/>
    <w:rsid w:val="00A97DDD"/>
    <w:rsid w:val="00A97F9D"/>
    <w:rsid w:val="00AA0414"/>
    <w:rsid w:val="00AA0AE7"/>
    <w:rsid w:val="00AA11CE"/>
    <w:rsid w:val="00AA12FB"/>
    <w:rsid w:val="00AA16D6"/>
    <w:rsid w:val="00AA1EB9"/>
    <w:rsid w:val="00AA2C2E"/>
    <w:rsid w:val="00AA2D69"/>
    <w:rsid w:val="00AA2F9F"/>
    <w:rsid w:val="00AA3246"/>
    <w:rsid w:val="00AA37BD"/>
    <w:rsid w:val="00AA521C"/>
    <w:rsid w:val="00AA5302"/>
    <w:rsid w:val="00AA5706"/>
    <w:rsid w:val="00AA59C9"/>
    <w:rsid w:val="00AA61AE"/>
    <w:rsid w:val="00AA6B10"/>
    <w:rsid w:val="00AA73B7"/>
    <w:rsid w:val="00AA744B"/>
    <w:rsid w:val="00AA7AAC"/>
    <w:rsid w:val="00AB01FE"/>
    <w:rsid w:val="00AB049F"/>
    <w:rsid w:val="00AB05CA"/>
    <w:rsid w:val="00AB07F7"/>
    <w:rsid w:val="00AB0884"/>
    <w:rsid w:val="00AB0915"/>
    <w:rsid w:val="00AB0F33"/>
    <w:rsid w:val="00AB12DD"/>
    <w:rsid w:val="00AB1BF0"/>
    <w:rsid w:val="00AB1CBA"/>
    <w:rsid w:val="00AB21EC"/>
    <w:rsid w:val="00AB2284"/>
    <w:rsid w:val="00AB2598"/>
    <w:rsid w:val="00AB288C"/>
    <w:rsid w:val="00AB3209"/>
    <w:rsid w:val="00AB33BA"/>
    <w:rsid w:val="00AB35CE"/>
    <w:rsid w:val="00AB4158"/>
    <w:rsid w:val="00AB4170"/>
    <w:rsid w:val="00AB4213"/>
    <w:rsid w:val="00AB4393"/>
    <w:rsid w:val="00AB439E"/>
    <w:rsid w:val="00AB4861"/>
    <w:rsid w:val="00AB5414"/>
    <w:rsid w:val="00AB547F"/>
    <w:rsid w:val="00AB568B"/>
    <w:rsid w:val="00AB5697"/>
    <w:rsid w:val="00AB5FB3"/>
    <w:rsid w:val="00AB61B0"/>
    <w:rsid w:val="00AB61D2"/>
    <w:rsid w:val="00AB66DA"/>
    <w:rsid w:val="00AB67D9"/>
    <w:rsid w:val="00AB6975"/>
    <w:rsid w:val="00AB6DB2"/>
    <w:rsid w:val="00AB6ED1"/>
    <w:rsid w:val="00AB7153"/>
    <w:rsid w:val="00AB7472"/>
    <w:rsid w:val="00AB74AC"/>
    <w:rsid w:val="00AB7524"/>
    <w:rsid w:val="00AB7AD4"/>
    <w:rsid w:val="00AB7D85"/>
    <w:rsid w:val="00AB7E39"/>
    <w:rsid w:val="00AC0571"/>
    <w:rsid w:val="00AC07B7"/>
    <w:rsid w:val="00AC0E1B"/>
    <w:rsid w:val="00AC22E1"/>
    <w:rsid w:val="00AC26C2"/>
    <w:rsid w:val="00AC2F88"/>
    <w:rsid w:val="00AC30F4"/>
    <w:rsid w:val="00AC30FA"/>
    <w:rsid w:val="00AC38C1"/>
    <w:rsid w:val="00AC3A83"/>
    <w:rsid w:val="00AC3B41"/>
    <w:rsid w:val="00AC3FDC"/>
    <w:rsid w:val="00AC44D4"/>
    <w:rsid w:val="00AC46B2"/>
    <w:rsid w:val="00AC48E2"/>
    <w:rsid w:val="00AC4950"/>
    <w:rsid w:val="00AC4BE3"/>
    <w:rsid w:val="00AC55D0"/>
    <w:rsid w:val="00AC5620"/>
    <w:rsid w:val="00AC565B"/>
    <w:rsid w:val="00AC566A"/>
    <w:rsid w:val="00AC56CE"/>
    <w:rsid w:val="00AC5A2A"/>
    <w:rsid w:val="00AC6A6C"/>
    <w:rsid w:val="00AC74E3"/>
    <w:rsid w:val="00AC76A6"/>
    <w:rsid w:val="00AC778F"/>
    <w:rsid w:val="00AC7DD5"/>
    <w:rsid w:val="00AD05F4"/>
    <w:rsid w:val="00AD0833"/>
    <w:rsid w:val="00AD0FC7"/>
    <w:rsid w:val="00AD1074"/>
    <w:rsid w:val="00AD10F2"/>
    <w:rsid w:val="00AD1190"/>
    <w:rsid w:val="00AD1954"/>
    <w:rsid w:val="00AD1B68"/>
    <w:rsid w:val="00AD2CF0"/>
    <w:rsid w:val="00AD2E06"/>
    <w:rsid w:val="00AD2E87"/>
    <w:rsid w:val="00AD3567"/>
    <w:rsid w:val="00AD43DA"/>
    <w:rsid w:val="00AD45E7"/>
    <w:rsid w:val="00AD4776"/>
    <w:rsid w:val="00AD4C73"/>
    <w:rsid w:val="00AD5482"/>
    <w:rsid w:val="00AD558C"/>
    <w:rsid w:val="00AD566F"/>
    <w:rsid w:val="00AD5956"/>
    <w:rsid w:val="00AD5C87"/>
    <w:rsid w:val="00AD5D83"/>
    <w:rsid w:val="00AD6BBD"/>
    <w:rsid w:val="00AD6C0F"/>
    <w:rsid w:val="00AD735A"/>
    <w:rsid w:val="00AD74D1"/>
    <w:rsid w:val="00AD74E4"/>
    <w:rsid w:val="00AD75A4"/>
    <w:rsid w:val="00AE1134"/>
    <w:rsid w:val="00AE1EBB"/>
    <w:rsid w:val="00AE2175"/>
    <w:rsid w:val="00AE25F5"/>
    <w:rsid w:val="00AE2619"/>
    <w:rsid w:val="00AE2DF7"/>
    <w:rsid w:val="00AE2E9F"/>
    <w:rsid w:val="00AE31BA"/>
    <w:rsid w:val="00AE3BF1"/>
    <w:rsid w:val="00AE3C6B"/>
    <w:rsid w:val="00AE3FCB"/>
    <w:rsid w:val="00AE4094"/>
    <w:rsid w:val="00AE41B4"/>
    <w:rsid w:val="00AE450F"/>
    <w:rsid w:val="00AE4712"/>
    <w:rsid w:val="00AE4BFD"/>
    <w:rsid w:val="00AE4FFD"/>
    <w:rsid w:val="00AE517D"/>
    <w:rsid w:val="00AE5C29"/>
    <w:rsid w:val="00AE6615"/>
    <w:rsid w:val="00AE704F"/>
    <w:rsid w:val="00AE73C9"/>
    <w:rsid w:val="00AE74B8"/>
    <w:rsid w:val="00AE7D75"/>
    <w:rsid w:val="00AE7E1C"/>
    <w:rsid w:val="00AF0E49"/>
    <w:rsid w:val="00AF0ED9"/>
    <w:rsid w:val="00AF13EC"/>
    <w:rsid w:val="00AF16AD"/>
    <w:rsid w:val="00AF1757"/>
    <w:rsid w:val="00AF1A4C"/>
    <w:rsid w:val="00AF2002"/>
    <w:rsid w:val="00AF2546"/>
    <w:rsid w:val="00AF26B6"/>
    <w:rsid w:val="00AF2E30"/>
    <w:rsid w:val="00AF2F7E"/>
    <w:rsid w:val="00AF3047"/>
    <w:rsid w:val="00AF368E"/>
    <w:rsid w:val="00AF3846"/>
    <w:rsid w:val="00AF392F"/>
    <w:rsid w:val="00AF399A"/>
    <w:rsid w:val="00AF3FA5"/>
    <w:rsid w:val="00AF4150"/>
    <w:rsid w:val="00AF4162"/>
    <w:rsid w:val="00AF424A"/>
    <w:rsid w:val="00AF51C5"/>
    <w:rsid w:val="00AF522B"/>
    <w:rsid w:val="00AF5838"/>
    <w:rsid w:val="00AF5CE7"/>
    <w:rsid w:val="00AF5DE7"/>
    <w:rsid w:val="00AF6C36"/>
    <w:rsid w:val="00AF728F"/>
    <w:rsid w:val="00AF7ADC"/>
    <w:rsid w:val="00B000FC"/>
    <w:rsid w:val="00B002BB"/>
    <w:rsid w:val="00B00354"/>
    <w:rsid w:val="00B00491"/>
    <w:rsid w:val="00B0061A"/>
    <w:rsid w:val="00B00781"/>
    <w:rsid w:val="00B008A6"/>
    <w:rsid w:val="00B01168"/>
    <w:rsid w:val="00B0122D"/>
    <w:rsid w:val="00B019F0"/>
    <w:rsid w:val="00B01C63"/>
    <w:rsid w:val="00B022D6"/>
    <w:rsid w:val="00B024C3"/>
    <w:rsid w:val="00B029CD"/>
    <w:rsid w:val="00B0306E"/>
    <w:rsid w:val="00B0328C"/>
    <w:rsid w:val="00B0336D"/>
    <w:rsid w:val="00B034E8"/>
    <w:rsid w:val="00B034FB"/>
    <w:rsid w:val="00B036C0"/>
    <w:rsid w:val="00B03B4F"/>
    <w:rsid w:val="00B04354"/>
    <w:rsid w:val="00B04623"/>
    <w:rsid w:val="00B04BCE"/>
    <w:rsid w:val="00B04D81"/>
    <w:rsid w:val="00B05219"/>
    <w:rsid w:val="00B0525A"/>
    <w:rsid w:val="00B0571A"/>
    <w:rsid w:val="00B05BA3"/>
    <w:rsid w:val="00B05F0F"/>
    <w:rsid w:val="00B06A4B"/>
    <w:rsid w:val="00B06C55"/>
    <w:rsid w:val="00B06F55"/>
    <w:rsid w:val="00B070CF"/>
    <w:rsid w:val="00B071B6"/>
    <w:rsid w:val="00B074D6"/>
    <w:rsid w:val="00B07528"/>
    <w:rsid w:val="00B10A23"/>
    <w:rsid w:val="00B10D31"/>
    <w:rsid w:val="00B10D79"/>
    <w:rsid w:val="00B10FDB"/>
    <w:rsid w:val="00B11795"/>
    <w:rsid w:val="00B117DF"/>
    <w:rsid w:val="00B12117"/>
    <w:rsid w:val="00B124D1"/>
    <w:rsid w:val="00B125A7"/>
    <w:rsid w:val="00B12B96"/>
    <w:rsid w:val="00B13576"/>
    <w:rsid w:val="00B13831"/>
    <w:rsid w:val="00B13B32"/>
    <w:rsid w:val="00B13B78"/>
    <w:rsid w:val="00B14013"/>
    <w:rsid w:val="00B140C2"/>
    <w:rsid w:val="00B140D1"/>
    <w:rsid w:val="00B1420E"/>
    <w:rsid w:val="00B14340"/>
    <w:rsid w:val="00B144FB"/>
    <w:rsid w:val="00B14B6E"/>
    <w:rsid w:val="00B15625"/>
    <w:rsid w:val="00B15666"/>
    <w:rsid w:val="00B15715"/>
    <w:rsid w:val="00B15A9B"/>
    <w:rsid w:val="00B15D89"/>
    <w:rsid w:val="00B15F69"/>
    <w:rsid w:val="00B1614F"/>
    <w:rsid w:val="00B161E4"/>
    <w:rsid w:val="00B1630F"/>
    <w:rsid w:val="00B1634F"/>
    <w:rsid w:val="00B16566"/>
    <w:rsid w:val="00B166EB"/>
    <w:rsid w:val="00B16713"/>
    <w:rsid w:val="00B1677D"/>
    <w:rsid w:val="00B167AF"/>
    <w:rsid w:val="00B1695B"/>
    <w:rsid w:val="00B17035"/>
    <w:rsid w:val="00B17304"/>
    <w:rsid w:val="00B179C6"/>
    <w:rsid w:val="00B17B1C"/>
    <w:rsid w:val="00B17BEC"/>
    <w:rsid w:val="00B17E06"/>
    <w:rsid w:val="00B17F55"/>
    <w:rsid w:val="00B17F7E"/>
    <w:rsid w:val="00B20028"/>
    <w:rsid w:val="00B2043A"/>
    <w:rsid w:val="00B2063F"/>
    <w:rsid w:val="00B20BA0"/>
    <w:rsid w:val="00B20DB1"/>
    <w:rsid w:val="00B213F0"/>
    <w:rsid w:val="00B21433"/>
    <w:rsid w:val="00B21A27"/>
    <w:rsid w:val="00B21C29"/>
    <w:rsid w:val="00B21EA4"/>
    <w:rsid w:val="00B2268E"/>
    <w:rsid w:val="00B22B87"/>
    <w:rsid w:val="00B22C33"/>
    <w:rsid w:val="00B22DE1"/>
    <w:rsid w:val="00B234BF"/>
    <w:rsid w:val="00B236E6"/>
    <w:rsid w:val="00B23B15"/>
    <w:rsid w:val="00B244F7"/>
    <w:rsid w:val="00B24CEB"/>
    <w:rsid w:val="00B24FAC"/>
    <w:rsid w:val="00B253A0"/>
    <w:rsid w:val="00B256AB"/>
    <w:rsid w:val="00B25882"/>
    <w:rsid w:val="00B25E14"/>
    <w:rsid w:val="00B26896"/>
    <w:rsid w:val="00B26916"/>
    <w:rsid w:val="00B26C49"/>
    <w:rsid w:val="00B26E0D"/>
    <w:rsid w:val="00B2748D"/>
    <w:rsid w:val="00B303AF"/>
    <w:rsid w:val="00B30783"/>
    <w:rsid w:val="00B30BA9"/>
    <w:rsid w:val="00B30C18"/>
    <w:rsid w:val="00B31450"/>
    <w:rsid w:val="00B31735"/>
    <w:rsid w:val="00B317DB"/>
    <w:rsid w:val="00B31962"/>
    <w:rsid w:val="00B31C74"/>
    <w:rsid w:val="00B31E72"/>
    <w:rsid w:val="00B32144"/>
    <w:rsid w:val="00B32500"/>
    <w:rsid w:val="00B32523"/>
    <w:rsid w:val="00B325B3"/>
    <w:rsid w:val="00B32B1F"/>
    <w:rsid w:val="00B33256"/>
    <w:rsid w:val="00B3397A"/>
    <w:rsid w:val="00B33CE6"/>
    <w:rsid w:val="00B33F84"/>
    <w:rsid w:val="00B340F9"/>
    <w:rsid w:val="00B3430C"/>
    <w:rsid w:val="00B34584"/>
    <w:rsid w:val="00B3459C"/>
    <w:rsid w:val="00B349B5"/>
    <w:rsid w:val="00B35055"/>
    <w:rsid w:val="00B35493"/>
    <w:rsid w:val="00B35680"/>
    <w:rsid w:val="00B35A84"/>
    <w:rsid w:val="00B35E60"/>
    <w:rsid w:val="00B360A3"/>
    <w:rsid w:val="00B361F5"/>
    <w:rsid w:val="00B36232"/>
    <w:rsid w:val="00B36840"/>
    <w:rsid w:val="00B36E3D"/>
    <w:rsid w:val="00B37AB5"/>
    <w:rsid w:val="00B37DD0"/>
    <w:rsid w:val="00B37F1D"/>
    <w:rsid w:val="00B4000C"/>
    <w:rsid w:val="00B40242"/>
    <w:rsid w:val="00B4026E"/>
    <w:rsid w:val="00B402EE"/>
    <w:rsid w:val="00B410C1"/>
    <w:rsid w:val="00B41850"/>
    <w:rsid w:val="00B41FB4"/>
    <w:rsid w:val="00B4214B"/>
    <w:rsid w:val="00B42CD2"/>
    <w:rsid w:val="00B437C9"/>
    <w:rsid w:val="00B44339"/>
    <w:rsid w:val="00B443D4"/>
    <w:rsid w:val="00B4464E"/>
    <w:rsid w:val="00B44D21"/>
    <w:rsid w:val="00B454FC"/>
    <w:rsid w:val="00B458D0"/>
    <w:rsid w:val="00B45B3F"/>
    <w:rsid w:val="00B45F13"/>
    <w:rsid w:val="00B46559"/>
    <w:rsid w:val="00B46930"/>
    <w:rsid w:val="00B469BE"/>
    <w:rsid w:val="00B472A3"/>
    <w:rsid w:val="00B47379"/>
    <w:rsid w:val="00B47D0D"/>
    <w:rsid w:val="00B47D9E"/>
    <w:rsid w:val="00B47EA2"/>
    <w:rsid w:val="00B5057C"/>
    <w:rsid w:val="00B5073C"/>
    <w:rsid w:val="00B511E6"/>
    <w:rsid w:val="00B51307"/>
    <w:rsid w:val="00B519A4"/>
    <w:rsid w:val="00B51A3A"/>
    <w:rsid w:val="00B51F74"/>
    <w:rsid w:val="00B5205F"/>
    <w:rsid w:val="00B52F5D"/>
    <w:rsid w:val="00B5300A"/>
    <w:rsid w:val="00B530F7"/>
    <w:rsid w:val="00B53385"/>
    <w:rsid w:val="00B533C5"/>
    <w:rsid w:val="00B53418"/>
    <w:rsid w:val="00B53AC0"/>
    <w:rsid w:val="00B53C65"/>
    <w:rsid w:val="00B53FF8"/>
    <w:rsid w:val="00B54357"/>
    <w:rsid w:val="00B544CB"/>
    <w:rsid w:val="00B550F8"/>
    <w:rsid w:val="00B551D8"/>
    <w:rsid w:val="00B55502"/>
    <w:rsid w:val="00B555A3"/>
    <w:rsid w:val="00B5570C"/>
    <w:rsid w:val="00B560C3"/>
    <w:rsid w:val="00B563CA"/>
    <w:rsid w:val="00B57160"/>
    <w:rsid w:val="00B57294"/>
    <w:rsid w:val="00B57AA1"/>
    <w:rsid w:val="00B57BD6"/>
    <w:rsid w:val="00B57C13"/>
    <w:rsid w:val="00B57D2E"/>
    <w:rsid w:val="00B57F8E"/>
    <w:rsid w:val="00B57FFA"/>
    <w:rsid w:val="00B60138"/>
    <w:rsid w:val="00B60211"/>
    <w:rsid w:val="00B60BBC"/>
    <w:rsid w:val="00B61580"/>
    <w:rsid w:val="00B615D6"/>
    <w:rsid w:val="00B61C52"/>
    <w:rsid w:val="00B61C58"/>
    <w:rsid w:val="00B61ED9"/>
    <w:rsid w:val="00B6289D"/>
    <w:rsid w:val="00B62A2F"/>
    <w:rsid w:val="00B6317B"/>
    <w:rsid w:val="00B632A3"/>
    <w:rsid w:val="00B636FB"/>
    <w:rsid w:val="00B63A14"/>
    <w:rsid w:val="00B63CA3"/>
    <w:rsid w:val="00B64176"/>
    <w:rsid w:val="00B647BC"/>
    <w:rsid w:val="00B64B8A"/>
    <w:rsid w:val="00B64C3D"/>
    <w:rsid w:val="00B64CE3"/>
    <w:rsid w:val="00B64D76"/>
    <w:rsid w:val="00B64D9E"/>
    <w:rsid w:val="00B64DFF"/>
    <w:rsid w:val="00B64F2A"/>
    <w:rsid w:val="00B6503A"/>
    <w:rsid w:val="00B6521F"/>
    <w:rsid w:val="00B6555C"/>
    <w:rsid w:val="00B658DD"/>
    <w:rsid w:val="00B66047"/>
    <w:rsid w:val="00B66462"/>
    <w:rsid w:val="00B6674E"/>
    <w:rsid w:val="00B6694A"/>
    <w:rsid w:val="00B66B06"/>
    <w:rsid w:val="00B66D14"/>
    <w:rsid w:val="00B66F3D"/>
    <w:rsid w:val="00B6706F"/>
    <w:rsid w:val="00B6759C"/>
    <w:rsid w:val="00B701D6"/>
    <w:rsid w:val="00B703CC"/>
    <w:rsid w:val="00B70AA5"/>
    <w:rsid w:val="00B7118A"/>
    <w:rsid w:val="00B719FC"/>
    <w:rsid w:val="00B71AFC"/>
    <w:rsid w:val="00B71B7A"/>
    <w:rsid w:val="00B71C04"/>
    <w:rsid w:val="00B726BE"/>
    <w:rsid w:val="00B7289C"/>
    <w:rsid w:val="00B72B58"/>
    <w:rsid w:val="00B72FA6"/>
    <w:rsid w:val="00B73166"/>
    <w:rsid w:val="00B7365D"/>
    <w:rsid w:val="00B73671"/>
    <w:rsid w:val="00B73901"/>
    <w:rsid w:val="00B73D68"/>
    <w:rsid w:val="00B74B53"/>
    <w:rsid w:val="00B74E82"/>
    <w:rsid w:val="00B75370"/>
    <w:rsid w:val="00B753E5"/>
    <w:rsid w:val="00B7631E"/>
    <w:rsid w:val="00B76796"/>
    <w:rsid w:val="00B768F7"/>
    <w:rsid w:val="00B768F9"/>
    <w:rsid w:val="00B769EC"/>
    <w:rsid w:val="00B76B3F"/>
    <w:rsid w:val="00B77320"/>
    <w:rsid w:val="00B7766E"/>
    <w:rsid w:val="00B77832"/>
    <w:rsid w:val="00B802BC"/>
    <w:rsid w:val="00B80800"/>
    <w:rsid w:val="00B80956"/>
    <w:rsid w:val="00B80B7F"/>
    <w:rsid w:val="00B8129B"/>
    <w:rsid w:val="00B81CDE"/>
    <w:rsid w:val="00B8214F"/>
    <w:rsid w:val="00B82AFA"/>
    <w:rsid w:val="00B82B44"/>
    <w:rsid w:val="00B82B98"/>
    <w:rsid w:val="00B82D9F"/>
    <w:rsid w:val="00B82DA4"/>
    <w:rsid w:val="00B831DB"/>
    <w:rsid w:val="00B83538"/>
    <w:rsid w:val="00B83800"/>
    <w:rsid w:val="00B83A7B"/>
    <w:rsid w:val="00B83BB4"/>
    <w:rsid w:val="00B83E38"/>
    <w:rsid w:val="00B84C04"/>
    <w:rsid w:val="00B84EF9"/>
    <w:rsid w:val="00B85E27"/>
    <w:rsid w:val="00B8636F"/>
    <w:rsid w:val="00B86444"/>
    <w:rsid w:val="00B86F2F"/>
    <w:rsid w:val="00B87400"/>
    <w:rsid w:val="00B87450"/>
    <w:rsid w:val="00B87A55"/>
    <w:rsid w:val="00B87B29"/>
    <w:rsid w:val="00B907BE"/>
    <w:rsid w:val="00B90D92"/>
    <w:rsid w:val="00B9137A"/>
    <w:rsid w:val="00B9199A"/>
    <w:rsid w:val="00B922D8"/>
    <w:rsid w:val="00B92475"/>
    <w:rsid w:val="00B92B05"/>
    <w:rsid w:val="00B92CF1"/>
    <w:rsid w:val="00B92F36"/>
    <w:rsid w:val="00B9307A"/>
    <w:rsid w:val="00B931C1"/>
    <w:rsid w:val="00B931E7"/>
    <w:rsid w:val="00B93555"/>
    <w:rsid w:val="00B93B0F"/>
    <w:rsid w:val="00B93B55"/>
    <w:rsid w:val="00B93BF7"/>
    <w:rsid w:val="00B946FB"/>
    <w:rsid w:val="00B94A93"/>
    <w:rsid w:val="00B953E4"/>
    <w:rsid w:val="00B95545"/>
    <w:rsid w:val="00B955CB"/>
    <w:rsid w:val="00B958DB"/>
    <w:rsid w:val="00B95C48"/>
    <w:rsid w:val="00B95EEA"/>
    <w:rsid w:val="00B9686C"/>
    <w:rsid w:val="00B96DA0"/>
    <w:rsid w:val="00B96E5A"/>
    <w:rsid w:val="00B96EB0"/>
    <w:rsid w:val="00B96FA7"/>
    <w:rsid w:val="00B96FCD"/>
    <w:rsid w:val="00B97E9A"/>
    <w:rsid w:val="00BA06FE"/>
    <w:rsid w:val="00BA09F6"/>
    <w:rsid w:val="00BA0FCA"/>
    <w:rsid w:val="00BA117D"/>
    <w:rsid w:val="00BA134B"/>
    <w:rsid w:val="00BA147E"/>
    <w:rsid w:val="00BA14E3"/>
    <w:rsid w:val="00BA1559"/>
    <w:rsid w:val="00BA1A61"/>
    <w:rsid w:val="00BA1DA8"/>
    <w:rsid w:val="00BA1DB5"/>
    <w:rsid w:val="00BA1DD1"/>
    <w:rsid w:val="00BA2353"/>
    <w:rsid w:val="00BA249D"/>
    <w:rsid w:val="00BA2788"/>
    <w:rsid w:val="00BA29B2"/>
    <w:rsid w:val="00BA32E7"/>
    <w:rsid w:val="00BA3687"/>
    <w:rsid w:val="00BA3B17"/>
    <w:rsid w:val="00BA3B1F"/>
    <w:rsid w:val="00BA3E51"/>
    <w:rsid w:val="00BA4529"/>
    <w:rsid w:val="00BA4EAA"/>
    <w:rsid w:val="00BA512C"/>
    <w:rsid w:val="00BA53BC"/>
    <w:rsid w:val="00BA55CD"/>
    <w:rsid w:val="00BA5B14"/>
    <w:rsid w:val="00BA5DBB"/>
    <w:rsid w:val="00BA6571"/>
    <w:rsid w:val="00BA68B4"/>
    <w:rsid w:val="00BA6CAA"/>
    <w:rsid w:val="00BA7968"/>
    <w:rsid w:val="00BA7A67"/>
    <w:rsid w:val="00BA7BEB"/>
    <w:rsid w:val="00BA7D0C"/>
    <w:rsid w:val="00BB0902"/>
    <w:rsid w:val="00BB0A2A"/>
    <w:rsid w:val="00BB0E75"/>
    <w:rsid w:val="00BB1555"/>
    <w:rsid w:val="00BB182A"/>
    <w:rsid w:val="00BB1F26"/>
    <w:rsid w:val="00BB214C"/>
    <w:rsid w:val="00BB32CF"/>
    <w:rsid w:val="00BB3449"/>
    <w:rsid w:val="00BB38C3"/>
    <w:rsid w:val="00BB3AC2"/>
    <w:rsid w:val="00BB3E61"/>
    <w:rsid w:val="00BB3F35"/>
    <w:rsid w:val="00BB417B"/>
    <w:rsid w:val="00BB4BD9"/>
    <w:rsid w:val="00BB50AF"/>
    <w:rsid w:val="00BB5403"/>
    <w:rsid w:val="00BB5570"/>
    <w:rsid w:val="00BB64FF"/>
    <w:rsid w:val="00BB676B"/>
    <w:rsid w:val="00BB6E9C"/>
    <w:rsid w:val="00BB6ECE"/>
    <w:rsid w:val="00BB7D3E"/>
    <w:rsid w:val="00BB7D46"/>
    <w:rsid w:val="00BC00D2"/>
    <w:rsid w:val="00BC02FE"/>
    <w:rsid w:val="00BC0AC1"/>
    <w:rsid w:val="00BC0B86"/>
    <w:rsid w:val="00BC151F"/>
    <w:rsid w:val="00BC17C5"/>
    <w:rsid w:val="00BC1830"/>
    <w:rsid w:val="00BC21CB"/>
    <w:rsid w:val="00BC2C12"/>
    <w:rsid w:val="00BC2E35"/>
    <w:rsid w:val="00BC32FE"/>
    <w:rsid w:val="00BC3322"/>
    <w:rsid w:val="00BC3420"/>
    <w:rsid w:val="00BC41F7"/>
    <w:rsid w:val="00BC426A"/>
    <w:rsid w:val="00BC4573"/>
    <w:rsid w:val="00BC47DF"/>
    <w:rsid w:val="00BC4BDA"/>
    <w:rsid w:val="00BC4EC0"/>
    <w:rsid w:val="00BC51B0"/>
    <w:rsid w:val="00BC53E3"/>
    <w:rsid w:val="00BC53FA"/>
    <w:rsid w:val="00BC549F"/>
    <w:rsid w:val="00BC5CB6"/>
    <w:rsid w:val="00BC5E13"/>
    <w:rsid w:val="00BC5FEB"/>
    <w:rsid w:val="00BC639C"/>
    <w:rsid w:val="00BC6427"/>
    <w:rsid w:val="00BC64D1"/>
    <w:rsid w:val="00BC72CF"/>
    <w:rsid w:val="00BC735B"/>
    <w:rsid w:val="00BC7594"/>
    <w:rsid w:val="00BC7AD8"/>
    <w:rsid w:val="00BC7B0D"/>
    <w:rsid w:val="00BC7BCD"/>
    <w:rsid w:val="00BC7F0E"/>
    <w:rsid w:val="00BD027A"/>
    <w:rsid w:val="00BD04CA"/>
    <w:rsid w:val="00BD0893"/>
    <w:rsid w:val="00BD0D80"/>
    <w:rsid w:val="00BD0FB5"/>
    <w:rsid w:val="00BD1066"/>
    <w:rsid w:val="00BD118F"/>
    <w:rsid w:val="00BD1789"/>
    <w:rsid w:val="00BD2057"/>
    <w:rsid w:val="00BD20B9"/>
    <w:rsid w:val="00BD26FA"/>
    <w:rsid w:val="00BD2998"/>
    <w:rsid w:val="00BD2DB3"/>
    <w:rsid w:val="00BD31A0"/>
    <w:rsid w:val="00BD339D"/>
    <w:rsid w:val="00BD37B3"/>
    <w:rsid w:val="00BD3A2F"/>
    <w:rsid w:val="00BD3B14"/>
    <w:rsid w:val="00BD3EAB"/>
    <w:rsid w:val="00BD423A"/>
    <w:rsid w:val="00BD4482"/>
    <w:rsid w:val="00BD466C"/>
    <w:rsid w:val="00BD4DB5"/>
    <w:rsid w:val="00BD5875"/>
    <w:rsid w:val="00BD5F6F"/>
    <w:rsid w:val="00BD6348"/>
    <w:rsid w:val="00BD7757"/>
    <w:rsid w:val="00BE0053"/>
    <w:rsid w:val="00BE036C"/>
    <w:rsid w:val="00BE0678"/>
    <w:rsid w:val="00BE06C9"/>
    <w:rsid w:val="00BE08B7"/>
    <w:rsid w:val="00BE0FB2"/>
    <w:rsid w:val="00BE18B4"/>
    <w:rsid w:val="00BE1C41"/>
    <w:rsid w:val="00BE2631"/>
    <w:rsid w:val="00BE2882"/>
    <w:rsid w:val="00BE2C10"/>
    <w:rsid w:val="00BE3268"/>
    <w:rsid w:val="00BE3BFC"/>
    <w:rsid w:val="00BE40B4"/>
    <w:rsid w:val="00BE41EA"/>
    <w:rsid w:val="00BE421E"/>
    <w:rsid w:val="00BE44C8"/>
    <w:rsid w:val="00BE463B"/>
    <w:rsid w:val="00BE4AA9"/>
    <w:rsid w:val="00BE4F31"/>
    <w:rsid w:val="00BE4FF7"/>
    <w:rsid w:val="00BE5400"/>
    <w:rsid w:val="00BE550F"/>
    <w:rsid w:val="00BE558E"/>
    <w:rsid w:val="00BE58EF"/>
    <w:rsid w:val="00BE5CD1"/>
    <w:rsid w:val="00BE62FF"/>
    <w:rsid w:val="00BE64D2"/>
    <w:rsid w:val="00BE6585"/>
    <w:rsid w:val="00BE6849"/>
    <w:rsid w:val="00BE689C"/>
    <w:rsid w:val="00BE77A3"/>
    <w:rsid w:val="00BF009D"/>
    <w:rsid w:val="00BF00A1"/>
    <w:rsid w:val="00BF0220"/>
    <w:rsid w:val="00BF06B7"/>
    <w:rsid w:val="00BF085C"/>
    <w:rsid w:val="00BF0A68"/>
    <w:rsid w:val="00BF0C16"/>
    <w:rsid w:val="00BF18A8"/>
    <w:rsid w:val="00BF1AEC"/>
    <w:rsid w:val="00BF1BDF"/>
    <w:rsid w:val="00BF1C4A"/>
    <w:rsid w:val="00BF1E5B"/>
    <w:rsid w:val="00BF2A07"/>
    <w:rsid w:val="00BF361A"/>
    <w:rsid w:val="00BF3649"/>
    <w:rsid w:val="00BF380E"/>
    <w:rsid w:val="00BF39E9"/>
    <w:rsid w:val="00BF3B90"/>
    <w:rsid w:val="00BF3C45"/>
    <w:rsid w:val="00BF3D0A"/>
    <w:rsid w:val="00BF3E00"/>
    <w:rsid w:val="00BF45DD"/>
    <w:rsid w:val="00BF47DC"/>
    <w:rsid w:val="00BF47DD"/>
    <w:rsid w:val="00BF4860"/>
    <w:rsid w:val="00BF49C8"/>
    <w:rsid w:val="00BF4D16"/>
    <w:rsid w:val="00BF4FE9"/>
    <w:rsid w:val="00BF529B"/>
    <w:rsid w:val="00BF52AB"/>
    <w:rsid w:val="00BF530E"/>
    <w:rsid w:val="00BF5418"/>
    <w:rsid w:val="00BF640D"/>
    <w:rsid w:val="00BF69BE"/>
    <w:rsid w:val="00BF6A94"/>
    <w:rsid w:val="00BF6B94"/>
    <w:rsid w:val="00BF6C93"/>
    <w:rsid w:val="00BF7347"/>
    <w:rsid w:val="00BF737A"/>
    <w:rsid w:val="00BF79ED"/>
    <w:rsid w:val="00BF7BE4"/>
    <w:rsid w:val="00BF7F05"/>
    <w:rsid w:val="00C00527"/>
    <w:rsid w:val="00C0066B"/>
    <w:rsid w:val="00C00AF9"/>
    <w:rsid w:val="00C00CF5"/>
    <w:rsid w:val="00C0100F"/>
    <w:rsid w:val="00C015E5"/>
    <w:rsid w:val="00C0178E"/>
    <w:rsid w:val="00C0202B"/>
    <w:rsid w:val="00C0254D"/>
    <w:rsid w:val="00C026F8"/>
    <w:rsid w:val="00C03854"/>
    <w:rsid w:val="00C03BDA"/>
    <w:rsid w:val="00C03CDB"/>
    <w:rsid w:val="00C03FC8"/>
    <w:rsid w:val="00C041FB"/>
    <w:rsid w:val="00C04542"/>
    <w:rsid w:val="00C047F6"/>
    <w:rsid w:val="00C04BF9"/>
    <w:rsid w:val="00C05031"/>
    <w:rsid w:val="00C05187"/>
    <w:rsid w:val="00C0538C"/>
    <w:rsid w:val="00C056BF"/>
    <w:rsid w:val="00C056E9"/>
    <w:rsid w:val="00C057D7"/>
    <w:rsid w:val="00C05A81"/>
    <w:rsid w:val="00C06735"/>
    <w:rsid w:val="00C0673F"/>
    <w:rsid w:val="00C06C39"/>
    <w:rsid w:val="00C070A4"/>
    <w:rsid w:val="00C0750A"/>
    <w:rsid w:val="00C07889"/>
    <w:rsid w:val="00C07B20"/>
    <w:rsid w:val="00C1010A"/>
    <w:rsid w:val="00C10236"/>
    <w:rsid w:val="00C10266"/>
    <w:rsid w:val="00C10697"/>
    <w:rsid w:val="00C1082F"/>
    <w:rsid w:val="00C109A7"/>
    <w:rsid w:val="00C109F8"/>
    <w:rsid w:val="00C1145A"/>
    <w:rsid w:val="00C11945"/>
    <w:rsid w:val="00C11C92"/>
    <w:rsid w:val="00C12031"/>
    <w:rsid w:val="00C120C9"/>
    <w:rsid w:val="00C12175"/>
    <w:rsid w:val="00C12347"/>
    <w:rsid w:val="00C126FF"/>
    <w:rsid w:val="00C1286E"/>
    <w:rsid w:val="00C12871"/>
    <w:rsid w:val="00C12DD4"/>
    <w:rsid w:val="00C1305F"/>
    <w:rsid w:val="00C13383"/>
    <w:rsid w:val="00C13877"/>
    <w:rsid w:val="00C13A72"/>
    <w:rsid w:val="00C13B2C"/>
    <w:rsid w:val="00C13C7E"/>
    <w:rsid w:val="00C13CC8"/>
    <w:rsid w:val="00C13DDD"/>
    <w:rsid w:val="00C14017"/>
    <w:rsid w:val="00C142EF"/>
    <w:rsid w:val="00C144F8"/>
    <w:rsid w:val="00C14C3A"/>
    <w:rsid w:val="00C14D4E"/>
    <w:rsid w:val="00C1524D"/>
    <w:rsid w:val="00C15276"/>
    <w:rsid w:val="00C152CF"/>
    <w:rsid w:val="00C15A09"/>
    <w:rsid w:val="00C16550"/>
    <w:rsid w:val="00C16AEE"/>
    <w:rsid w:val="00C16B18"/>
    <w:rsid w:val="00C16B31"/>
    <w:rsid w:val="00C16C85"/>
    <w:rsid w:val="00C16D94"/>
    <w:rsid w:val="00C16F1E"/>
    <w:rsid w:val="00C17926"/>
    <w:rsid w:val="00C1798D"/>
    <w:rsid w:val="00C179EA"/>
    <w:rsid w:val="00C20019"/>
    <w:rsid w:val="00C205CB"/>
    <w:rsid w:val="00C20772"/>
    <w:rsid w:val="00C21203"/>
    <w:rsid w:val="00C21740"/>
    <w:rsid w:val="00C21CE1"/>
    <w:rsid w:val="00C222DF"/>
    <w:rsid w:val="00C223B3"/>
    <w:rsid w:val="00C22947"/>
    <w:rsid w:val="00C22964"/>
    <w:rsid w:val="00C22A56"/>
    <w:rsid w:val="00C22E60"/>
    <w:rsid w:val="00C234CC"/>
    <w:rsid w:val="00C23E76"/>
    <w:rsid w:val="00C24547"/>
    <w:rsid w:val="00C247B4"/>
    <w:rsid w:val="00C248FA"/>
    <w:rsid w:val="00C24BB1"/>
    <w:rsid w:val="00C25623"/>
    <w:rsid w:val="00C26328"/>
    <w:rsid w:val="00C26369"/>
    <w:rsid w:val="00C26441"/>
    <w:rsid w:val="00C264C4"/>
    <w:rsid w:val="00C26508"/>
    <w:rsid w:val="00C26DB2"/>
    <w:rsid w:val="00C2721C"/>
    <w:rsid w:val="00C273DE"/>
    <w:rsid w:val="00C2760D"/>
    <w:rsid w:val="00C27B10"/>
    <w:rsid w:val="00C27C02"/>
    <w:rsid w:val="00C30240"/>
    <w:rsid w:val="00C30D0F"/>
    <w:rsid w:val="00C30F09"/>
    <w:rsid w:val="00C30F20"/>
    <w:rsid w:val="00C31141"/>
    <w:rsid w:val="00C313FF"/>
    <w:rsid w:val="00C316D6"/>
    <w:rsid w:val="00C31876"/>
    <w:rsid w:val="00C31BE6"/>
    <w:rsid w:val="00C31CAA"/>
    <w:rsid w:val="00C31E30"/>
    <w:rsid w:val="00C31E4B"/>
    <w:rsid w:val="00C31FC1"/>
    <w:rsid w:val="00C3241C"/>
    <w:rsid w:val="00C328C8"/>
    <w:rsid w:val="00C32E05"/>
    <w:rsid w:val="00C32EE7"/>
    <w:rsid w:val="00C331E2"/>
    <w:rsid w:val="00C33C25"/>
    <w:rsid w:val="00C33C75"/>
    <w:rsid w:val="00C33D82"/>
    <w:rsid w:val="00C34055"/>
    <w:rsid w:val="00C34079"/>
    <w:rsid w:val="00C345A1"/>
    <w:rsid w:val="00C34A36"/>
    <w:rsid w:val="00C34A9F"/>
    <w:rsid w:val="00C34F61"/>
    <w:rsid w:val="00C35035"/>
    <w:rsid w:val="00C35426"/>
    <w:rsid w:val="00C354BE"/>
    <w:rsid w:val="00C3594A"/>
    <w:rsid w:val="00C35E3F"/>
    <w:rsid w:val="00C3683B"/>
    <w:rsid w:val="00C36FC4"/>
    <w:rsid w:val="00C37053"/>
    <w:rsid w:val="00C371DB"/>
    <w:rsid w:val="00C37474"/>
    <w:rsid w:val="00C37635"/>
    <w:rsid w:val="00C37660"/>
    <w:rsid w:val="00C378B1"/>
    <w:rsid w:val="00C37AE2"/>
    <w:rsid w:val="00C40342"/>
    <w:rsid w:val="00C409F4"/>
    <w:rsid w:val="00C410A3"/>
    <w:rsid w:val="00C41480"/>
    <w:rsid w:val="00C4185E"/>
    <w:rsid w:val="00C41FCD"/>
    <w:rsid w:val="00C424C1"/>
    <w:rsid w:val="00C426CC"/>
    <w:rsid w:val="00C42AC5"/>
    <w:rsid w:val="00C4313E"/>
    <w:rsid w:val="00C431EB"/>
    <w:rsid w:val="00C43936"/>
    <w:rsid w:val="00C43B66"/>
    <w:rsid w:val="00C43C8D"/>
    <w:rsid w:val="00C44C1F"/>
    <w:rsid w:val="00C44CE2"/>
    <w:rsid w:val="00C44D24"/>
    <w:rsid w:val="00C45AC4"/>
    <w:rsid w:val="00C45D5F"/>
    <w:rsid w:val="00C467FD"/>
    <w:rsid w:val="00C46A43"/>
    <w:rsid w:val="00C46C59"/>
    <w:rsid w:val="00C47353"/>
    <w:rsid w:val="00C478A6"/>
    <w:rsid w:val="00C47AAF"/>
    <w:rsid w:val="00C47BAF"/>
    <w:rsid w:val="00C47C2C"/>
    <w:rsid w:val="00C47F0B"/>
    <w:rsid w:val="00C503FD"/>
    <w:rsid w:val="00C5067B"/>
    <w:rsid w:val="00C50AAD"/>
    <w:rsid w:val="00C5103F"/>
    <w:rsid w:val="00C5135B"/>
    <w:rsid w:val="00C51597"/>
    <w:rsid w:val="00C519D4"/>
    <w:rsid w:val="00C51A5B"/>
    <w:rsid w:val="00C52027"/>
    <w:rsid w:val="00C5254B"/>
    <w:rsid w:val="00C528C2"/>
    <w:rsid w:val="00C52B1B"/>
    <w:rsid w:val="00C52BF1"/>
    <w:rsid w:val="00C53057"/>
    <w:rsid w:val="00C53507"/>
    <w:rsid w:val="00C53689"/>
    <w:rsid w:val="00C542CF"/>
    <w:rsid w:val="00C54485"/>
    <w:rsid w:val="00C54666"/>
    <w:rsid w:val="00C54EA7"/>
    <w:rsid w:val="00C54F86"/>
    <w:rsid w:val="00C5572F"/>
    <w:rsid w:val="00C55A76"/>
    <w:rsid w:val="00C55BC7"/>
    <w:rsid w:val="00C55F4F"/>
    <w:rsid w:val="00C56261"/>
    <w:rsid w:val="00C56C0C"/>
    <w:rsid w:val="00C56E0F"/>
    <w:rsid w:val="00C57724"/>
    <w:rsid w:val="00C57A30"/>
    <w:rsid w:val="00C57AB0"/>
    <w:rsid w:val="00C57BC6"/>
    <w:rsid w:val="00C57D5D"/>
    <w:rsid w:val="00C604D4"/>
    <w:rsid w:val="00C606BE"/>
    <w:rsid w:val="00C60F17"/>
    <w:rsid w:val="00C6131F"/>
    <w:rsid w:val="00C61EAC"/>
    <w:rsid w:val="00C62206"/>
    <w:rsid w:val="00C62480"/>
    <w:rsid w:val="00C626D2"/>
    <w:rsid w:val="00C62937"/>
    <w:rsid w:val="00C62C0F"/>
    <w:rsid w:val="00C6304C"/>
    <w:rsid w:val="00C631F0"/>
    <w:rsid w:val="00C635C2"/>
    <w:rsid w:val="00C637E9"/>
    <w:rsid w:val="00C638FC"/>
    <w:rsid w:val="00C63929"/>
    <w:rsid w:val="00C63C9B"/>
    <w:rsid w:val="00C63E26"/>
    <w:rsid w:val="00C63EAA"/>
    <w:rsid w:val="00C6433A"/>
    <w:rsid w:val="00C64346"/>
    <w:rsid w:val="00C645A4"/>
    <w:rsid w:val="00C64B1E"/>
    <w:rsid w:val="00C64EAB"/>
    <w:rsid w:val="00C652DC"/>
    <w:rsid w:val="00C65425"/>
    <w:rsid w:val="00C65B8B"/>
    <w:rsid w:val="00C664CB"/>
    <w:rsid w:val="00C66785"/>
    <w:rsid w:val="00C6693D"/>
    <w:rsid w:val="00C6719D"/>
    <w:rsid w:val="00C6730E"/>
    <w:rsid w:val="00C6755D"/>
    <w:rsid w:val="00C67982"/>
    <w:rsid w:val="00C67C86"/>
    <w:rsid w:val="00C67D0B"/>
    <w:rsid w:val="00C70073"/>
    <w:rsid w:val="00C70230"/>
    <w:rsid w:val="00C70377"/>
    <w:rsid w:val="00C708B3"/>
    <w:rsid w:val="00C70D40"/>
    <w:rsid w:val="00C71260"/>
    <w:rsid w:val="00C71261"/>
    <w:rsid w:val="00C715F4"/>
    <w:rsid w:val="00C719F3"/>
    <w:rsid w:val="00C71AC6"/>
    <w:rsid w:val="00C71B17"/>
    <w:rsid w:val="00C71D24"/>
    <w:rsid w:val="00C72824"/>
    <w:rsid w:val="00C729EC"/>
    <w:rsid w:val="00C72CF2"/>
    <w:rsid w:val="00C72DE5"/>
    <w:rsid w:val="00C72EDA"/>
    <w:rsid w:val="00C72FD0"/>
    <w:rsid w:val="00C731E2"/>
    <w:rsid w:val="00C733F2"/>
    <w:rsid w:val="00C73415"/>
    <w:rsid w:val="00C73A07"/>
    <w:rsid w:val="00C73D67"/>
    <w:rsid w:val="00C73E3B"/>
    <w:rsid w:val="00C74047"/>
    <w:rsid w:val="00C74091"/>
    <w:rsid w:val="00C7412A"/>
    <w:rsid w:val="00C74492"/>
    <w:rsid w:val="00C7468B"/>
    <w:rsid w:val="00C74CF4"/>
    <w:rsid w:val="00C74DDC"/>
    <w:rsid w:val="00C74E7E"/>
    <w:rsid w:val="00C75211"/>
    <w:rsid w:val="00C756B4"/>
    <w:rsid w:val="00C75A4E"/>
    <w:rsid w:val="00C75D1F"/>
    <w:rsid w:val="00C765D6"/>
    <w:rsid w:val="00C76E2C"/>
    <w:rsid w:val="00C770C4"/>
    <w:rsid w:val="00C7752A"/>
    <w:rsid w:val="00C77566"/>
    <w:rsid w:val="00C776A6"/>
    <w:rsid w:val="00C8007E"/>
    <w:rsid w:val="00C800E1"/>
    <w:rsid w:val="00C80154"/>
    <w:rsid w:val="00C805A8"/>
    <w:rsid w:val="00C80C88"/>
    <w:rsid w:val="00C80E04"/>
    <w:rsid w:val="00C80F4B"/>
    <w:rsid w:val="00C8105F"/>
    <w:rsid w:val="00C811FC"/>
    <w:rsid w:val="00C81954"/>
    <w:rsid w:val="00C81B55"/>
    <w:rsid w:val="00C81C1A"/>
    <w:rsid w:val="00C81E21"/>
    <w:rsid w:val="00C821C2"/>
    <w:rsid w:val="00C823E5"/>
    <w:rsid w:val="00C8285B"/>
    <w:rsid w:val="00C828E4"/>
    <w:rsid w:val="00C82CC6"/>
    <w:rsid w:val="00C839E1"/>
    <w:rsid w:val="00C83B48"/>
    <w:rsid w:val="00C840D1"/>
    <w:rsid w:val="00C8423A"/>
    <w:rsid w:val="00C84412"/>
    <w:rsid w:val="00C850ED"/>
    <w:rsid w:val="00C85125"/>
    <w:rsid w:val="00C8562A"/>
    <w:rsid w:val="00C85B45"/>
    <w:rsid w:val="00C85F0C"/>
    <w:rsid w:val="00C8610D"/>
    <w:rsid w:val="00C86C2E"/>
    <w:rsid w:val="00C86CD2"/>
    <w:rsid w:val="00C87EDF"/>
    <w:rsid w:val="00C903F8"/>
    <w:rsid w:val="00C90635"/>
    <w:rsid w:val="00C918C2"/>
    <w:rsid w:val="00C9210A"/>
    <w:rsid w:val="00C92145"/>
    <w:rsid w:val="00C9227F"/>
    <w:rsid w:val="00C92A87"/>
    <w:rsid w:val="00C92E36"/>
    <w:rsid w:val="00C93165"/>
    <w:rsid w:val="00C934C8"/>
    <w:rsid w:val="00C93629"/>
    <w:rsid w:val="00C93987"/>
    <w:rsid w:val="00C93E21"/>
    <w:rsid w:val="00C94035"/>
    <w:rsid w:val="00C94164"/>
    <w:rsid w:val="00C943DC"/>
    <w:rsid w:val="00C94406"/>
    <w:rsid w:val="00C94421"/>
    <w:rsid w:val="00C9456A"/>
    <w:rsid w:val="00C945AB"/>
    <w:rsid w:val="00C94805"/>
    <w:rsid w:val="00C94934"/>
    <w:rsid w:val="00C94CC2"/>
    <w:rsid w:val="00C94E1B"/>
    <w:rsid w:val="00C94EB3"/>
    <w:rsid w:val="00C9515C"/>
    <w:rsid w:val="00C95238"/>
    <w:rsid w:val="00C95321"/>
    <w:rsid w:val="00C95A2D"/>
    <w:rsid w:val="00C95FD8"/>
    <w:rsid w:val="00C962C8"/>
    <w:rsid w:val="00C96573"/>
    <w:rsid w:val="00C96898"/>
    <w:rsid w:val="00C96C50"/>
    <w:rsid w:val="00C97244"/>
    <w:rsid w:val="00C975FC"/>
    <w:rsid w:val="00C976EA"/>
    <w:rsid w:val="00C97865"/>
    <w:rsid w:val="00CA0213"/>
    <w:rsid w:val="00CA03C6"/>
    <w:rsid w:val="00CA077F"/>
    <w:rsid w:val="00CA13A4"/>
    <w:rsid w:val="00CA1491"/>
    <w:rsid w:val="00CA14E2"/>
    <w:rsid w:val="00CA1A69"/>
    <w:rsid w:val="00CA1AD7"/>
    <w:rsid w:val="00CA1E74"/>
    <w:rsid w:val="00CA223E"/>
    <w:rsid w:val="00CA2A06"/>
    <w:rsid w:val="00CA2C01"/>
    <w:rsid w:val="00CA2C1E"/>
    <w:rsid w:val="00CA2EA6"/>
    <w:rsid w:val="00CA2F41"/>
    <w:rsid w:val="00CA31AF"/>
    <w:rsid w:val="00CA3672"/>
    <w:rsid w:val="00CA3BFB"/>
    <w:rsid w:val="00CA3D30"/>
    <w:rsid w:val="00CA4511"/>
    <w:rsid w:val="00CA4A1A"/>
    <w:rsid w:val="00CA4A28"/>
    <w:rsid w:val="00CA4E40"/>
    <w:rsid w:val="00CA536E"/>
    <w:rsid w:val="00CA5D0D"/>
    <w:rsid w:val="00CA68D7"/>
    <w:rsid w:val="00CA6991"/>
    <w:rsid w:val="00CA6B2E"/>
    <w:rsid w:val="00CA6C7D"/>
    <w:rsid w:val="00CA72FE"/>
    <w:rsid w:val="00CA733C"/>
    <w:rsid w:val="00CB08BB"/>
    <w:rsid w:val="00CB09D8"/>
    <w:rsid w:val="00CB0A8A"/>
    <w:rsid w:val="00CB0B4C"/>
    <w:rsid w:val="00CB0CB2"/>
    <w:rsid w:val="00CB118D"/>
    <w:rsid w:val="00CB1209"/>
    <w:rsid w:val="00CB13B0"/>
    <w:rsid w:val="00CB18DA"/>
    <w:rsid w:val="00CB1A3D"/>
    <w:rsid w:val="00CB1A59"/>
    <w:rsid w:val="00CB1AA7"/>
    <w:rsid w:val="00CB26C4"/>
    <w:rsid w:val="00CB2B26"/>
    <w:rsid w:val="00CB2B92"/>
    <w:rsid w:val="00CB2E52"/>
    <w:rsid w:val="00CB3962"/>
    <w:rsid w:val="00CB3B87"/>
    <w:rsid w:val="00CB44ED"/>
    <w:rsid w:val="00CB456E"/>
    <w:rsid w:val="00CB46ED"/>
    <w:rsid w:val="00CB4705"/>
    <w:rsid w:val="00CB5278"/>
    <w:rsid w:val="00CB55EF"/>
    <w:rsid w:val="00CB5D36"/>
    <w:rsid w:val="00CB643C"/>
    <w:rsid w:val="00CB6AF5"/>
    <w:rsid w:val="00CB71F3"/>
    <w:rsid w:val="00CB7BF1"/>
    <w:rsid w:val="00CC02B5"/>
    <w:rsid w:val="00CC0382"/>
    <w:rsid w:val="00CC0A28"/>
    <w:rsid w:val="00CC0CDD"/>
    <w:rsid w:val="00CC150B"/>
    <w:rsid w:val="00CC18F5"/>
    <w:rsid w:val="00CC1A4A"/>
    <w:rsid w:val="00CC1B34"/>
    <w:rsid w:val="00CC1BAA"/>
    <w:rsid w:val="00CC1E37"/>
    <w:rsid w:val="00CC2868"/>
    <w:rsid w:val="00CC2A67"/>
    <w:rsid w:val="00CC2EE9"/>
    <w:rsid w:val="00CC2EEF"/>
    <w:rsid w:val="00CC307A"/>
    <w:rsid w:val="00CC341B"/>
    <w:rsid w:val="00CC3AED"/>
    <w:rsid w:val="00CC3D95"/>
    <w:rsid w:val="00CC402C"/>
    <w:rsid w:val="00CC42C8"/>
    <w:rsid w:val="00CC447B"/>
    <w:rsid w:val="00CC456A"/>
    <w:rsid w:val="00CC468B"/>
    <w:rsid w:val="00CC48BE"/>
    <w:rsid w:val="00CC48F0"/>
    <w:rsid w:val="00CC4A35"/>
    <w:rsid w:val="00CC5013"/>
    <w:rsid w:val="00CC5169"/>
    <w:rsid w:val="00CC534C"/>
    <w:rsid w:val="00CC5E20"/>
    <w:rsid w:val="00CC5E53"/>
    <w:rsid w:val="00CC6426"/>
    <w:rsid w:val="00CC6840"/>
    <w:rsid w:val="00CC6AF7"/>
    <w:rsid w:val="00CC6BBA"/>
    <w:rsid w:val="00CC6DF8"/>
    <w:rsid w:val="00CC6F9C"/>
    <w:rsid w:val="00CC745A"/>
    <w:rsid w:val="00CC76E8"/>
    <w:rsid w:val="00CC784A"/>
    <w:rsid w:val="00CC7AFD"/>
    <w:rsid w:val="00CC7D5C"/>
    <w:rsid w:val="00CC7E19"/>
    <w:rsid w:val="00CC7E33"/>
    <w:rsid w:val="00CC7EAB"/>
    <w:rsid w:val="00CC7FFE"/>
    <w:rsid w:val="00CD007F"/>
    <w:rsid w:val="00CD01B9"/>
    <w:rsid w:val="00CD09C0"/>
    <w:rsid w:val="00CD0CE0"/>
    <w:rsid w:val="00CD1535"/>
    <w:rsid w:val="00CD163A"/>
    <w:rsid w:val="00CD17D2"/>
    <w:rsid w:val="00CD1AE5"/>
    <w:rsid w:val="00CD1C37"/>
    <w:rsid w:val="00CD1D3A"/>
    <w:rsid w:val="00CD2357"/>
    <w:rsid w:val="00CD252D"/>
    <w:rsid w:val="00CD2B44"/>
    <w:rsid w:val="00CD30E3"/>
    <w:rsid w:val="00CD3708"/>
    <w:rsid w:val="00CD37CB"/>
    <w:rsid w:val="00CD3A4C"/>
    <w:rsid w:val="00CD3E15"/>
    <w:rsid w:val="00CD3E33"/>
    <w:rsid w:val="00CD3ED4"/>
    <w:rsid w:val="00CD3F95"/>
    <w:rsid w:val="00CD4273"/>
    <w:rsid w:val="00CD42D0"/>
    <w:rsid w:val="00CD438D"/>
    <w:rsid w:val="00CD4B6C"/>
    <w:rsid w:val="00CD57CE"/>
    <w:rsid w:val="00CD598E"/>
    <w:rsid w:val="00CD6764"/>
    <w:rsid w:val="00CD67FD"/>
    <w:rsid w:val="00CD69D0"/>
    <w:rsid w:val="00CD7A22"/>
    <w:rsid w:val="00CE006A"/>
    <w:rsid w:val="00CE0321"/>
    <w:rsid w:val="00CE0839"/>
    <w:rsid w:val="00CE0B2F"/>
    <w:rsid w:val="00CE15F6"/>
    <w:rsid w:val="00CE1874"/>
    <w:rsid w:val="00CE19E4"/>
    <w:rsid w:val="00CE1DE0"/>
    <w:rsid w:val="00CE1F8C"/>
    <w:rsid w:val="00CE2517"/>
    <w:rsid w:val="00CE265C"/>
    <w:rsid w:val="00CE2788"/>
    <w:rsid w:val="00CE374F"/>
    <w:rsid w:val="00CE3CF9"/>
    <w:rsid w:val="00CE4139"/>
    <w:rsid w:val="00CE439C"/>
    <w:rsid w:val="00CE47AC"/>
    <w:rsid w:val="00CE4BE5"/>
    <w:rsid w:val="00CE4C23"/>
    <w:rsid w:val="00CE4EA4"/>
    <w:rsid w:val="00CE5046"/>
    <w:rsid w:val="00CE578D"/>
    <w:rsid w:val="00CE586C"/>
    <w:rsid w:val="00CE58D1"/>
    <w:rsid w:val="00CE5CD3"/>
    <w:rsid w:val="00CE5CDB"/>
    <w:rsid w:val="00CE5DE8"/>
    <w:rsid w:val="00CE605C"/>
    <w:rsid w:val="00CE712A"/>
    <w:rsid w:val="00CE77FE"/>
    <w:rsid w:val="00CE7995"/>
    <w:rsid w:val="00CE7A4F"/>
    <w:rsid w:val="00CF02DF"/>
    <w:rsid w:val="00CF0591"/>
    <w:rsid w:val="00CF0DDF"/>
    <w:rsid w:val="00CF10A0"/>
    <w:rsid w:val="00CF1863"/>
    <w:rsid w:val="00CF1ED4"/>
    <w:rsid w:val="00CF247B"/>
    <w:rsid w:val="00CF2FA8"/>
    <w:rsid w:val="00CF324F"/>
    <w:rsid w:val="00CF354E"/>
    <w:rsid w:val="00CF3B33"/>
    <w:rsid w:val="00CF3CFE"/>
    <w:rsid w:val="00CF3FD0"/>
    <w:rsid w:val="00CF41DF"/>
    <w:rsid w:val="00CF4A35"/>
    <w:rsid w:val="00CF4A3E"/>
    <w:rsid w:val="00CF4C62"/>
    <w:rsid w:val="00CF4C98"/>
    <w:rsid w:val="00CF52D5"/>
    <w:rsid w:val="00CF545B"/>
    <w:rsid w:val="00CF5852"/>
    <w:rsid w:val="00CF5E09"/>
    <w:rsid w:val="00CF5F2B"/>
    <w:rsid w:val="00CF62E4"/>
    <w:rsid w:val="00CF682C"/>
    <w:rsid w:val="00CF6A1A"/>
    <w:rsid w:val="00CF78DC"/>
    <w:rsid w:val="00D0022C"/>
    <w:rsid w:val="00D005C8"/>
    <w:rsid w:val="00D00B1F"/>
    <w:rsid w:val="00D00CB6"/>
    <w:rsid w:val="00D00FD6"/>
    <w:rsid w:val="00D011F6"/>
    <w:rsid w:val="00D01BCD"/>
    <w:rsid w:val="00D01C5A"/>
    <w:rsid w:val="00D01D79"/>
    <w:rsid w:val="00D02138"/>
    <w:rsid w:val="00D02194"/>
    <w:rsid w:val="00D02B14"/>
    <w:rsid w:val="00D02C67"/>
    <w:rsid w:val="00D02E14"/>
    <w:rsid w:val="00D02FF7"/>
    <w:rsid w:val="00D031FB"/>
    <w:rsid w:val="00D0371E"/>
    <w:rsid w:val="00D03CC5"/>
    <w:rsid w:val="00D04B65"/>
    <w:rsid w:val="00D04B6F"/>
    <w:rsid w:val="00D050E3"/>
    <w:rsid w:val="00D05D6F"/>
    <w:rsid w:val="00D05F19"/>
    <w:rsid w:val="00D060CE"/>
    <w:rsid w:val="00D060F3"/>
    <w:rsid w:val="00D06263"/>
    <w:rsid w:val="00D065A8"/>
    <w:rsid w:val="00D06625"/>
    <w:rsid w:val="00D070EE"/>
    <w:rsid w:val="00D072B0"/>
    <w:rsid w:val="00D076CE"/>
    <w:rsid w:val="00D078EC"/>
    <w:rsid w:val="00D07C4D"/>
    <w:rsid w:val="00D07DA0"/>
    <w:rsid w:val="00D10156"/>
    <w:rsid w:val="00D10508"/>
    <w:rsid w:val="00D106EF"/>
    <w:rsid w:val="00D10710"/>
    <w:rsid w:val="00D107A4"/>
    <w:rsid w:val="00D1091A"/>
    <w:rsid w:val="00D10CF3"/>
    <w:rsid w:val="00D10ED3"/>
    <w:rsid w:val="00D10F11"/>
    <w:rsid w:val="00D11EB0"/>
    <w:rsid w:val="00D12260"/>
    <w:rsid w:val="00D12510"/>
    <w:rsid w:val="00D126A1"/>
    <w:rsid w:val="00D12D40"/>
    <w:rsid w:val="00D12E39"/>
    <w:rsid w:val="00D12EB8"/>
    <w:rsid w:val="00D131EC"/>
    <w:rsid w:val="00D13476"/>
    <w:rsid w:val="00D13E6F"/>
    <w:rsid w:val="00D13EB9"/>
    <w:rsid w:val="00D14352"/>
    <w:rsid w:val="00D146CA"/>
    <w:rsid w:val="00D14A51"/>
    <w:rsid w:val="00D14CA9"/>
    <w:rsid w:val="00D14DEF"/>
    <w:rsid w:val="00D1501F"/>
    <w:rsid w:val="00D155E9"/>
    <w:rsid w:val="00D15CD0"/>
    <w:rsid w:val="00D1697F"/>
    <w:rsid w:val="00D17080"/>
    <w:rsid w:val="00D17957"/>
    <w:rsid w:val="00D17A04"/>
    <w:rsid w:val="00D17A64"/>
    <w:rsid w:val="00D17B8E"/>
    <w:rsid w:val="00D17E41"/>
    <w:rsid w:val="00D20BAE"/>
    <w:rsid w:val="00D20DE6"/>
    <w:rsid w:val="00D2146C"/>
    <w:rsid w:val="00D21495"/>
    <w:rsid w:val="00D215F0"/>
    <w:rsid w:val="00D217F3"/>
    <w:rsid w:val="00D218BA"/>
    <w:rsid w:val="00D21E16"/>
    <w:rsid w:val="00D21E5F"/>
    <w:rsid w:val="00D221D9"/>
    <w:rsid w:val="00D228E8"/>
    <w:rsid w:val="00D22B70"/>
    <w:rsid w:val="00D22F8D"/>
    <w:rsid w:val="00D22FA7"/>
    <w:rsid w:val="00D2362E"/>
    <w:rsid w:val="00D23B61"/>
    <w:rsid w:val="00D23C50"/>
    <w:rsid w:val="00D23E3B"/>
    <w:rsid w:val="00D23E8E"/>
    <w:rsid w:val="00D240AF"/>
    <w:rsid w:val="00D24A4B"/>
    <w:rsid w:val="00D24DE4"/>
    <w:rsid w:val="00D2503B"/>
    <w:rsid w:val="00D25642"/>
    <w:rsid w:val="00D2580D"/>
    <w:rsid w:val="00D25ADD"/>
    <w:rsid w:val="00D25BC2"/>
    <w:rsid w:val="00D25D7F"/>
    <w:rsid w:val="00D2614F"/>
    <w:rsid w:val="00D263AE"/>
    <w:rsid w:val="00D263E9"/>
    <w:rsid w:val="00D264E6"/>
    <w:rsid w:val="00D265FB"/>
    <w:rsid w:val="00D268E6"/>
    <w:rsid w:val="00D26D39"/>
    <w:rsid w:val="00D26DE4"/>
    <w:rsid w:val="00D2726D"/>
    <w:rsid w:val="00D27CCC"/>
    <w:rsid w:val="00D302E0"/>
    <w:rsid w:val="00D30B6A"/>
    <w:rsid w:val="00D30E63"/>
    <w:rsid w:val="00D31012"/>
    <w:rsid w:val="00D3103A"/>
    <w:rsid w:val="00D31B7B"/>
    <w:rsid w:val="00D32130"/>
    <w:rsid w:val="00D323C7"/>
    <w:rsid w:val="00D327D4"/>
    <w:rsid w:val="00D3283F"/>
    <w:rsid w:val="00D32964"/>
    <w:rsid w:val="00D32A78"/>
    <w:rsid w:val="00D32B55"/>
    <w:rsid w:val="00D32B92"/>
    <w:rsid w:val="00D3356B"/>
    <w:rsid w:val="00D336A5"/>
    <w:rsid w:val="00D33702"/>
    <w:rsid w:val="00D33958"/>
    <w:rsid w:val="00D33ADA"/>
    <w:rsid w:val="00D345F8"/>
    <w:rsid w:val="00D34651"/>
    <w:rsid w:val="00D34879"/>
    <w:rsid w:val="00D34BA4"/>
    <w:rsid w:val="00D34F9F"/>
    <w:rsid w:val="00D3502F"/>
    <w:rsid w:val="00D350BF"/>
    <w:rsid w:val="00D354C5"/>
    <w:rsid w:val="00D3591E"/>
    <w:rsid w:val="00D363BA"/>
    <w:rsid w:val="00D363FF"/>
    <w:rsid w:val="00D365B8"/>
    <w:rsid w:val="00D36674"/>
    <w:rsid w:val="00D368CE"/>
    <w:rsid w:val="00D36965"/>
    <w:rsid w:val="00D36B9F"/>
    <w:rsid w:val="00D37003"/>
    <w:rsid w:val="00D370C3"/>
    <w:rsid w:val="00D373F7"/>
    <w:rsid w:val="00D3791A"/>
    <w:rsid w:val="00D40473"/>
    <w:rsid w:val="00D40675"/>
    <w:rsid w:val="00D408A5"/>
    <w:rsid w:val="00D4093F"/>
    <w:rsid w:val="00D418B0"/>
    <w:rsid w:val="00D418FF"/>
    <w:rsid w:val="00D419D4"/>
    <w:rsid w:val="00D41CDD"/>
    <w:rsid w:val="00D41F9D"/>
    <w:rsid w:val="00D42599"/>
    <w:rsid w:val="00D42B95"/>
    <w:rsid w:val="00D43498"/>
    <w:rsid w:val="00D43C6E"/>
    <w:rsid w:val="00D44139"/>
    <w:rsid w:val="00D447BD"/>
    <w:rsid w:val="00D44909"/>
    <w:rsid w:val="00D44A3A"/>
    <w:rsid w:val="00D45316"/>
    <w:rsid w:val="00D45813"/>
    <w:rsid w:val="00D4660A"/>
    <w:rsid w:val="00D468D8"/>
    <w:rsid w:val="00D46F38"/>
    <w:rsid w:val="00D470CC"/>
    <w:rsid w:val="00D4711D"/>
    <w:rsid w:val="00D4722B"/>
    <w:rsid w:val="00D475D4"/>
    <w:rsid w:val="00D47A1F"/>
    <w:rsid w:val="00D47DD1"/>
    <w:rsid w:val="00D47E3D"/>
    <w:rsid w:val="00D47F20"/>
    <w:rsid w:val="00D50130"/>
    <w:rsid w:val="00D50315"/>
    <w:rsid w:val="00D50387"/>
    <w:rsid w:val="00D50ED0"/>
    <w:rsid w:val="00D51329"/>
    <w:rsid w:val="00D51588"/>
    <w:rsid w:val="00D517A1"/>
    <w:rsid w:val="00D518DB"/>
    <w:rsid w:val="00D51A53"/>
    <w:rsid w:val="00D51B69"/>
    <w:rsid w:val="00D51BBE"/>
    <w:rsid w:val="00D51F11"/>
    <w:rsid w:val="00D52098"/>
    <w:rsid w:val="00D5249B"/>
    <w:rsid w:val="00D52E80"/>
    <w:rsid w:val="00D533EB"/>
    <w:rsid w:val="00D537A1"/>
    <w:rsid w:val="00D537AC"/>
    <w:rsid w:val="00D538E2"/>
    <w:rsid w:val="00D53913"/>
    <w:rsid w:val="00D53D49"/>
    <w:rsid w:val="00D540E8"/>
    <w:rsid w:val="00D546CD"/>
    <w:rsid w:val="00D54C8D"/>
    <w:rsid w:val="00D54D8E"/>
    <w:rsid w:val="00D553CA"/>
    <w:rsid w:val="00D55775"/>
    <w:rsid w:val="00D5585E"/>
    <w:rsid w:val="00D55A0F"/>
    <w:rsid w:val="00D56012"/>
    <w:rsid w:val="00D5608E"/>
    <w:rsid w:val="00D569A0"/>
    <w:rsid w:val="00D57140"/>
    <w:rsid w:val="00D571EF"/>
    <w:rsid w:val="00D572CC"/>
    <w:rsid w:val="00D57400"/>
    <w:rsid w:val="00D57B02"/>
    <w:rsid w:val="00D57FC5"/>
    <w:rsid w:val="00D57FCF"/>
    <w:rsid w:val="00D6045D"/>
    <w:rsid w:val="00D60E8A"/>
    <w:rsid w:val="00D61442"/>
    <w:rsid w:val="00D61756"/>
    <w:rsid w:val="00D61C95"/>
    <w:rsid w:val="00D61FBA"/>
    <w:rsid w:val="00D621F5"/>
    <w:rsid w:val="00D62A05"/>
    <w:rsid w:val="00D62BF4"/>
    <w:rsid w:val="00D62FFE"/>
    <w:rsid w:val="00D6374D"/>
    <w:rsid w:val="00D63818"/>
    <w:rsid w:val="00D63A9E"/>
    <w:rsid w:val="00D63AED"/>
    <w:rsid w:val="00D63D39"/>
    <w:rsid w:val="00D63F5E"/>
    <w:rsid w:val="00D641F1"/>
    <w:rsid w:val="00D646C7"/>
    <w:rsid w:val="00D64CD6"/>
    <w:rsid w:val="00D64D50"/>
    <w:rsid w:val="00D64F41"/>
    <w:rsid w:val="00D65021"/>
    <w:rsid w:val="00D6518C"/>
    <w:rsid w:val="00D65C42"/>
    <w:rsid w:val="00D660DF"/>
    <w:rsid w:val="00D66576"/>
    <w:rsid w:val="00D66836"/>
    <w:rsid w:val="00D668AF"/>
    <w:rsid w:val="00D668F7"/>
    <w:rsid w:val="00D66A38"/>
    <w:rsid w:val="00D66B18"/>
    <w:rsid w:val="00D6706C"/>
    <w:rsid w:val="00D6748C"/>
    <w:rsid w:val="00D6762A"/>
    <w:rsid w:val="00D67C22"/>
    <w:rsid w:val="00D67D95"/>
    <w:rsid w:val="00D67F77"/>
    <w:rsid w:val="00D70683"/>
    <w:rsid w:val="00D706D5"/>
    <w:rsid w:val="00D70F2C"/>
    <w:rsid w:val="00D70F9A"/>
    <w:rsid w:val="00D71048"/>
    <w:rsid w:val="00D710B0"/>
    <w:rsid w:val="00D710C0"/>
    <w:rsid w:val="00D711F8"/>
    <w:rsid w:val="00D71430"/>
    <w:rsid w:val="00D71B2C"/>
    <w:rsid w:val="00D72159"/>
    <w:rsid w:val="00D7215F"/>
    <w:rsid w:val="00D726B2"/>
    <w:rsid w:val="00D72FA5"/>
    <w:rsid w:val="00D7327A"/>
    <w:rsid w:val="00D7356F"/>
    <w:rsid w:val="00D73C25"/>
    <w:rsid w:val="00D741B1"/>
    <w:rsid w:val="00D742B0"/>
    <w:rsid w:val="00D7445A"/>
    <w:rsid w:val="00D744CD"/>
    <w:rsid w:val="00D74C24"/>
    <w:rsid w:val="00D755F7"/>
    <w:rsid w:val="00D75A81"/>
    <w:rsid w:val="00D75C26"/>
    <w:rsid w:val="00D7614C"/>
    <w:rsid w:val="00D766FD"/>
    <w:rsid w:val="00D76B4D"/>
    <w:rsid w:val="00D76F60"/>
    <w:rsid w:val="00D77166"/>
    <w:rsid w:val="00D77A8D"/>
    <w:rsid w:val="00D77C94"/>
    <w:rsid w:val="00D77E8C"/>
    <w:rsid w:val="00D80A18"/>
    <w:rsid w:val="00D816E8"/>
    <w:rsid w:val="00D8176A"/>
    <w:rsid w:val="00D817AA"/>
    <w:rsid w:val="00D8197A"/>
    <w:rsid w:val="00D819B6"/>
    <w:rsid w:val="00D820A7"/>
    <w:rsid w:val="00D826FE"/>
    <w:rsid w:val="00D82C34"/>
    <w:rsid w:val="00D82CE9"/>
    <w:rsid w:val="00D830D8"/>
    <w:rsid w:val="00D83370"/>
    <w:rsid w:val="00D837C7"/>
    <w:rsid w:val="00D837CD"/>
    <w:rsid w:val="00D83B55"/>
    <w:rsid w:val="00D84172"/>
    <w:rsid w:val="00D843B8"/>
    <w:rsid w:val="00D84E6D"/>
    <w:rsid w:val="00D85418"/>
    <w:rsid w:val="00D85864"/>
    <w:rsid w:val="00D85B0A"/>
    <w:rsid w:val="00D85B1F"/>
    <w:rsid w:val="00D86000"/>
    <w:rsid w:val="00D86162"/>
    <w:rsid w:val="00D86282"/>
    <w:rsid w:val="00D86373"/>
    <w:rsid w:val="00D864FD"/>
    <w:rsid w:val="00D866DF"/>
    <w:rsid w:val="00D8684C"/>
    <w:rsid w:val="00D869F7"/>
    <w:rsid w:val="00D86AB1"/>
    <w:rsid w:val="00D87312"/>
    <w:rsid w:val="00D87395"/>
    <w:rsid w:val="00D9061C"/>
    <w:rsid w:val="00D9095D"/>
    <w:rsid w:val="00D90ABE"/>
    <w:rsid w:val="00D91315"/>
    <w:rsid w:val="00D91456"/>
    <w:rsid w:val="00D918DA"/>
    <w:rsid w:val="00D91922"/>
    <w:rsid w:val="00D91A41"/>
    <w:rsid w:val="00D91BC2"/>
    <w:rsid w:val="00D91E2F"/>
    <w:rsid w:val="00D91EB6"/>
    <w:rsid w:val="00D92457"/>
    <w:rsid w:val="00D935AB"/>
    <w:rsid w:val="00D938BC"/>
    <w:rsid w:val="00D93A04"/>
    <w:rsid w:val="00D93A83"/>
    <w:rsid w:val="00D93DFC"/>
    <w:rsid w:val="00D94164"/>
    <w:rsid w:val="00D94361"/>
    <w:rsid w:val="00D94388"/>
    <w:rsid w:val="00D9486E"/>
    <w:rsid w:val="00D94C02"/>
    <w:rsid w:val="00D95152"/>
    <w:rsid w:val="00D954A1"/>
    <w:rsid w:val="00D95699"/>
    <w:rsid w:val="00D95A0A"/>
    <w:rsid w:val="00D95C02"/>
    <w:rsid w:val="00D95C27"/>
    <w:rsid w:val="00D9643A"/>
    <w:rsid w:val="00D96B16"/>
    <w:rsid w:val="00D96B40"/>
    <w:rsid w:val="00D96C0E"/>
    <w:rsid w:val="00D97391"/>
    <w:rsid w:val="00D977B5"/>
    <w:rsid w:val="00D97B26"/>
    <w:rsid w:val="00D97B6C"/>
    <w:rsid w:val="00DA07BB"/>
    <w:rsid w:val="00DA07BF"/>
    <w:rsid w:val="00DA1227"/>
    <w:rsid w:val="00DA1EDE"/>
    <w:rsid w:val="00DA1F84"/>
    <w:rsid w:val="00DA296F"/>
    <w:rsid w:val="00DA2D2B"/>
    <w:rsid w:val="00DA2E03"/>
    <w:rsid w:val="00DA3749"/>
    <w:rsid w:val="00DA3864"/>
    <w:rsid w:val="00DA38D1"/>
    <w:rsid w:val="00DA3C44"/>
    <w:rsid w:val="00DA3ECB"/>
    <w:rsid w:val="00DA4563"/>
    <w:rsid w:val="00DA474E"/>
    <w:rsid w:val="00DA4FD0"/>
    <w:rsid w:val="00DA5BEF"/>
    <w:rsid w:val="00DA5D73"/>
    <w:rsid w:val="00DA61AF"/>
    <w:rsid w:val="00DA6BDD"/>
    <w:rsid w:val="00DA72A7"/>
    <w:rsid w:val="00DA7CC1"/>
    <w:rsid w:val="00DA7ED8"/>
    <w:rsid w:val="00DB026F"/>
    <w:rsid w:val="00DB03AB"/>
    <w:rsid w:val="00DB03FD"/>
    <w:rsid w:val="00DB05D0"/>
    <w:rsid w:val="00DB06DF"/>
    <w:rsid w:val="00DB07AF"/>
    <w:rsid w:val="00DB0987"/>
    <w:rsid w:val="00DB0D34"/>
    <w:rsid w:val="00DB1031"/>
    <w:rsid w:val="00DB1086"/>
    <w:rsid w:val="00DB12D9"/>
    <w:rsid w:val="00DB1F3B"/>
    <w:rsid w:val="00DB1F5D"/>
    <w:rsid w:val="00DB2061"/>
    <w:rsid w:val="00DB2267"/>
    <w:rsid w:val="00DB2399"/>
    <w:rsid w:val="00DB27E3"/>
    <w:rsid w:val="00DB2CB4"/>
    <w:rsid w:val="00DB3007"/>
    <w:rsid w:val="00DB32EE"/>
    <w:rsid w:val="00DB352D"/>
    <w:rsid w:val="00DB3657"/>
    <w:rsid w:val="00DB36B6"/>
    <w:rsid w:val="00DB3C79"/>
    <w:rsid w:val="00DB3CC3"/>
    <w:rsid w:val="00DB42E8"/>
    <w:rsid w:val="00DB4623"/>
    <w:rsid w:val="00DB4A72"/>
    <w:rsid w:val="00DB4CC9"/>
    <w:rsid w:val="00DB4F3A"/>
    <w:rsid w:val="00DB5194"/>
    <w:rsid w:val="00DB53F1"/>
    <w:rsid w:val="00DB5EEA"/>
    <w:rsid w:val="00DB634F"/>
    <w:rsid w:val="00DB683E"/>
    <w:rsid w:val="00DB6880"/>
    <w:rsid w:val="00DB7329"/>
    <w:rsid w:val="00DB7AD6"/>
    <w:rsid w:val="00DB7CC8"/>
    <w:rsid w:val="00DC02A5"/>
    <w:rsid w:val="00DC08B5"/>
    <w:rsid w:val="00DC10D8"/>
    <w:rsid w:val="00DC1381"/>
    <w:rsid w:val="00DC163F"/>
    <w:rsid w:val="00DC16C8"/>
    <w:rsid w:val="00DC177D"/>
    <w:rsid w:val="00DC1CF3"/>
    <w:rsid w:val="00DC1D08"/>
    <w:rsid w:val="00DC2572"/>
    <w:rsid w:val="00DC2EEC"/>
    <w:rsid w:val="00DC2F92"/>
    <w:rsid w:val="00DC3654"/>
    <w:rsid w:val="00DC3F2F"/>
    <w:rsid w:val="00DC3F58"/>
    <w:rsid w:val="00DC416D"/>
    <w:rsid w:val="00DC4ADE"/>
    <w:rsid w:val="00DC4F26"/>
    <w:rsid w:val="00DC5236"/>
    <w:rsid w:val="00DC5B1F"/>
    <w:rsid w:val="00DC5DD5"/>
    <w:rsid w:val="00DC6564"/>
    <w:rsid w:val="00DC67BC"/>
    <w:rsid w:val="00DC68C5"/>
    <w:rsid w:val="00DC6BE5"/>
    <w:rsid w:val="00DC6F6C"/>
    <w:rsid w:val="00DC6FB9"/>
    <w:rsid w:val="00DC72BF"/>
    <w:rsid w:val="00DC7747"/>
    <w:rsid w:val="00DC7D1C"/>
    <w:rsid w:val="00DC7DBD"/>
    <w:rsid w:val="00DD0508"/>
    <w:rsid w:val="00DD0827"/>
    <w:rsid w:val="00DD0E1D"/>
    <w:rsid w:val="00DD0EC9"/>
    <w:rsid w:val="00DD0EE5"/>
    <w:rsid w:val="00DD0FA8"/>
    <w:rsid w:val="00DD1154"/>
    <w:rsid w:val="00DD1349"/>
    <w:rsid w:val="00DD19E7"/>
    <w:rsid w:val="00DD1ECB"/>
    <w:rsid w:val="00DD2A18"/>
    <w:rsid w:val="00DD2D3E"/>
    <w:rsid w:val="00DD3249"/>
    <w:rsid w:val="00DD35EA"/>
    <w:rsid w:val="00DD3757"/>
    <w:rsid w:val="00DD3D4F"/>
    <w:rsid w:val="00DD3F21"/>
    <w:rsid w:val="00DD3FCC"/>
    <w:rsid w:val="00DD42D6"/>
    <w:rsid w:val="00DD4486"/>
    <w:rsid w:val="00DD4C73"/>
    <w:rsid w:val="00DD4D7B"/>
    <w:rsid w:val="00DD50D2"/>
    <w:rsid w:val="00DD55FA"/>
    <w:rsid w:val="00DD5635"/>
    <w:rsid w:val="00DD574F"/>
    <w:rsid w:val="00DD5773"/>
    <w:rsid w:val="00DD5B06"/>
    <w:rsid w:val="00DD5D4B"/>
    <w:rsid w:val="00DD627B"/>
    <w:rsid w:val="00DD7529"/>
    <w:rsid w:val="00DE009F"/>
    <w:rsid w:val="00DE085E"/>
    <w:rsid w:val="00DE0B7C"/>
    <w:rsid w:val="00DE2AD3"/>
    <w:rsid w:val="00DE2EFE"/>
    <w:rsid w:val="00DE2F33"/>
    <w:rsid w:val="00DE3252"/>
    <w:rsid w:val="00DE32FD"/>
    <w:rsid w:val="00DE3380"/>
    <w:rsid w:val="00DE33B4"/>
    <w:rsid w:val="00DE35DA"/>
    <w:rsid w:val="00DE3ACD"/>
    <w:rsid w:val="00DE3D94"/>
    <w:rsid w:val="00DE3FE7"/>
    <w:rsid w:val="00DE404D"/>
    <w:rsid w:val="00DE4242"/>
    <w:rsid w:val="00DE4928"/>
    <w:rsid w:val="00DE4A60"/>
    <w:rsid w:val="00DE4AAD"/>
    <w:rsid w:val="00DE4E4E"/>
    <w:rsid w:val="00DE5769"/>
    <w:rsid w:val="00DE59D4"/>
    <w:rsid w:val="00DE5DF2"/>
    <w:rsid w:val="00DE610C"/>
    <w:rsid w:val="00DE6595"/>
    <w:rsid w:val="00DE67B7"/>
    <w:rsid w:val="00DE6D93"/>
    <w:rsid w:val="00DE6DB0"/>
    <w:rsid w:val="00DE6FD9"/>
    <w:rsid w:val="00DE7213"/>
    <w:rsid w:val="00DE72C3"/>
    <w:rsid w:val="00DE76A1"/>
    <w:rsid w:val="00DE777A"/>
    <w:rsid w:val="00DE77D4"/>
    <w:rsid w:val="00DE78C1"/>
    <w:rsid w:val="00DE7FB6"/>
    <w:rsid w:val="00DF0048"/>
    <w:rsid w:val="00DF0231"/>
    <w:rsid w:val="00DF04B0"/>
    <w:rsid w:val="00DF0709"/>
    <w:rsid w:val="00DF09BA"/>
    <w:rsid w:val="00DF13D7"/>
    <w:rsid w:val="00DF19D0"/>
    <w:rsid w:val="00DF2905"/>
    <w:rsid w:val="00DF2AF9"/>
    <w:rsid w:val="00DF2D0F"/>
    <w:rsid w:val="00DF2F10"/>
    <w:rsid w:val="00DF3046"/>
    <w:rsid w:val="00DF30A7"/>
    <w:rsid w:val="00DF36FE"/>
    <w:rsid w:val="00DF3DCF"/>
    <w:rsid w:val="00DF4267"/>
    <w:rsid w:val="00DF4794"/>
    <w:rsid w:val="00DF4CB2"/>
    <w:rsid w:val="00DF548E"/>
    <w:rsid w:val="00DF5D45"/>
    <w:rsid w:val="00DF5E4B"/>
    <w:rsid w:val="00DF5FDA"/>
    <w:rsid w:val="00DF6100"/>
    <w:rsid w:val="00DF64E3"/>
    <w:rsid w:val="00DF685F"/>
    <w:rsid w:val="00DF6B96"/>
    <w:rsid w:val="00DF6E58"/>
    <w:rsid w:val="00DF6EFE"/>
    <w:rsid w:val="00DF746E"/>
    <w:rsid w:val="00DF76C1"/>
    <w:rsid w:val="00DF79F6"/>
    <w:rsid w:val="00DF7BF9"/>
    <w:rsid w:val="00DF7D13"/>
    <w:rsid w:val="00E00186"/>
    <w:rsid w:val="00E0043A"/>
    <w:rsid w:val="00E0052A"/>
    <w:rsid w:val="00E006A1"/>
    <w:rsid w:val="00E008A4"/>
    <w:rsid w:val="00E00D8D"/>
    <w:rsid w:val="00E01381"/>
    <w:rsid w:val="00E019A2"/>
    <w:rsid w:val="00E01B01"/>
    <w:rsid w:val="00E01B93"/>
    <w:rsid w:val="00E024A1"/>
    <w:rsid w:val="00E02A13"/>
    <w:rsid w:val="00E02A6B"/>
    <w:rsid w:val="00E02D8A"/>
    <w:rsid w:val="00E02EF7"/>
    <w:rsid w:val="00E02F4F"/>
    <w:rsid w:val="00E03024"/>
    <w:rsid w:val="00E034C1"/>
    <w:rsid w:val="00E03622"/>
    <w:rsid w:val="00E03964"/>
    <w:rsid w:val="00E039B5"/>
    <w:rsid w:val="00E039E7"/>
    <w:rsid w:val="00E04266"/>
    <w:rsid w:val="00E04795"/>
    <w:rsid w:val="00E0479D"/>
    <w:rsid w:val="00E04C31"/>
    <w:rsid w:val="00E04DA1"/>
    <w:rsid w:val="00E05316"/>
    <w:rsid w:val="00E05558"/>
    <w:rsid w:val="00E0586F"/>
    <w:rsid w:val="00E063D3"/>
    <w:rsid w:val="00E066C5"/>
    <w:rsid w:val="00E066D2"/>
    <w:rsid w:val="00E069B8"/>
    <w:rsid w:val="00E06DBF"/>
    <w:rsid w:val="00E06EA0"/>
    <w:rsid w:val="00E07051"/>
    <w:rsid w:val="00E071E4"/>
    <w:rsid w:val="00E100E8"/>
    <w:rsid w:val="00E104A9"/>
    <w:rsid w:val="00E10658"/>
    <w:rsid w:val="00E10A44"/>
    <w:rsid w:val="00E10BA2"/>
    <w:rsid w:val="00E11186"/>
    <w:rsid w:val="00E114DA"/>
    <w:rsid w:val="00E11792"/>
    <w:rsid w:val="00E119B9"/>
    <w:rsid w:val="00E12040"/>
    <w:rsid w:val="00E123C0"/>
    <w:rsid w:val="00E12670"/>
    <w:rsid w:val="00E12CE5"/>
    <w:rsid w:val="00E12EED"/>
    <w:rsid w:val="00E12F97"/>
    <w:rsid w:val="00E13402"/>
    <w:rsid w:val="00E135B0"/>
    <w:rsid w:val="00E13612"/>
    <w:rsid w:val="00E13641"/>
    <w:rsid w:val="00E136D9"/>
    <w:rsid w:val="00E13943"/>
    <w:rsid w:val="00E1397F"/>
    <w:rsid w:val="00E13A1D"/>
    <w:rsid w:val="00E13C7B"/>
    <w:rsid w:val="00E13F6A"/>
    <w:rsid w:val="00E141FD"/>
    <w:rsid w:val="00E146A8"/>
    <w:rsid w:val="00E14C28"/>
    <w:rsid w:val="00E1546D"/>
    <w:rsid w:val="00E154DE"/>
    <w:rsid w:val="00E1580F"/>
    <w:rsid w:val="00E15D47"/>
    <w:rsid w:val="00E15E7E"/>
    <w:rsid w:val="00E167A9"/>
    <w:rsid w:val="00E16D26"/>
    <w:rsid w:val="00E16E6C"/>
    <w:rsid w:val="00E17359"/>
    <w:rsid w:val="00E176DF"/>
    <w:rsid w:val="00E17852"/>
    <w:rsid w:val="00E179BA"/>
    <w:rsid w:val="00E200D9"/>
    <w:rsid w:val="00E207EF"/>
    <w:rsid w:val="00E20A5E"/>
    <w:rsid w:val="00E20B83"/>
    <w:rsid w:val="00E20D81"/>
    <w:rsid w:val="00E20E66"/>
    <w:rsid w:val="00E21163"/>
    <w:rsid w:val="00E21BBD"/>
    <w:rsid w:val="00E21F0C"/>
    <w:rsid w:val="00E2224D"/>
    <w:rsid w:val="00E22798"/>
    <w:rsid w:val="00E228EB"/>
    <w:rsid w:val="00E228FB"/>
    <w:rsid w:val="00E229BC"/>
    <w:rsid w:val="00E22EDB"/>
    <w:rsid w:val="00E23179"/>
    <w:rsid w:val="00E239DC"/>
    <w:rsid w:val="00E23EED"/>
    <w:rsid w:val="00E24423"/>
    <w:rsid w:val="00E24D1A"/>
    <w:rsid w:val="00E24D50"/>
    <w:rsid w:val="00E24FDA"/>
    <w:rsid w:val="00E2500A"/>
    <w:rsid w:val="00E25661"/>
    <w:rsid w:val="00E259E5"/>
    <w:rsid w:val="00E25CDD"/>
    <w:rsid w:val="00E261EB"/>
    <w:rsid w:val="00E265BC"/>
    <w:rsid w:val="00E27FAC"/>
    <w:rsid w:val="00E302E6"/>
    <w:rsid w:val="00E304D7"/>
    <w:rsid w:val="00E307D4"/>
    <w:rsid w:val="00E308B0"/>
    <w:rsid w:val="00E30B1E"/>
    <w:rsid w:val="00E30CDE"/>
    <w:rsid w:val="00E30DB7"/>
    <w:rsid w:val="00E30ED4"/>
    <w:rsid w:val="00E31098"/>
    <w:rsid w:val="00E311B2"/>
    <w:rsid w:val="00E313AD"/>
    <w:rsid w:val="00E31F62"/>
    <w:rsid w:val="00E31F96"/>
    <w:rsid w:val="00E31FC8"/>
    <w:rsid w:val="00E320B9"/>
    <w:rsid w:val="00E322AF"/>
    <w:rsid w:val="00E3255A"/>
    <w:rsid w:val="00E32737"/>
    <w:rsid w:val="00E328C8"/>
    <w:rsid w:val="00E32A60"/>
    <w:rsid w:val="00E32B57"/>
    <w:rsid w:val="00E32B74"/>
    <w:rsid w:val="00E33117"/>
    <w:rsid w:val="00E33640"/>
    <w:rsid w:val="00E33B90"/>
    <w:rsid w:val="00E33BE8"/>
    <w:rsid w:val="00E3438C"/>
    <w:rsid w:val="00E344DD"/>
    <w:rsid w:val="00E34A82"/>
    <w:rsid w:val="00E35266"/>
    <w:rsid w:val="00E353EA"/>
    <w:rsid w:val="00E3586F"/>
    <w:rsid w:val="00E35E4E"/>
    <w:rsid w:val="00E365D4"/>
    <w:rsid w:val="00E3662C"/>
    <w:rsid w:val="00E3685E"/>
    <w:rsid w:val="00E36953"/>
    <w:rsid w:val="00E36AF6"/>
    <w:rsid w:val="00E36C06"/>
    <w:rsid w:val="00E36C8E"/>
    <w:rsid w:val="00E3721A"/>
    <w:rsid w:val="00E374BB"/>
    <w:rsid w:val="00E376B9"/>
    <w:rsid w:val="00E40156"/>
    <w:rsid w:val="00E405E5"/>
    <w:rsid w:val="00E40779"/>
    <w:rsid w:val="00E410EA"/>
    <w:rsid w:val="00E41FEF"/>
    <w:rsid w:val="00E420B4"/>
    <w:rsid w:val="00E420B8"/>
    <w:rsid w:val="00E424FF"/>
    <w:rsid w:val="00E42938"/>
    <w:rsid w:val="00E42A4D"/>
    <w:rsid w:val="00E42A7A"/>
    <w:rsid w:val="00E42BA4"/>
    <w:rsid w:val="00E4312B"/>
    <w:rsid w:val="00E4399D"/>
    <w:rsid w:val="00E43D84"/>
    <w:rsid w:val="00E43DDD"/>
    <w:rsid w:val="00E43FCD"/>
    <w:rsid w:val="00E440AF"/>
    <w:rsid w:val="00E440F7"/>
    <w:rsid w:val="00E45163"/>
    <w:rsid w:val="00E4542B"/>
    <w:rsid w:val="00E454AD"/>
    <w:rsid w:val="00E45DC4"/>
    <w:rsid w:val="00E464F4"/>
    <w:rsid w:val="00E46654"/>
    <w:rsid w:val="00E467C3"/>
    <w:rsid w:val="00E46BD8"/>
    <w:rsid w:val="00E46EA8"/>
    <w:rsid w:val="00E4789D"/>
    <w:rsid w:val="00E47B42"/>
    <w:rsid w:val="00E47E5D"/>
    <w:rsid w:val="00E50961"/>
    <w:rsid w:val="00E50B1B"/>
    <w:rsid w:val="00E50BAB"/>
    <w:rsid w:val="00E50BFA"/>
    <w:rsid w:val="00E51397"/>
    <w:rsid w:val="00E51513"/>
    <w:rsid w:val="00E5188D"/>
    <w:rsid w:val="00E51CEA"/>
    <w:rsid w:val="00E523D3"/>
    <w:rsid w:val="00E525C2"/>
    <w:rsid w:val="00E5273B"/>
    <w:rsid w:val="00E5290C"/>
    <w:rsid w:val="00E529EE"/>
    <w:rsid w:val="00E52AE1"/>
    <w:rsid w:val="00E52B54"/>
    <w:rsid w:val="00E52C3B"/>
    <w:rsid w:val="00E53519"/>
    <w:rsid w:val="00E535A8"/>
    <w:rsid w:val="00E53B48"/>
    <w:rsid w:val="00E5450F"/>
    <w:rsid w:val="00E54C11"/>
    <w:rsid w:val="00E55616"/>
    <w:rsid w:val="00E5607E"/>
    <w:rsid w:val="00E5663C"/>
    <w:rsid w:val="00E566AA"/>
    <w:rsid w:val="00E5688C"/>
    <w:rsid w:val="00E56D2A"/>
    <w:rsid w:val="00E5755B"/>
    <w:rsid w:val="00E603E8"/>
    <w:rsid w:val="00E6069D"/>
    <w:rsid w:val="00E60961"/>
    <w:rsid w:val="00E614F0"/>
    <w:rsid w:val="00E61566"/>
    <w:rsid w:val="00E622DF"/>
    <w:rsid w:val="00E624C2"/>
    <w:rsid w:val="00E62571"/>
    <w:rsid w:val="00E62960"/>
    <w:rsid w:val="00E631E9"/>
    <w:rsid w:val="00E632AC"/>
    <w:rsid w:val="00E6371C"/>
    <w:rsid w:val="00E6372F"/>
    <w:rsid w:val="00E63A4B"/>
    <w:rsid w:val="00E63B23"/>
    <w:rsid w:val="00E6441A"/>
    <w:rsid w:val="00E6445B"/>
    <w:rsid w:val="00E64A4E"/>
    <w:rsid w:val="00E64A69"/>
    <w:rsid w:val="00E64B77"/>
    <w:rsid w:val="00E64D56"/>
    <w:rsid w:val="00E64F07"/>
    <w:rsid w:val="00E65260"/>
    <w:rsid w:val="00E652D4"/>
    <w:rsid w:val="00E6579C"/>
    <w:rsid w:val="00E65A8D"/>
    <w:rsid w:val="00E65E7A"/>
    <w:rsid w:val="00E6609D"/>
    <w:rsid w:val="00E66750"/>
    <w:rsid w:val="00E669A0"/>
    <w:rsid w:val="00E66C4C"/>
    <w:rsid w:val="00E66D62"/>
    <w:rsid w:val="00E67B00"/>
    <w:rsid w:val="00E67DC8"/>
    <w:rsid w:val="00E67ED6"/>
    <w:rsid w:val="00E67FD8"/>
    <w:rsid w:val="00E703BF"/>
    <w:rsid w:val="00E70434"/>
    <w:rsid w:val="00E705B7"/>
    <w:rsid w:val="00E70670"/>
    <w:rsid w:val="00E70958"/>
    <w:rsid w:val="00E70B4E"/>
    <w:rsid w:val="00E70F27"/>
    <w:rsid w:val="00E71267"/>
    <w:rsid w:val="00E71779"/>
    <w:rsid w:val="00E7184B"/>
    <w:rsid w:val="00E71F1A"/>
    <w:rsid w:val="00E7212A"/>
    <w:rsid w:val="00E723A4"/>
    <w:rsid w:val="00E72964"/>
    <w:rsid w:val="00E72EC8"/>
    <w:rsid w:val="00E72F71"/>
    <w:rsid w:val="00E73D89"/>
    <w:rsid w:val="00E74791"/>
    <w:rsid w:val="00E74A87"/>
    <w:rsid w:val="00E74E10"/>
    <w:rsid w:val="00E75D34"/>
    <w:rsid w:val="00E75DEE"/>
    <w:rsid w:val="00E75F4A"/>
    <w:rsid w:val="00E75FEE"/>
    <w:rsid w:val="00E763C6"/>
    <w:rsid w:val="00E7677C"/>
    <w:rsid w:val="00E767EA"/>
    <w:rsid w:val="00E76ED2"/>
    <w:rsid w:val="00E76FA9"/>
    <w:rsid w:val="00E7706B"/>
    <w:rsid w:val="00E77375"/>
    <w:rsid w:val="00E774D5"/>
    <w:rsid w:val="00E775FC"/>
    <w:rsid w:val="00E77E0B"/>
    <w:rsid w:val="00E77F6F"/>
    <w:rsid w:val="00E801B6"/>
    <w:rsid w:val="00E8075A"/>
    <w:rsid w:val="00E807B5"/>
    <w:rsid w:val="00E8081F"/>
    <w:rsid w:val="00E809A5"/>
    <w:rsid w:val="00E80EDE"/>
    <w:rsid w:val="00E81820"/>
    <w:rsid w:val="00E81A90"/>
    <w:rsid w:val="00E81ED0"/>
    <w:rsid w:val="00E8231D"/>
    <w:rsid w:val="00E82362"/>
    <w:rsid w:val="00E82480"/>
    <w:rsid w:val="00E824B1"/>
    <w:rsid w:val="00E825C2"/>
    <w:rsid w:val="00E82EF2"/>
    <w:rsid w:val="00E830FF"/>
    <w:rsid w:val="00E83474"/>
    <w:rsid w:val="00E83508"/>
    <w:rsid w:val="00E835D4"/>
    <w:rsid w:val="00E83939"/>
    <w:rsid w:val="00E84734"/>
    <w:rsid w:val="00E8475B"/>
    <w:rsid w:val="00E848F1"/>
    <w:rsid w:val="00E84BD0"/>
    <w:rsid w:val="00E8506B"/>
    <w:rsid w:val="00E8578E"/>
    <w:rsid w:val="00E85B62"/>
    <w:rsid w:val="00E86051"/>
    <w:rsid w:val="00E860C3"/>
    <w:rsid w:val="00E8663A"/>
    <w:rsid w:val="00E869C2"/>
    <w:rsid w:val="00E86E89"/>
    <w:rsid w:val="00E87042"/>
    <w:rsid w:val="00E8726B"/>
    <w:rsid w:val="00E87565"/>
    <w:rsid w:val="00E87D04"/>
    <w:rsid w:val="00E87E2F"/>
    <w:rsid w:val="00E900C6"/>
    <w:rsid w:val="00E900E1"/>
    <w:rsid w:val="00E91070"/>
    <w:rsid w:val="00E91303"/>
    <w:rsid w:val="00E913E4"/>
    <w:rsid w:val="00E91477"/>
    <w:rsid w:val="00E916C5"/>
    <w:rsid w:val="00E91A1E"/>
    <w:rsid w:val="00E92035"/>
    <w:rsid w:val="00E921C2"/>
    <w:rsid w:val="00E925F3"/>
    <w:rsid w:val="00E92CD6"/>
    <w:rsid w:val="00E932CC"/>
    <w:rsid w:val="00E932F5"/>
    <w:rsid w:val="00E9406A"/>
    <w:rsid w:val="00E9439B"/>
    <w:rsid w:val="00E94C00"/>
    <w:rsid w:val="00E94CEB"/>
    <w:rsid w:val="00E94DFF"/>
    <w:rsid w:val="00E958B4"/>
    <w:rsid w:val="00E95A1D"/>
    <w:rsid w:val="00E95F27"/>
    <w:rsid w:val="00E96078"/>
    <w:rsid w:val="00E960C1"/>
    <w:rsid w:val="00E964DB"/>
    <w:rsid w:val="00E96A58"/>
    <w:rsid w:val="00E96F94"/>
    <w:rsid w:val="00E97C64"/>
    <w:rsid w:val="00E97E3D"/>
    <w:rsid w:val="00EA126B"/>
    <w:rsid w:val="00EA14E0"/>
    <w:rsid w:val="00EA161F"/>
    <w:rsid w:val="00EA1796"/>
    <w:rsid w:val="00EA19D3"/>
    <w:rsid w:val="00EA1DC7"/>
    <w:rsid w:val="00EA1F3C"/>
    <w:rsid w:val="00EA22CD"/>
    <w:rsid w:val="00EA27F4"/>
    <w:rsid w:val="00EA2CB5"/>
    <w:rsid w:val="00EA2DF3"/>
    <w:rsid w:val="00EA313A"/>
    <w:rsid w:val="00EA32EC"/>
    <w:rsid w:val="00EA334D"/>
    <w:rsid w:val="00EA34DD"/>
    <w:rsid w:val="00EA3814"/>
    <w:rsid w:val="00EA3B38"/>
    <w:rsid w:val="00EA4D2B"/>
    <w:rsid w:val="00EA4D97"/>
    <w:rsid w:val="00EA541F"/>
    <w:rsid w:val="00EA55AB"/>
    <w:rsid w:val="00EA5A1F"/>
    <w:rsid w:val="00EA5D85"/>
    <w:rsid w:val="00EA6093"/>
    <w:rsid w:val="00EA6967"/>
    <w:rsid w:val="00EA6C85"/>
    <w:rsid w:val="00EA6E2C"/>
    <w:rsid w:val="00EA6EA8"/>
    <w:rsid w:val="00EA6F3A"/>
    <w:rsid w:val="00EA7117"/>
    <w:rsid w:val="00EA718A"/>
    <w:rsid w:val="00EA7315"/>
    <w:rsid w:val="00EA75B0"/>
    <w:rsid w:val="00EA77F7"/>
    <w:rsid w:val="00EA7BE0"/>
    <w:rsid w:val="00EA7C44"/>
    <w:rsid w:val="00EA7FF9"/>
    <w:rsid w:val="00EB0117"/>
    <w:rsid w:val="00EB043E"/>
    <w:rsid w:val="00EB0447"/>
    <w:rsid w:val="00EB079F"/>
    <w:rsid w:val="00EB097F"/>
    <w:rsid w:val="00EB0A6C"/>
    <w:rsid w:val="00EB18CB"/>
    <w:rsid w:val="00EB18EA"/>
    <w:rsid w:val="00EB1B9A"/>
    <w:rsid w:val="00EB1CA3"/>
    <w:rsid w:val="00EB1CE8"/>
    <w:rsid w:val="00EB21CC"/>
    <w:rsid w:val="00EB25AD"/>
    <w:rsid w:val="00EB2A70"/>
    <w:rsid w:val="00EB2CEE"/>
    <w:rsid w:val="00EB3137"/>
    <w:rsid w:val="00EB3420"/>
    <w:rsid w:val="00EB3483"/>
    <w:rsid w:val="00EB3508"/>
    <w:rsid w:val="00EB3562"/>
    <w:rsid w:val="00EB36EA"/>
    <w:rsid w:val="00EB384C"/>
    <w:rsid w:val="00EB3EDE"/>
    <w:rsid w:val="00EB423D"/>
    <w:rsid w:val="00EB434A"/>
    <w:rsid w:val="00EB44B8"/>
    <w:rsid w:val="00EB47D5"/>
    <w:rsid w:val="00EB4C8F"/>
    <w:rsid w:val="00EB4F67"/>
    <w:rsid w:val="00EB4FF3"/>
    <w:rsid w:val="00EB562F"/>
    <w:rsid w:val="00EB5CF0"/>
    <w:rsid w:val="00EB61F0"/>
    <w:rsid w:val="00EB6B5F"/>
    <w:rsid w:val="00EB6F4D"/>
    <w:rsid w:val="00EB702F"/>
    <w:rsid w:val="00EB7489"/>
    <w:rsid w:val="00EB788B"/>
    <w:rsid w:val="00EB78E7"/>
    <w:rsid w:val="00EB78E8"/>
    <w:rsid w:val="00EB78FA"/>
    <w:rsid w:val="00EB792A"/>
    <w:rsid w:val="00EB7C6A"/>
    <w:rsid w:val="00EC00C4"/>
    <w:rsid w:val="00EC04CA"/>
    <w:rsid w:val="00EC0590"/>
    <w:rsid w:val="00EC0745"/>
    <w:rsid w:val="00EC0845"/>
    <w:rsid w:val="00EC09C6"/>
    <w:rsid w:val="00EC0B11"/>
    <w:rsid w:val="00EC0CAF"/>
    <w:rsid w:val="00EC0CD4"/>
    <w:rsid w:val="00EC0F8C"/>
    <w:rsid w:val="00EC0FBF"/>
    <w:rsid w:val="00EC10B7"/>
    <w:rsid w:val="00EC121B"/>
    <w:rsid w:val="00EC15D3"/>
    <w:rsid w:val="00EC1B79"/>
    <w:rsid w:val="00EC1DE9"/>
    <w:rsid w:val="00EC213D"/>
    <w:rsid w:val="00EC23CE"/>
    <w:rsid w:val="00EC24D0"/>
    <w:rsid w:val="00EC29FF"/>
    <w:rsid w:val="00EC3AAA"/>
    <w:rsid w:val="00EC3B36"/>
    <w:rsid w:val="00EC3E8D"/>
    <w:rsid w:val="00EC3FE8"/>
    <w:rsid w:val="00EC4302"/>
    <w:rsid w:val="00EC4AE0"/>
    <w:rsid w:val="00EC4E04"/>
    <w:rsid w:val="00EC52C8"/>
    <w:rsid w:val="00EC6262"/>
    <w:rsid w:val="00EC6EE6"/>
    <w:rsid w:val="00EC7301"/>
    <w:rsid w:val="00EC78BC"/>
    <w:rsid w:val="00ED0080"/>
    <w:rsid w:val="00ED01B4"/>
    <w:rsid w:val="00ED09C9"/>
    <w:rsid w:val="00ED0BE2"/>
    <w:rsid w:val="00ED1397"/>
    <w:rsid w:val="00ED18C2"/>
    <w:rsid w:val="00ED1A2A"/>
    <w:rsid w:val="00ED1C11"/>
    <w:rsid w:val="00ED1D8F"/>
    <w:rsid w:val="00ED1E3B"/>
    <w:rsid w:val="00ED1E6E"/>
    <w:rsid w:val="00ED1EC8"/>
    <w:rsid w:val="00ED2771"/>
    <w:rsid w:val="00ED2958"/>
    <w:rsid w:val="00ED2E22"/>
    <w:rsid w:val="00ED395B"/>
    <w:rsid w:val="00ED39D8"/>
    <w:rsid w:val="00ED3B2A"/>
    <w:rsid w:val="00ED3BC0"/>
    <w:rsid w:val="00ED42A2"/>
    <w:rsid w:val="00ED5063"/>
    <w:rsid w:val="00ED51C7"/>
    <w:rsid w:val="00ED5207"/>
    <w:rsid w:val="00ED53F8"/>
    <w:rsid w:val="00ED584F"/>
    <w:rsid w:val="00ED5937"/>
    <w:rsid w:val="00ED5A18"/>
    <w:rsid w:val="00ED69EB"/>
    <w:rsid w:val="00ED69F8"/>
    <w:rsid w:val="00ED6D20"/>
    <w:rsid w:val="00ED6DF7"/>
    <w:rsid w:val="00ED6E5E"/>
    <w:rsid w:val="00ED7317"/>
    <w:rsid w:val="00ED747D"/>
    <w:rsid w:val="00ED79E2"/>
    <w:rsid w:val="00EE0F3D"/>
    <w:rsid w:val="00EE12B9"/>
    <w:rsid w:val="00EE15B7"/>
    <w:rsid w:val="00EE1933"/>
    <w:rsid w:val="00EE1AD2"/>
    <w:rsid w:val="00EE1D4B"/>
    <w:rsid w:val="00EE1E99"/>
    <w:rsid w:val="00EE1F80"/>
    <w:rsid w:val="00EE2495"/>
    <w:rsid w:val="00EE255E"/>
    <w:rsid w:val="00EE26B4"/>
    <w:rsid w:val="00EE29ED"/>
    <w:rsid w:val="00EE2FB3"/>
    <w:rsid w:val="00EE3244"/>
    <w:rsid w:val="00EE3EC9"/>
    <w:rsid w:val="00EE3EFB"/>
    <w:rsid w:val="00EE3F2A"/>
    <w:rsid w:val="00EE4030"/>
    <w:rsid w:val="00EE40E6"/>
    <w:rsid w:val="00EE41D6"/>
    <w:rsid w:val="00EE424B"/>
    <w:rsid w:val="00EE4593"/>
    <w:rsid w:val="00EE47AC"/>
    <w:rsid w:val="00EE4BC3"/>
    <w:rsid w:val="00EE4BF6"/>
    <w:rsid w:val="00EE50C3"/>
    <w:rsid w:val="00EE5274"/>
    <w:rsid w:val="00EE529D"/>
    <w:rsid w:val="00EE530A"/>
    <w:rsid w:val="00EE5384"/>
    <w:rsid w:val="00EE54FF"/>
    <w:rsid w:val="00EE572F"/>
    <w:rsid w:val="00EE57C9"/>
    <w:rsid w:val="00EE5F97"/>
    <w:rsid w:val="00EE6295"/>
    <w:rsid w:val="00EE6DC4"/>
    <w:rsid w:val="00EE7765"/>
    <w:rsid w:val="00EE7A3A"/>
    <w:rsid w:val="00EE7FD4"/>
    <w:rsid w:val="00EF0100"/>
    <w:rsid w:val="00EF0576"/>
    <w:rsid w:val="00EF08AC"/>
    <w:rsid w:val="00EF0D42"/>
    <w:rsid w:val="00EF1167"/>
    <w:rsid w:val="00EF117C"/>
    <w:rsid w:val="00EF1181"/>
    <w:rsid w:val="00EF131A"/>
    <w:rsid w:val="00EF1B0B"/>
    <w:rsid w:val="00EF1CD4"/>
    <w:rsid w:val="00EF1FBB"/>
    <w:rsid w:val="00EF2347"/>
    <w:rsid w:val="00EF25DC"/>
    <w:rsid w:val="00EF275A"/>
    <w:rsid w:val="00EF2C63"/>
    <w:rsid w:val="00EF3652"/>
    <w:rsid w:val="00EF39D6"/>
    <w:rsid w:val="00EF3FB5"/>
    <w:rsid w:val="00EF427C"/>
    <w:rsid w:val="00EF45AA"/>
    <w:rsid w:val="00EF4B58"/>
    <w:rsid w:val="00EF4DCF"/>
    <w:rsid w:val="00EF4E5D"/>
    <w:rsid w:val="00EF5063"/>
    <w:rsid w:val="00EF5286"/>
    <w:rsid w:val="00EF53E5"/>
    <w:rsid w:val="00EF579E"/>
    <w:rsid w:val="00EF5AA1"/>
    <w:rsid w:val="00EF6D62"/>
    <w:rsid w:val="00EF7CC0"/>
    <w:rsid w:val="00F00904"/>
    <w:rsid w:val="00F00A23"/>
    <w:rsid w:val="00F00C16"/>
    <w:rsid w:val="00F00D09"/>
    <w:rsid w:val="00F014FC"/>
    <w:rsid w:val="00F0195A"/>
    <w:rsid w:val="00F01978"/>
    <w:rsid w:val="00F01E33"/>
    <w:rsid w:val="00F01F71"/>
    <w:rsid w:val="00F021A7"/>
    <w:rsid w:val="00F02425"/>
    <w:rsid w:val="00F02767"/>
    <w:rsid w:val="00F0292E"/>
    <w:rsid w:val="00F02950"/>
    <w:rsid w:val="00F02B08"/>
    <w:rsid w:val="00F02DF7"/>
    <w:rsid w:val="00F034C4"/>
    <w:rsid w:val="00F03506"/>
    <w:rsid w:val="00F0354E"/>
    <w:rsid w:val="00F03D8A"/>
    <w:rsid w:val="00F0408E"/>
    <w:rsid w:val="00F04164"/>
    <w:rsid w:val="00F042EF"/>
    <w:rsid w:val="00F04422"/>
    <w:rsid w:val="00F05391"/>
    <w:rsid w:val="00F053AE"/>
    <w:rsid w:val="00F05738"/>
    <w:rsid w:val="00F060A7"/>
    <w:rsid w:val="00F06A50"/>
    <w:rsid w:val="00F06D9C"/>
    <w:rsid w:val="00F06E8F"/>
    <w:rsid w:val="00F07416"/>
    <w:rsid w:val="00F075CD"/>
    <w:rsid w:val="00F07A93"/>
    <w:rsid w:val="00F07F89"/>
    <w:rsid w:val="00F10128"/>
    <w:rsid w:val="00F108E5"/>
    <w:rsid w:val="00F10C62"/>
    <w:rsid w:val="00F10CF7"/>
    <w:rsid w:val="00F10E4D"/>
    <w:rsid w:val="00F10E95"/>
    <w:rsid w:val="00F1101E"/>
    <w:rsid w:val="00F11138"/>
    <w:rsid w:val="00F11389"/>
    <w:rsid w:val="00F113D6"/>
    <w:rsid w:val="00F118CA"/>
    <w:rsid w:val="00F11FA3"/>
    <w:rsid w:val="00F12146"/>
    <w:rsid w:val="00F122C1"/>
    <w:rsid w:val="00F1230B"/>
    <w:rsid w:val="00F126CA"/>
    <w:rsid w:val="00F1278B"/>
    <w:rsid w:val="00F12792"/>
    <w:rsid w:val="00F127C4"/>
    <w:rsid w:val="00F127D6"/>
    <w:rsid w:val="00F12939"/>
    <w:rsid w:val="00F12C63"/>
    <w:rsid w:val="00F12C72"/>
    <w:rsid w:val="00F12C90"/>
    <w:rsid w:val="00F13B0D"/>
    <w:rsid w:val="00F13D6E"/>
    <w:rsid w:val="00F14255"/>
    <w:rsid w:val="00F146EE"/>
    <w:rsid w:val="00F14A5C"/>
    <w:rsid w:val="00F14B23"/>
    <w:rsid w:val="00F14B40"/>
    <w:rsid w:val="00F14E95"/>
    <w:rsid w:val="00F15205"/>
    <w:rsid w:val="00F156A4"/>
    <w:rsid w:val="00F159D9"/>
    <w:rsid w:val="00F161D4"/>
    <w:rsid w:val="00F1629E"/>
    <w:rsid w:val="00F168B3"/>
    <w:rsid w:val="00F170C7"/>
    <w:rsid w:val="00F1751A"/>
    <w:rsid w:val="00F1770D"/>
    <w:rsid w:val="00F178FA"/>
    <w:rsid w:val="00F17A01"/>
    <w:rsid w:val="00F2021D"/>
    <w:rsid w:val="00F203C0"/>
    <w:rsid w:val="00F2057B"/>
    <w:rsid w:val="00F209F7"/>
    <w:rsid w:val="00F20C82"/>
    <w:rsid w:val="00F210D7"/>
    <w:rsid w:val="00F21314"/>
    <w:rsid w:val="00F213E7"/>
    <w:rsid w:val="00F213EB"/>
    <w:rsid w:val="00F21559"/>
    <w:rsid w:val="00F21A25"/>
    <w:rsid w:val="00F21DFF"/>
    <w:rsid w:val="00F220D5"/>
    <w:rsid w:val="00F2210B"/>
    <w:rsid w:val="00F223B5"/>
    <w:rsid w:val="00F226BC"/>
    <w:rsid w:val="00F228F3"/>
    <w:rsid w:val="00F23247"/>
    <w:rsid w:val="00F2325D"/>
    <w:rsid w:val="00F233E5"/>
    <w:rsid w:val="00F23903"/>
    <w:rsid w:val="00F241D1"/>
    <w:rsid w:val="00F24388"/>
    <w:rsid w:val="00F24438"/>
    <w:rsid w:val="00F244F2"/>
    <w:rsid w:val="00F24A35"/>
    <w:rsid w:val="00F2509E"/>
    <w:rsid w:val="00F256DC"/>
    <w:rsid w:val="00F2584C"/>
    <w:rsid w:val="00F258D2"/>
    <w:rsid w:val="00F25CE3"/>
    <w:rsid w:val="00F262D9"/>
    <w:rsid w:val="00F2632E"/>
    <w:rsid w:val="00F2647A"/>
    <w:rsid w:val="00F2657D"/>
    <w:rsid w:val="00F26903"/>
    <w:rsid w:val="00F26D02"/>
    <w:rsid w:val="00F26D5E"/>
    <w:rsid w:val="00F2738F"/>
    <w:rsid w:val="00F275A0"/>
    <w:rsid w:val="00F27698"/>
    <w:rsid w:val="00F2774D"/>
    <w:rsid w:val="00F300A7"/>
    <w:rsid w:val="00F30EDF"/>
    <w:rsid w:val="00F31E67"/>
    <w:rsid w:val="00F3214F"/>
    <w:rsid w:val="00F32442"/>
    <w:rsid w:val="00F326A8"/>
    <w:rsid w:val="00F33064"/>
    <w:rsid w:val="00F33179"/>
    <w:rsid w:val="00F33456"/>
    <w:rsid w:val="00F337FA"/>
    <w:rsid w:val="00F33C93"/>
    <w:rsid w:val="00F34077"/>
    <w:rsid w:val="00F343CD"/>
    <w:rsid w:val="00F34446"/>
    <w:rsid w:val="00F344E7"/>
    <w:rsid w:val="00F3490C"/>
    <w:rsid w:val="00F34EA9"/>
    <w:rsid w:val="00F34FC0"/>
    <w:rsid w:val="00F34FF2"/>
    <w:rsid w:val="00F35D30"/>
    <w:rsid w:val="00F36310"/>
    <w:rsid w:val="00F3631F"/>
    <w:rsid w:val="00F36942"/>
    <w:rsid w:val="00F36B49"/>
    <w:rsid w:val="00F37514"/>
    <w:rsid w:val="00F3783C"/>
    <w:rsid w:val="00F378D3"/>
    <w:rsid w:val="00F37A55"/>
    <w:rsid w:val="00F37BFD"/>
    <w:rsid w:val="00F4027B"/>
    <w:rsid w:val="00F4030C"/>
    <w:rsid w:val="00F410DA"/>
    <w:rsid w:val="00F4151F"/>
    <w:rsid w:val="00F419B9"/>
    <w:rsid w:val="00F41E56"/>
    <w:rsid w:val="00F424D0"/>
    <w:rsid w:val="00F42809"/>
    <w:rsid w:val="00F42B45"/>
    <w:rsid w:val="00F43702"/>
    <w:rsid w:val="00F44A0F"/>
    <w:rsid w:val="00F44B4A"/>
    <w:rsid w:val="00F44C58"/>
    <w:rsid w:val="00F44E39"/>
    <w:rsid w:val="00F44EB4"/>
    <w:rsid w:val="00F45437"/>
    <w:rsid w:val="00F45A23"/>
    <w:rsid w:val="00F45EE5"/>
    <w:rsid w:val="00F4637E"/>
    <w:rsid w:val="00F464F1"/>
    <w:rsid w:val="00F469F3"/>
    <w:rsid w:val="00F46BAF"/>
    <w:rsid w:val="00F46C4A"/>
    <w:rsid w:val="00F46CBE"/>
    <w:rsid w:val="00F46E32"/>
    <w:rsid w:val="00F46E5D"/>
    <w:rsid w:val="00F473CC"/>
    <w:rsid w:val="00F474B5"/>
    <w:rsid w:val="00F47C9D"/>
    <w:rsid w:val="00F47E42"/>
    <w:rsid w:val="00F5058C"/>
    <w:rsid w:val="00F506C2"/>
    <w:rsid w:val="00F50BBB"/>
    <w:rsid w:val="00F50D17"/>
    <w:rsid w:val="00F51D3E"/>
    <w:rsid w:val="00F51FBD"/>
    <w:rsid w:val="00F52171"/>
    <w:rsid w:val="00F524C7"/>
    <w:rsid w:val="00F529C7"/>
    <w:rsid w:val="00F52BB2"/>
    <w:rsid w:val="00F52DB8"/>
    <w:rsid w:val="00F53765"/>
    <w:rsid w:val="00F543D1"/>
    <w:rsid w:val="00F5499D"/>
    <w:rsid w:val="00F54B77"/>
    <w:rsid w:val="00F5514D"/>
    <w:rsid w:val="00F556EB"/>
    <w:rsid w:val="00F55A5B"/>
    <w:rsid w:val="00F55A72"/>
    <w:rsid w:val="00F55AC2"/>
    <w:rsid w:val="00F55E47"/>
    <w:rsid w:val="00F5610D"/>
    <w:rsid w:val="00F56236"/>
    <w:rsid w:val="00F5629F"/>
    <w:rsid w:val="00F569CE"/>
    <w:rsid w:val="00F575AE"/>
    <w:rsid w:val="00F57683"/>
    <w:rsid w:val="00F57ED2"/>
    <w:rsid w:val="00F57FB4"/>
    <w:rsid w:val="00F6017B"/>
    <w:rsid w:val="00F6097B"/>
    <w:rsid w:val="00F60AE2"/>
    <w:rsid w:val="00F60B3D"/>
    <w:rsid w:val="00F61583"/>
    <w:rsid w:val="00F619FA"/>
    <w:rsid w:val="00F61F0F"/>
    <w:rsid w:val="00F62132"/>
    <w:rsid w:val="00F624B6"/>
    <w:rsid w:val="00F62525"/>
    <w:rsid w:val="00F6295A"/>
    <w:rsid w:val="00F62FD5"/>
    <w:rsid w:val="00F635CA"/>
    <w:rsid w:val="00F637C2"/>
    <w:rsid w:val="00F63D72"/>
    <w:rsid w:val="00F63FD4"/>
    <w:rsid w:val="00F64012"/>
    <w:rsid w:val="00F64078"/>
    <w:rsid w:val="00F641CD"/>
    <w:rsid w:val="00F64279"/>
    <w:rsid w:val="00F646A5"/>
    <w:rsid w:val="00F647AE"/>
    <w:rsid w:val="00F64EF4"/>
    <w:rsid w:val="00F64F41"/>
    <w:rsid w:val="00F65822"/>
    <w:rsid w:val="00F65976"/>
    <w:rsid w:val="00F660EB"/>
    <w:rsid w:val="00F6703F"/>
    <w:rsid w:val="00F671F4"/>
    <w:rsid w:val="00F6729D"/>
    <w:rsid w:val="00F67345"/>
    <w:rsid w:val="00F67436"/>
    <w:rsid w:val="00F674B5"/>
    <w:rsid w:val="00F67CC8"/>
    <w:rsid w:val="00F67E22"/>
    <w:rsid w:val="00F7043A"/>
    <w:rsid w:val="00F707FB"/>
    <w:rsid w:val="00F709B9"/>
    <w:rsid w:val="00F70D45"/>
    <w:rsid w:val="00F70D93"/>
    <w:rsid w:val="00F70FAC"/>
    <w:rsid w:val="00F71A52"/>
    <w:rsid w:val="00F71C07"/>
    <w:rsid w:val="00F71F22"/>
    <w:rsid w:val="00F720CB"/>
    <w:rsid w:val="00F72833"/>
    <w:rsid w:val="00F72A43"/>
    <w:rsid w:val="00F72B23"/>
    <w:rsid w:val="00F72BAA"/>
    <w:rsid w:val="00F731DE"/>
    <w:rsid w:val="00F7351B"/>
    <w:rsid w:val="00F73982"/>
    <w:rsid w:val="00F73BBA"/>
    <w:rsid w:val="00F74393"/>
    <w:rsid w:val="00F74611"/>
    <w:rsid w:val="00F748BB"/>
    <w:rsid w:val="00F74A62"/>
    <w:rsid w:val="00F74C88"/>
    <w:rsid w:val="00F7508E"/>
    <w:rsid w:val="00F7523A"/>
    <w:rsid w:val="00F7558B"/>
    <w:rsid w:val="00F7569C"/>
    <w:rsid w:val="00F75E6F"/>
    <w:rsid w:val="00F762E3"/>
    <w:rsid w:val="00F7686A"/>
    <w:rsid w:val="00F76B21"/>
    <w:rsid w:val="00F76C68"/>
    <w:rsid w:val="00F76E36"/>
    <w:rsid w:val="00F76F1F"/>
    <w:rsid w:val="00F776F0"/>
    <w:rsid w:val="00F77828"/>
    <w:rsid w:val="00F77BC9"/>
    <w:rsid w:val="00F77D4A"/>
    <w:rsid w:val="00F77EFD"/>
    <w:rsid w:val="00F80BB3"/>
    <w:rsid w:val="00F80CEE"/>
    <w:rsid w:val="00F80DDF"/>
    <w:rsid w:val="00F80F7A"/>
    <w:rsid w:val="00F80F9E"/>
    <w:rsid w:val="00F8154D"/>
    <w:rsid w:val="00F8212A"/>
    <w:rsid w:val="00F82398"/>
    <w:rsid w:val="00F824B6"/>
    <w:rsid w:val="00F82AA1"/>
    <w:rsid w:val="00F82B2C"/>
    <w:rsid w:val="00F830AC"/>
    <w:rsid w:val="00F83CAA"/>
    <w:rsid w:val="00F840D2"/>
    <w:rsid w:val="00F842A5"/>
    <w:rsid w:val="00F843FF"/>
    <w:rsid w:val="00F84829"/>
    <w:rsid w:val="00F84DEC"/>
    <w:rsid w:val="00F85449"/>
    <w:rsid w:val="00F85519"/>
    <w:rsid w:val="00F85F9C"/>
    <w:rsid w:val="00F860CC"/>
    <w:rsid w:val="00F86337"/>
    <w:rsid w:val="00F867DD"/>
    <w:rsid w:val="00F86909"/>
    <w:rsid w:val="00F86FD5"/>
    <w:rsid w:val="00F8706F"/>
    <w:rsid w:val="00F870E5"/>
    <w:rsid w:val="00F870FB"/>
    <w:rsid w:val="00F873D5"/>
    <w:rsid w:val="00F875BD"/>
    <w:rsid w:val="00F9005C"/>
    <w:rsid w:val="00F908A9"/>
    <w:rsid w:val="00F90C29"/>
    <w:rsid w:val="00F90CAE"/>
    <w:rsid w:val="00F91428"/>
    <w:rsid w:val="00F9177D"/>
    <w:rsid w:val="00F917FF"/>
    <w:rsid w:val="00F91A76"/>
    <w:rsid w:val="00F91AC9"/>
    <w:rsid w:val="00F91B89"/>
    <w:rsid w:val="00F92187"/>
    <w:rsid w:val="00F92261"/>
    <w:rsid w:val="00F92406"/>
    <w:rsid w:val="00F926A1"/>
    <w:rsid w:val="00F92F5E"/>
    <w:rsid w:val="00F9310F"/>
    <w:rsid w:val="00F9313C"/>
    <w:rsid w:val="00F93177"/>
    <w:rsid w:val="00F9339B"/>
    <w:rsid w:val="00F93624"/>
    <w:rsid w:val="00F9372A"/>
    <w:rsid w:val="00F93D4F"/>
    <w:rsid w:val="00F9438C"/>
    <w:rsid w:val="00F945CC"/>
    <w:rsid w:val="00F94708"/>
    <w:rsid w:val="00F9475D"/>
    <w:rsid w:val="00F94EAB"/>
    <w:rsid w:val="00F94FF3"/>
    <w:rsid w:val="00F955BE"/>
    <w:rsid w:val="00F95801"/>
    <w:rsid w:val="00F95B14"/>
    <w:rsid w:val="00F95D70"/>
    <w:rsid w:val="00F960E5"/>
    <w:rsid w:val="00F9659E"/>
    <w:rsid w:val="00F965D1"/>
    <w:rsid w:val="00F96C4E"/>
    <w:rsid w:val="00F9750E"/>
    <w:rsid w:val="00F9789A"/>
    <w:rsid w:val="00F97F64"/>
    <w:rsid w:val="00FA00FC"/>
    <w:rsid w:val="00FA0146"/>
    <w:rsid w:val="00FA03BA"/>
    <w:rsid w:val="00FA0641"/>
    <w:rsid w:val="00FA0DE8"/>
    <w:rsid w:val="00FA1017"/>
    <w:rsid w:val="00FA11CC"/>
    <w:rsid w:val="00FA13FD"/>
    <w:rsid w:val="00FA15A8"/>
    <w:rsid w:val="00FA15D4"/>
    <w:rsid w:val="00FA185A"/>
    <w:rsid w:val="00FA1CD3"/>
    <w:rsid w:val="00FA1D91"/>
    <w:rsid w:val="00FA1FAC"/>
    <w:rsid w:val="00FA23AE"/>
    <w:rsid w:val="00FA24D1"/>
    <w:rsid w:val="00FA2A05"/>
    <w:rsid w:val="00FA2E70"/>
    <w:rsid w:val="00FA2F4D"/>
    <w:rsid w:val="00FA3C7A"/>
    <w:rsid w:val="00FA3CE3"/>
    <w:rsid w:val="00FA3D19"/>
    <w:rsid w:val="00FA4396"/>
    <w:rsid w:val="00FA44E4"/>
    <w:rsid w:val="00FA4574"/>
    <w:rsid w:val="00FA4629"/>
    <w:rsid w:val="00FA4951"/>
    <w:rsid w:val="00FA4DAC"/>
    <w:rsid w:val="00FA5671"/>
    <w:rsid w:val="00FA5924"/>
    <w:rsid w:val="00FA6AAF"/>
    <w:rsid w:val="00FA6E03"/>
    <w:rsid w:val="00FA705F"/>
    <w:rsid w:val="00FA712E"/>
    <w:rsid w:val="00FA7914"/>
    <w:rsid w:val="00FA7929"/>
    <w:rsid w:val="00FA79E4"/>
    <w:rsid w:val="00FA7B4A"/>
    <w:rsid w:val="00FA7C98"/>
    <w:rsid w:val="00FA7E81"/>
    <w:rsid w:val="00FA7FF9"/>
    <w:rsid w:val="00FB03A5"/>
    <w:rsid w:val="00FB0422"/>
    <w:rsid w:val="00FB0922"/>
    <w:rsid w:val="00FB09F5"/>
    <w:rsid w:val="00FB1979"/>
    <w:rsid w:val="00FB1A1A"/>
    <w:rsid w:val="00FB2529"/>
    <w:rsid w:val="00FB2852"/>
    <w:rsid w:val="00FB3089"/>
    <w:rsid w:val="00FB311F"/>
    <w:rsid w:val="00FB3203"/>
    <w:rsid w:val="00FB35AA"/>
    <w:rsid w:val="00FB373E"/>
    <w:rsid w:val="00FB4568"/>
    <w:rsid w:val="00FB45CE"/>
    <w:rsid w:val="00FB4EDF"/>
    <w:rsid w:val="00FB5963"/>
    <w:rsid w:val="00FB59A8"/>
    <w:rsid w:val="00FB5FAC"/>
    <w:rsid w:val="00FB602C"/>
    <w:rsid w:val="00FB6267"/>
    <w:rsid w:val="00FB6937"/>
    <w:rsid w:val="00FB7332"/>
    <w:rsid w:val="00FB7867"/>
    <w:rsid w:val="00FB7B77"/>
    <w:rsid w:val="00FB7CAA"/>
    <w:rsid w:val="00FB7D76"/>
    <w:rsid w:val="00FC004C"/>
    <w:rsid w:val="00FC05F9"/>
    <w:rsid w:val="00FC0704"/>
    <w:rsid w:val="00FC0708"/>
    <w:rsid w:val="00FC0982"/>
    <w:rsid w:val="00FC0DD6"/>
    <w:rsid w:val="00FC2169"/>
    <w:rsid w:val="00FC231D"/>
    <w:rsid w:val="00FC24C5"/>
    <w:rsid w:val="00FC2DC3"/>
    <w:rsid w:val="00FC327D"/>
    <w:rsid w:val="00FC37DC"/>
    <w:rsid w:val="00FC37F7"/>
    <w:rsid w:val="00FC38D4"/>
    <w:rsid w:val="00FC4697"/>
    <w:rsid w:val="00FC4958"/>
    <w:rsid w:val="00FC51B1"/>
    <w:rsid w:val="00FC52D3"/>
    <w:rsid w:val="00FC5348"/>
    <w:rsid w:val="00FC5350"/>
    <w:rsid w:val="00FC5A69"/>
    <w:rsid w:val="00FC5F4C"/>
    <w:rsid w:val="00FC61B1"/>
    <w:rsid w:val="00FC61B3"/>
    <w:rsid w:val="00FC6219"/>
    <w:rsid w:val="00FC6243"/>
    <w:rsid w:val="00FC669F"/>
    <w:rsid w:val="00FC66E1"/>
    <w:rsid w:val="00FC6734"/>
    <w:rsid w:val="00FC6753"/>
    <w:rsid w:val="00FC727B"/>
    <w:rsid w:val="00FD086A"/>
    <w:rsid w:val="00FD0973"/>
    <w:rsid w:val="00FD0ABB"/>
    <w:rsid w:val="00FD0B49"/>
    <w:rsid w:val="00FD17F2"/>
    <w:rsid w:val="00FD1B51"/>
    <w:rsid w:val="00FD202A"/>
    <w:rsid w:val="00FD21CE"/>
    <w:rsid w:val="00FD24A6"/>
    <w:rsid w:val="00FD264C"/>
    <w:rsid w:val="00FD2B2D"/>
    <w:rsid w:val="00FD3370"/>
    <w:rsid w:val="00FD34E3"/>
    <w:rsid w:val="00FD38D0"/>
    <w:rsid w:val="00FD3903"/>
    <w:rsid w:val="00FD3C0E"/>
    <w:rsid w:val="00FD3EA7"/>
    <w:rsid w:val="00FD45FF"/>
    <w:rsid w:val="00FD48D3"/>
    <w:rsid w:val="00FD4D38"/>
    <w:rsid w:val="00FD51A4"/>
    <w:rsid w:val="00FD5F3B"/>
    <w:rsid w:val="00FD5F69"/>
    <w:rsid w:val="00FD650C"/>
    <w:rsid w:val="00FD6589"/>
    <w:rsid w:val="00FD6C45"/>
    <w:rsid w:val="00FD6D2F"/>
    <w:rsid w:val="00FD7054"/>
    <w:rsid w:val="00FD7728"/>
    <w:rsid w:val="00FD7800"/>
    <w:rsid w:val="00FD7B03"/>
    <w:rsid w:val="00FD7BF3"/>
    <w:rsid w:val="00FD7FF4"/>
    <w:rsid w:val="00FE0423"/>
    <w:rsid w:val="00FE04E6"/>
    <w:rsid w:val="00FE07E0"/>
    <w:rsid w:val="00FE0981"/>
    <w:rsid w:val="00FE0A55"/>
    <w:rsid w:val="00FE0AF7"/>
    <w:rsid w:val="00FE0E37"/>
    <w:rsid w:val="00FE1C78"/>
    <w:rsid w:val="00FE220F"/>
    <w:rsid w:val="00FE2321"/>
    <w:rsid w:val="00FE25B6"/>
    <w:rsid w:val="00FE2AAE"/>
    <w:rsid w:val="00FE2E33"/>
    <w:rsid w:val="00FE329E"/>
    <w:rsid w:val="00FE3815"/>
    <w:rsid w:val="00FE39B8"/>
    <w:rsid w:val="00FE3A6A"/>
    <w:rsid w:val="00FE437D"/>
    <w:rsid w:val="00FE502D"/>
    <w:rsid w:val="00FE552C"/>
    <w:rsid w:val="00FE5553"/>
    <w:rsid w:val="00FE58DD"/>
    <w:rsid w:val="00FE5AF1"/>
    <w:rsid w:val="00FE5BFE"/>
    <w:rsid w:val="00FE63B9"/>
    <w:rsid w:val="00FE6BDE"/>
    <w:rsid w:val="00FE6F32"/>
    <w:rsid w:val="00FE75C1"/>
    <w:rsid w:val="00FE7B0B"/>
    <w:rsid w:val="00FE7E76"/>
    <w:rsid w:val="00FF0150"/>
    <w:rsid w:val="00FF0B14"/>
    <w:rsid w:val="00FF0E72"/>
    <w:rsid w:val="00FF11C0"/>
    <w:rsid w:val="00FF12D8"/>
    <w:rsid w:val="00FF16B3"/>
    <w:rsid w:val="00FF1A75"/>
    <w:rsid w:val="00FF21BA"/>
    <w:rsid w:val="00FF251C"/>
    <w:rsid w:val="00FF261A"/>
    <w:rsid w:val="00FF2B46"/>
    <w:rsid w:val="00FF2C86"/>
    <w:rsid w:val="00FF2F54"/>
    <w:rsid w:val="00FF2F7F"/>
    <w:rsid w:val="00FF3D92"/>
    <w:rsid w:val="00FF3E6E"/>
    <w:rsid w:val="00FF472C"/>
    <w:rsid w:val="00FF4A2B"/>
    <w:rsid w:val="00FF4BA9"/>
    <w:rsid w:val="00FF4F5D"/>
    <w:rsid w:val="00FF5514"/>
    <w:rsid w:val="00FF563E"/>
    <w:rsid w:val="00FF577C"/>
    <w:rsid w:val="00FF58F5"/>
    <w:rsid w:val="00FF5BEF"/>
    <w:rsid w:val="00FF5D47"/>
    <w:rsid w:val="00FF5F72"/>
    <w:rsid w:val="00FF609D"/>
    <w:rsid w:val="00FF67AB"/>
    <w:rsid w:val="00FF6C78"/>
    <w:rsid w:val="00FF6CDE"/>
    <w:rsid w:val="00FF705C"/>
    <w:rsid w:val="00FF7177"/>
    <w:rsid w:val="00FF718C"/>
    <w:rsid w:val="00FF727C"/>
    <w:rsid w:val="00FF7491"/>
    <w:rsid w:val="00FF7CC8"/>
    <w:rsid w:val="00FF7E0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1721345"/>
    <o:shapelayout v:ext="edit">
      <o:idmap v:ext="edit" data="1"/>
    </o:shapelayout>
  </w:shapeDefaults>
  <w:decimalSymbol w:val="."/>
  <w:listSeparator w:val=","/>
  <w14:docId w14:val="5B17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0FA5"/>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410FA5"/>
    <w:pPr>
      <w:keepNext/>
      <w:keepLines/>
      <w:numPr>
        <w:numId w:val="5"/>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10FA5"/>
    <w:pPr>
      <w:keepNext/>
      <w:keepLines/>
      <w:numPr>
        <w:ilvl w:val="1"/>
        <w:numId w:val="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10FA5"/>
    <w:pPr>
      <w:keepNext/>
      <w:keepLines/>
      <w:numPr>
        <w:ilvl w:val="2"/>
        <w:numId w:val="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10FA5"/>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10FA5"/>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410FA5"/>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410FA5"/>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410FA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10FA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410FA5"/>
    <w:pPr>
      <w:numPr>
        <w:numId w:val="1"/>
      </w:numPr>
    </w:pPr>
  </w:style>
  <w:style w:type="numbering" w:styleId="1ai">
    <w:name w:val="Outline List 1"/>
    <w:basedOn w:val="NoList"/>
    <w:uiPriority w:val="99"/>
    <w:unhideWhenUsed/>
    <w:rsid w:val="00410FA5"/>
    <w:pPr>
      <w:numPr>
        <w:numId w:val="4"/>
      </w:numPr>
    </w:pPr>
  </w:style>
  <w:style w:type="paragraph" w:customStyle="1" w:styleId="ActHead1">
    <w:name w:val="ActHead 1"/>
    <w:aliases w:val="c"/>
    <w:basedOn w:val="OPCParaBase"/>
    <w:next w:val="Normal"/>
    <w:qFormat/>
    <w:rsid w:val="00410FA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10FA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10FA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10FA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10FA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10FA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10FA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10FA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10FA5"/>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Normal"/>
    <w:rsid w:val="00410FA5"/>
    <w:pPr>
      <w:spacing w:before="240"/>
    </w:pPr>
    <w:rPr>
      <w:sz w:val="24"/>
      <w:szCs w:val="24"/>
    </w:rPr>
  </w:style>
  <w:style w:type="paragraph" w:customStyle="1" w:styleId="Actno">
    <w:name w:val="Actno"/>
    <w:basedOn w:val="ShortT"/>
    <w:next w:val="Normal"/>
    <w:link w:val="ActnoChar"/>
    <w:qFormat/>
    <w:rsid w:val="00410FA5"/>
  </w:style>
  <w:style w:type="numbering" w:styleId="ArticleSection">
    <w:name w:val="Outline List 3"/>
    <w:basedOn w:val="NoList"/>
    <w:uiPriority w:val="99"/>
    <w:unhideWhenUsed/>
    <w:rsid w:val="00410FA5"/>
    <w:pPr>
      <w:numPr>
        <w:numId w:val="5"/>
      </w:numPr>
    </w:pPr>
  </w:style>
  <w:style w:type="paragraph" w:styleId="BalloonText">
    <w:name w:val="Balloon Text"/>
    <w:basedOn w:val="Normal"/>
    <w:link w:val="BalloonTextChar"/>
    <w:uiPriority w:val="99"/>
    <w:unhideWhenUsed/>
    <w:rsid w:val="00410FA5"/>
    <w:pPr>
      <w:spacing w:line="240" w:lineRule="auto"/>
    </w:pPr>
    <w:rPr>
      <w:rFonts w:ascii="Segoe UI" w:hAnsi="Segoe UI" w:cs="Segoe UI"/>
      <w:sz w:val="18"/>
      <w:szCs w:val="18"/>
    </w:rPr>
  </w:style>
  <w:style w:type="paragraph" w:styleId="BlockText">
    <w:name w:val="Block Text"/>
    <w:basedOn w:val="Normal"/>
    <w:uiPriority w:val="99"/>
    <w:unhideWhenUsed/>
    <w:rsid w:val="00410FA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410FA5"/>
    <w:pPr>
      <w:spacing w:line="240" w:lineRule="auto"/>
    </w:pPr>
    <w:rPr>
      <w:sz w:val="24"/>
    </w:rPr>
  </w:style>
  <w:style w:type="paragraph" w:styleId="BodyText">
    <w:name w:val="Body Text"/>
    <w:basedOn w:val="Normal"/>
    <w:link w:val="BodyTextChar"/>
    <w:uiPriority w:val="99"/>
    <w:unhideWhenUsed/>
    <w:rsid w:val="00410FA5"/>
    <w:pPr>
      <w:spacing w:after="120"/>
    </w:pPr>
  </w:style>
  <w:style w:type="paragraph" w:styleId="BodyText2">
    <w:name w:val="Body Text 2"/>
    <w:basedOn w:val="Normal"/>
    <w:link w:val="BodyText2Char"/>
    <w:uiPriority w:val="99"/>
    <w:unhideWhenUsed/>
    <w:rsid w:val="00410FA5"/>
    <w:pPr>
      <w:spacing w:after="120" w:line="480" w:lineRule="auto"/>
    </w:pPr>
  </w:style>
  <w:style w:type="paragraph" w:styleId="BodyText3">
    <w:name w:val="Body Text 3"/>
    <w:basedOn w:val="Normal"/>
    <w:link w:val="BodyText3Char"/>
    <w:uiPriority w:val="99"/>
    <w:unhideWhenUsed/>
    <w:rsid w:val="00410FA5"/>
    <w:pPr>
      <w:spacing w:after="120"/>
    </w:pPr>
    <w:rPr>
      <w:sz w:val="16"/>
      <w:szCs w:val="16"/>
    </w:rPr>
  </w:style>
  <w:style w:type="paragraph" w:styleId="BodyTextFirstIndent">
    <w:name w:val="Body Text First Indent"/>
    <w:basedOn w:val="BodyText"/>
    <w:link w:val="BodyTextFirstIndentChar"/>
    <w:uiPriority w:val="99"/>
    <w:unhideWhenUsed/>
    <w:rsid w:val="00410FA5"/>
    <w:pPr>
      <w:spacing w:after="0"/>
      <w:ind w:firstLine="360"/>
    </w:pPr>
  </w:style>
  <w:style w:type="paragraph" w:styleId="BodyTextIndent">
    <w:name w:val="Body Text Indent"/>
    <w:basedOn w:val="Normal"/>
    <w:link w:val="BodyTextIndentChar"/>
    <w:uiPriority w:val="99"/>
    <w:unhideWhenUsed/>
    <w:rsid w:val="00410FA5"/>
    <w:pPr>
      <w:spacing w:after="120"/>
      <w:ind w:left="283"/>
    </w:pPr>
  </w:style>
  <w:style w:type="paragraph" w:styleId="BodyTextFirstIndent2">
    <w:name w:val="Body Text First Indent 2"/>
    <w:basedOn w:val="BodyTextIndent"/>
    <w:link w:val="BodyTextFirstIndent2Char"/>
    <w:uiPriority w:val="99"/>
    <w:unhideWhenUsed/>
    <w:rsid w:val="00410FA5"/>
    <w:pPr>
      <w:spacing w:after="0"/>
      <w:ind w:left="360" w:firstLine="360"/>
    </w:pPr>
  </w:style>
  <w:style w:type="paragraph" w:styleId="BodyTextIndent2">
    <w:name w:val="Body Text Indent 2"/>
    <w:basedOn w:val="Normal"/>
    <w:link w:val="BodyTextIndent2Char"/>
    <w:uiPriority w:val="99"/>
    <w:unhideWhenUsed/>
    <w:rsid w:val="00410FA5"/>
    <w:pPr>
      <w:spacing w:after="120" w:line="480" w:lineRule="auto"/>
      <w:ind w:left="283"/>
    </w:pPr>
  </w:style>
  <w:style w:type="paragraph" w:styleId="BodyTextIndent3">
    <w:name w:val="Body Text Indent 3"/>
    <w:basedOn w:val="Normal"/>
    <w:link w:val="BodyTextIndent3Char"/>
    <w:uiPriority w:val="99"/>
    <w:unhideWhenUsed/>
    <w:rsid w:val="00410FA5"/>
    <w:pPr>
      <w:spacing w:after="120"/>
      <w:ind w:left="283"/>
    </w:pPr>
    <w:rPr>
      <w:sz w:val="16"/>
      <w:szCs w:val="16"/>
    </w:rPr>
  </w:style>
  <w:style w:type="paragraph" w:customStyle="1" w:styleId="BoxText">
    <w:name w:val="BoxText"/>
    <w:aliases w:val="bt"/>
    <w:basedOn w:val="OPCParaBase"/>
    <w:qFormat/>
    <w:rsid w:val="00410FA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10FA5"/>
    <w:rPr>
      <w:b/>
    </w:rPr>
  </w:style>
  <w:style w:type="paragraph" w:customStyle="1" w:styleId="BoxHeadItalic">
    <w:name w:val="BoxHeadItalic"/>
    <w:aliases w:val="bhi"/>
    <w:basedOn w:val="BoxText"/>
    <w:next w:val="BoxStep"/>
    <w:qFormat/>
    <w:rsid w:val="00410FA5"/>
    <w:rPr>
      <w:i/>
    </w:rPr>
  </w:style>
  <w:style w:type="paragraph" w:customStyle="1" w:styleId="BoxList">
    <w:name w:val="BoxList"/>
    <w:aliases w:val="bl"/>
    <w:basedOn w:val="BoxText"/>
    <w:qFormat/>
    <w:rsid w:val="00410FA5"/>
    <w:pPr>
      <w:ind w:left="1559" w:hanging="425"/>
    </w:pPr>
  </w:style>
  <w:style w:type="paragraph" w:customStyle="1" w:styleId="BoxNote">
    <w:name w:val="BoxNote"/>
    <w:aliases w:val="bn"/>
    <w:basedOn w:val="BoxText"/>
    <w:qFormat/>
    <w:rsid w:val="00410FA5"/>
    <w:pPr>
      <w:tabs>
        <w:tab w:val="left" w:pos="1985"/>
      </w:tabs>
      <w:spacing w:before="122" w:line="198" w:lineRule="exact"/>
      <w:ind w:left="2948" w:hanging="1814"/>
    </w:pPr>
    <w:rPr>
      <w:sz w:val="18"/>
    </w:rPr>
  </w:style>
  <w:style w:type="paragraph" w:customStyle="1" w:styleId="BoxPara">
    <w:name w:val="BoxPara"/>
    <w:aliases w:val="bp"/>
    <w:basedOn w:val="BoxText"/>
    <w:qFormat/>
    <w:rsid w:val="00410FA5"/>
    <w:pPr>
      <w:tabs>
        <w:tab w:val="right" w:pos="2268"/>
      </w:tabs>
      <w:ind w:left="2552" w:hanging="1418"/>
    </w:pPr>
  </w:style>
  <w:style w:type="paragraph" w:customStyle="1" w:styleId="BoxStep">
    <w:name w:val="BoxStep"/>
    <w:aliases w:val="bs"/>
    <w:basedOn w:val="BoxText"/>
    <w:qFormat/>
    <w:rsid w:val="00410FA5"/>
    <w:pPr>
      <w:ind w:left="1985" w:hanging="851"/>
    </w:pPr>
  </w:style>
  <w:style w:type="paragraph" w:styleId="Caption">
    <w:name w:val="caption"/>
    <w:basedOn w:val="Normal"/>
    <w:next w:val="Normal"/>
    <w:uiPriority w:val="35"/>
    <w:unhideWhenUsed/>
    <w:qFormat/>
    <w:rsid w:val="00410FA5"/>
    <w:pPr>
      <w:spacing w:after="200" w:line="240" w:lineRule="auto"/>
    </w:pPr>
    <w:rPr>
      <w:i/>
      <w:iCs/>
      <w:color w:val="1F497D" w:themeColor="text2"/>
      <w:sz w:val="18"/>
      <w:szCs w:val="18"/>
    </w:rPr>
  </w:style>
  <w:style w:type="character" w:customStyle="1" w:styleId="CharAmPartNo">
    <w:name w:val="CharAmPartNo"/>
    <w:basedOn w:val="OPCCharBase"/>
    <w:qFormat/>
    <w:rsid w:val="00410FA5"/>
  </w:style>
  <w:style w:type="character" w:customStyle="1" w:styleId="CharAmPartText">
    <w:name w:val="CharAmPartText"/>
    <w:basedOn w:val="OPCCharBase"/>
    <w:qFormat/>
    <w:rsid w:val="00410FA5"/>
  </w:style>
  <w:style w:type="character" w:customStyle="1" w:styleId="CharAmSchNo">
    <w:name w:val="CharAmSchNo"/>
    <w:basedOn w:val="OPCCharBase"/>
    <w:qFormat/>
    <w:rsid w:val="00410FA5"/>
  </w:style>
  <w:style w:type="character" w:customStyle="1" w:styleId="CharAmSchText">
    <w:name w:val="CharAmSchText"/>
    <w:basedOn w:val="OPCCharBase"/>
    <w:qFormat/>
    <w:rsid w:val="00410FA5"/>
  </w:style>
  <w:style w:type="character" w:customStyle="1" w:styleId="CharBoldItalic">
    <w:name w:val="CharBoldItalic"/>
    <w:basedOn w:val="OPCCharBase"/>
    <w:uiPriority w:val="1"/>
    <w:qFormat/>
    <w:rsid w:val="00410FA5"/>
    <w:rPr>
      <w:b/>
      <w:i/>
    </w:rPr>
  </w:style>
  <w:style w:type="character" w:customStyle="1" w:styleId="CharChapNo">
    <w:name w:val="CharChapNo"/>
    <w:basedOn w:val="OPCCharBase"/>
    <w:uiPriority w:val="1"/>
    <w:qFormat/>
    <w:rsid w:val="00410FA5"/>
  </w:style>
  <w:style w:type="character" w:customStyle="1" w:styleId="CharChapText">
    <w:name w:val="CharChapText"/>
    <w:basedOn w:val="OPCCharBase"/>
    <w:uiPriority w:val="1"/>
    <w:qFormat/>
    <w:rsid w:val="00410FA5"/>
  </w:style>
  <w:style w:type="character" w:customStyle="1" w:styleId="CharDivNo">
    <w:name w:val="CharDivNo"/>
    <w:basedOn w:val="OPCCharBase"/>
    <w:uiPriority w:val="1"/>
    <w:qFormat/>
    <w:rsid w:val="00410FA5"/>
  </w:style>
  <w:style w:type="character" w:customStyle="1" w:styleId="CharDivText">
    <w:name w:val="CharDivText"/>
    <w:basedOn w:val="OPCCharBase"/>
    <w:uiPriority w:val="1"/>
    <w:qFormat/>
    <w:rsid w:val="00410FA5"/>
  </w:style>
  <w:style w:type="character" w:customStyle="1" w:styleId="CharItalic">
    <w:name w:val="CharItalic"/>
    <w:basedOn w:val="OPCCharBase"/>
    <w:uiPriority w:val="1"/>
    <w:qFormat/>
    <w:rsid w:val="00410FA5"/>
    <w:rPr>
      <w:i/>
    </w:rPr>
  </w:style>
  <w:style w:type="character" w:customStyle="1" w:styleId="CharPartNo">
    <w:name w:val="CharPartNo"/>
    <w:basedOn w:val="OPCCharBase"/>
    <w:uiPriority w:val="1"/>
    <w:qFormat/>
    <w:rsid w:val="00410FA5"/>
  </w:style>
  <w:style w:type="character" w:customStyle="1" w:styleId="CharPartText">
    <w:name w:val="CharPartText"/>
    <w:basedOn w:val="OPCCharBase"/>
    <w:uiPriority w:val="1"/>
    <w:qFormat/>
    <w:rsid w:val="00410FA5"/>
  </w:style>
  <w:style w:type="character" w:customStyle="1" w:styleId="CharSectno">
    <w:name w:val="CharSectno"/>
    <w:basedOn w:val="OPCCharBase"/>
    <w:qFormat/>
    <w:rsid w:val="00410FA5"/>
  </w:style>
  <w:style w:type="character" w:customStyle="1" w:styleId="CharSubdNo">
    <w:name w:val="CharSubdNo"/>
    <w:basedOn w:val="OPCCharBase"/>
    <w:uiPriority w:val="1"/>
    <w:qFormat/>
    <w:rsid w:val="00410FA5"/>
  </w:style>
  <w:style w:type="character" w:customStyle="1" w:styleId="CharSubdText">
    <w:name w:val="CharSubdText"/>
    <w:basedOn w:val="OPCCharBase"/>
    <w:uiPriority w:val="1"/>
    <w:qFormat/>
    <w:rsid w:val="00410FA5"/>
  </w:style>
  <w:style w:type="paragraph" w:styleId="Closing">
    <w:name w:val="Closing"/>
    <w:basedOn w:val="Normal"/>
    <w:link w:val="ClosingChar"/>
    <w:uiPriority w:val="99"/>
    <w:unhideWhenUsed/>
    <w:rsid w:val="00410FA5"/>
    <w:pPr>
      <w:spacing w:line="240" w:lineRule="auto"/>
      <w:ind w:left="4252"/>
    </w:pPr>
  </w:style>
  <w:style w:type="character" w:styleId="CommentReference">
    <w:name w:val="annotation reference"/>
    <w:basedOn w:val="DefaultParagraphFont"/>
    <w:uiPriority w:val="99"/>
    <w:unhideWhenUsed/>
    <w:rsid w:val="00410FA5"/>
    <w:rPr>
      <w:sz w:val="16"/>
      <w:szCs w:val="16"/>
    </w:rPr>
  </w:style>
  <w:style w:type="paragraph" w:styleId="CommentText">
    <w:name w:val="annotation text"/>
    <w:basedOn w:val="Normal"/>
    <w:link w:val="CommentTextChar"/>
    <w:uiPriority w:val="99"/>
    <w:unhideWhenUsed/>
    <w:rsid w:val="00410FA5"/>
    <w:pPr>
      <w:spacing w:line="240" w:lineRule="auto"/>
    </w:pPr>
    <w:rPr>
      <w:sz w:val="20"/>
    </w:rPr>
  </w:style>
  <w:style w:type="paragraph" w:styleId="CommentSubject">
    <w:name w:val="annotation subject"/>
    <w:basedOn w:val="CommentText"/>
    <w:next w:val="CommentText"/>
    <w:link w:val="CommentSubjectChar"/>
    <w:uiPriority w:val="99"/>
    <w:unhideWhenUsed/>
    <w:rsid w:val="00410FA5"/>
    <w:rPr>
      <w:b/>
      <w:bCs/>
    </w:rPr>
  </w:style>
  <w:style w:type="paragraph" w:customStyle="1" w:styleId="notetext">
    <w:name w:val="note(text)"/>
    <w:aliases w:val="n"/>
    <w:basedOn w:val="OPCParaBase"/>
    <w:rsid w:val="00410FA5"/>
    <w:pPr>
      <w:spacing w:before="122" w:line="240" w:lineRule="auto"/>
      <w:ind w:left="1985" w:hanging="851"/>
    </w:pPr>
    <w:rPr>
      <w:sz w:val="18"/>
    </w:rPr>
  </w:style>
  <w:style w:type="paragraph" w:customStyle="1" w:styleId="notemargin">
    <w:name w:val="note(margin)"/>
    <w:aliases w:val="nm"/>
    <w:basedOn w:val="OPCParaBase"/>
    <w:rsid w:val="00410FA5"/>
    <w:pPr>
      <w:tabs>
        <w:tab w:val="left" w:pos="709"/>
      </w:tabs>
      <w:spacing w:before="122" w:line="198" w:lineRule="exact"/>
      <w:ind w:left="709" w:hanging="709"/>
    </w:pPr>
    <w:rPr>
      <w:sz w:val="18"/>
    </w:rPr>
  </w:style>
  <w:style w:type="paragraph" w:customStyle="1" w:styleId="CTA-">
    <w:name w:val="CTA -"/>
    <w:basedOn w:val="OPCParaBase"/>
    <w:rsid w:val="00410FA5"/>
    <w:pPr>
      <w:spacing w:before="60" w:line="240" w:lineRule="atLeast"/>
      <w:ind w:left="85" w:hanging="85"/>
    </w:pPr>
    <w:rPr>
      <w:sz w:val="20"/>
    </w:rPr>
  </w:style>
  <w:style w:type="paragraph" w:customStyle="1" w:styleId="CTA--">
    <w:name w:val="CTA --"/>
    <w:basedOn w:val="OPCParaBase"/>
    <w:next w:val="Normal"/>
    <w:rsid w:val="00410FA5"/>
    <w:pPr>
      <w:spacing w:before="60" w:line="240" w:lineRule="atLeast"/>
      <w:ind w:left="142" w:hanging="142"/>
    </w:pPr>
    <w:rPr>
      <w:sz w:val="20"/>
    </w:rPr>
  </w:style>
  <w:style w:type="paragraph" w:customStyle="1" w:styleId="CTA---">
    <w:name w:val="CTA ---"/>
    <w:basedOn w:val="OPCParaBase"/>
    <w:next w:val="Normal"/>
    <w:rsid w:val="00410FA5"/>
    <w:pPr>
      <w:spacing w:before="60" w:line="240" w:lineRule="atLeast"/>
      <w:ind w:left="198" w:hanging="198"/>
    </w:pPr>
    <w:rPr>
      <w:sz w:val="20"/>
    </w:rPr>
  </w:style>
  <w:style w:type="paragraph" w:customStyle="1" w:styleId="CTA----">
    <w:name w:val="CTA ----"/>
    <w:basedOn w:val="OPCParaBase"/>
    <w:next w:val="Normal"/>
    <w:rsid w:val="00410FA5"/>
    <w:pPr>
      <w:spacing w:before="60" w:line="240" w:lineRule="atLeast"/>
      <w:ind w:left="255" w:hanging="255"/>
    </w:pPr>
    <w:rPr>
      <w:sz w:val="20"/>
    </w:rPr>
  </w:style>
  <w:style w:type="paragraph" w:customStyle="1" w:styleId="CTA1a">
    <w:name w:val="CTA 1(a)"/>
    <w:basedOn w:val="OPCParaBase"/>
    <w:rsid w:val="00410FA5"/>
    <w:pPr>
      <w:tabs>
        <w:tab w:val="right" w:pos="414"/>
      </w:tabs>
      <w:spacing w:before="40" w:line="240" w:lineRule="atLeast"/>
      <w:ind w:left="675" w:hanging="675"/>
    </w:pPr>
    <w:rPr>
      <w:sz w:val="20"/>
    </w:rPr>
  </w:style>
  <w:style w:type="paragraph" w:customStyle="1" w:styleId="CTA1ai">
    <w:name w:val="CTA 1(a)(i)"/>
    <w:basedOn w:val="OPCParaBase"/>
    <w:rsid w:val="00410FA5"/>
    <w:pPr>
      <w:tabs>
        <w:tab w:val="right" w:pos="1004"/>
      </w:tabs>
      <w:spacing w:before="40" w:line="240" w:lineRule="atLeast"/>
      <w:ind w:left="1253" w:hanging="1253"/>
    </w:pPr>
    <w:rPr>
      <w:sz w:val="20"/>
    </w:rPr>
  </w:style>
  <w:style w:type="paragraph" w:customStyle="1" w:styleId="CTA2a">
    <w:name w:val="CTA 2(a)"/>
    <w:basedOn w:val="OPCParaBase"/>
    <w:rsid w:val="00410FA5"/>
    <w:pPr>
      <w:tabs>
        <w:tab w:val="right" w:pos="482"/>
      </w:tabs>
      <w:spacing w:before="40" w:line="240" w:lineRule="atLeast"/>
      <w:ind w:left="748" w:hanging="748"/>
    </w:pPr>
    <w:rPr>
      <w:sz w:val="20"/>
    </w:rPr>
  </w:style>
  <w:style w:type="paragraph" w:customStyle="1" w:styleId="CTA2ai">
    <w:name w:val="CTA 2(a)(i)"/>
    <w:basedOn w:val="OPCParaBase"/>
    <w:rsid w:val="00410FA5"/>
    <w:pPr>
      <w:tabs>
        <w:tab w:val="right" w:pos="1089"/>
      </w:tabs>
      <w:spacing w:before="40" w:line="240" w:lineRule="atLeast"/>
      <w:ind w:left="1327" w:hanging="1327"/>
    </w:pPr>
    <w:rPr>
      <w:sz w:val="20"/>
    </w:rPr>
  </w:style>
  <w:style w:type="paragraph" w:customStyle="1" w:styleId="CTA3a">
    <w:name w:val="CTA 3(a)"/>
    <w:basedOn w:val="OPCParaBase"/>
    <w:rsid w:val="00410FA5"/>
    <w:pPr>
      <w:tabs>
        <w:tab w:val="right" w:pos="556"/>
      </w:tabs>
      <w:spacing w:before="40" w:line="240" w:lineRule="atLeast"/>
      <w:ind w:left="805" w:hanging="805"/>
    </w:pPr>
    <w:rPr>
      <w:sz w:val="20"/>
    </w:rPr>
  </w:style>
  <w:style w:type="paragraph" w:customStyle="1" w:styleId="CTA3ai">
    <w:name w:val="CTA 3(a)(i)"/>
    <w:basedOn w:val="OPCParaBase"/>
    <w:rsid w:val="00410FA5"/>
    <w:pPr>
      <w:tabs>
        <w:tab w:val="right" w:pos="1140"/>
      </w:tabs>
      <w:spacing w:before="40" w:line="240" w:lineRule="atLeast"/>
      <w:ind w:left="1361" w:hanging="1361"/>
    </w:pPr>
    <w:rPr>
      <w:sz w:val="20"/>
    </w:rPr>
  </w:style>
  <w:style w:type="paragraph" w:customStyle="1" w:styleId="CTA4a">
    <w:name w:val="CTA 4(a)"/>
    <w:basedOn w:val="OPCParaBase"/>
    <w:rsid w:val="00410FA5"/>
    <w:pPr>
      <w:tabs>
        <w:tab w:val="right" w:pos="624"/>
      </w:tabs>
      <w:spacing w:before="40" w:line="240" w:lineRule="atLeast"/>
      <w:ind w:left="873" w:hanging="873"/>
    </w:pPr>
    <w:rPr>
      <w:sz w:val="20"/>
    </w:rPr>
  </w:style>
  <w:style w:type="paragraph" w:customStyle="1" w:styleId="CTA4ai">
    <w:name w:val="CTA 4(a)(i)"/>
    <w:basedOn w:val="OPCParaBase"/>
    <w:rsid w:val="00410FA5"/>
    <w:pPr>
      <w:tabs>
        <w:tab w:val="right" w:pos="1213"/>
      </w:tabs>
      <w:spacing w:before="40" w:line="240" w:lineRule="atLeast"/>
      <w:ind w:left="1452" w:hanging="1452"/>
    </w:pPr>
    <w:rPr>
      <w:sz w:val="20"/>
    </w:rPr>
  </w:style>
  <w:style w:type="paragraph" w:customStyle="1" w:styleId="CTACAPS">
    <w:name w:val="CTA CAPS"/>
    <w:basedOn w:val="OPCParaBase"/>
    <w:rsid w:val="00410FA5"/>
    <w:pPr>
      <w:spacing w:before="60" w:line="240" w:lineRule="atLeast"/>
    </w:pPr>
    <w:rPr>
      <w:sz w:val="20"/>
    </w:rPr>
  </w:style>
  <w:style w:type="paragraph" w:customStyle="1" w:styleId="CTAright">
    <w:name w:val="CTA right"/>
    <w:basedOn w:val="OPCParaBase"/>
    <w:rsid w:val="00410FA5"/>
    <w:pPr>
      <w:spacing w:before="60" w:line="240" w:lineRule="auto"/>
      <w:jc w:val="right"/>
    </w:pPr>
    <w:rPr>
      <w:sz w:val="20"/>
    </w:rPr>
  </w:style>
  <w:style w:type="paragraph" w:styleId="Date">
    <w:name w:val="Date"/>
    <w:basedOn w:val="Normal"/>
    <w:next w:val="Normal"/>
    <w:link w:val="DateChar"/>
    <w:uiPriority w:val="99"/>
    <w:unhideWhenUsed/>
    <w:rsid w:val="00410FA5"/>
  </w:style>
  <w:style w:type="paragraph" w:customStyle="1" w:styleId="subsection">
    <w:name w:val="subsection"/>
    <w:aliases w:val="ss"/>
    <w:basedOn w:val="OPCParaBase"/>
    <w:link w:val="subsectionChar"/>
    <w:rsid w:val="00410FA5"/>
    <w:pPr>
      <w:tabs>
        <w:tab w:val="right" w:pos="1021"/>
      </w:tabs>
      <w:spacing w:before="180" w:line="240" w:lineRule="auto"/>
      <w:ind w:left="1134" w:hanging="1134"/>
    </w:pPr>
  </w:style>
  <w:style w:type="paragraph" w:customStyle="1" w:styleId="Definition">
    <w:name w:val="Definition"/>
    <w:aliases w:val="dd"/>
    <w:basedOn w:val="OPCParaBase"/>
    <w:rsid w:val="00410FA5"/>
    <w:pPr>
      <w:spacing w:before="180" w:line="240" w:lineRule="auto"/>
      <w:ind w:left="1134"/>
    </w:pPr>
  </w:style>
  <w:style w:type="paragraph" w:styleId="DocumentMap">
    <w:name w:val="Document Map"/>
    <w:basedOn w:val="Normal"/>
    <w:link w:val="DocumentMapChar"/>
    <w:uiPriority w:val="99"/>
    <w:unhideWhenUsed/>
    <w:rsid w:val="00410FA5"/>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410FA5"/>
    <w:pPr>
      <w:spacing w:line="240" w:lineRule="auto"/>
    </w:pPr>
  </w:style>
  <w:style w:type="character" w:styleId="Emphasis">
    <w:name w:val="Emphasis"/>
    <w:basedOn w:val="DefaultParagraphFont"/>
    <w:uiPriority w:val="20"/>
    <w:qFormat/>
    <w:rsid w:val="00410FA5"/>
    <w:rPr>
      <w:i/>
      <w:iCs/>
    </w:rPr>
  </w:style>
  <w:style w:type="character" w:styleId="EndnoteReference">
    <w:name w:val="endnote reference"/>
    <w:basedOn w:val="DefaultParagraphFont"/>
    <w:uiPriority w:val="99"/>
    <w:unhideWhenUsed/>
    <w:rsid w:val="00410FA5"/>
    <w:rPr>
      <w:vertAlign w:val="superscript"/>
    </w:rPr>
  </w:style>
  <w:style w:type="paragraph" w:styleId="EndnoteText">
    <w:name w:val="endnote text"/>
    <w:basedOn w:val="Normal"/>
    <w:link w:val="EndnoteTextChar"/>
    <w:uiPriority w:val="99"/>
    <w:unhideWhenUsed/>
    <w:rsid w:val="00410FA5"/>
    <w:pPr>
      <w:spacing w:line="240" w:lineRule="auto"/>
    </w:pPr>
    <w:rPr>
      <w:sz w:val="20"/>
    </w:rPr>
  </w:style>
  <w:style w:type="paragraph" w:styleId="EnvelopeAddress">
    <w:name w:val="envelope address"/>
    <w:basedOn w:val="Normal"/>
    <w:uiPriority w:val="99"/>
    <w:unhideWhenUsed/>
    <w:rsid w:val="00410FA5"/>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410FA5"/>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410FA5"/>
    <w:rPr>
      <w:color w:val="800080" w:themeColor="followedHyperlink"/>
      <w:u w:val="single"/>
    </w:rPr>
  </w:style>
  <w:style w:type="paragraph" w:styleId="Footer">
    <w:name w:val="footer"/>
    <w:link w:val="FooterChar"/>
    <w:rsid w:val="00410FA5"/>
    <w:pPr>
      <w:tabs>
        <w:tab w:val="center" w:pos="4153"/>
        <w:tab w:val="right" w:pos="8306"/>
      </w:tabs>
    </w:pPr>
    <w:rPr>
      <w:sz w:val="22"/>
      <w:szCs w:val="24"/>
    </w:rPr>
  </w:style>
  <w:style w:type="character" w:styleId="FootnoteReference">
    <w:name w:val="footnote reference"/>
    <w:basedOn w:val="DefaultParagraphFont"/>
    <w:uiPriority w:val="99"/>
    <w:unhideWhenUsed/>
    <w:rsid w:val="00410FA5"/>
    <w:rPr>
      <w:vertAlign w:val="superscript"/>
    </w:rPr>
  </w:style>
  <w:style w:type="paragraph" w:styleId="FootnoteText">
    <w:name w:val="footnote text"/>
    <w:basedOn w:val="Normal"/>
    <w:link w:val="FootnoteTextChar"/>
    <w:uiPriority w:val="99"/>
    <w:unhideWhenUsed/>
    <w:rsid w:val="00410FA5"/>
    <w:pPr>
      <w:spacing w:line="240" w:lineRule="auto"/>
    </w:pPr>
    <w:rPr>
      <w:sz w:val="20"/>
    </w:rPr>
  </w:style>
  <w:style w:type="paragraph" w:customStyle="1" w:styleId="Formula">
    <w:name w:val="Formula"/>
    <w:basedOn w:val="OPCParaBase"/>
    <w:rsid w:val="00410FA5"/>
    <w:pPr>
      <w:spacing w:line="240" w:lineRule="auto"/>
      <w:ind w:left="1134"/>
    </w:pPr>
    <w:rPr>
      <w:sz w:val="20"/>
    </w:rPr>
  </w:style>
  <w:style w:type="paragraph" w:styleId="Header">
    <w:name w:val="header"/>
    <w:basedOn w:val="OPCParaBase"/>
    <w:link w:val="HeaderChar"/>
    <w:unhideWhenUsed/>
    <w:rsid w:val="00410FA5"/>
    <w:pPr>
      <w:keepNext/>
      <w:keepLines/>
      <w:tabs>
        <w:tab w:val="center" w:pos="4150"/>
        <w:tab w:val="right" w:pos="8307"/>
      </w:tabs>
      <w:spacing w:line="160" w:lineRule="exact"/>
    </w:pPr>
    <w:rPr>
      <w:sz w:val="16"/>
    </w:rPr>
  </w:style>
  <w:style w:type="paragraph" w:customStyle="1" w:styleId="House">
    <w:name w:val="House"/>
    <w:basedOn w:val="OPCParaBase"/>
    <w:rsid w:val="00410FA5"/>
    <w:pPr>
      <w:spacing w:line="240" w:lineRule="auto"/>
    </w:pPr>
    <w:rPr>
      <w:sz w:val="28"/>
    </w:rPr>
  </w:style>
  <w:style w:type="character" w:styleId="HTMLAcronym">
    <w:name w:val="HTML Acronym"/>
    <w:basedOn w:val="DefaultParagraphFont"/>
    <w:uiPriority w:val="99"/>
    <w:unhideWhenUsed/>
    <w:rsid w:val="00410FA5"/>
  </w:style>
  <w:style w:type="paragraph" w:styleId="HTMLAddress">
    <w:name w:val="HTML Address"/>
    <w:basedOn w:val="Normal"/>
    <w:link w:val="HTMLAddressChar"/>
    <w:uiPriority w:val="99"/>
    <w:unhideWhenUsed/>
    <w:rsid w:val="00410FA5"/>
    <w:pPr>
      <w:spacing w:line="240" w:lineRule="auto"/>
    </w:pPr>
    <w:rPr>
      <w:i/>
      <w:iCs/>
    </w:rPr>
  </w:style>
  <w:style w:type="character" w:styleId="HTMLCite">
    <w:name w:val="HTML Cite"/>
    <w:basedOn w:val="DefaultParagraphFont"/>
    <w:uiPriority w:val="99"/>
    <w:unhideWhenUsed/>
    <w:rsid w:val="00410FA5"/>
    <w:rPr>
      <w:i/>
      <w:iCs/>
    </w:rPr>
  </w:style>
  <w:style w:type="character" w:styleId="HTMLCode">
    <w:name w:val="HTML Code"/>
    <w:basedOn w:val="DefaultParagraphFont"/>
    <w:uiPriority w:val="99"/>
    <w:unhideWhenUsed/>
    <w:rsid w:val="00410FA5"/>
    <w:rPr>
      <w:rFonts w:ascii="Consolas" w:hAnsi="Consolas"/>
      <w:sz w:val="20"/>
      <w:szCs w:val="20"/>
    </w:rPr>
  </w:style>
  <w:style w:type="character" w:styleId="HTMLDefinition">
    <w:name w:val="HTML Definition"/>
    <w:basedOn w:val="DefaultParagraphFont"/>
    <w:uiPriority w:val="99"/>
    <w:unhideWhenUsed/>
    <w:rsid w:val="00410FA5"/>
    <w:rPr>
      <w:i/>
      <w:iCs/>
    </w:rPr>
  </w:style>
  <w:style w:type="character" w:styleId="HTMLKeyboard">
    <w:name w:val="HTML Keyboard"/>
    <w:basedOn w:val="DefaultParagraphFont"/>
    <w:uiPriority w:val="99"/>
    <w:unhideWhenUsed/>
    <w:rsid w:val="00410FA5"/>
    <w:rPr>
      <w:rFonts w:ascii="Consolas" w:hAnsi="Consolas"/>
      <w:sz w:val="20"/>
      <w:szCs w:val="20"/>
    </w:rPr>
  </w:style>
  <w:style w:type="paragraph" w:styleId="HTMLPreformatted">
    <w:name w:val="HTML Preformatted"/>
    <w:basedOn w:val="Normal"/>
    <w:link w:val="HTMLPreformattedChar"/>
    <w:uiPriority w:val="99"/>
    <w:unhideWhenUsed/>
    <w:rsid w:val="00410FA5"/>
    <w:pPr>
      <w:spacing w:line="240" w:lineRule="auto"/>
    </w:pPr>
    <w:rPr>
      <w:rFonts w:ascii="Consolas" w:hAnsi="Consolas"/>
      <w:sz w:val="20"/>
    </w:rPr>
  </w:style>
  <w:style w:type="character" w:styleId="HTMLSample">
    <w:name w:val="HTML Sample"/>
    <w:basedOn w:val="DefaultParagraphFont"/>
    <w:uiPriority w:val="99"/>
    <w:unhideWhenUsed/>
    <w:rsid w:val="00410FA5"/>
    <w:rPr>
      <w:rFonts w:ascii="Consolas" w:hAnsi="Consolas"/>
      <w:sz w:val="24"/>
      <w:szCs w:val="24"/>
    </w:rPr>
  </w:style>
  <w:style w:type="character" w:styleId="HTMLTypewriter">
    <w:name w:val="HTML Typewriter"/>
    <w:basedOn w:val="DefaultParagraphFont"/>
    <w:uiPriority w:val="99"/>
    <w:unhideWhenUsed/>
    <w:rsid w:val="00410FA5"/>
    <w:rPr>
      <w:rFonts w:ascii="Consolas" w:hAnsi="Consolas"/>
      <w:sz w:val="20"/>
      <w:szCs w:val="20"/>
    </w:rPr>
  </w:style>
  <w:style w:type="character" w:styleId="HTMLVariable">
    <w:name w:val="HTML Variable"/>
    <w:basedOn w:val="DefaultParagraphFont"/>
    <w:uiPriority w:val="99"/>
    <w:unhideWhenUsed/>
    <w:rsid w:val="00410FA5"/>
    <w:rPr>
      <w:i/>
      <w:iCs/>
    </w:rPr>
  </w:style>
  <w:style w:type="character" w:styleId="Hyperlink">
    <w:name w:val="Hyperlink"/>
    <w:basedOn w:val="DefaultParagraphFont"/>
    <w:uiPriority w:val="99"/>
    <w:unhideWhenUsed/>
    <w:rsid w:val="00410FA5"/>
    <w:rPr>
      <w:color w:val="0000FF" w:themeColor="hyperlink"/>
      <w:u w:val="single"/>
    </w:rPr>
  </w:style>
  <w:style w:type="paragraph" w:styleId="Index1">
    <w:name w:val="index 1"/>
    <w:basedOn w:val="Normal"/>
    <w:next w:val="Normal"/>
    <w:autoRedefine/>
    <w:uiPriority w:val="99"/>
    <w:unhideWhenUsed/>
    <w:rsid w:val="00410FA5"/>
    <w:pPr>
      <w:spacing w:line="240" w:lineRule="auto"/>
      <w:ind w:left="220" w:hanging="220"/>
    </w:pPr>
  </w:style>
  <w:style w:type="paragraph" w:styleId="Index2">
    <w:name w:val="index 2"/>
    <w:basedOn w:val="Normal"/>
    <w:next w:val="Normal"/>
    <w:autoRedefine/>
    <w:uiPriority w:val="99"/>
    <w:unhideWhenUsed/>
    <w:rsid w:val="00410FA5"/>
    <w:pPr>
      <w:spacing w:line="240" w:lineRule="auto"/>
      <w:ind w:left="440" w:hanging="220"/>
    </w:pPr>
  </w:style>
  <w:style w:type="paragraph" w:styleId="Index3">
    <w:name w:val="index 3"/>
    <w:basedOn w:val="Normal"/>
    <w:next w:val="Normal"/>
    <w:autoRedefine/>
    <w:uiPriority w:val="99"/>
    <w:unhideWhenUsed/>
    <w:rsid w:val="00410FA5"/>
    <w:pPr>
      <w:spacing w:line="240" w:lineRule="auto"/>
      <w:ind w:left="660" w:hanging="220"/>
    </w:pPr>
  </w:style>
  <w:style w:type="paragraph" w:styleId="Index4">
    <w:name w:val="index 4"/>
    <w:basedOn w:val="Normal"/>
    <w:next w:val="Normal"/>
    <w:autoRedefine/>
    <w:uiPriority w:val="99"/>
    <w:unhideWhenUsed/>
    <w:rsid w:val="00410FA5"/>
    <w:pPr>
      <w:spacing w:line="240" w:lineRule="auto"/>
      <w:ind w:left="880" w:hanging="220"/>
    </w:pPr>
  </w:style>
  <w:style w:type="paragraph" w:styleId="Index5">
    <w:name w:val="index 5"/>
    <w:basedOn w:val="Normal"/>
    <w:next w:val="Normal"/>
    <w:autoRedefine/>
    <w:uiPriority w:val="99"/>
    <w:unhideWhenUsed/>
    <w:rsid w:val="00410FA5"/>
    <w:pPr>
      <w:spacing w:line="240" w:lineRule="auto"/>
      <w:ind w:left="1100" w:hanging="220"/>
    </w:pPr>
  </w:style>
  <w:style w:type="paragraph" w:styleId="Index6">
    <w:name w:val="index 6"/>
    <w:basedOn w:val="Normal"/>
    <w:next w:val="Normal"/>
    <w:autoRedefine/>
    <w:uiPriority w:val="99"/>
    <w:unhideWhenUsed/>
    <w:rsid w:val="00410FA5"/>
    <w:pPr>
      <w:spacing w:line="240" w:lineRule="auto"/>
      <w:ind w:left="1320" w:hanging="220"/>
    </w:pPr>
  </w:style>
  <w:style w:type="paragraph" w:styleId="Index7">
    <w:name w:val="index 7"/>
    <w:basedOn w:val="Normal"/>
    <w:next w:val="Normal"/>
    <w:autoRedefine/>
    <w:uiPriority w:val="99"/>
    <w:unhideWhenUsed/>
    <w:rsid w:val="00410FA5"/>
    <w:pPr>
      <w:spacing w:line="240" w:lineRule="auto"/>
      <w:ind w:left="1540" w:hanging="220"/>
    </w:pPr>
  </w:style>
  <w:style w:type="paragraph" w:styleId="Index8">
    <w:name w:val="index 8"/>
    <w:basedOn w:val="Normal"/>
    <w:next w:val="Normal"/>
    <w:autoRedefine/>
    <w:uiPriority w:val="99"/>
    <w:unhideWhenUsed/>
    <w:rsid w:val="00410FA5"/>
    <w:pPr>
      <w:spacing w:line="240" w:lineRule="auto"/>
      <w:ind w:left="1760" w:hanging="220"/>
    </w:pPr>
  </w:style>
  <w:style w:type="paragraph" w:styleId="Index9">
    <w:name w:val="index 9"/>
    <w:basedOn w:val="Normal"/>
    <w:next w:val="Normal"/>
    <w:autoRedefine/>
    <w:uiPriority w:val="99"/>
    <w:unhideWhenUsed/>
    <w:rsid w:val="00410FA5"/>
    <w:pPr>
      <w:spacing w:line="240" w:lineRule="auto"/>
      <w:ind w:left="1980" w:hanging="220"/>
    </w:pPr>
  </w:style>
  <w:style w:type="paragraph" w:styleId="IndexHeading">
    <w:name w:val="index heading"/>
    <w:basedOn w:val="Normal"/>
    <w:next w:val="Index1"/>
    <w:uiPriority w:val="99"/>
    <w:unhideWhenUsed/>
    <w:rsid w:val="00410FA5"/>
    <w:rPr>
      <w:rFonts w:asciiTheme="majorHAnsi" w:eastAsiaTheme="majorEastAsia" w:hAnsiTheme="majorHAnsi" w:cstheme="majorBidi"/>
      <w:b/>
      <w:bCs/>
    </w:rPr>
  </w:style>
  <w:style w:type="paragraph" w:customStyle="1" w:styleId="Item">
    <w:name w:val="Item"/>
    <w:aliases w:val="i"/>
    <w:basedOn w:val="OPCParaBase"/>
    <w:next w:val="ItemHead"/>
    <w:rsid w:val="00410FA5"/>
    <w:pPr>
      <w:keepLines/>
      <w:spacing w:before="80" w:line="240" w:lineRule="auto"/>
      <w:ind w:left="709"/>
    </w:pPr>
  </w:style>
  <w:style w:type="paragraph" w:customStyle="1" w:styleId="ItemHead">
    <w:name w:val="ItemHead"/>
    <w:aliases w:val="ih"/>
    <w:basedOn w:val="OPCParaBase"/>
    <w:next w:val="Item"/>
    <w:link w:val="ItemHeadChar"/>
    <w:rsid w:val="00410FA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10FA5"/>
    <w:rPr>
      <w:sz w:val="16"/>
    </w:rPr>
  </w:style>
  <w:style w:type="paragraph" w:styleId="List">
    <w:name w:val="List"/>
    <w:basedOn w:val="Normal"/>
    <w:uiPriority w:val="99"/>
    <w:unhideWhenUsed/>
    <w:rsid w:val="00410FA5"/>
    <w:pPr>
      <w:ind w:left="283" w:hanging="283"/>
      <w:contextualSpacing/>
    </w:pPr>
  </w:style>
  <w:style w:type="paragraph" w:styleId="List2">
    <w:name w:val="List 2"/>
    <w:basedOn w:val="Normal"/>
    <w:uiPriority w:val="99"/>
    <w:unhideWhenUsed/>
    <w:rsid w:val="00410FA5"/>
    <w:pPr>
      <w:ind w:left="566" w:hanging="283"/>
      <w:contextualSpacing/>
    </w:pPr>
  </w:style>
  <w:style w:type="paragraph" w:styleId="List3">
    <w:name w:val="List 3"/>
    <w:basedOn w:val="Normal"/>
    <w:uiPriority w:val="99"/>
    <w:unhideWhenUsed/>
    <w:rsid w:val="00410FA5"/>
    <w:pPr>
      <w:ind w:left="849" w:hanging="283"/>
      <w:contextualSpacing/>
    </w:pPr>
  </w:style>
  <w:style w:type="paragraph" w:styleId="List4">
    <w:name w:val="List 4"/>
    <w:basedOn w:val="Normal"/>
    <w:uiPriority w:val="99"/>
    <w:unhideWhenUsed/>
    <w:rsid w:val="00410FA5"/>
    <w:pPr>
      <w:ind w:left="1132" w:hanging="283"/>
      <w:contextualSpacing/>
    </w:pPr>
  </w:style>
  <w:style w:type="paragraph" w:styleId="List5">
    <w:name w:val="List 5"/>
    <w:basedOn w:val="Normal"/>
    <w:uiPriority w:val="99"/>
    <w:unhideWhenUsed/>
    <w:rsid w:val="00410FA5"/>
    <w:pPr>
      <w:ind w:left="1415" w:hanging="283"/>
      <w:contextualSpacing/>
    </w:pPr>
  </w:style>
  <w:style w:type="paragraph" w:styleId="ListBullet">
    <w:name w:val="List Bullet"/>
    <w:basedOn w:val="Normal"/>
    <w:uiPriority w:val="99"/>
    <w:unhideWhenUsed/>
    <w:rsid w:val="00410FA5"/>
    <w:pPr>
      <w:numPr>
        <w:numId w:val="7"/>
      </w:numPr>
      <w:contextualSpacing/>
    </w:pPr>
  </w:style>
  <w:style w:type="paragraph" w:styleId="ListBullet2">
    <w:name w:val="List Bullet 2"/>
    <w:basedOn w:val="Normal"/>
    <w:uiPriority w:val="99"/>
    <w:unhideWhenUsed/>
    <w:rsid w:val="00410FA5"/>
    <w:pPr>
      <w:numPr>
        <w:numId w:val="9"/>
      </w:numPr>
      <w:contextualSpacing/>
    </w:pPr>
  </w:style>
  <w:style w:type="paragraph" w:styleId="ListBullet3">
    <w:name w:val="List Bullet 3"/>
    <w:basedOn w:val="Normal"/>
    <w:uiPriority w:val="99"/>
    <w:unhideWhenUsed/>
    <w:rsid w:val="00410FA5"/>
    <w:pPr>
      <w:numPr>
        <w:numId w:val="11"/>
      </w:numPr>
      <w:contextualSpacing/>
    </w:pPr>
  </w:style>
  <w:style w:type="paragraph" w:styleId="ListBullet4">
    <w:name w:val="List Bullet 4"/>
    <w:basedOn w:val="Normal"/>
    <w:uiPriority w:val="99"/>
    <w:unhideWhenUsed/>
    <w:rsid w:val="00410FA5"/>
    <w:pPr>
      <w:numPr>
        <w:numId w:val="13"/>
      </w:numPr>
      <w:contextualSpacing/>
    </w:pPr>
  </w:style>
  <w:style w:type="paragraph" w:styleId="ListBullet5">
    <w:name w:val="List Bullet 5"/>
    <w:basedOn w:val="Normal"/>
    <w:uiPriority w:val="99"/>
    <w:unhideWhenUsed/>
    <w:rsid w:val="00410FA5"/>
    <w:pPr>
      <w:numPr>
        <w:numId w:val="15"/>
      </w:numPr>
      <w:contextualSpacing/>
    </w:pPr>
  </w:style>
  <w:style w:type="paragraph" w:styleId="ListContinue">
    <w:name w:val="List Continue"/>
    <w:basedOn w:val="Normal"/>
    <w:uiPriority w:val="99"/>
    <w:unhideWhenUsed/>
    <w:rsid w:val="00410FA5"/>
    <w:pPr>
      <w:spacing w:after="120"/>
      <w:ind w:left="283"/>
      <w:contextualSpacing/>
    </w:pPr>
  </w:style>
  <w:style w:type="paragraph" w:styleId="ListContinue2">
    <w:name w:val="List Continue 2"/>
    <w:basedOn w:val="Normal"/>
    <w:uiPriority w:val="99"/>
    <w:unhideWhenUsed/>
    <w:rsid w:val="00410FA5"/>
    <w:pPr>
      <w:spacing w:after="120"/>
      <w:ind w:left="566"/>
      <w:contextualSpacing/>
    </w:pPr>
  </w:style>
  <w:style w:type="paragraph" w:styleId="ListContinue3">
    <w:name w:val="List Continue 3"/>
    <w:basedOn w:val="Normal"/>
    <w:uiPriority w:val="99"/>
    <w:unhideWhenUsed/>
    <w:rsid w:val="00410FA5"/>
    <w:pPr>
      <w:spacing w:after="120"/>
      <w:ind w:left="849"/>
      <w:contextualSpacing/>
    </w:pPr>
  </w:style>
  <w:style w:type="paragraph" w:styleId="ListContinue4">
    <w:name w:val="List Continue 4"/>
    <w:basedOn w:val="Normal"/>
    <w:uiPriority w:val="99"/>
    <w:unhideWhenUsed/>
    <w:rsid w:val="00410FA5"/>
    <w:pPr>
      <w:spacing w:after="120"/>
      <w:ind w:left="1132"/>
      <w:contextualSpacing/>
    </w:pPr>
  </w:style>
  <w:style w:type="paragraph" w:styleId="ListContinue5">
    <w:name w:val="List Continue 5"/>
    <w:basedOn w:val="Normal"/>
    <w:uiPriority w:val="99"/>
    <w:unhideWhenUsed/>
    <w:rsid w:val="00410FA5"/>
    <w:pPr>
      <w:spacing w:after="120"/>
      <w:ind w:left="1415"/>
      <w:contextualSpacing/>
    </w:pPr>
  </w:style>
  <w:style w:type="paragraph" w:styleId="ListNumber">
    <w:name w:val="List Number"/>
    <w:basedOn w:val="Normal"/>
    <w:uiPriority w:val="99"/>
    <w:unhideWhenUsed/>
    <w:rsid w:val="00410FA5"/>
    <w:pPr>
      <w:numPr>
        <w:numId w:val="17"/>
      </w:numPr>
      <w:contextualSpacing/>
    </w:pPr>
  </w:style>
  <w:style w:type="paragraph" w:styleId="ListNumber2">
    <w:name w:val="List Number 2"/>
    <w:basedOn w:val="Normal"/>
    <w:uiPriority w:val="99"/>
    <w:unhideWhenUsed/>
    <w:rsid w:val="00410FA5"/>
    <w:pPr>
      <w:numPr>
        <w:numId w:val="19"/>
      </w:numPr>
      <w:contextualSpacing/>
    </w:pPr>
  </w:style>
  <w:style w:type="paragraph" w:styleId="ListNumber3">
    <w:name w:val="List Number 3"/>
    <w:basedOn w:val="Normal"/>
    <w:uiPriority w:val="99"/>
    <w:unhideWhenUsed/>
    <w:rsid w:val="00410FA5"/>
    <w:pPr>
      <w:numPr>
        <w:numId w:val="21"/>
      </w:numPr>
      <w:contextualSpacing/>
    </w:pPr>
  </w:style>
  <w:style w:type="paragraph" w:styleId="ListNumber4">
    <w:name w:val="List Number 4"/>
    <w:basedOn w:val="Normal"/>
    <w:uiPriority w:val="99"/>
    <w:unhideWhenUsed/>
    <w:rsid w:val="00410FA5"/>
    <w:pPr>
      <w:numPr>
        <w:numId w:val="23"/>
      </w:numPr>
      <w:contextualSpacing/>
    </w:pPr>
  </w:style>
  <w:style w:type="paragraph" w:styleId="ListNumber5">
    <w:name w:val="List Number 5"/>
    <w:basedOn w:val="Normal"/>
    <w:uiPriority w:val="99"/>
    <w:unhideWhenUsed/>
    <w:rsid w:val="00410FA5"/>
    <w:pPr>
      <w:numPr>
        <w:numId w:val="25"/>
      </w:numPr>
      <w:contextualSpacing/>
    </w:pPr>
  </w:style>
  <w:style w:type="paragraph" w:customStyle="1" w:styleId="LongT">
    <w:name w:val="LongT"/>
    <w:basedOn w:val="OPCParaBase"/>
    <w:rsid w:val="00410FA5"/>
    <w:pPr>
      <w:spacing w:line="240" w:lineRule="auto"/>
    </w:pPr>
    <w:rPr>
      <w:b/>
      <w:sz w:val="32"/>
    </w:rPr>
  </w:style>
  <w:style w:type="paragraph" w:styleId="MacroText">
    <w:name w:val="macro"/>
    <w:link w:val="MacroTextChar"/>
    <w:uiPriority w:val="99"/>
    <w:unhideWhenUsed/>
    <w:rsid w:val="00410FA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410FA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410FA5"/>
    <w:rPr>
      <w:rFonts w:cs="Times New Roman"/>
      <w:sz w:val="24"/>
      <w:szCs w:val="24"/>
    </w:rPr>
  </w:style>
  <w:style w:type="paragraph" w:styleId="NormalIndent">
    <w:name w:val="Normal Indent"/>
    <w:basedOn w:val="Normal"/>
    <w:uiPriority w:val="99"/>
    <w:unhideWhenUsed/>
    <w:rsid w:val="00410FA5"/>
    <w:pPr>
      <w:ind w:left="720"/>
    </w:pPr>
  </w:style>
  <w:style w:type="paragraph" w:styleId="NoteHeading">
    <w:name w:val="Note Heading"/>
    <w:basedOn w:val="Normal"/>
    <w:next w:val="Normal"/>
    <w:link w:val="NoteHeadingChar"/>
    <w:uiPriority w:val="99"/>
    <w:unhideWhenUsed/>
    <w:rsid w:val="00410FA5"/>
    <w:pPr>
      <w:spacing w:line="240" w:lineRule="auto"/>
    </w:pPr>
  </w:style>
  <w:style w:type="paragraph" w:customStyle="1" w:styleId="notedraft">
    <w:name w:val="note(draft)"/>
    <w:aliases w:val="nd"/>
    <w:basedOn w:val="OPCParaBase"/>
    <w:rsid w:val="00410FA5"/>
    <w:pPr>
      <w:spacing w:before="240" w:line="240" w:lineRule="auto"/>
      <w:ind w:left="284" w:hanging="284"/>
    </w:pPr>
    <w:rPr>
      <w:i/>
      <w:sz w:val="24"/>
    </w:rPr>
  </w:style>
  <w:style w:type="paragraph" w:customStyle="1" w:styleId="notepara">
    <w:name w:val="note(para)"/>
    <w:aliases w:val="na"/>
    <w:basedOn w:val="OPCParaBase"/>
    <w:rsid w:val="00410FA5"/>
    <w:pPr>
      <w:spacing w:before="40" w:line="198" w:lineRule="exact"/>
      <w:ind w:left="2354" w:hanging="369"/>
    </w:pPr>
    <w:rPr>
      <w:sz w:val="18"/>
    </w:rPr>
  </w:style>
  <w:style w:type="paragraph" w:customStyle="1" w:styleId="noteParlAmend">
    <w:name w:val="note(ParlAmend)"/>
    <w:aliases w:val="npp"/>
    <w:basedOn w:val="OPCParaBase"/>
    <w:next w:val="ParlAmend"/>
    <w:rsid w:val="00410FA5"/>
    <w:pPr>
      <w:spacing w:line="240" w:lineRule="auto"/>
      <w:jc w:val="right"/>
    </w:pPr>
    <w:rPr>
      <w:rFonts w:ascii="Arial" w:hAnsi="Arial"/>
      <w:b/>
      <w:i/>
    </w:rPr>
  </w:style>
  <w:style w:type="character" w:styleId="PageNumber">
    <w:name w:val="page number"/>
    <w:basedOn w:val="DefaultParagraphFont"/>
    <w:uiPriority w:val="99"/>
    <w:unhideWhenUsed/>
    <w:rsid w:val="00410FA5"/>
  </w:style>
  <w:style w:type="paragraph" w:customStyle="1" w:styleId="Page1">
    <w:name w:val="Page1"/>
    <w:basedOn w:val="OPCParaBase"/>
    <w:rsid w:val="00410FA5"/>
    <w:pPr>
      <w:spacing w:before="5600" w:line="240" w:lineRule="auto"/>
    </w:pPr>
    <w:rPr>
      <w:b/>
      <w:sz w:val="32"/>
    </w:rPr>
  </w:style>
  <w:style w:type="paragraph" w:customStyle="1" w:styleId="PageBreak">
    <w:name w:val="PageBreak"/>
    <w:aliases w:val="pb"/>
    <w:basedOn w:val="OPCParaBase"/>
    <w:rsid w:val="00410FA5"/>
    <w:pPr>
      <w:spacing w:line="240" w:lineRule="auto"/>
    </w:pPr>
    <w:rPr>
      <w:sz w:val="20"/>
    </w:rPr>
  </w:style>
  <w:style w:type="paragraph" w:customStyle="1" w:styleId="paragraph">
    <w:name w:val="paragraph"/>
    <w:aliases w:val="a"/>
    <w:basedOn w:val="OPCParaBase"/>
    <w:link w:val="paragraphChar"/>
    <w:rsid w:val="00410FA5"/>
    <w:pPr>
      <w:tabs>
        <w:tab w:val="right" w:pos="1531"/>
      </w:tabs>
      <w:spacing w:before="40" w:line="240" w:lineRule="auto"/>
      <w:ind w:left="1644" w:hanging="1644"/>
    </w:pPr>
  </w:style>
  <w:style w:type="paragraph" w:customStyle="1" w:styleId="paragraphsub">
    <w:name w:val="paragraph(sub)"/>
    <w:aliases w:val="aa"/>
    <w:basedOn w:val="OPCParaBase"/>
    <w:rsid w:val="00410FA5"/>
    <w:pPr>
      <w:tabs>
        <w:tab w:val="right" w:pos="1985"/>
      </w:tabs>
      <w:spacing w:before="40" w:line="240" w:lineRule="auto"/>
      <w:ind w:left="2098" w:hanging="2098"/>
    </w:pPr>
  </w:style>
  <w:style w:type="paragraph" w:customStyle="1" w:styleId="paragraphsub-sub">
    <w:name w:val="paragraph(sub-sub)"/>
    <w:aliases w:val="aaa"/>
    <w:basedOn w:val="OPCParaBase"/>
    <w:rsid w:val="00410FA5"/>
    <w:pPr>
      <w:tabs>
        <w:tab w:val="right" w:pos="2722"/>
      </w:tabs>
      <w:spacing w:before="40" w:line="240" w:lineRule="auto"/>
      <w:ind w:left="2835" w:hanging="2835"/>
    </w:pPr>
  </w:style>
  <w:style w:type="paragraph" w:customStyle="1" w:styleId="ParlAmend">
    <w:name w:val="ParlAmend"/>
    <w:aliases w:val="pp"/>
    <w:basedOn w:val="OPCParaBase"/>
    <w:rsid w:val="00410FA5"/>
    <w:pPr>
      <w:spacing w:before="240" w:line="240" w:lineRule="atLeast"/>
      <w:ind w:hanging="567"/>
    </w:pPr>
    <w:rPr>
      <w:sz w:val="24"/>
    </w:rPr>
  </w:style>
  <w:style w:type="paragraph" w:customStyle="1" w:styleId="Penalty">
    <w:name w:val="Penalty"/>
    <w:basedOn w:val="OPCParaBase"/>
    <w:rsid w:val="00410FA5"/>
    <w:pPr>
      <w:tabs>
        <w:tab w:val="left" w:pos="2977"/>
      </w:tabs>
      <w:spacing w:before="180" w:line="240" w:lineRule="auto"/>
      <w:ind w:left="1985" w:hanging="851"/>
    </w:pPr>
  </w:style>
  <w:style w:type="paragraph" w:styleId="PlainText">
    <w:name w:val="Plain Text"/>
    <w:basedOn w:val="Normal"/>
    <w:link w:val="PlainTextChar"/>
    <w:uiPriority w:val="99"/>
    <w:unhideWhenUsed/>
    <w:rsid w:val="00410FA5"/>
    <w:pPr>
      <w:spacing w:line="240" w:lineRule="auto"/>
    </w:pPr>
    <w:rPr>
      <w:rFonts w:ascii="Consolas" w:hAnsi="Consolas"/>
      <w:sz w:val="21"/>
      <w:szCs w:val="21"/>
    </w:rPr>
  </w:style>
  <w:style w:type="paragraph" w:customStyle="1" w:styleId="Portfolio">
    <w:name w:val="Portfolio"/>
    <w:basedOn w:val="OPCParaBase"/>
    <w:rsid w:val="00410FA5"/>
    <w:pPr>
      <w:spacing w:line="240" w:lineRule="auto"/>
    </w:pPr>
    <w:rPr>
      <w:i/>
      <w:sz w:val="20"/>
    </w:rPr>
  </w:style>
  <w:style w:type="paragraph" w:customStyle="1" w:styleId="Preamble">
    <w:name w:val="Preamble"/>
    <w:basedOn w:val="OPCParaBase"/>
    <w:next w:val="Normal"/>
    <w:rsid w:val="00410FA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10FA5"/>
    <w:pPr>
      <w:spacing w:line="240" w:lineRule="auto"/>
    </w:pPr>
    <w:rPr>
      <w:i/>
      <w:sz w:val="20"/>
    </w:rPr>
  </w:style>
  <w:style w:type="paragraph" w:styleId="Salutation">
    <w:name w:val="Salutation"/>
    <w:basedOn w:val="Normal"/>
    <w:next w:val="Normal"/>
    <w:link w:val="SalutationChar"/>
    <w:uiPriority w:val="99"/>
    <w:unhideWhenUsed/>
    <w:rsid w:val="00410FA5"/>
  </w:style>
  <w:style w:type="paragraph" w:customStyle="1" w:styleId="Session">
    <w:name w:val="Session"/>
    <w:basedOn w:val="OPCParaBase"/>
    <w:rsid w:val="00410FA5"/>
    <w:pPr>
      <w:spacing w:line="240" w:lineRule="auto"/>
    </w:pPr>
    <w:rPr>
      <w:sz w:val="28"/>
    </w:rPr>
  </w:style>
  <w:style w:type="paragraph" w:customStyle="1" w:styleId="ShortT">
    <w:name w:val="ShortT"/>
    <w:basedOn w:val="OPCParaBase"/>
    <w:next w:val="Normal"/>
    <w:link w:val="ShortTChar"/>
    <w:qFormat/>
    <w:rsid w:val="00410FA5"/>
    <w:pPr>
      <w:spacing w:line="240" w:lineRule="auto"/>
    </w:pPr>
    <w:rPr>
      <w:b/>
      <w:sz w:val="40"/>
    </w:rPr>
  </w:style>
  <w:style w:type="paragraph" w:styleId="Signature">
    <w:name w:val="Signature"/>
    <w:basedOn w:val="Normal"/>
    <w:link w:val="SignatureChar"/>
    <w:uiPriority w:val="99"/>
    <w:unhideWhenUsed/>
    <w:rsid w:val="00410FA5"/>
    <w:pPr>
      <w:spacing w:line="240" w:lineRule="auto"/>
      <w:ind w:left="4252"/>
    </w:pPr>
  </w:style>
  <w:style w:type="paragraph" w:customStyle="1" w:styleId="Sponsor">
    <w:name w:val="Sponsor"/>
    <w:basedOn w:val="OPCParaBase"/>
    <w:rsid w:val="00410FA5"/>
    <w:pPr>
      <w:spacing w:line="240" w:lineRule="auto"/>
    </w:pPr>
    <w:rPr>
      <w:i/>
    </w:rPr>
  </w:style>
  <w:style w:type="character" w:styleId="Strong">
    <w:name w:val="Strong"/>
    <w:basedOn w:val="DefaultParagraphFont"/>
    <w:uiPriority w:val="22"/>
    <w:qFormat/>
    <w:rsid w:val="00410FA5"/>
    <w:rPr>
      <w:b/>
      <w:bCs/>
    </w:rPr>
  </w:style>
  <w:style w:type="paragraph" w:customStyle="1" w:styleId="Subitem">
    <w:name w:val="Subitem"/>
    <w:aliases w:val="iss"/>
    <w:basedOn w:val="OPCParaBase"/>
    <w:rsid w:val="00410FA5"/>
    <w:pPr>
      <w:spacing w:before="180" w:line="240" w:lineRule="auto"/>
      <w:ind w:left="709" w:hanging="709"/>
    </w:pPr>
  </w:style>
  <w:style w:type="paragraph" w:customStyle="1" w:styleId="SubitemHead">
    <w:name w:val="SubitemHead"/>
    <w:aliases w:val="issh"/>
    <w:basedOn w:val="OPCParaBase"/>
    <w:rsid w:val="00410FA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10FA5"/>
    <w:pPr>
      <w:spacing w:before="40" w:line="240" w:lineRule="auto"/>
      <w:ind w:left="1134"/>
    </w:pPr>
  </w:style>
  <w:style w:type="paragraph" w:customStyle="1" w:styleId="SubsectionHead">
    <w:name w:val="SubsectionHead"/>
    <w:aliases w:val="ssh"/>
    <w:basedOn w:val="OPCParaBase"/>
    <w:next w:val="subsection"/>
    <w:rsid w:val="00410FA5"/>
    <w:pPr>
      <w:keepNext/>
      <w:keepLines/>
      <w:spacing w:before="240" w:line="240" w:lineRule="auto"/>
      <w:ind w:left="1134"/>
    </w:pPr>
    <w:rPr>
      <w:i/>
    </w:rPr>
  </w:style>
  <w:style w:type="paragraph" w:styleId="Subtitle">
    <w:name w:val="Subtitle"/>
    <w:basedOn w:val="Normal"/>
    <w:next w:val="Normal"/>
    <w:link w:val="SubtitleChar"/>
    <w:uiPriority w:val="11"/>
    <w:qFormat/>
    <w:rsid w:val="00410FA5"/>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410FA5"/>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10FA5"/>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10FA5"/>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10FA5"/>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10FA5"/>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10FA5"/>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10FA5"/>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10FA5"/>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10FA5"/>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10FA5"/>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10FA5"/>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10FA5"/>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10FA5"/>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10FA5"/>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10FA5"/>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10FA5"/>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10FA5"/>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10FA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410FA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10FA5"/>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10FA5"/>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10FA5"/>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10FA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10FA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10FA5"/>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10FA5"/>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10FA5"/>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10FA5"/>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10FA5"/>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10FA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10FA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10FA5"/>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10FA5"/>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10FA5"/>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10FA5"/>
    <w:pPr>
      <w:ind w:left="220" w:hanging="220"/>
    </w:pPr>
  </w:style>
  <w:style w:type="paragraph" w:styleId="TableofFigures">
    <w:name w:val="table of figures"/>
    <w:basedOn w:val="Normal"/>
    <w:next w:val="Normal"/>
    <w:uiPriority w:val="99"/>
    <w:unhideWhenUsed/>
    <w:rsid w:val="00410FA5"/>
  </w:style>
  <w:style w:type="table" w:styleId="TableProfessional">
    <w:name w:val="Table Professional"/>
    <w:basedOn w:val="TableNormal"/>
    <w:uiPriority w:val="99"/>
    <w:unhideWhenUsed/>
    <w:rsid w:val="00410FA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10FA5"/>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10FA5"/>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10FA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10FA5"/>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10FA5"/>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10FA5"/>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10FA5"/>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10FA5"/>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10FA5"/>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10FA5"/>
    <w:pPr>
      <w:spacing w:before="60" w:line="240" w:lineRule="auto"/>
      <w:ind w:left="284" w:hanging="284"/>
    </w:pPr>
    <w:rPr>
      <w:sz w:val="20"/>
    </w:rPr>
  </w:style>
  <w:style w:type="paragraph" w:customStyle="1" w:styleId="Tablei">
    <w:name w:val="Table(i)"/>
    <w:aliases w:val="taa"/>
    <w:basedOn w:val="OPCParaBase"/>
    <w:rsid w:val="00410FA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10FA5"/>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10FA5"/>
    <w:pPr>
      <w:spacing w:before="60" w:line="240" w:lineRule="atLeast"/>
    </w:pPr>
    <w:rPr>
      <w:sz w:val="20"/>
    </w:rPr>
  </w:style>
  <w:style w:type="paragraph" w:styleId="Title">
    <w:name w:val="Title"/>
    <w:basedOn w:val="Normal"/>
    <w:next w:val="Normal"/>
    <w:link w:val="TitleChar"/>
    <w:uiPriority w:val="10"/>
    <w:qFormat/>
    <w:rsid w:val="00410FA5"/>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410FA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10FA5"/>
    <w:pPr>
      <w:numPr>
        <w:numId w:val="48"/>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10FA5"/>
    <w:pPr>
      <w:spacing w:before="122" w:line="198" w:lineRule="exact"/>
      <w:ind w:left="1985" w:hanging="851"/>
      <w:jc w:val="right"/>
    </w:pPr>
    <w:rPr>
      <w:sz w:val="18"/>
    </w:rPr>
  </w:style>
  <w:style w:type="paragraph" w:customStyle="1" w:styleId="TLPTableBullet">
    <w:name w:val="TLPTableBullet"/>
    <w:aliases w:val="ttb"/>
    <w:basedOn w:val="OPCParaBase"/>
    <w:rsid w:val="00410FA5"/>
    <w:pPr>
      <w:spacing w:line="240" w:lineRule="exact"/>
      <w:ind w:left="284" w:hanging="284"/>
    </w:pPr>
    <w:rPr>
      <w:sz w:val="20"/>
    </w:rPr>
  </w:style>
  <w:style w:type="paragraph" w:styleId="TOAHeading">
    <w:name w:val="toa heading"/>
    <w:basedOn w:val="Normal"/>
    <w:next w:val="Normal"/>
    <w:uiPriority w:val="99"/>
    <w:unhideWhenUsed/>
    <w:rsid w:val="00410FA5"/>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410FA5"/>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10FA5"/>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10FA5"/>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10FA5"/>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410FA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10FA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10FA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10FA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10FA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10FA5"/>
    <w:pPr>
      <w:keepLines/>
      <w:spacing w:before="240" w:after="120" w:line="240" w:lineRule="auto"/>
      <w:ind w:left="794"/>
    </w:pPr>
    <w:rPr>
      <w:b/>
      <w:kern w:val="28"/>
      <w:sz w:val="20"/>
    </w:rPr>
  </w:style>
  <w:style w:type="paragraph" w:customStyle="1" w:styleId="TofSectsHeading">
    <w:name w:val="TofSects(Heading)"/>
    <w:basedOn w:val="OPCParaBase"/>
    <w:rsid w:val="00410FA5"/>
    <w:pPr>
      <w:spacing w:before="240" w:after="120" w:line="240" w:lineRule="auto"/>
    </w:pPr>
    <w:rPr>
      <w:b/>
      <w:sz w:val="24"/>
    </w:rPr>
  </w:style>
  <w:style w:type="paragraph" w:customStyle="1" w:styleId="TofSectsSection">
    <w:name w:val="TofSects(Section)"/>
    <w:basedOn w:val="OPCParaBase"/>
    <w:rsid w:val="00410FA5"/>
    <w:pPr>
      <w:keepLines/>
      <w:spacing w:before="40" w:line="240" w:lineRule="auto"/>
      <w:ind w:left="1588" w:hanging="794"/>
    </w:pPr>
    <w:rPr>
      <w:kern w:val="28"/>
      <w:sz w:val="18"/>
    </w:rPr>
  </w:style>
  <w:style w:type="paragraph" w:customStyle="1" w:styleId="TofSectsSubdiv">
    <w:name w:val="TofSects(Subdiv)"/>
    <w:basedOn w:val="OPCParaBase"/>
    <w:rsid w:val="00410FA5"/>
    <w:pPr>
      <w:keepLines/>
      <w:spacing w:before="80" w:line="240" w:lineRule="auto"/>
      <w:ind w:left="1588" w:hanging="794"/>
    </w:pPr>
    <w:rPr>
      <w:kern w:val="28"/>
    </w:rPr>
  </w:style>
  <w:style w:type="character" w:customStyle="1" w:styleId="Heading5Char">
    <w:name w:val="Heading 5 Char"/>
    <w:basedOn w:val="DefaultParagraphFont"/>
    <w:link w:val="Heading5"/>
    <w:uiPriority w:val="9"/>
    <w:rsid w:val="00410FA5"/>
    <w:rPr>
      <w:rFonts w:asciiTheme="majorHAnsi" w:eastAsiaTheme="majorEastAsia" w:hAnsiTheme="majorHAnsi" w:cstheme="majorBidi"/>
      <w:color w:val="365F91" w:themeColor="accent1" w:themeShade="BF"/>
      <w:sz w:val="22"/>
      <w:lang w:eastAsia="en-US"/>
    </w:rPr>
  </w:style>
  <w:style w:type="character" w:customStyle="1" w:styleId="OPCCharBase">
    <w:name w:val="OPCCharBase"/>
    <w:uiPriority w:val="1"/>
    <w:qFormat/>
    <w:rsid w:val="00410FA5"/>
  </w:style>
  <w:style w:type="paragraph" w:styleId="Revision">
    <w:name w:val="Revision"/>
    <w:hidden/>
    <w:uiPriority w:val="99"/>
    <w:semiHidden/>
    <w:rsid w:val="00272F21"/>
    <w:rPr>
      <w:sz w:val="22"/>
      <w:szCs w:val="24"/>
    </w:rPr>
  </w:style>
  <w:style w:type="character" w:customStyle="1" w:styleId="paragraphChar">
    <w:name w:val="paragraph Char"/>
    <w:aliases w:val="a Char"/>
    <w:basedOn w:val="DefaultParagraphFont"/>
    <w:link w:val="paragraph"/>
    <w:rsid w:val="00371B12"/>
    <w:rPr>
      <w:sz w:val="22"/>
    </w:rPr>
  </w:style>
  <w:style w:type="character" w:customStyle="1" w:styleId="ItemHeadChar">
    <w:name w:val="ItemHead Char"/>
    <w:aliases w:val="ih Char"/>
    <w:basedOn w:val="DefaultParagraphFont"/>
    <w:link w:val="ItemHead"/>
    <w:rsid w:val="00BE08B7"/>
    <w:rPr>
      <w:rFonts w:ascii="Arial" w:hAnsi="Arial"/>
      <w:b/>
      <w:kern w:val="28"/>
      <w:sz w:val="24"/>
    </w:rPr>
  </w:style>
  <w:style w:type="character" w:customStyle="1" w:styleId="HeaderChar">
    <w:name w:val="Header Char"/>
    <w:basedOn w:val="DefaultParagraphFont"/>
    <w:link w:val="Header"/>
    <w:rsid w:val="00410FA5"/>
    <w:rPr>
      <w:sz w:val="16"/>
    </w:rPr>
  </w:style>
  <w:style w:type="paragraph" w:customStyle="1" w:styleId="OPCParaBase">
    <w:name w:val="OPCParaBase"/>
    <w:qFormat/>
    <w:rsid w:val="00410FA5"/>
    <w:pPr>
      <w:spacing w:line="260" w:lineRule="atLeast"/>
    </w:pPr>
    <w:rPr>
      <w:sz w:val="22"/>
    </w:rPr>
  </w:style>
  <w:style w:type="paragraph" w:customStyle="1" w:styleId="noteToPara">
    <w:name w:val="noteToPara"/>
    <w:aliases w:val="ntp"/>
    <w:basedOn w:val="OPCParaBase"/>
    <w:rsid w:val="00410FA5"/>
    <w:pPr>
      <w:spacing w:before="122" w:line="198" w:lineRule="exact"/>
      <w:ind w:left="2353" w:hanging="709"/>
    </w:pPr>
    <w:rPr>
      <w:sz w:val="18"/>
    </w:rPr>
  </w:style>
  <w:style w:type="paragraph" w:customStyle="1" w:styleId="WRStyle">
    <w:name w:val="WR Style"/>
    <w:aliases w:val="WR"/>
    <w:basedOn w:val="OPCParaBase"/>
    <w:rsid w:val="00410FA5"/>
    <w:pPr>
      <w:spacing w:before="240" w:line="240" w:lineRule="auto"/>
      <w:ind w:left="284" w:hanging="284"/>
    </w:pPr>
    <w:rPr>
      <w:b/>
      <w:i/>
      <w:kern w:val="28"/>
      <w:sz w:val="24"/>
    </w:rPr>
  </w:style>
  <w:style w:type="character" w:customStyle="1" w:styleId="FooterChar">
    <w:name w:val="Footer Char"/>
    <w:basedOn w:val="DefaultParagraphFont"/>
    <w:link w:val="Footer"/>
    <w:rsid w:val="00410FA5"/>
    <w:rPr>
      <w:sz w:val="22"/>
      <w:szCs w:val="24"/>
    </w:rPr>
  </w:style>
  <w:style w:type="table" w:customStyle="1" w:styleId="CFlag">
    <w:name w:val="CFlag"/>
    <w:basedOn w:val="TableNormal"/>
    <w:uiPriority w:val="99"/>
    <w:rsid w:val="00410FA5"/>
    <w:tblPr/>
  </w:style>
  <w:style w:type="paragraph" w:customStyle="1" w:styleId="SignCoverPageEnd">
    <w:name w:val="SignCoverPageEnd"/>
    <w:basedOn w:val="OPCParaBase"/>
    <w:next w:val="Normal"/>
    <w:rsid w:val="00410FA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10FA5"/>
    <w:pPr>
      <w:pBdr>
        <w:top w:val="single" w:sz="4" w:space="1" w:color="auto"/>
      </w:pBdr>
      <w:spacing w:before="360"/>
      <w:ind w:right="397"/>
      <w:jc w:val="both"/>
    </w:pPr>
  </w:style>
  <w:style w:type="paragraph" w:customStyle="1" w:styleId="CompiledActNo">
    <w:name w:val="CompiledActNo"/>
    <w:basedOn w:val="OPCParaBase"/>
    <w:next w:val="Normal"/>
    <w:rsid w:val="00410FA5"/>
    <w:rPr>
      <w:b/>
      <w:sz w:val="24"/>
      <w:szCs w:val="24"/>
    </w:rPr>
  </w:style>
  <w:style w:type="paragraph" w:customStyle="1" w:styleId="ENotesText">
    <w:name w:val="ENotesText"/>
    <w:aliases w:val="Ent"/>
    <w:basedOn w:val="OPCParaBase"/>
    <w:next w:val="Normal"/>
    <w:rsid w:val="00410FA5"/>
    <w:pPr>
      <w:spacing w:before="120"/>
    </w:pPr>
  </w:style>
  <w:style w:type="paragraph" w:customStyle="1" w:styleId="CompiledMadeUnder">
    <w:name w:val="CompiledMadeUnder"/>
    <w:basedOn w:val="OPCParaBase"/>
    <w:next w:val="Normal"/>
    <w:rsid w:val="00410FA5"/>
    <w:rPr>
      <w:i/>
      <w:sz w:val="24"/>
      <w:szCs w:val="24"/>
    </w:rPr>
  </w:style>
  <w:style w:type="paragraph" w:customStyle="1" w:styleId="Paragraphsub-sub-sub">
    <w:name w:val="Paragraph(sub-sub-sub)"/>
    <w:aliases w:val="aaaa"/>
    <w:basedOn w:val="OPCParaBase"/>
    <w:rsid w:val="00410FA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10FA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10FA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10FA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10FA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10FA5"/>
    <w:pPr>
      <w:spacing w:before="60" w:line="240" w:lineRule="auto"/>
    </w:pPr>
    <w:rPr>
      <w:rFonts w:cs="Arial"/>
      <w:sz w:val="20"/>
      <w:szCs w:val="22"/>
    </w:rPr>
  </w:style>
  <w:style w:type="paragraph" w:customStyle="1" w:styleId="ActHead10">
    <w:name w:val="ActHead 10"/>
    <w:aliases w:val="sp"/>
    <w:basedOn w:val="OPCParaBase"/>
    <w:next w:val="ActHead3"/>
    <w:rsid w:val="00410FA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10FA5"/>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410FA5"/>
    <w:pPr>
      <w:keepNext/>
      <w:spacing w:before="60" w:line="240" w:lineRule="atLeast"/>
    </w:pPr>
    <w:rPr>
      <w:b/>
      <w:sz w:val="20"/>
    </w:rPr>
  </w:style>
  <w:style w:type="paragraph" w:customStyle="1" w:styleId="NoteToSubpara">
    <w:name w:val="NoteToSubpara"/>
    <w:aliases w:val="nts"/>
    <w:basedOn w:val="OPCParaBase"/>
    <w:rsid w:val="00410FA5"/>
    <w:pPr>
      <w:spacing w:before="40" w:line="198" w:lineRule="exact"/>
      <w:ind w:left="2835" w:hanging="709"/>
    </w:pPr>
    <w:rPr>
      <w:sz w:val="18"/>
    </w:rPr>
  </w:style>
  <w:style w:type="paragraph" w:customStyle="1" w:styleId="ENoteTableHeading">
    <w:name w:val="ENoteTableHeading"/>
    <w:aliases w:val="enth"/>
    <w:basedOn w:val="OPCParaBase"/>
    <w:rsid w:val="00410FA5"/>
    <w:pPr>
      <w:keepNext/>
      <w:spacing w:before="60" w:line="240" w:lineRule="atLeast"/>
    </w:pPr>
    <w:rPr>
      <w:rFonts w:ascii="Arial" w:hAnsi="Arial"/>
      <w:b/>
      <w:sz w:val="16"/>
    </w:rPr>
  </w:style>
  <w:style w:type="paragraph" w:customStyle="1" w:styleId="ENoteTTi">
    <w:name w:val="ENoteTTi"/>
    <w:aliases w:val="entti"/>
    <w:basedOn w:val="OPCParaBase"/>
    <w:rsid w:val="00410FA5"/>
    <w:pPr>
      <w:keepNext/>
      <w:spacing w:before="60" w:line="240" w:lineRule="atLeast"/>
      <w:ind w:left="170"/>
    </w:pPr>
    <w:rPr>
      <w:sz w:val="16"/>
    </w:rPr>
  </w:style>
  <w:style w:type="paragraph" w:customStyle="1" w:styleId="ENotesHeading1">
    <w:name w:val="ENotesHeading 1"/>
    <w:aliases w:val="Enh1"/>
    <w:basedOn w:val="OPCParaBase"/>
    <w:next w:val="Normal"/>
    <w:rsid w:val="00410FA5"/>
    <w:pPr>
      <w:spacing w:before="120"/>
      <w:outlineLvl w:val="0"/>
    </w:pPr>
    <w:rPr>
      <w:b/>
      <w:sz w:val="28"/>
      <w:szCs w:val="28"/>
    </w:rPr>
  </w:style>
  <w:style w:type="paragraph" w:customStyle="1" w:styleId="ENotesHeading2">
    <w:name w:val="ENotesHeading 2"/>
    <w:aliases w:val="Enh2"/>
    <w:basedOn w:val="OPCParaBase"/>
    <w:next w:val="Normal"/>
    <w:rsid w:val="00410FA5"/>
    <w:pPr>
      <w:spacing w:before="120" w:after="120"/>
      <w:outlineLvl w:val="1"/>
    </w:pPr>
    <w:rPr>
      <w:b/>
      <w:sz w:val="24"/>
      <w:szCs w:val="28"/>
    </w:rPr>
  </w:style>
  <w:style w:type="paragraph" w:customStyle="1" w:styleId="ENoteTTIndentHeading">
    <w:name w:val="ENoteTTIndentHeading"/>
    <w:aliases w:val="enTTHi"/>
    <w:basedOn w:val="OPCParaBase"/>
    <w:rsid w:val="00410FA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10FA5"/>
    <w:pPr>
      <w:spacing w:before="60" w:line="240" w:lineRule="atLeast"/>
    </w:pPr>
    <w:rPr>
      <w:sz w:val="16"/>
    </w:rPr>
  </w:style>
  <w:style w:type="paragraph" w:customStyle="1" w:styleId="ENotesHeading3">
    <w:name w:val="ENotesHeading 3"/>
    <w:aliases w:val="Enh3"/>
    <w:basedOn w:val="OPCParaBase"/>
    <w:next w:val="Normal"/>
    <w:rsid w:val="00410FA5"/>
    <w:pPr>
      <w:keepNext/>
      <w:spacing w:before="120" w:line="240" w:lineRule="auto"/>
      <w:outlineLvl w:val="4"/>
    </w:pPr>
    <w:rPr>
      <w:b/>
      <w:szCs w:val="24"/>
    </w:rPr>
  </w:style>
  <w:style w:type="character" w:customStyle="1" w:styleId="ShortTChar">
    <w:name w:val="ShortT Char"/>
    <w:basedOn w:val="DefaultParagraphFont"/>
    <w:link w:val="ShortT"/>
    <w:rsid w:val="00BC639C"/>
    <w:rPr>
      <w:b/>
      <w:sz w:val="40"/>
    </w:rPr>
  </w:style>
  <w:style w:type="character" w:customStyle="1" w:styleId="ActnoChar">
    <w:name w:val="Actno Char"/>
    <w:basedOn w:val="ShortTChar"/>
    <w:link w:val="Actno"/>
    <w:rsid w:val="00BC639C"/>
    <w:rPr>
      <w:b/>
      <w:sz w:val="40"/>
    </w:rPr>
  </w:style>
  <w:style w:type="paragraph" w:customStyle="1" w:styleId="SubPartCASA">
    <w:name w:val="SubPart(CASA)"/>
    <w:aliases w:val="csp"/>
    <w:basedOn w:val="OPCParaBase"/>
    <w:next w:val="ActHead3"/>
    <w:rsid w:val="00410FA5"/>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410FA5"/>
  </w:style>
  <w:style w:type="character" w:customStyle="1" w:styleId="CharSubPartNoCASA">
    <w:name w:val="CharSubPartNo(CASA)"/>
    <w:basedOn w:val="OPCCharBase"/>
    <w:uiPriority w:val="1"/>
    <w:rsid w:val="00410FA5"/>
  </w:style>
  <w:style w:type="paragraph" w:customStyle="1" w:styleId="ENoteTTIndentHeadingSub">
    <w:name w:val="ENoteTTIndentHeadingSub"/>
    <w:aliases w:val="enTTHis"/>
    <w:basedOn w:val="OPCParaBase"/>
    <w:rsid w:val="00410FA5"/>
    <w:pPr>
      <w:keepNext/>
      <w:spacing w:before="60" w:line="240" w:lineRule="atLeast"/>
      <w:ind w:left="340"/>
    </w:pPr>
    <w:rPr>
      <w:b/>
      <w:sz w:val="16"/>
    </w:rPr>
  </w:style>
  <w:style w:type="paragraph" w:customStyle="1" w:styleId="ENoteTTiSub">
    <w:name w:val="ENoteTTiSub"/>
    <w:aliases w:val="enttis"/>
    <w:basedOn w:val="OPCParaBase"/>
    <w:rsid w:val="00410FA5"/>
    <w:pPr>
      <w:keepNext/>
      <w:spacing w:before="60" w:line="240" w:lineRule="atLeast"/>
      <w:ind w:left="340"/>
    </w:pPr>
    <w:rPr>
      <w:sz w:val="16"/>
    </w:rPr>
  </w:style>
  <w:style w:type="paragraph" w:customStyle="1" w:styleId="SubDivisionMigration">
    <w:name w:val="SubDivisionMigration"/>
    <w:aliases w:val="sdm"/>
    <w:basedOn w:val="OPCParaBase"/>
    <w:rsid w:val="00410FA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10FA5"/>
    <w:pPr>
      <w:keepNext/>
      <w:keepLines/>
      <w:spacing w:before="240" w:line="240" w:lineRule="auto"/>
      <w:ind w:left="1134" w:hanging="1134"/>
    </w:pPr>
    <w:rPr>
      <w:b/>
      <w:sz w:val="28"/>
    </w:rPr>
  </w:style>
  <w:style w:type="character" w:customStyle="1" w:styleId="subsectionChar">
    <w:name w:val="subsection Char"/>
    <w:aliases w:val="ss Char"/>
    <w:basedOn w:val="DefaultParagraphFont"/>
    <w:link w:val="subsection"/>
    <w:rsid w:val="00B14013"/>
    <w:rPr>
      <w:sz w:val="22"/>
    </w:rPr>
  </w:style>
  <w:style w:type="paragraph" w:customStyle="1" w:styleId="SOText">
    <w:name w:val="SO Text"/>
    <w:aliases w:val="sot"/>
    <w:link w:val="SOTextChar"/>
    <w:rsid w:val="00410FA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10FA5"/>
    <w:rPr>
      <w:rFonts w:eastAsiaTheme="minorHAnsi" w:cstheme="minorBidi"/>
      <w:sz w:val="22"/>
      <w:lang w:eastAsia="en-US"/>
    </w:rPr>
  </w:style>
  <w:style w:type="paragraph" w:customStyle="1" w:styleId="SOTextNote">
    <w:name w:val="SO TextNote"/>
    <w:aliases w:val="sont"/>
    <w:basedOn w:val="SOText"/>
    <w:qFormat/>
    <w:rsid w:val="00410FA5"/>
    <w:pPr>
      <w:spacing w:before="122" w:line="198" w:lineRule="exact"/>
      <w:ind w:left="1843" w:hanging="709"/>
    </w:pPr>
    <w:rPr>
      <w:sz w:val="18"/>
    </w:rPr>
  </w:style>
  <w:style w:type="paragraph" w:customStyle="1" w:styleId="SOPara">
    <w:name w:val="SO Para"/>
    <w:aliases w:val="soa"/>
    <w:basedOn w:val="SOText"/>
    <w:link w:val="SOParaChar"/>
    <w:qFormat/>
    <w:rsid w:val="00410FA5"/>
    <w:pPr>
      <w:tabs>
        <w:tab w:val="right" w:pos="1786"/>
      </w:tabs>
      <w:spacing w:before="40"/>
      <w:ind w:left="2070" w:hanging="936"/>
    </w:pPr>
  </w:style>
  <w:style w:type="character" w:customStyle="1" w:styleId="SOParaChar">
    <w:name w:val="SO Para Char"/>
    <w:aliases w:val="soa Char"/>
    <w:basedOn w:val="DefaultParagraphFont"/>
    <w:link w:val="SOPara"/>
    <w:rsid w:val="00410FA5"/>
    <w:rPr>
      <w:rFonts w:eastAsiaTheme="minorHAnsi" w:cstheme="minorBidi"/>
      <w:sz w:val="22"/>
      <w:lang w:eastAsia="en-US"/>
    </w:rPr>
  </w:style>
  <w:style w:type="paragraph" w:customStyle="1" w:styleId="FileName">
    <w:name w:val="FileName"/>
    <w:basedOn w:val="Normal"/>
    <w:rsid w:val="00410FA5"/>
  </w:style>
  <w:style w:type="paragraph" w:customStyle="1" w:styleId="SOHeadBold">
    <w:name w:val="SO HeadBold"/>
    <w:aliases w:val="sohb"/>
    <w:basedOn w:val="SOText"/>
    <w:next w:val="SOText"/>
    <w:link w:val="SOHeadBoldChar"/>
    <w:qFormat/>
    <w:rsid w:val="00410FA5"/>
    <w:rPr>
      <w:b/>
    </w:rPr>
  </w:style>
  <w:style w:type="character" w:customStyle="1" w:styleId="SOHeadBoldChar">
    <w:name w:val="SO HeadBold Char"/>
    <w:aliases w:val="sohb Char"/>
    <w:basedOn w:val="DefaultParagraphFont"/>
    <w:link w:val="SOHeadBold"/>
    <w:rsid w:val="00410FA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10FA5"/>
    <w:rPr>
      <w:i/>
    </w:rPr>
  </w:style>
  <w:style w:type="character" w:customStyle="1" w:styleId="SOHeadItalicChar">
    <w:name w:val="SO HeadItalic Char"/>
    <w:aliases w:val="sohi Char"/>
    <w:basedOn w:val="DefaultParagraphFont"/>
    <w:link w:val="SOHeadItalic"/>
    <w:rsid w:val="00410FA5"/>
    <w:rPr>
      <w:rFonts w:eastAsiaTheme="minorHAnsi" w:cstheme="minorBidi"/>
      <w:i/>
      <w:sz w:val="22"/>
      <w:lang w:eastAsia="en-US"/>
    </w:rPr>
  </w:style>
  <w:style w:type="paragraph" w:customStyle="1" w:styleId="SOBullet">
    <w:name w:val="SO Bullet"/>
    <w:aliases w:val="sotb"/>
    <w:basedOn w:val="SOText"/>
    <w:link w:val="SOBulletChar"/>
    <w:qFormat/>
    <w:rsid w:val="00410FA5"/>
    <w:pPr>
      <w:ind w:left="1559" w:hanging="425"/>
    </w:pPr>
  </w:style>
  <w:style w:type="character" w:customStyle="1" w:styleId="SOBulletChar">
    <w:name w:val="SO Bullet Char"/>
    <w:aliases w:val="sotb Char"/>
    <w:basedOn w:val="DefaultParagraphFont"/>
    <w:link w:val="SOBullet"/>
    <w:rsid w:val="00410FA5"/>
    <w:rPr>
      <w:rFonts w:eastAsiaTheme="minorHAnsi" w:cstheme="minorBidi"/>
      <w:sz w:val="22"/>
      <w:lang w:eastAsia="en-US"/>
    </w:rPr>
  </w:style>
  <w:style w:type="paragraph" w:customStyle="1" w:styleId="SOBulletNote">
    <w:name w:val="SO BulletNote"/>
    <w:aliases w:val="sonb"/>
    <w:basedOn w:val="SOTextNote"/>
    <w:link w:val="SOBulletNoteChar"/>
    <w:qFormat/>
    <w:rsid w:val="00410FA5"/>
    <w:pPr>
      <w:tabs>
        <w:tab w:val="left" w:pos="1560"/>
      </w:tabs>
      <w:ind w:left="2268" w:hanging="1134"/>
    </w:pPr>
  </w:style>
  <w:style w:type="character" w:customStyle="1" w:styleId="SOBulletNoteChar">
    <w:name w:val="SO BulletNote Char"/>
    <w:aliases w:val="sonb Char"/>
    <w:basedOn w:val="DefaultParagraphFont"/>
    <w:link w:val="SOBulletNote"/>
    <w:rsid w:val="00410FA5"/>
    <w:rPr>
      <w:rFonts w:eastAsiaTheme="minorHAnsi" w:cstheme="minorBidi"/>
      <w:sz w:val="18"/>
      <w:lang w:eastAsia="en-US"/>
    </w:rPr>
  </w:style>
  <w:style w:type="paragraph" w:customStyle="1" w:styleId="FreeForm">
    <w:name w:val="FreeForm"/>
    <w:rsid w:val="00410FA5"/>
    <w:rPr>
      <w:rFonts w:ascii="Arial" w:eastAsiaTheme="minorHAnsi" w:hAnsi="Arial" w:cstheme="minorBidi"/>
      <w:sz w:val="22"/>
      <w:lang w:eastAsia="en-US"/>
    </w:rPr>
  </w:style>
  <w:style w:type="paragraph" w:customStyle="1" w:styleId="EnStatement">
    <w:name w:val="EnStatement"/>
    <w:basedOn w:val="Normal"/>
    <w:rsid w:val="00410FA5"/>
    <w:pPr>
      <w:numPr>
        <w:numId w:val="50"/>
      </w:numPr>
    </w:pPr>
    <w:rPr>
      <w:rFonts w:eastAsia="Times New Roman" w:cs="Times New Roman"/>
      <w:lang w:eastAsia="en-AU"/>
    </w:rPr>
  </w:style>
  <w:style w:type="paragraph" w:customStyle="1" w:styleId="EnStatementHeading">
    <w:name w:val="EnStatementHeading"/>
    <w:basedOn w:val="Normal"/>
    <w:rsid w:val="00410FA5"/>
    <w:rPr>
      <w:rFonts w:eastAsia="Times New Roman" w:cs="Times New Roman"/>
      <w:b/>
      <w:lang w:eastAsia="en-AU"/>
    </w:rPr>
  </w:style>
  <w:style w:type="paragraph" w:customStyle="1" w:styleId="Transitional">
    <w:name w:val="Transitional"/>
    <w:aliases w:val="tr"/>
    <w:basedOn w:val="ItemHead"/>
    <w:next w:val="Item"/>
    <w:rsid w:val="00410FA5"/>
  </w:style>
  <w:style w:type="character" w:customStyle="1" w:styleId="Heading1Char">
    <w:name w:val="Heading 1 Char"/>
    <w:basedOn w:val="DefaultParagraphFont"/>
    <w:link w:val="Heading1"/>
    <w:uiPriority w:val="9"/>
    <w:rsid w:val="00410FA5"/>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410FA5"/>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410FA5"/>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410FA5"/>
    <w:rPr>
      <w:rFonts w:asciiTheme="majorHAnsi" w:eastAsiaTheme="majorEastAsia" w:hAnsiTheme="majorHAnsi" w:cstheme="majorBidi"/>
      <w:i/>
      <w:iCs/>
      <w:color w:val="365F91" w:themeColor="accent1" w:themeShade="BF"/>
      <w:sz w:val="22"/>
      <w:lang w:eastAsia="en-US"/>
    </w:rPr>
  </w:style>
  <w:style w:type="character" w:customStyle="1" w:styleId="Heading6Char">
    <w:name w:val="Heading 6 Char"/>
    <w:basedOn w:val="DefaultParagraphFont"/>
    <w:link w:val="Heading6"/>
    <w:uiPriority w:val="9"/>
    <w:rsid w:val="00410FA5"/>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410FA5"/>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410FA5"/>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410FA5"/>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410FA5"/>
  </w:style>
  <w:style w:type="character" w:customStyle="1" w:styleId="BodyTextChar">
    <w:name w:val="Body Text Char"/>
    <w:basedOn w:val="DefaultParagraphFont"/>
    <w:link w:val="BodyText"/>
    <w:uiPriority w:val="99"/>
    <w:rsid w:val="00410FA5"/>
    <w:rPr>
      <w:rFonts w:eastAsiaTheme="minorHAnsi" w:cstheme="minorBidi"/>
      <w:sz w:val="22"/>
      <w:lang w:eastAsia="en-US"/>
    </w:rPr>
  </w:style>
  <w:style w:type="character" w:customStyle="1" w:styleId="BodyText2Char">
    <w:name w:val="Body Text 2 Char"/>
    <w:basedOn w:val="DefaultParagraphFont"/>
    <w:link w:val="BodyText2"/>
    <w:uiPriority w:val="99"/>
    <w:rsid w:val="00410FA5"/>
    <w:rPr>
      <w:rFonts w:eastAsiaTheme="minorHAnsi" w:cstheme="minorBidi"/>
      <w:sz w:val="22"/>
      <w:lang w:eastAsia="en-US"/>
    </w:rPr>
  </w:style>
  <w:style w:type="character" w:customStyle="1" w:styleId="BodyText3Char">
    <w:name w:val="Body Text 3 Char"/>
    <w:basedOn w:val="DefaultParagraphFont"/>
    <w:link w:val="BodyText3"/>
    <w:uiPriority w:val="99"/>
    <w:rsid w:val="00410FA5"/>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410FA5"/>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410FA5"/>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410FA5"/>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410FA5"/>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410FA5"/>
    <w:rPr>
      <w:rFonts w:eastAsiaTheme="minorHAnsi" w:cstheme="minorBidi"/>
      <w:sz w:val="16"/>
      <w:szCs w:val="16"/>
      <w:lang w:eastAsia="en-US"/>
    </w:rPr>
  </w:style>
  <w:style w:type="character" w:styleId="BookTitle">
    <w:name w:val="Book Title"/>
    <w:basedOn w:val="DefaultParagraphFont"/>
    <w:uiPriority w:val="33"/>
    <w:qFormat/>
    <w:rsid w:val="00410FA5"/>
    <w:rPr>
      <w:b/>
      <w:bCs/>
      <w:i/>
      <w:iCs/>
      <w:spacing w:val="5"/>
    </w:rPr>
  </w:style>
  <w:style w:type="character" w:customStyle="1" w:styleId="ClosingChar">
    <w:name w:val="Closing Char"/>
    <w:basedOn w:val="DefaultParagraphFont"/>
    <w:link w:val="Closing"/>
    <w:uiPriority w:val="99"/>
    <w:rsid w:val="00410FA5"/>
    <w:rPr>
      <w:rFonts w:eastAsiaTheme="minorHAnsi" w:cstheme="minorBidi"/>
      <w:sz w:val="22"/>
      <w:lang w:eastAsia="en-US"/>
    </w:rPr>
  </w:style>
  <w:style w:type="table" w:styleId="ColorfulGrid">
    <w:name w:val="Colorful Grid"/>
    <w:basedOn w:val="TableNormal"/>
    <w:uiPriority w:val="73"/>
    <w:semiHidden/>
    <w:unhideWhenUsed/>
    <w:rsid w:val="00410FA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10FA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410FA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410FA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410FA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410FA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410FA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410FA5"/>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10FA5"/>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410FA5"/>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410FA5"/>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410FA5"/>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410FA5"/>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410FA5"/>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410FA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10FA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10FA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10FA5"/>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410FA5"/>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10FA5"/>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10FA5"/>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410FA5"/>
    <w:rPr>
      <w:rFonts w:eastAsiaTheme="minorHAnsi" w:cstheme="minorBidi"/>
      <w:lang w:eastAsia="en-US"/>
    </w:rPr>
  </w:style>
  <w:style w:type="character" w:customStyle="1" w:styleId="CommentSubjectChar">
    <w:name w:val="Comment Subject Char"/>
    <w:basedOn w:val="CommentTextChar"/>
    <w:link w:val="CommentSubject"/>
    <w:uiPriority w:val="99"/>
    <w:rsid w:val="00410FA5"/>
    <w:rPr>
      <w:rFonts w:eastAsiaTheme="minorHAnsi" w:cstheme="minorBidi"/>
      <w:b/>
      <w:bCs/>
      <w:lang w:eastAsia="en-US"/>
    </w:rPr>
  </w:style>
  <w:style w:type="table" w:styleId="DarkList">
    <w:name w:val="Dark List"/>
    <w:basedOn w:val="TableNormal"/>
    <w:uiPriority w:val="70"/>
    <w:semiHidden/>
    <w:unhideWhenUsed/>
    <w:rsid w:val="00410FA5"/>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10FA5"/>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410FA5"/>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410FA5"/>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410FA5"/>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410FA5"/>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410FA5"/>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410FA5"/>
    <w:rPr>
      <w:rFonts w:eastAsiaTheme="minorHAnsi" w:cstheme="minorBidi"/>
      <w:sz w:val="22"/>
      <w:lang w:eastAsia="en-US"/>
    </w:rPr>
  </w:style>
  <w:style w:type="character" w:customStyle="1" w:styleId="DocumentMapChar">
    <w:name w:val="Document Map Char"/>
    <w:basedOn w:val="DefaultParagraphFont"/>
    <w:link w:val="DocumentMap"/>
    <w:uiPriority w:val="99"/>
    <w:rsid w:val="00410FA5"/>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410FA5"/>
    <w:rPr>
      <w:rFonts w:eastAsiaTheme="minorHAnsi" w:cstheme="minorBidi"/>
      <w:sz w:val="22"/>
      <w:lang w:eastAsia="en-US"/>
    </w:rPr>
  </w:style>
  <w:style w:type="character" w:customStyle="1" w:styleId="EndnoteTextChar">
    <w:name w:val="Endnote Text Char"/>
    <w:basedOn w:val="DefaultParagraphFont"/>
    <w:link w:val="EndnoteText"/>
    <w:uiPriority w:val="99"/>
    <w:rsid w:val="00410FA5"/>
    <w:rPr>
      <w:rFonts w:eastAsiaTheme="minorHAnsi" w:cstheme="minorBidi"/>
      <w:lang w:eastAsia="en-US"/>
    </w:rPr>
  </w:style>
  <w:style w:type="character" w:customStyle="1" w:styleId="FootnoteTextChar">
    <w:name w:val="Footnote Text Char"/>
    <w:basedOn w:val="DefaultParagraphFont"/>
    <w:link w:val="FootnoteText"/>
    <w:uiPriority w:val="99"/>
    <w:rsid w:val="00410FA5"/>
    <w:rPr>
      <w:rFonts w:eastAsiaTheme="minorHAnsi" w:cstheme="minorBidi"/>
      <w:lang w:eastAsia="en-US"/>
    </w:rPr>
  </w:style>
  <w:style w:type="table" w:styleId="GridTable1Light">
    <w:name w:val="Grid Table 1 Light"/>
    <w:basedOn w:val="TableNormal"/>
    <w:uiPriority w:val="46"/>
    <w:rsid w:val="00410FA5"/>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10FA5"/>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10FA5"/>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10FA5"/>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10FA5"/>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10FA5"/>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10FA5"/>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10FA5"/>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10FA5"/>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410FA5"/>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410FA5"/>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410FA5"/>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410FA5"/>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410FA5"/>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410FA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10FA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410FA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410FA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410FA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410FA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410FA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410FA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10FA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410FA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410FA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410FA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410FA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410FA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410FA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10FA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410FA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410FA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410FA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410FA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410FA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410FA5"/>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10FA5"/>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410FA5"/>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410FA5"/>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10FA5"/>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410FA5"/>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410FA5"/>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410FA5"/>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10FA5"/>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410FA5"/>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410FA5"/>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410FA5"/>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410FA5"/>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410FA5"/>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410FA5"/>
    <w:rPr>
      <w:color w:val="2B579A"/>
      <w:shd w:val="clear" w:color="auto" w:fill="E1DFDD"/>
    </w:rPr>
  </w:style>
  <w:style w:type="character" w:customStyle="1" w:styleId="HTMLAddressChar">
    <w:name w:val="HTML Address Char"/>
    <w:basedOn w:val="DefaultParagraphFont"/>
    <w:link w:val="HTMLAddress"/>
    <w:uiPriority w:val="99"/>
    <w:rsid w:val="00410FA5"/>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410FA5"/>
    <w:rPr>
      <w:rFonts w:ascii="Consolas" w:eastAsiaTheme="minorHAnsi" w:hAnsi="Consolas" w:cstheme="minorBidi"/>
      <w:lang w:eastAsia="en-US"/>
    </w:rPr>
  </w:style>
  <w:style w:type="character" w:styleId="IntenseEmphasis">
    <w:name w:val="Intense Emphasis"/>
    <w:basedOn w:val="DefaultParagraphFont"/>
    <w:uiPriority w:val="21"/>
    <w:qFormat/>
    <w:rsid w:val="00410FA5"/>
    <w:rPr>
      <w:i/>
      <w:iCs/>
      <w:color w:val="4F81BD" w:themeColor="accent1"/>
    </w:rPr>
  </w:style>
  <w:style w:type="paragraph" w:styleId="IntenseQuote">
    <w:name w:val="Intense Quote"/>
    <w:basedOn w:val="Normal"/>
    <w:next w:val="Normal"/>
    <w:link w:val="IntenseQuoteChar"/>
    <w:uiPriority w:val="30"/>
    <w:qFormat/>
    <w:rsid w:val="00410FA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10FA5"/>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410FA5"/>
    <w:rPr>
      <w:b/>
      <w:bCs/>
      <w:smallCaps/>
      <w:color w:val="4F81BD" w:themeColor="accent1"/>
      <w:spacing w:val="5"/>
    </w:rPr>
  </w:style>
  <w:style w:type="table" w:styleId="LightGrid">
    <w:name w:val="Light Grid"/>
    <w:basedOn w:val="TableNormal"/>
    <w:uiPriority w:val="62"/>
    <w:semiHidden/>
    <w:unhideWhenUsed/>
    <w:rsid w:val="00410FA5"/>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10FA5"/>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410FA5"/>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410FA5"/>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410FA5"/>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410FA5"/>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410FA5"/>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410FA5"/>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10FA5"/>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410FA5"/>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410FA5"/>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410FA5"/>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410FA5"/>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410FA5"/>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410FA5"/>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10FA5"/>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410FA5"/>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410FA5"/>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410FA5"/>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410FA5"/>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410FA5"/>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410FA5"/>
    <w:pPr>
      <w:ind w:left="720"/>
      <w:contextualSpacing/>
    </w:pPr>
  </w:style>
  <w:style w:type="table" w:styleId="ListTable1Light">
    <w:name w:val="List Table 1 Light"/>
    <w:basedOn w:val="TableNormal"/>
    <w:uiPriority w:val="46"/>
    <w:rsid w:val="00410FA5"/>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10FA5"/>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410FA5"/>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410FA5"/>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410FA5"/>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410FA5"/>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410FA5"/>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410FA5"/>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10FA5"/>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410FA5"/>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410FA5"/>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410FA5"/>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410FA5"/>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410FA5"/>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410FA5"/>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10FA5"/>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410FA5"/>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410FA5"/>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410FA5"/>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410FA5"/>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410FA5"/>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410FA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10FA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410FA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410FA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410FA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410FA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410FA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410FA5"/>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10FA5"/>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10FA5"/>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10FA5"/>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10FA5"/>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10FA5"/>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10FA5"/>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10FA5"/>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10FA5"/>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410FA5"/>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410FA5"/>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410FA5"/>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410FA5"/>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410FA5"/>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410FA5"/>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10FA5"/>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10FA5"/>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10FA5"/>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10FA5"/>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10FA5"/>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10FA5"/>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410FA5"/>
    <w:rPr>
      <w:rFonts w:ascii="Consolas" w:eastAsiaTheme="minorHAnsi" w:hAnsi="Consolas" w:cstheme="minorBidi"/>
      <w:lang w:eastAsia="en-US"/>
    </w:rPr>
  </w:style>
  <w:style w:type="table" w:styleId="MediumGrid1">
    <w:name w:val="Medium Grid 1"/>
    <w:basedOn w:val="TableNormal"/>
    <w:uiPriority w:val="67"/>
    <w:semiHidden/>
    <w:unhideWhenUsed/>
    <w:rsid w:val="00410FA5"/>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10FA5"/>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410FA5"/>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410FA5"/>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410FA5"/>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410FA5"/>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410FA5"/>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10FA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10FA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410FA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410FA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410FA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410FA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410FA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410FA5"/>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10FA5"/>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410FA5"/>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410FA5"/>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410FA5"/>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410FA5"/>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410FA5"/>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410FA5"/>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410FA5"/>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10FA5"/>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10FA5"/>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10FA5"/>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10FA5"/>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10FA5"/>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10FA5"/>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10FA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410FA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410FA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410FA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410FA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410FA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410FA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410FA5"/>
    <w:rPr>
      <w:color w:val="2B579A"/>
      <w:shd w:val="clear" w:color="auto" w:fill="E1DFDD"/>
    </w:rPr>
  </w:style>
  <w:style w:type="character" w:customStyle="1" w:styleId="MessageHeaderChar">
    <w:name w:val="Message Header Char"/>
    <w:basedOn w:val="DefaultParagraphFont"/>
    <w:link w:val="MessageHeader"/>
    <w:uiPriority w:val="99"/>
    <w:rsid w:val="00410FA5"/>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410FA5"/>
    <w:rPr>
      <w:rFonts w:eastAsiaTheme="minorHAnsi" w:cstheme="minorBidi"/>
      <w:sz w:val="22"/>
      <w:lang w:eastAsia="en-US"/>
    </w:rPr>
  </w:style>
  <w:style w:type="character" w:customStyle="1" w:styleId="NoteHeadingChar">
    <w:name w:val="Note Heading Char"/>
    <w:basedOn w:val="DefaultParagraphFont"/>
    <w:link w:val="NoteHeading"/>
    <w:uiPriority w:val="99"/>
    <w:rsid w:val="00410FA5"/>
    <w:rPr>
      <w:rFonts w:eastAsiaTheme="minorHAnsi" w:cstheme="minorBidi"/>
      <w:sz w:val="22"/>
      <w:lang w:eastAsia="en-US"/>
    </w:rPr>
  </w:style>
  <w:style w:type="character" w:styleId="PlaceholderText">
    <w:name w:val="Placeholder Text"/>
    <w:basedOn w:val="DefaultParagraphFont"/>
    <w:uiPriority w:val="99"/>
    <w:semiHidden/>
    <w:rsid w:val="00410FA5"/>
    <w:rPr>
      <w:color w:val="808080"/>
    </w:rPr>
  </w:style>
  <w:style w:type="table" w:styleId="PlainTable1">
    <w:name w:val="Plain Table 1"/>
    <w:basedOn w:val="TableNormal"/>
    <w:uiPriority w:val="41"/>
    <w:rsid w:val="00410FA5"/>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0FA5"/>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0FA5"/>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0FA5"/>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10FA5"/>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410FA5"/>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410FA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10FA5"/>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410FA5"/>
    <w:rPr>
      <w:rFonts w:eastAsiaTheme="minorHAnsi" w:cstheme="minorBidi"/>
      <w:sz w:val="22"/>
      <w:lang w:eastAsia="en-US"/>
    </w:rPr>
  </w:style>
  <w:style w:type="character" w:customStyle="1" w:styleId="SignatureChar">
    <w:name w:val="Signature Char"/>
    <w:basedOn w:val="DefaultParagraphFont"/>
    <w:link w:val="Signature"/>
    <w:uiPriority w:val="99"/>
    <w:rsid w:val="00410FA5"/>
    <w:rPr>
      <w:rFonts w:eastAsiaTheme="minorHAnsi" w:cstheme="minorBidi"/>
      <w:sz w:val="22"/>
      <w:lang w:eastAsia="en-US"/>
    </w:rPr>
  </w:style>
  <w:style w:type="character" w:styleId="SmartHyperlink">
    <w:name w:val="Smart Hyperlink"/>
    <w:basedOn w:val="DefaultParagraphFont"/>
    <w:uiPriority w:val="99"/>
    <w:semiHidden/>
    <w:unhideWhenUsed/>
    <w:rsid w:val="00410FA5"/>
    <w:rPr>
      <w:u w:val="dotted"/>
    </w:rPr>
  </w:style>
  <w:style w:type="character" w:customStyle="1" w:styleId="SubtitleChar">
    <w:name w:val="Subtitle Char"/>
    <w:basedOn w:val="DefaultParagraphFont"/>
    <w:link w:val="Subtitle"/>
    <w:uiPriority w:val="11"/>
    <w:rsid w:val="00410FA5"/>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410FA5"/>
    <w:rPr>
      <w:i/>
      <w:iCs/>
      <w:color w:val="404040" w:themeColor="text1" w:themeTint="BF"/>
    </w:rPr>
  </w:style>
  <w:style w:type="character" w:styleId="SubtleReference">
    <w:name w:val="Subtle Reference"/>
    <w:basedOn w:val="DefaultParagraphFont"/>
    <w:uiPriority w:val="31"/>
    <w:qFormat/>
    <w:rsid w:val="00410FA5"/>
    <w:rPr>
      <w:smallCaps/>
      <w:color w:val="5A5A5A" w:themeColor="text1" w:themeTint="A5"/>
    </w:rPr>
  </w:style>
  <w:style w:type="table" w:styleId="TableGridLight">
    <w:name w:val="Grid Table Light"/>
    <w:basedOn w:val="TableNormal"/>
    <w:uiPriority w:val="40"/>
    <w:rsid w:val="00410FA5"/>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410FA5"/>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410FA5"/>
    <w:pPr>
      <w:numPr>
        <w:numId w:val="0"/>
      </w:numPr>
      <w:outlineLvl w:val="9"/>
    </w:pPr>
  </w:style>
  <w:style w:type="character" w:styleId="UnresolvedMention">
    <w:name w:val="Unresolved Mention"/>
    <w:basedOn w:val="DefaultParagraphFont"/>
    <w:uiPriority w:val="99"/>
    <w:semiHidden/>
    <w:unhideWhenUsed/>
    <w:rsid w:val="00410FA5"/>
    <w:rPr>
      <w:color w:val="605E5C"/>
      <w:shd w:val="clear" w:color="auto" w:fill="E1DFDD"/>
    </w:rPr>
  </w:style>
  <w:style w:type="paragraph" w:customStyle="1" w:styleId="SOText2">
    <w:name w:val="SO Text2"/>
    <w:aliases w:val="sot2"/>
    <w:basedOn w:val="Normal"/>
    <w:next w:val="SOText"/>
    <w:link w:val="SOText2Char"/>
    <w:rsid w:val="00410FA5"/>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10FA5"/>
    <w:rPr>
      <w:rFonts w:eastAsiaTheme="minorHAnsi" w:cstheme="minorBidi"/>
      <w:sz w:val="22"/>
      <w:lang w:eastAsia="en-US"/>
    </w:rPr>
  </w:style>
  <w:style w:type="paragraph" w:customStyle="1" w:styleId="ETAsubitem">
    <w:name w:val="ETA(subitem)"/>
    <w:basedOn w:val="OPCParaBase"/>
    <w:rsid w:val="00410FA5"/>
    <w:pPr>
      <w:tabs>
        <w:tab w:val="right" w:pos="340"/>
      </w:tabs>
      <w:spacing w:before="60" w:line="240" w:lineRule="auto"/>
      <w:ind w:left="454" w:hanging="454"/>
    </w:pPr>
    <w:rPr>
      <w:sz w:val="20"/>
    </w:rPr>
  </w:style>
  <w:style w:type="paragraph" w:customStyle="1" w:styleId="ETApara">
    <w:name w:val="ETA(para)"/>
    <w:basedOn w:val="OPCParaBase"/>
    <w:rsid w:val="00410FA5"/>
    <w:pPr>
      <w:tabs>
        <w:tab w:val="right" w:pos="754"/>
      </w:tabs>
      <w:spacing w:before="60" w:line="240" w:lineRule="auto"/>
      <w:ind w:left="828" w:hanging="828"/>
    </w:pPr>
    <w:rPr>
      <w:sz w:val="20"/>
    </w:rPr>
  </w:style>
  <w:style w:type="paragraph" w:customStyle="1" w:styleId="ETAsubpara">
    <w:name w:val="ETA(subpara)"/>
    <w:basedOn w:val="OPCParaBase"/>
    <w:rsid w:val="00410FA5"/>
    <w:pPr>
      <w:tabs>
        <w:tab w:val="right" w:pos="1083"/>
      </w:tabs>
      <w:spacing w:before="60" w:line="240" w:lineRule="auto"/>
      <w:ind w:left="1191" w:hanging="1191"/>
    </w:pPr>
    <w:rPr>
      <w:sz w:val="20"/>
    </w:rPr>
  </w:style>
  <w:style w:type="paragraph" w:customStyle="1" w:styleId="ETAsub-subpara">
    <w:name w:val="ETA(sub-subpara)"/>
    <w:basedOn w:val="OPCParaBase"/>
    <w:rsid w:val="00410FA5"/>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410FA5"/>
    <w:rPr>
      <w:b/>
      <w:sz w:val="28"/>
      <w:szCs w:val="28"/>
    </w:rPr>
  </w:style>
  <w:style w:type="paragraph" w:customStyle="1" w:styleId="NotesHeading2">
    <w:name w:val="NotesHeading 2"/>
    <w:basedOn w:val="OPCParaBase"/>
    <w:next w:val="Normal"/>
    <w:rsid w:val="00410FA5"/>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9897">
      <w:bodyDiv w:val="1"/>
      <w:marLeft w:val="0"/>
      <w:marRight w:val="0"/>
      <w:marTop w:val="0"/>
      <w:marBottom w:val="0"/>
      <w:divBdr>
        <w:top w:val="none" w:sz="0" w:space="0" w:color="auto"/>
        <w:left w:val="none" w:sz="0" w:space="0" w:color="auto"/>
        <w:bottom w:val="none" w:sz="0" w:space="0" w:color="auto"/>
        <w:right w:val="none" w:sz="0" w:space="0" w:color="auto"/>
      </w:divBdr>
      <w:divsChild>
        <w:div w:id="1169295337">
          <w:marLeft w:val="0"/>
          <w:marRight w:val="0"/>
          <w:marTop w:val="0"/>
          <w:marBottom w:val="0"/>
          <w:divBdr>
            <w:top w:val="none" w:sz="0" w:space="0" w:color="auto"/>
            <w:left w:val="none" w:sz="0" w:space="0" w:color="auto"/>
            <w:bottom w:val="none" w:sz="0" w:space="0" w:color="auto"/>
            <w:right w:val="none" w:sz="0" w:space="0" w:color="auto"/>
          </w:divBdr>
        </w:div>
      </w:divsChild>
    </w:div>
    <w:div w:id="221478697">
      <w:bodyDiv w:val="1"/>
      <w:marLeft w:val="0"/>
      <w:marRight w:val="0"/>
      <w:marTop w:val="0"/>
      <w:marBottom w:val="0"/>
      <w:divBdr>
        <w:top w:val="none" w:sz="0" w:space="0" w:color="auto"/>
        <w:left w:val="none" w:sz="0" w:space="0" w:color="auto"/>
        <w:bottom w:val="none" w:sz="0" w:space="0" w:color="auto"/>
        <w:right w:val="none" w:sz="0" w:space="0" w:color="auto"/>
      </w:divBdr>
    </w:div>
    <w:div w:id="365638803">
      <w:bodyDiv w:val="1"/>
      <w:marLeft w:val="0"/>
      <w:marRight w:val="0"/>
      <w:marTop w:val="0"/>
      <w:marBottom w:val="0"/>
      <w:divBdr>
        <w:top w:val="none" w:sz="0" w:space="0" w:color="auto"/>
        <w:left w:val="none" w:sz="0" w:space="0" w:color="auto"/>
        <w:bottom w:val="none" w:sz="0" w:space="0" w:color="auto"/>
        <w:right w:val="none" w:sz="0" w:space="0" w:color="auto"/>
      </w:divBdr>
    </w:div>
    <w:div w:id="440801210">
      <w:bodyDiv w:val="1"/>
      <w:marLeft w:val="0"/>
      <w:marRight w:val="0"/>
      <w:marTop w:val="0"/>
      <w:marBottom w:val="0"/>
      <w:divBdr>
        <w:top w:val="none" w:sz="0" w:space="0" w:color="auto"/>
        <w:left w:val="none" w:sz="0" w:space="0" w:color="auto"/>
        <w:bottom w:val="none" w:sz="0" w:space="0" w:color="auto"/>
        <w:right w:val="none" w:sz="0" w:space="0" w:color="auto"/>
      </w:divBdr>
    </w:div>
    <w:div w:id="811217774">
      <w:bodyDiv w:val="1"/>
      <w:marLeft w:val="0"/>
      <w:marRight w:val="0"/>
      <w:marTop w:val="0"/>
      <w:marBottom w:val="0"/>
      <w:divBdr>
        <w:top w:val="none" w:sz="0" w:space="0" w:color="auto"/>
        <w:left w:val="none" w:sz="0" w:space="0" w:color="auto"/>
        <w:bottom w:val="none" w:sz="0" w:space="0" w:color="auto"/>
        <w:right w:val="none" w:sz="0" w:space="0" w:color="auto"/>
      </w:divBdr>
      <w:divsChild>
        <w:div w:id="1820341560">
          <w:marLeft w:val="0"/>
          <w:marRight w:val="0"/>
          <w:marTop w:val="0"/>
          <w:marBottom w:val="0"/>
          <w:divBdr>
            <w:top w:val="none" w:sz="0" w:space="0" w:color="auto"/>
            <w:left w:val="none" w:sz="0" w:space="0" w:color="auto"/>
            <w:bottom w:val="none" w:sz="0" w:space="0" w:color="auto"/>
            <w:right w:val="none" w:sz="0" w:space="0" w:color="auto"/>
          </w:divBdr>
          <w:divsChild>
            <w:div w:id="438569777">
              <w:marLeft w:val="0"/>
              <w:marRight w:val="0"/>
              <w:marTop w:val="0"/>
              <w:marBottom w:val="0"/>
              <w:divBdr>
                <w:top w:val="none" w:sz="0" w:space="0" w:color="auto"/>
                <w:left w:val="none" w:sz="0" w:space="0" w:color="auto"/>
                <w:bottom w:val="none" w:sz="0" w:space="0" w:color="auto"/>
                <w:right w:val="none" w:sz="0" w:space="0" w:color="auto"/>
              </w:divBdr>
              <w:divsChild>
                <w:div w:id="558126804">
                  <w:marLeft w:val="0"/>
                  <w:marRight w:val="0"/>
                  <w:marTop w:val="0"/>
                  <w:marBottom w:val="0"/>
                  <w:divBdr>
                    <w:top w:val="none" w:sz="0" w:space="0" w:color="auto"/>
                    <w:left w:val="none" w:sz="0" w:space="0" w:color="auto"/>
                    <w:bottom w:val="none" w:sz="0" w:space="0" w:color="auto"/>
                    <w:right w:val="none" w:sz="0" w:space="0" w:color="auto"/>
                  </w:divBdr>
                  <w:divsChild>
                    <w:div w:id="221983995">
                      <w:marLeft w:val="0"/>
                      <w:marRight w:val="0"/>
                      <w:marTop w:val="0"/>
                      <w:marBottom w:val="0"/>
                      <w:divBdr>
                        <w:top w:val="none" w:sz="0" w:space="0" w:color="auto"/>
                        <w:left w:val="none" w:sz="0" w:space="0" w:color="auto"/>
                        <w:bottom w:val="none" w:sz="0" w:space="0" w:color="auto"/>
                        <w:right w:val="none" w:sz="0" w:space="0" w:color="auto"/>
                      </w:divBdr>
                      <w:divsChild>
                        <w:div w:id="1417247222">
                          <w:marLeft w:val="0"/>
                          <w:marRight w:val="0"/>
                          <w:marTop w:val="0"/>
                          <w:marBottom w:val="0"/>
                          <w:divBdr>
                            <w:top w:val="none" w:sz="0" w:space="0" w:color="auto"/>
                            <w:left w:val="none" w:sz="0" w:space="0" w:color="auto"/>
                            <w:bottom w:val="none" w:sz="0" w:space="0" w:color="auto"/>
                            <w:right w:val="none" w:sz="0" w:space="0" w:color="auto"/>
                          </w:divBdr>
                          <w:divsChild>
                            <w:div w:id="1804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34726">
      <w:bodyDiv w:val="1"/>
      <w:marLeft w:val="0"/>
      <w:marRight w:val="0"/>
      <w:marTop w:val="0"/>
      <w:marBottom w:val="0"/>
      <w:divBdr>
        <w:top w:val="none" w:sz="0" w:space="0" w:color="auto"/>
        <w:left w:val="none" w:sz="0" w:space="0" w:color="auto"/>
        <w:bottom w:val="none" w:sz="0" w:space="0" w:color="auto"/>
        <w:right w:val="none" w:sz="0" w:space="0" w:color="auto"/>
      </w:divBdr>
    </w:div>
    <w:div w:id="1320112488">
      <w:bodyDiv w:val="1"/>
      <w:marLeft w:val="0"/>
      <w:marRight w:val="0"/>
      <w:marTop w:val="0"/>
      <w:marBottom w:val="0"/>
      <w:divBdr>
        <w:top w:val="none" w:sz="0" w:space="0" w:color="auto"/>
        <w:left w:val="none" w:sz="0" w:space="0" w:color="auto"/>
        <w:bottom w:val="none" w:sz="0" w:space="0" w:color="auto"/>
        <w:right w:val="none" w:sz="0" w:space="0" w:color="auto"/>
      </w:divBdr>
    </w:div>
    <w:div w:id="1398547914">
      <w:bodyDiv w:val="1"/>
      <w:marLeft w:val="0"/>
      <w:marRight w:val="0"/>
      <w:marTop w:val="0"/>
      <w:marBottom w:val="0"/>
      <w:divBdr>
        <w:top w:val="none" w:sz="0" w:space="0" w:color="auto"/>
        <w:left w:val="none" w:sz="0" w:space="0" w:color="auto"/>
        <w:bottom w:val="none" w:sz="0" w:space="0" w:color="auto"/>
        <w:right w:val="none" w:sz="0" w:space="0" w:color="auto"/>
      </w:divBdr>
      <w:divsChild>
        <w:div w:id="623466321">
          <w:marLeft w:val="0"/>
          <w:marRight w:val="0"/>
          <w:marTop w:val="0"/>
          <w:marBottom w:val="0"/>
          <w:divBdr>
            <w:top w:val="none" w:sz="0" w:space="0" w:color="auto"/>
            <w:left w:val="none" w:sz="0" w:space="0" w:color="auto"/>
            <w:bottom w:val="none" w:sz="0" w:space="0" w:color="auto"/>
            <w:right w:val="none" w:sz="0" w:space="0" w:color="auto"/>
          </w:divBdr>
          <w:divsChild>
            <w:div w:id="1050765687">
              <w:marLeft w:val="0"/>
              <w:marRight w:val="0"/>
              <w:marTop w:val="0"/>
              <w:marBottom w:val="0"/>
              <w:divBdr>
                <w:top w:val="none" w:sz="0" w:space="0" w:color="auto"/>
                <w:left w:val="none" w:sz="0" w:space="0" w:color="auto"/>
                <w:bottom w:val="none" w:sz="0" w:space="0" w:color="auto"/>
                <w:right w:val="none" w:sz="0" w:space="0" w:color="auto"/>
              </w:divBdr>
              <w:divsChild>
                <w:div w:id="183254886">
                  <w:marLeft w:val="0"/>
                  <w:marRight w:val="0"/>
                  <w:marTop w:val="0"/>
                  <w:marBottom w:val="0"/>
                  <w:divBdr>
                    <w:top w:val="none" w:sz="0" w:space="0" w:color="auto"/>
                    <w:left w:val="none" w:sz="0" w:space="0" w:color="auto"/>
                    <w:bottom w:val="none" w:sz="0" w:space="0" w:color="auto"/>
                    <w:right w:val="none" w:sz="0" w:space="0" w:color="auto"/>
                  </w:divBdr>
                  <w:divsChild>
                    <w:div w:id="5177988">
                      <w:marLeft w:val="0"/>
                      <w:marRight w:val="0"/>
                      <w:marTop w:val="0"/>
                      <w:marBottom w:val="0"/>
                      <w:divBdr>
                        <w:top w:val="none" w:sz="0" w:space="0" w:color="auto"/>
                        <w:left w:val="none" w:sz="0" w:space="0" w:color="auto"/>
                        <w:bottom w:val="none" w:sz="0" w:space="0" w:color="auto"/>
                        <w:right w:val="none" w:sz="0" w:space="0" w:color="auto"/>
                      </w:divBdr>
                      <w:divsChild>
                        <w:div w:id="570508091">
                          <w:marLeft w:val="0"/>
                          <w:marRight w:val="0"/>
                          <w:marTop w:val="0"/>
                          <w:marBottom w:val="0"/>
                          <w:divBdr>
                            <w:top w:val="none" w:sz="0" w:space="0" w:color="auto"/>
                            <w:left w:val="none" w:sz="0" w:space="0" w:color="auto"/>
                            <w:bottom w:val="none" w:sz="0" w:space="0" w:color="auto"/>
                            <w:right w:val="none" w:sz="0" w:space="0" w:color="auto"/>
                          </w:divBdr>
                          <w:divsChild>
                            <w:div w:id="17555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087777">
      <w:bodyDiv w:val="1"/>
      <w:marLeft w:val="0"/>
      <w:marRight w:val="0"/>
      <w:marTop w:val="0"/>
      <w:marBottom w:val="0"/>
      <w:divBdr>
        <w:top w:val="none" w:sz="0" w:space="0" w:color="auto"/>
        <w:left w:val="none" w:sz="0" w:space="0" w:color="auto"/>
        <w:bottom w:val="none" w:sz="0" w:space="0" w:color="auto"/>
        <w:right w:val="none" w:sz="0" w:space="0" w:color="auto"/>
      </w:divBdr>
      <w:divsChild>
        <w:div w:id="686293384">
          <w:marLeft w:val="0"/>
          <w:marRight w:val="0"/>
          <w:marTop w:val="0"/>
          <w:marBottom w:val="0"/>
          <w:divBdr>
            <w:top w:val="none" w:sz="0" w:space="0" w:color="auto"/>
            <w:left w:val="none" w:sz="0" w:space="0" w:color="auto"/>
            <w:bottom w:val="none" w:sz="0" w:space="0" w:color="auto"/>
            <w:right w:val="none" w:sz="0" w:space="0" w:color="auto"/>
          </w:divBdr>
          <w:divsChild>
            <w:div w:id="36971954">
              <w:marLeft w:val="0"/>
              <w:marRight w:val="0"/>
              <w:marTop w:val="0"/>
              <w:marBottom w:val="0"/>
              <w:divBdr>
                <w:top w:val="none" w:sz="0" w:space="0" w:color="auto"/>
                <w:left w:val="none" w:sz="0" w:space="0" w:color="auto"/>
                <w:bottom w:val="none" w:sz="0" w:space="0" w:color="auto"/>
                <w:right w:val="none" w:sz="0" w:space="0" w:color="auto"/>
              </w:divBdr>
              <w:divsChild>
                <w:div w:id="1000086954">
                  <w:marLeft w:val="0"/>
                  <w:marRight w:val="0"/>
                  <w:marTop w:val="0"/>
                  <w:marBottom w:val="0"/>
                  <w:divBdr>
                    <w:top w:val="none" w:sz="0" w:space="0" w:color="auto"/>
                    <w:left w:val="none" w:sz="0" w:space="0" w:color="auto"/>
                    <w:bottom w:val="none" w:sz="0" w:space="0" w:color="auto"/>
                    <w:right w:val="none" w:sz="0" w:space="0" w:color="auto"/>
                  </w:divBdr>
                  <w:divsChild>
                    <w:div w:id="212547116">
                      <w:marLeft w:val="0"/>
                      <w:marRight w:val="0"/>
                      <w:marTop w:val="0"/>
                      <w:marBottom w:val="0"/>
                      <w:divBdr>
                        <w:top w:val="none" w:sz="0" w:space="0" w:color="auto"/>
                        <w:left w:val="none" w:sz="0" w:space="0" w:color="auto"/>
                        <w:bottom w:val="none" w:sz="0" w:space="0" w:color="auto"/>
                        <w:right w:val="none" w:sz="0" w:space="0" w:color="auto"/>
                      </w:divBdr>
                      <w:divsChild>
                        <w:div w:id="747577934">
                          <w:marLeft w:val="0"/>
                          <w:marRight w:val="0"/>
                          <w:marTop w:val="0"/>
                          <w:marBottom w:val="0"/>
                          <w:divBdr>
                            <w:top w:val="none" w:sz="0" w:space="0" w:color="auto"/>
                            <w:left w:val="none" w:sz="0" w:space="0" w:color="auto"/>
                            <w:bottom w:val="none" w:sz="0" w:space="0" w:color="auto"/>
                            <w:right w:val="none" w:sz="0" w:space="0" w:color="auto"/>
                          </w:divBdr>
                          <w:divsChild>
                            <w:div w:id="1000425324">
                              <w:marLeft w:val="0"/>
                              <w:marRight w:val="0"/>
                              <w:marTop w:val="0"/>
                              <w:marBottom w:val="0"/>
                              <w:divBdr>
                                <w:top w:val="none" w:sz="0" w:space="0" w:color="auto"/>
                                <w:left w:val="none" w:sz="0" w:space="0" w:color="auto"/>
                                <w:bottom w:val="none" w:sz="0" w:space="0" w:color="auto"/>
                                <w:right w:val="none" w:sz="0" w:space="0" w:color="auto"/>
                              </w:divBdr>
                              <w:divsChild>
                                <w:div w:id="2575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783696">
      <w:bodyDiv w:val="1"/>
      <w:marLeft w:val="0"/>
      <w:marRight w:val="0"/>
      <w:marTop w:val="0"/>
      <w:marBottom w:val="0"/>
      <w:divBdr>
        <w:top w:val="none" w:sz="0" w:space="0" w:color="auto"/>
        <w:left w:val="none" w:sz="0" w:space="0" w:color="auto"/>
        <w:bottom w:val="none" w:sz="0" w:space="0" w:color="auto"/>
        <w:right w:val="none" w:sz="0" w:space="0" w:color="auto"/>
      </w:divBdr>
    </w:div>
    <w:div w:id="1682394176">
      <w:bodyDiv w:val="1"/>
      <w:marLeft w:val="0"/>
      <w:marRight w:val="0"/>
      <w:marTop w:val="0"/>
      <w:marBottom w:val="0"/>
      <w:divBdr>
        <w:top w:val="none" w:sz="0" w:space="0" w:color="auto"/>
        <w:left w:val="none" w:sz="0" w:space="0" w:color="auto"/>
        <w:bottom w:val="none" w:sz="0" w:space="0" w:color="auto"/>
        <w:right w:val="none" w:sz="0" w:space="0" w:color="auto"/>
      </w:divBdr>
    </w:div>
    <w:div w:id="1698651938">
      <w:bodyDiv w:val="1"/>
      <w:marLeft w:val="0"/>
      <w:marRight w:val="0"/>
      <w:marTop w:val="0"/>
      <w:marBottom w:val="0"/>
      <w:divBdr>
        <w:top w:val="none" w:sz="0" w:space="0" w:color="auto"/>
        <w:left w:val="none" w:sz="0" w:space="0" w:color="auto"/>
        <w:bottom w:val="none" w:sz="0" w:space="0" w:color="auto"/>
        <w:right w:val="none" w:sz="0" w:space="0" w:color="auto"/>
      </w:divBdr>
    </w:div>
    <w:div w:id="1703674146">
      <w:bodyDiv w:val="1"/>
      <w:marLeft w:val="0"/>
      <w:marRight w:val="0"/>
      <w:marTop w:val="0"/>
      <w:marBottom w:val="0"/>
      <w:divBdr>
        <w:top w:val="none" w:sz="0" w:space="0" w:color="auto"/>
        <w:left w:val="none" w:sz="0" w:space="0" w:color="auto"/>
        <w:bottom w:val="none" w:sz="0" w:space="0" w:color="auto"/>
        <w:right w:val="none" w:sz="0" w:space="0" w:color="auto"/>
      </w:divBdr>
      <w:divsChild>
        <w:div w:id="549997773">
          <w:marLeft w:val="0"/>
          <w:marRight w:val="0"/>
          <w:marTop w:val="0"/>
          <w:marBottom w:val="0"/>
          <w:divBdr>
            <w:top w:val="none" w:sz="0" w:space="0" w:color="auto"/>
            <w:left w:val="none" w:sz="0" w:space="0" w:color="auto"/>
            <w:bottom w:val="none" w:sz="0" w:space="0" w:color="auto"/>
            <w:right w:val="none" w:sz="0" w:space="0" w:color="auto"/>
          </w:divBdr>
          <w:divsChild>
            <w:div w:id="1982953511">
              <w:marLeft w:val="0"/>
              <w:marRight w:val="0"/>
              <w:marTop w:val="0"/>
              <w:marBottom w:val="0"/>
              <w:divBdr>
                <w:top w:val="none" w:sz="0" w:space="0" w:color="auto"/>
                <w:left w:val="none" w:sz="0" w:space="0" w:color="auto"/>
                <w:bottom w:val="none" w:sz="0" w:space="0" w:color="auto"/>
                <w:right w:val="none" w:sz="0" w:space="0" w:color="auto"/>
              </w:divBdr>
              <w:divsChild>
                <w:div w:id="1643271837">
                  <w:marLeft w:val="0"/>
                  <w:marRight w:val="0"/>
                  <w:marTop w:val="0"/>
                  <w:marBottom w:val="0"/>
                  <w:divBdr>
                    <w:top w:val="none" w:sz="0" w:space="0" w:color="auto"/>
                    <w:left w:val="none" w:sz="0" w:space="0" w:color="auto"/>
                    <w:bottom w:val="none" w:sz="0" w:space="0" w:color="auto"/>
                    <w:right w:val="none" w:sz="0" w:space="0" w:color="auto"/>
                  </w:divBdr>
                  <w:divsChild>
                    <w:div w:id="1751345572">
                      <w:marLeft w:val="0"/>
                      <w:marRight w:val="0"/>
                      <w:marTop w:val="0"/>
                      <w:marBottom w:val="0"/>
                      <w:divBdr>
                        <w:top w:val="none" w:sz="0" w:space="0" w:color="auto"/>
                        <w:left w:val="none" w:sz="0" w:space="0" w:color="auto"/>
                        <w:bottom w:val="none" w:sz="0" w:space="0" w:color="auto"/>
                        <w:right w:val="none" w:sz="0" w:space="0" w:color="auto"/>
                      </w:divBdr>
                      <w:divsChild>
                        <w:div w:id="2115468651">
                          <w:marLeft w:val="0"/>
                          <w:marRight w:val="0"/>
                          <w:marTop w:val="0"/>
                          <w:marBottom w:val="0"/>
                          <w:divBdr>
                            <w:top w:val="none" w:sz="0" w:space="0" w:color="auto"/>
                            <w:left w:val="none" w:sz="0" w:space="0" w:color="auto"/>
                            <w:bottom w:val="none" w:sz="0" w:space="0" w:color="auto"/>
                            <w:right w:val="none" w:sz="0" w:space="0" w:color="auto"/>
                          </w:divBdr>
                          <w:divsChild>
                            <w:div w:id="4444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5DAA0-6CED-48B8-9844-EB10A389F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132</Pages>
  <Words>26156</Words>
  <Characters>103896</Characters>
  <Application>Microsoft Office Word</Application>
  <DocSecurity>0</DocSecurity>
  <PresentationFormat/>
  <Lines>9083</Lines>
  <Paragraphs>3241</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125934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2013-01-22T06:17:00Z</cp:lastPrinted>
  <dcterms:created xsi:type="dcterms:W3CDTF">2025-06-30T22:50:00Z</dcterms:created>
  <dcterms:modified xsi:type="dcterms:W3CDTF">2025-06-30T22:50:00Z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Income Tax Assessment Act 1997</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LM">
    <vt:lpwstr> </vt:lpwstr>
  </property>
  <property fmtid="{D5CDD505-2E9C-101B-9397-08002B2CF9AE}" pid="11" name="CompilationVersion">
    <vt:i4>3</vt:i4>
  </property>
  <property fmtid="{D5CDD505-2E9C-101B-9397-08002B2CF9AE}" pid="12" name="CompilationNumber">
    <vt:lpwstr>258</vt:lpwstr>
  </property>
  <property fmtid="{D5CDD505-2E9C-101B-9397-08002B2CF9AE}" pid="13" name="StartDate">
    <vt:lpwstr>1 July 2025</vt:lpwstr>
  </property>
  <property fmtid="{D5CDD505-2E9C-101B-9397-08002B2CF9AE}" pid="14" name="PreparedDate">
    <vt:filetime>2016-05-10T14:00:00Z</vt:filetime>
  </property>
  <property fmtid="{D5CDD505-2E9C-101B-9397-08002B2CF9AE}" pid="15" name="RegisteredDate">
    <vt:lpwstr>1 January 1901</vt:lpwstr>
  </property>
  <property fmtid="{D5CDD505-2E9C-101B-9397-08002B2CF9AE}" pid="16" name="IncludesUpTo">
    <vt:lpwstr>Act No. 70, 2015</vt:lpwstr>
  </property>
  <property fmtid="{D5CDD505-2E9C-101B-9397-08002B2CF9AE}" pid="17" name="ChangedTitle">
    <vt:lpwstr/>
  </property>
  <property fmtid="{D5CDD505-2E9C-101B-9397-08002B2CF9AE}" pid="18" name="DoNotAsk">
    <vt:lpwstr>0</vt:lpwstr>
  </property>
</Properties>
</file>